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FA4759" w:rsidRPr="002E06F5" w14:paraId="524E2870" w14:textId="77777777" w:rsidTr="00396BB3">
        <w:trPr>
          <w:trHeight w:val="4304"/>
        </w:trPr>
        <w:tc>
          <w:tcPr>
            <w:tcW w:w="9570" w:type="dxa"/>
          </w:tcPr>
          <w:p w14:paraId="452A7656" w14:textId="77777777" w:rsidR="00FA4759" w:rsidRPr="002E06F5" w:rsidRDefault="00FA4759" w:rsidP="000C76B7">
            <w:pPr>
              <w:pStyle w:val="TrangBa"/>
              <w:spacing w:before="120"/>
              <w:rPr>
                <w:lang w:val="vi-VN"/>
              </w:rPr>
            </w:pPr>
            <w:r w:rsidRPr="002E06F5">
              <w:rPr>
                <w:lang w:val="vi-VN"/>
              </w:rPr>
              <w:t>BAN CƠ YẾU CHÍNH PHỦ</w:t>
            </w:r>
          </w:p>
          <w:p w14:paraId="090AAA38" w14:textId="77777777" w:rsidR="00FA4759" w:rsidRPr="002E06F5" w:rsidRDefault="00FA4759" w:rsidP="00396BB3">
            <w:pPr>
              <w:pStyle w:val="TrangBa"/>
              <w:rPr>
                <w:b/>
                <w:lang w:val="vi-VN"/>
              </w:rPr>
            </w:pPr>
            <w:r w:rsidRPr="002E06F5">
              <w:rPr>
                <w:b/>
                <w:lang w:val="vi-VN"/>
              </w:rPr>
              <w:t>HỌC VIỆN KỸ THUẬT MẬT MÃ</w:t>
            </w:r>
          </w:p>
          <w:p w14:paraId="7930EC2C" w14:textId="77777777" w:rsidR="00FA4759" w:rsidRPr="00EB013D" w:rsidRDefault="00FA4759" w:rsidP="00396BB3">
            <w:pPr>
              <w:pStyle w:val="TrangBa"/>
              <w:rPr>
                <w:lang w:val="en-US"/>
              </w:rPr>
            </w:pPr>
            <w:r w:rsidRPr="002E06F5">
              <w:rPr>
                <w:rFonts w:cs="Times New Roman"/>
                <w:lang w:val="vi-VN"/>
              </w:rPr>
              <w:t>¯¯¯¯¯¯¯¯¯¯¯¯¯¯¯¯</w:t>
            </w:r>
          </w:p>
          <w:p w14:paraId="64E15F46" w14:textId="77777777" w:rsidR="00FA4759" w:rsidRPr="002E06F5" w:rsidRDefault="00FA4759" w:rsidP="00396BB3">
            <w:pPr>
              <w:pStyle w:val="TrangBa"/>
              <w:rPr>
                <w:lang w:val="vi-VN"/>
              </w:rPr>
            </w:pPr>
          </w:p>
          <w:p w14:paraId="3510F40C" w14:textId="77777777" w:rsidR="00FA4759" w:rsidRPr="002E06F5" w:rsidRDefault="00E539CD" w:rsidP="00396BB3">
            <w:pPr>
              <w:pStyle w:val="TrangBa"/>
              <w:rPr>
                <w:lang w:val="vi-VN"/>
              </w:rPr>
            </w:pPr>
            <w:r w:rsidRPr="002E06F5">
              <w:rPr>
                <w:noProof/>
                <w:lang w:val="vi-VN" w:eastAsia="en-US" w:bidi="ar-SA"/>
              </w:rPr>
              <w:drawing>
                <wp:inline distT="0" distB="0" distL="0" distR="0" wp14:anchorId="581D1B31" wp14:editId="6FA9188A">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666F2E40" w14:textId="77777777" w:rsidR="00FA4759" w:rsidRPr="002E06F5" w:rsidRDefault="00FA4759" w:rsidP="00396BB3">
            <w:pPr>
              <w:pStyle w:val="TrangBa"/>
              <w:rPr>
                <w:lang w:val="vi-VN"/>
              </w:rPr>
            </w:pPr>
          </w:p>
        </w:tc>
      </w:tr>
      <w:tr w:rsidR="00FA4759" w:rsidRPr="002E06F5" w14:paraId="518B9E1E" w14:textId="77777777" w:rsidTr="00396BB3">
        <w:trPr>
          <w:trHeight w:val="2541"/>
        </w:trPr>
        <w:tc>
          <w:tcPr>
            <w:tcW w:w="9570" w:type="dxa"/>
          </w:tcPr>
          <w:p w14:paraId="0C4DD736" w14:textId="77777777" w:rsidR="00EA05A0" w:rsidRDefault="00FA4759" w:rsidP="00EA05A0">
            <w:pPr>
              <w:pStyle w:val="TrangBa"/>
              <w:rPr>
                <w:lang w:val="en-US"/>
              </w:rPr>
            </w:pPr>
            <w:r w:rsidRPr="002E06F5">
              <w:rPr>
                <w:lang w:val="vi-VN"/>
              </w:rPr>
              <w:t>ĐỒ ÁN TỐT NGHIỆP</w:t>
            </w:r>
          </w:p>
          <w:p w14:paraId="0FA7AEC4" w14:textId="77777777" w:rsidR="00EA05A0" w:rsidRPr="00EA05A0" w:rsidRDefault="00EA05A0" w:rsidP="00EA05A0">
            <w:pPr>
              <w:pStyle w:val="TrangBa"/>
              <w:rPr>
                <w:lang w:val="en-US"/>
              </w:rPr>
            </w:pPr>
          </w:p>
          <w:p w14:paraId="36578A34" w14:textId="5D0E6537" w:rsidR="00EA05A0" w:rsidRPr="00EA05A0" w:rsidRDefault="00EA05A0" w:rsidP="00EA05A0">
            <w:pPr>
              <w:pStyle w:val="TrangBa"/>
              <w:rPr>
                <w:lang w:val="en-US"/>
              </w:rPr>
            </w:pPr>
            <w:r>
              <w:rPr>
                <w:rFonts w:eastAsia="Times New Roman"/>
                <w:b/>
                <w:sz w:val="36"/>
              </w:rPr>
              <w:t>PHÁT TRIỂN TRÒ CHƠI MUTANTS ARENA</w:t>
            </w:r>
            <w:r>
              <w:rPr>
                <w:rFonts w:eastAsia="Times New Roman"/>
                <w:b/>
                <w:sz w:val="36"/>
              </w:rPr>
              <w:br/>
              <w:t>VỚI HỆ THỐNG TIẾN HÓA GENE BẰNG UNITY</w:t>
            </w:r>
          </w:p>
          <w:p w14:paraId="07909AB4" w14:textId="22BC8C1A" w:rsidR="00FA4759" w:rsidRPr="00742D4D" w:rsidRDefault="00FA4759" w:rsidP="00396BB3">
            <w:pPr>
              <w:pStyle w:val="TrangBa"/>
              <w:spacing w:line="276" w:lineRule="auto"/>
              <w:rPr>
                <w:lang w:val="en-US"/>
              </w:rPr>
            </w:pPr>
          </w:p>
        </w:tc>
      </w:tr>
      <w:tr w:rsidR="00FA4759" w:rsidRPr="002E06F5" w14:paraId="67D99464" w14:textId="77777777" w:rsidTr="00396BB3">
        <w:trPr>
          <w:trHeight w:val="6427"/>
        </w:trPr>
        <w:tc>
          <w:tcPr>
            <w:tcW w:w="9570" w:type="dxa"/>
          </w:tcPr>
          <w:p w14:paraId="743DBD9C" w14:textId="69F87F3D" w:rsidR="00FA4759" w:rsidRPr="00EA05A0" w:rsidRDefault="00FA4759" w:rsidP="00396BB3">
            <w:pPr>
              <w:pStyle w:val="TrangBa"/>
              <w:ind w:left="5103"/>
              <w:jc w:val="left"/>
              <w:rPr>
                <w:lang w:val="en-US"/>
              </w:rPr>
            </w:pPr>
            <w:r w:rsidRPr="002E06F5">
              <w:rPr>
                <w:lang w:val="vi-VN"/>
              </w:rPr>
              <w:t xml:space="preserve">Ngành: </w:t>
            </w:r>
            <w:r w:rsidR="00EA05A0">
              <w:rPr>
                <w:lang w:val="en-US"/>
              </w:rPr>
              <w:t xml:space="preserve">Công nghệ thông tin </w:t>
            </w:r>
          </w:p>
          <w:p w14:paraId="7FA00C45" w14:textId="026E33B7" w:rsidR="00FA4759" w:rsidRPr="002E06F5" w:rsidRDefault="00FA4759" w:rsidP="00396BB3">
            <w:pPr>
              <w:pStyle w:val="TrangBa"/>
              <w:ind w:left="5103"/>
              <w:jc w:val="left"/>
              <w:rPr>
                <w:lang w:val="vi-VN"/>
              </w:rPr>
            </w:pPr>
            <w:r w:rsidRPr="002E06F5">
              <w:rPr>
                <w:lang w:val="vi-VN"/>
              </w:rPr>
              <w:t xml:space="preserve">Mã số: </w:t>
            </w:r>
          </w:p>
          <w:p w14:paraId="3A03A3FC" w14:textId="77777777" w:rsidR="00FA4759" w:rsidRPr="002E06F5" w:rsidRDefault="00FA4759" w:rsidP="00396BB3">
            <w:pPr>
              <w:pStyle w:val="TrangBa"/>
              <w:tabs>
                <w:tab w:val="left" w:pos="4005"/>
                <w:tab w:val="left" w:pos="4820"/>
              </w:tabs>
              <w:jc w:val="left"/>
              <w:rPr>
                <w:lang w:val="vi-VN"/>
              </w:rPr>
            </w:pPr>
          </w:p>
          <w:p w14:paraId="38B6CA32" w14:textId="77777777" w:rsidR="00FA4759" w:rsidRPr="002E06F5" w:rsidRDefault="00FA4759" w:rsidP="00396BB3">
            <w:pPr>
              <w:pStyle w:val="TrangBa"/>
              <w:tabs>
                <w:tab w:val="left" w:pos="4005"/>
                <w:tab w:val="left" w:pos="4820"/>
              </w:tabs>
              <w:jc w:val="left"/>
              <w:rPr>
                <w:lang w:val="vi-VN"/>
              </w:rPr>
            </w:pPr>
          </w:p>
          <w:p w14:paraId="5777BD39" w14:textId="77777777" w:rsidR="00FA4759" w:rsidRPr="002E06F5" w:rsidRDefault="00FA4759" w:rsidP="00396BB3">
            <w:pPr>
              <w:pStyle w:val="TrangBa"/>
              <w:tabs>
                <w:tab w:val="left" w:pos="4005"/>
                <w:tab w:val="left" w:pos="4820"/>
              </w:tabs>
              <w:jc w:val="left"/>
              <w:rPr>
                <w:lang w:val="vi-VN"/>
              </w:rPr>
            </w:pPr>
          </w:p>
          <w:p w14:paraId="27A3247A" w14:textId="77777777" w:rsidR="00FA4759" w:rsidRPr="002E06F5" w:rsidRDefault="00FA4759" w:rsidP="00396BB3">
            <w:pPr>
              <w:pStyle w:val="TrangBa"/>
              <w:tabs>
                <w:tab w:val="left" w:pos="1134"/>
                <w:tab w:val="left" w:pos="1701"/>
              </w:tabs>
              <w:jc w:val="left"/>
              <w:rPr>
                <w:lang w:val="vi-VN"/>
              </w:rPr>
            </w:pPr>
            <w:r w:rsidRPr="002E06F5">
              <w:rPr>
                <w:lang w:val="vi-VN"/>
              </w:rPr>
              <w:tab/>
            </w:r>
            <w:r w:rsidRPr="002E06F5">
              <w:rPr>
                <w:i/>
                <w:lang w:val="vi-VN"/>
              </w:rPr>
              <w:t>Sinh viên thực hiện</w:t>
            </w:r>
            <w:r w:rsidRPr="002E06F5">
              <w:rPr>
                <w:lang w:val="vi-VN"/>
              </w:rPr>
              <w:t>:</w:t>
            </w:r>
          </w:p>
          <w:p w14:paraId="49234C6A" w14:textId="39CDB6F6" w:rsidR="00304688" w:rsidRPr="00EA05A0" w:rsidRDefault="00EA05A0" w:rsidP="00D218BC">
            <w:pPr>
              <w:pStyle w:val="TrangBa"/>
              <w:tabs>
                <w:tab w:val="left" w:pos="1134"/>
                <w:tab w:val="left" w:pos="1835"/>
              </w:tabs>
              <w:ind w:left="1693"/>
              <w:jc w:val="left"/>
              <w:rPr>
                <w:b/>
                <w:lang w:val="en-US"/>
              </w:rPr>
            </w:pPr>
            <w:r>
              <w:rPr>
                <w:b/>
                <w:lang w:val="en-US"/>
              </w:rPr>
              <w:t>Trần Văn Thủy</w:t>
            </w:r>
            <w:r w:rsidR="00565494" w:rsidRPr="002E06F5">
              <w:rPr>
                <w:b/>
                <w:lang w:val="vi-VN"/>
              </w:rPr>
              <w:t xml:space="preserve"> – MSSV: </w:t>
            </w:r>
            <w:r>
              <w:rPr>
                <w:b/>
                <w:lang w:val="en-US"/>
              </w:rPr>
              <w:t>CT060439</w:t>
            </w:r>
          </w:p>
          <w:p w14:paraId="2A8DBD62" w14:textId="77777777" w:rsidR="00FA4759" w:rsidRPr="002E06F5" w:rsidRDefault="00FA4759" w:rsidP="00396BB3">
            <w:pPr>
              <w:pStyle w:val="TrangBa"/>
              <w:tabs>
                <w:tab w:val="left" w:pos="1134"/>
                <w:tab w:val="left" w:pos="1701"/>
              </w:tabs>
              <w:jc w:val="left"/>
              <w:rPr>
                <w:lang w:val="vi-VN"/>
              </w:rPr>
            </w:pPr>
          </w:p>
          <w:p w14:paraId="5CD3D0C4" w14:textId="77777777" w:rsidR="00FA4759" w:rsidRPr="002E06F5" w:rsidRDefault="00FA4759" w:rsidP="00396BB3">
            <w:pPr>
              <w:pStyle w:val="TrangBa"/>
              <w:tabs>
                <w:tab w:val="left" w:pos="1134"/>
                <w:tab w:val="left" w:pos="1701"/>
              </w:tabs>
              <w:jc w:val="left"/>
              <w:rPr>
                <w:lang w:val="vi-VN"/>
              </w:rPr>
            </w:pPr>
          </w:p>
          <w:p w14:paraId="44FCC658" w14:textId="2B586073" w:rsidR="00FA4759" w:rsidRPr="002E06F5" w:rsidRDefault="00FA4759" w:rsidP="00396BB3">
            <w:pPr>
              <w:pStyle w:val="TrangBa"/>
              <w:tabs>
                <w:tab w:val="left" w:pos="1134"/>
                <w:tab w:val="left" w:pos="1701"/>
              </w:tabs>
              <w:jc w:val="left"/>
              <w:rPr>
                <w:lang w:val="vi-VN"/>
              </w:rPr>
            </w:pPr>
            <w:r w:rsidRPr="002E06F5">
              <w:rPr>
                <w:lang w:val="vi-VN"/>
              </w:rPr>
              <w:tab/>
            </w:r>
            <w:r w:rsidRPr="002E06F5">
              <w:rPr>
                <w:i/>
                <w:lang w:val="vi-VN"/>
              </w:rPr>
              <w:t>Người hướng dẫn</w:t>
            </w:r>
            <w:r w:rsidRPr="002E06F5">
              <w:rPr>
                <w:lang w:val="vi-VN"/>
              </w:rPr>
              <w:t>:</w:t>
            </w:r>
          </w:p>
          <w:p w14:paraId="30520153" w14:textId="359F6576" w:rsidR="00FA4759" w:rsidRPr="00EA05A0" w:rsidRDefault="00FA4759" w:rsidP="00396BB3">
            <w:pPr>
              <w:pStyle w:val="TrangBa"/>
              <w:tabs>
                <w:tab w:val="left" w:pos="1134"/>
                <w:tab w:val="left" w:pos="1701"/>
              </w:tabs>
              <w:jc w:val="left"/>
              <w:rPr>
                <w:b/>
                <w:lang w:val="en-US"/>
              </w:rPr>
            </w:pPr>
            <w:r w:rsidRPr="002E06F5">
              <w:rPr>
                <w:b/>
                <w:lang w:val="vi-VN"/>
              </w:rPr>
              <w:tab/>
            </w:r>
            <w:r w:rsidRPr="002E06F5">
              <w:rPr>
                <w:b/>
                <w:lang w:val="vi-VN"/>
              </w:rPr>
              <w:tab/>
              <w:t xml:space="preserve">TS. </w:t>
            </w:r>
            <w:r w:rsidR="00EA05A0">
              <w:rPr>
                <w:b/>
                <w:lang w:val="en-US"/>
              </w:rPr>
              <w:t>Nguyễn Đức Hiếu</w:t>
            </w:r>
          </w:p>
          <w:p w14:paraId="5509A172" w14:textId="58A59650" w:rsidR="00FA4759" w:rsidRPr="00D218BC" w:rsidRDefault="00FA4759" w:rsidP="00396BB3">
            <w:pPr>
              <w:pStyle w:val="TrangBa"/>
              <w:tabs>
                <w:tab w:val="left" w:pos="1134"/>
                <w:tab w:val="left" w:pos="1701"/>
              </w:tabs>
              <w:jc w:val="left"/>
              <w:rPr>
                <w:lang w:val="en-US"/>
              </w:rPr>
            </w:pPr>
            <w:r w:rsidRPr="002E06F5">
              <w:rPr>
                <w:lang w:val="vi-VN"/>
              </w:rPr>
              <w:tab/>
            </w:r>
            <w:r w:rsidRPr="002E06F5">
              <w:rPr>
                <w:lang w:val="vi-VN"/>
              </w:rPr>
              <w:tab/>
            </w:r>
            <w:r w:rsidR="00114E87" w:rsidRPr="002E06F5">
              <w:rPr>
                <w:lang w:val="vi-VN"/>
              </w:rPr>
              <w:t>Trung tâm</w:t>
            </w:r>
            <w:r w:rsidR="009027A2" w:rsidRPr="002E06F5">
              <w:rPr>
                <w:lang w:val="vi-VN"/>
              </w:rPr>
              <w:t xml:space="preserve"> </w:t>
            </w:r>
            <w:r w:rsidR="00D218BC">
              <w:rPr>
                <w:lang w:val="en-US"/>
              </w:rPr>
              <w:t>ATTT</w:t>
            </w:r>
            <w:r w:rsidR="0025486A" w:rsidRPr="002E06F5">
              <w:rPr>
                <w:lang w:val="vi-VN"/>
              </w:rPr>
              <w:t xml:space="preserve"> – Ngân hàng </w:t>
            </w:r>
            <w:r w:rsidR="00BE2E2A" w:rsidRPr="002E06F5">
              <w:rPr>
                <w:lang w:val="vi-VN"/>
              </w:rPr>
              <w:t>TMCP Q</w:t>
            </w:r>
            <w:r w:rsidR="0025486A" w:rsidRPr="002E06F5">
              <w:rPr>
                <w:lang w:val="vi-VN"/>
              </w:rPr>
              <w:t xml:space="preserve">uân </w:t>
            </w:r>
            <w:r w:rsidR="00BE2E2A" w:rsidRPr="002E06F5">
              <w:rPr>
                <w:lang w:val="vi-VN"/>
              </w:rPr>
              <w:t>Đ</w:t>
            </w:r>
            <w:r w:rsidR="0025486A" w:rsidRPr="002E06F5">
              <w:rPr>
                <w:lang w:val="vi-VN"/>
              </w:rPr>
              <w:t>ội</w:t>
            </w:r>
            <w:r w:rsidR="00390862" w:rsidRPr="002E06F5">
              <w:rPr>
                <w:lang w:val="vi-VN"/>
              </w:rPr>
              <w:t xml:space="preserve"> MB</w:t>
            </w:r>
            <w:r w:rsidR="00D218BC">
              <w:rPr>
                <w:lang w:val="en-US"/>
              </w:rPr>
              <w:t xml:space="preserve"> Bank</w:t>
            </w:r>
          </w:p>
          <w:p w14:paraId="6D837983" w14:textId="77777777" w:rsidR="00FA4759" w:rsidRPr="002E06F5" w:rsidRDefault="00FA4759" w:rsidP="00396BB3">
            <w:pPr>
              <w:pStyle w:val="TrangBa"/>
              <w:tabs>
                <w:tab w:val="left" w:pos="4005"/>
                <w:tab w:val="left" w:pos="4800"/>
              </w:tabs>
              <w:jc w:val="left"/>
              <w:rPr>
                <w:lang w:val="vi-VN"/>
              </w:rPr>
            </w:pPr>
          </w:p>
        </w:tc>
      </w:tr>
      <w:tr w:rsidR="00FA4759" w:rsidRPr="002E06F5" w14:paraId="33AA74A2" w14:textId="77777777" w:rsidTr="00396BB3">
        <w:trPr>
          <w:trHeight w:val="992"/>
        </w:trPr>
        <w:tc>
          <w:tcPr>
            <w:tcW w:w="9570" w:type="dxa"/>
            <w:vAlign w:val="bottom"/>
          </w:tcPr>
          <w:p w14:paraId="211EBFA2" w14:textId="211E1E94" w:rsidR="00FA4759" w:rsidRPr="002E06F5" w:rsidRDefault="00FA4759" w:rsidP="00396BB3">
            <w:pPr>
              <w:pStyle w:val="TrangBa"/>
              <w:rPr>
                <w:lang w:val="vi-VN"/>
              </w:rPr>
            </w:pPr>
            <w:r w:rsidRPr="002E06F5">
              <w:rPr>
                <w:lang w:val="vi-VN"/>
              </w:rPr>
              <w:t>Hà Nộ</w:t>
            </w:r>
            <w:r w:rsidR="0097123D" w:rsidRPr="002E06F5">
              <w:rPr>
                <w:lang w:val="vi-VN"/>
              </w:rPr>
              <w:t>i, 202</w:t>
            </w:r>
            <w:r w:rsidR="00390862" w:rsidRPr="002E06F5">
              <w:rPr>
                <w:lang w:val="vi-VN"/>
              </w:rPr>
              <w:t>5</w:t>
            </w:r>
          </w:p>
        </w:tc>
      </w:tr>
      <w:tr w:rsidR="00390862" w:rsidRPr="002E06F5" w14:paraId="77C1D461" w14:textId="77777777" w:rsidTr="007019FB">
        <w:trPr>
          <w:trHeight w:val="4304"/>
        </w:trPr>
        <w:tc>
          <w:tcPr>
            <w:tcW w:w="9570" w:type="dxa"/>
          </w:tcPr>
          <w:p w14:paraId="4F139CE6" w14:textId="77777777" w:rsidR="00390862" w:rsidRPr="002E06F5" w:rsidRDefault="00390862" w:rsidP="00390862">
            <w:pPr>
              <w:pStyle w:val="TrangBa"/>
              <w:spacing w:before="120"/>
              <w:rPr>
                <w:lang w:val="vi-VN"/>
              </w:rPr>
            </w:pPr>
            <w:r w:rsidRPr="002E06F5">
              <w:rPr>
                <w:lang w:val="vi-VN"/>
              </w:rPr>
              <w:lastRenderedPageBreak/>
              <w:t>BAN CƠ YẾU CHÍNH PHỦ</w:t>
            </w:r>
          </w:p>
          <w:p w14:paraId="3E76F394" w14:textId="77777777" w:rsidR="00390862" w:rsidRPr="002E06F5" w:rsidRDefault="00390862" w:rsidP="00390862">
            <w:pPr>
              <w:pStyle w:val="TrangBa"/>
              <w:rPr>
                <w:b/>
                <w:lang w:val="vi-VN"/>
              </w:rPr>
            </w:pPr>
            <w:r w:rsidRPr="002E06F5">
              <w:rPr>
                <w:b/>
                <w:lang w:val="vi-VN"/>
              </w:rPr>
              <w:t>HỌC VIỆN KỸ THUẬT MẬT MÃ</w:t>
            </w:r>
          </w:p>
          <w:p w14:paraId="746B4E4D" w14:textId="77777777" w:rsidR="00390862" w:rsidRPr="002E06F5" w:rsidRDefault="00390862" w:rsidP="00390862">
            <w:pPr>
              <w:pStyle w:val="TrangBa"/>
              <w:rPr>
                <w:lang w:val="vi-VN"/>
              </w:rPr>
            </w:pPr>
            <w:r w:rsidRPr="002E06F5">
              <w:rPr>
                <w:rFonts w:cs="Times New Roman"/>
                <w:lang w:val="vi-VN"/>
              </w:rPr>
              <w:t>¯¯¯¯¯¯¯¯¯¯¯¯¯¯¯¯</w:t>
            </w:r>
          </w:p>
          <w:p w14:paraId="53A7E27F" w14:textId="77777777" w:rsidR="00390862" w:rsidRPr="002E06F5" w:rsidRDefault="00390862" w:rsidP="00390862">
            <w:pPr>
              <w:pStyle w:val="TrangBa"/>
              <w:rPr>
                <w:lang w:val="vi-VN"/>
              </w:rPr>
            </w:pPr>
          </w:p>
          <w:p w14:paraId="6AA90C28" w14:textId="77777777" w:rsidR="00390862" w:rsidRPr="002E06F5" w:rsidRDefault="00390862" w:rsidP="00390862">
            <w:pPr>
              <w:pStyle w:val="TrangBa"/>
              <w:rPr>
                <w:lang w:val="vi-VN"/>
              </w:rPr>
            </w:pPr>
            <w:r w:rsidRPr="002E06F5">
              <w:rPr>
                <w:noProof/>
                <w:lang w:val="vi-VN" w:eastAsia="en-US" w:bidi="ar-SA"/>
              </w:rPr>
              <w:drawing>
                <wp:inline distT="0" distB="0" distL="0" distR="0" wp14:anchorId="72445B8E" wp14:editId="43794E8C">
                  <wp:extent cx="1422400" cy="1403350"/>
                  <wp:effectExtent l="0" t="0" r="6350" b="6350"/>
                  <wp:docPr id="1141811740" name="Picture 1141811740"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1623D57D" w14:textId="77777777" w:rsidR="00390862" w:rsidRPr="002E06F5" w:rsidRDefault="00390862" w:rsidP="00390862">
            <w:pPr>
              <w:pStyle w:val="TrangBa"/>
              <w:rPr>
                <w:lang w:val="vi-VN"/>
              </w:rPr>
            </w:pPr>
          </w:p>
        </w:tc>
      </w:tr>
      <w:tr w:rsidR="00390862" w:rsidRPr="002E06F5" w14:paraId="0052A9F3" w14:textId="77777777" w:rsidTr="00146B22">
        <w:trPr>
          <w:trHeight w:val="2541"/>
        </w:trPr>
        <w:tc>
          <w:tcPr>
            <w:tcW w:w="9570" w:type="dxa"/>
          </w:tcPr>
          <w:p w14:paraId="524F105E" w14:textId="77777777" w:rsidR="00EA05A0" w:rsidRDefault="00390862" w:rsidP="00EA05A0">
            <w:pPr>
              <w:pStyle w:val="TrangBa"/>
              <w:rPr>
                <w:lang w:val="en-US"/>
              </w:rPr>
            </w:pPr>
            <w:r w:rsidRPr="002E06F5">
              <w:rPr>
                <w:lang w:val="vi-VN"/>
              </w:rPr>
              <w:t>ĐỒ ÁN TỐT NGHIỆP</w:t>
            </w:r>
          </w:p>
          <w:p w14:paraId="641F4A26" w14:textId="77777777" w:rsidR="00EA05A0" w:rsidRPr="00EA05A0" w:rsidRDefault="00EA05A0" w:rsidP="00EA05A0">
            <w:pPr>
              <w:pStyle w:val="TrangBa"/>
              <w:rPr>
                <w:lang w:val="en-US"/>
              </w:rPr>
            </w:pPr>
          </w:p>
          <w:p w14:paraId="238346FE" w14:textId="69D60372" w:rsidR="00EA05A0" w:rsidRPr="00EA05A0" w:rsidRDefault="00EA05A0" w:rsidP="00EA05A0">
            <w:pPr>
              <w:pStyle w:val="TrangBa"/>
              <w:rPr>
                <w:lang w:val="vi-VN"/>
              </w:rPr>
            </w:pPr>
            <w:r>
              <w:rPr>
                <w:rFonts w:eastAsia="Times New Roman"/>
                <w:b/>
                <w:sz w:val="36"/>
              </w:rPr>
              <w:t>PHÁT TRIỂN TRÒ CHƠI MUTANTS ARENA</w:t>
            </w:r>
            <w:r>
              <w:rPr>
                <w:rFonts w:eastAsia="Times New Roman"/>
                <w:b/>
                <w:sz w:val="36"/>
              </w:rPr>
              <w:br/>
              <w:t>VỚI HỆ THỐNG TIẾN HÓA GENE BẰNG UNITY</w:t>
            </w:r>
          </w:p>
          <w:p w14:paraId="59612EF1" w14:textId="2EE85EA2" w:rsidR="00390862" w:rsidRPr="002E06F5" w:rsidRDefault="00390862" w:rsidP="00390862">
            <w:pPr>
              <w:pStyle w:val="TrangBa"/>
              <w:spacing w:line="276" w:lineRule="auto"/>
              <w:rPr>
                <w:lang w:val="vi-VN"/>
              </w:rPr>
            </w:pPr>
          </w:p>
        </w:tc>
      </w:tr>
      <w:tr w:rsidR="00390862" w:rsidRPr="002E06F5" w14:paraId="62336F48" w14:textId="77777777" w:rsidTr="00146B22">
        <w:trPr>
          <w:trHeight w:val="6427"/>
        </w:trPr>
        <w:tc>
          <w:tcPr>
            <w:tcW w:w="9570" w:type="dxa"/>
          </w:tcPr>
          <w:p w14:paraId="2269BDD3" w14:textId="0549FCA7" w:rsidR="00390862" w:rsidRPr="00EA05A0" w:rsidRDefault="00390862" w:rsidP="00390862">
            <w:pPr>
              <w:pStyle w:val="TrangBa"/>
              <w:ind w:left="5103"/>
              <w:jc w:val="left"/>
              <w:rPr>
                <w:lang w:val="en-US"/>
              </w:rPr>
            </w:pPr>
            <w:r w:rsidRPr="002E06F5">
              <w:rPr>
                <w:lang w:val="vi-VN"/>
              </w:rPr>
              <w:t xml:space="preserve">Ngành: </w:t>
            </w:r>
            <w:r w:rsidR="00EA05A0">
              <w:rPr>
                <w:lang w:val="en-US"/>
              </w:rPr>
              <w:t xml:space="preserve">Công nghệ thông tin </w:t>
            </w:r>
          </w:p>
          <w:p w14:paraId="4DA413A1" w14:textId="58C2AAED" w:rsidR="00390862" w:rsidRPr="002E06F5" w:rsidRDefault="00390862" w:rsidP="00390862">
            <w:pPr>
              <w:pStyle w:val="TrangBa"/>
              <w:ind w:left="5103"/>
              <w:jc w:val="left"/>
              <w:rPr>
                <w:lang w:val="vi-VN"/>
              </w:rPr>
            </w:pPr>
            <w:r w:rsidRPr="002E06F5">
              <w:rPr>
                <w:lang w:val="vi-VN"/>
              </w:rPr>
              <w:t xml:space="preserve">Mã số: </w:t>
            </w:r>
          </w:p>
          <w:p w14:paraId="2A91E85F" w14:textId="77777777" w:rsidR="00390862" w:rsidRPr="002E06F5" w:rsidRDefault="00390862" w:rsidP="00390862">
            <w:pPr>
              <w:pStyle w:val="TrangBa"/>
              <w:tabs>
                <w:tab w:val="left" w:pos="4005"/>
                <w:tab w:val="left" w:pos="4820"/>
              </w:tabs>
              <w:jc w:val="left"/>
              <w:rPr>
                <w:lang w:val="vi-VN"/>
              </w:rPr>
            </w:pPr>
          </w:p>
          <w:p w14:paraId="3A8C5908" w14:textId="77777777" w:rsidR="00390862" w:rsidRPr="002E06F5" w:rsidRDefault="00390862" w:rsidP="00390862">
            <w:pPr>
              <w:pStyle w:val="TrangBa"/>
              <w:tabs>
                <w:tab w:val="left" w:pos="4005"/>
                <w:tab w:val="left" w:pos="4820"/>
              </w:tabs>
              <w:jc w:val="left"/>
              <w:rPr>
                <w:lang w:val="vi-VN"/>
              </w:rPr>
            </w:pPr>
          </w:p>
          <w:p w14:paraId="35405D8D" w14:textId="77777777" w:rsidR="00390862" w:rsidRPr="002E06F5" w:rsidRDefault="00390862" w:rsidP="00390862">
            <w:pPr>
              <w:pStyle w:val="TrangBa"/>
              <w:tabs>
                <w:tab w:val="left" w:pos="4005"/>
                <w:tab w:val="left" w:pos="4820"/>
              </w:tabs>
              <w:jc w:val="left"/>
              <w:rPr>
                <w:lang w:val="vi-VN"/>
              </w:rPr>
            </w:pPr>
          </w:p>
          <w:p w14:paraId="0151B54E" w14:textId="77777777" w:rsidR="00390862" w:rsidRPr="002E06F5" w:rsidRDefault="00390862" w:rsidP="00390862">
            <w:pPr>
              <w:pStyle w:val="TrangBa"/>
              <w:tabs>
                <w:tab w:val="left" w:pos="1134"/>
                <w:tab w:val="left" w:pos="1701"/>
              </w:tabs>
              <w:jc w:val="left"/>
              <w:rPr>
                <w:lang w:val="vi-VN"/>
              </w:rPr>
            </w:pPr>
            <w:r w:rsidRPr="002E06F5">
              <w:rPr>
                <w:lang w:val="vi-VN"/>
              </w:rPr>
              <w:tab/>
            </w:r>
            <w:r w:rsidRPr="002E06F5">
              <w:rPr>
                <w:i/>
                <w:lang w:val="vi-VN"/>
              </w:rPr>
              <w:t>Sinh viên thực hiện</w:t>
            </w:r>
            <w:r w:rsidRPr="002E06F5">
              <w:rPr>
                <w:lang w:val="vi-VN"/>
              </w:rPr>
              <w:t>:</w:t>
            </w:r>
          </w:p>
          <w:p w14:paraId="36A524F6" w14:textId="77AF190F" w:rsidR="00390862" w:rsidRPr="00EA05A0" w:rsidRDefault="00EA05A0" w:rsidP="003148B1">
            <w:pPr>
              <w:pStyle w:val="TrangBa"/>
              <w:tabs>
                <w:tab w:val="left" w:pos="1134"/>
                <w:tab w:val="left" w:pos="1701"/>
              </w:tabs>
              <w:ind w:left="1693"/>
              <w:jc w:val="left"/>
              <w:rPr>
                <w:lang w:val="en-US"/>
              </w:rPr>
            </w:pPr>
            <w:r>
              <w:rPr>
                <w:b/>
                <w:lang w:val="en-US"/>
              </w:rPr>
              <w:t>Trần Văn Thủy</w:t>
            </w:r>
            <w:r w:rsidR="00390862" w:rsidRPr="002E06F5">
              <w:rPr>
                <w:b/>
                <w:lang w:val="vi-VN"/>
              </w:rPr>
              <w:t xml:space="preserve"> – MSSV: </w:t>
            </w:r>
            <w:r>
              <w:rPr>
                <w:b/>
                <w:lang w:val="en-US"/>
              </w:rPr>
              <w:t>CT060439</w:t>
            </w:r>
          </w:p>
          <w:p w14:paraId="7887D0F9" w14:textId="77777777" w:rsidR="00390862" w:rsidRPr="002E06F5" w:rsidRDefault="00390862" w:rsidP="00390862">
            <w:pPr>
              <w:pStyle w:val="TrangBa"/>
              <w:tabs>
                <w:tab w:val="left" w:pos="1134"/>
                <w:tab w:val="left" w:pos="1701"/>
              </w:tabs>
              <w:jc w:val="left"/>
              <w:rPr>
                <w:lang w:val="vi-VN"/>
              </w:rPr>
            </w:pPr>
          </w:p>
          <w:p w14:paraId="1A103E68" w14:textId="77777777" w:rsidR="00390862" w:rsidRPr="002E06F5" w:rsidRDefault="00390862" w:rsidP="00390862">
            <w:pPr>
              <w:pStyle w:val="TrangBa"/>
              <w:tabs>
                <w:tab w:val="left" w:pos="1134"/>
                <w:tab w:val="left" w:pos="1701"/>
              </w:tabs>
              <w:jc w:val="left"/>
              <w:rPr>
                <w:lang w:val="vi-VN"/>
              </w:rPr>
            </w:pPr>
          </w:p>
          <w:p w14:paraId="7C36D852" w14:textId="72101D34" w:rsidR="00390862" w:rsidRPr="002E06F5" w:rsidRDefault="00390862" w:rsidP="00390862">
            <w:pPr>
              <w:pStyle w:val="TrangBa"/>
              <w:tabs>
                <w:tab w:val="left" w:pos="1134"/>
                <w:tab w:val="left" w:pos="1701"/>
              </w:tabs>
              <w:jc w:val="left"/>
              <w:rPr>
                <w:lang w:val="vi-VN"/>
              </w:rPr>
            </w:pPr>
            <w:r w:rsidRPr="002E06F5">
              <w:rPr>
                <w:lang w:val="vi-VN"/>
              </w:rPr>
              <w:tab/>
            </w:r>
            <w:r w:rsidRPr="002E06F5">
              <w:rPr>
                <w:i/>
                <w:lang w:val="vi-VN"/>
              </w:rPr>
              <w:t>Người hướng dẫn</w:t>
            </w:r>
            <w:r w:rsidRPr="002E06F5">
              <w:rPr>
                <w:lang w:val="vi-VN"/>
              </w:rPr>
              <w:t>:</w:t>
            </w:r>
          </w:p>
          <w:p w14:paraId="5F15B900" w14:textId="2009A9D0" w:rsidR="00390862" w:rsidRPr="00EA05A0" w:rsidRDefault="00390862" w:rsidP="00390862">
            <w:pPr>
              <w:pStyle w:val="TrangBa"/>
              <w:tabs>
                <w:tab w:val="left" w:pos="1134"/>
                <w:tab w:val="left" w:pos="1701"/>
              </w:tabs>
              <w:jc w:val="left"/>
              <w:rPr>
                <w:b/>
                <w:lang w:val="en-US"/>
              </w:rPr>
            </w:pPr>
            <w:r w:rsidRPr="002E06F5">
              <w:rPr>
                <w:b/>
                <w:lang w:val="vi-VN"/>
              </w:rPr>
              <w:tab/>
            </w:r>
            <w:r w:rsidRPr="002E06F5">
              <w:rPr>
                <w:b/>
                <w:lang w:val="vi-VN"/>
              </w:rPr>
              <w:tab/>
              <w:t xml:space="preserve">TS. </w:t>
            </w:r>
            <w:r w:rsidR="00EA05A0">
              <w:rPr>
                <w:b/>
                <w:lang w:val="en-US"/>
              </w:rPr>
              <w:t>Nguyễn Đức Hiếu</w:t>
            </w:r>
          </w:p>
          <w:p w14:paraId="5F670E8A" w14:textId="235D62A0" w:rsidR="00390862" w:rsidRPr="00D218BC" w:rsidRDefault="00390862" w:rsidP="00390862">
            <w:pPr>
              <w:pStyle w:val="TrangBa"/>
              <w:tabs>
                <w:tab w:val="left" w:pos="1134"/>
                <w:tab w:val="left" w:pos="1701"/>
              </w:tabs>
              <w:jc w:val="left"/>
              <w:rPr>
                <w:lang w:val="en-US"/>
              </w:rPr>
            </w:pPr>
            <w:r w:rsidRPr="002E06F5">
              <w:rPr>
                <w:lang w:val="vi-VN"/>
              </w:rPr>
              <w:tab/>
            </w:r>
            <w:r w:rsidRPr="002E06F5">
              <w:rPr>
                <w:lang w:val="vi-VN"/>
              </w:rPr>
              <w:tab/>
              <w:t xml:space="preserve">Trung tâm </w:t>
            </w:r>
            <w:r w:rsidR="00D218BC">
              <w:rPr>
                <w:lang w:val="en-US"/>
              </w:rPr>
              <w:t>ATTT</w:t>
            </w:r>
            <w:r w:rsidRPr="002E06F5">
              <w:rPr>
                <w:lang w:val="vi-VN"/>
              </w:rPr>
              <w:t xml:space="preserve"> – Ngân hàng TMCP Quân Đội MB</w:t>
            </w:r>
            <w:r w:rsidR="00D218BC">
              <w:rPr>
                <w:lang w:val="en-US"/>
              </w:rPr>
              <w:t xml:space="preserve"> Bank</w:t>
            </w:r>
          </w:p>
          <w:p w14:paraId="1355EB60" w14:textId="77777777" w:rsidR="00390862" w:rsidRPr="002E06F5" w:rsidRDefault="00390862" w:rsidP="00390862">
            <w:pPr>
              <w:pStyle w:val="TrangBa"/>
              <w:tabs>
                <w:tab w:val="left" w:pos="4005"/>
                <w:tab w:val="left" w:pos="4800"/>
              </w:tabs>
              <w:jc w:val="left"/>
              <w:rPr>
                <w:lang w:val="vi-VN"/>
              </w:rPr>
            </w:pPr>
          </w:p>
        </w:tc>
      </w:tr>
      <w:tr w:rsidR="000F0A9A" w:rsidRPr="002E06F5" w14:paraId="59BDA165" w14:textId="77777777" w:rsidTr="007019FB">
        <w:trPr>
          <w:trHeight w:val="992"/>
        </w:trPr>
        <w:tc>
          <w:tcPr>
            <w:tcW w:w="9570" w:type="dxa"/>
            <w:vAlign w:val="bottom"/>
          </w:tcPr>
          <w:p w14:paraId="6A40F9D7" w14:textId="64FD246A" w:rsidR="000F0A9A" w:rsidRPr="002E06F5" w:rsidRDefault="000F0A9A" w:rsidP="007019FB">
            <w:pPr>
              <w:pStyle w:val="TrangBa"/>
              <w:rPr>
                <w:lang w:val="vi-VN"/>
              </w:rPr>
            </w:pPr>
            <w:r w:rsidRPr="002E06F5">
              <w:rPr>
                <w:lang w:val="vi-VN"/>
              </w:rPr>
              <w:t>Hà Nộ</w:t>
            </w:r>
            <w:r w:rsidR="0097123D" w:rsidRPr="002E06F5">
              <w:rPr>
                <w:lang w:val="vi-VN"/>
              </w:rPr>
              <w:t>i, 202</w:t>
            </w:r>
            <w:r w:rsidR="00390862" w:rsidRPr="002E06F5">
              <w:rPr>
                <w:lang w:val="vi-VN"/>
              </w:rPr>
              <w:t>5</w:t>
            </w:r>
          </w:p>
        </w:tc>
      </w:tr>
    </w:tbl>
    <w:p w14:paraId="5AE575EF" w14:textId="77777777" w:rsidR="000F0A9A" w:rsidRPr="002E06F5" w:rsidRDefault="000F0A9A" w:rsidP="00CD4B87">
      <w:pPr>
        <w:pStyle w:val="Mclc"/>
        <w:jc w:val="both"/>
        <w:sectPr w:rsidR="000F0A9A" w:rsidRPr="002E06F5" w:rsidSect="00B33A81">
          <w:footerReference w:type="default" r:id="rId9"/>
          <w:pgSz w:w="11906" w:h="16838"/>
          <w:pgMar w:top="1134" w:right="851" w:bottom="1134" w:left="1701" w:header="709" w:footer="709" w:gutter="0"/>
          <w:cols w:space="708"/>
          <w:titlePg/>
          <w:docGrid w:linePitch="381"/>
        </w:sectPr>
      </w:pPr>
    </w:p>
    <w:p w14:paraId="5063D186" w14:textId="226B0801" w:rsidR="0097123D" w:rsidRPr="002E06F5" w:rsidRDefault="00FB73DB" w:rsidP="00263D41">
      <w:pPr>
        <w:pStyle w:val="Mclc"/>
      </w:pPr>
      <w:r w:rsidRPr="002E06F5">
        <w:lastRenderedPageBreak/>
        <w:t>Mục lục</w:t>
      </w:r>
    </w:p>
    <w:p w14:paraId="3DC21542" w14:textId="20D8F939" w:rsidR="00E070A1" w:rsidRDefault="00AC1A1D">
      <w:pPr>
        <w:pStyle w:val="TOC1"/>
        <w:rPr>
          <w:rFonts w:asciiTheme="minorHAnsi" w:eastAsiaTheme="minorEastAsia" w:hAnsiTheme="minorHAnsi" w:cstheme="minorBidi"/>
          <w:b w:val="0"/>
          <w:noProof/>
          <w:kern w:val="2"/>
          <w:sz w:val="24"/>
          <w:szCs w:val="24"/>
          <w:lang w:val="en-US" w:bidi="ar-SA"/>
          <w14:ligatures w14:val="standardContextual"/>
        </w:rPr>
      </w:pPr>
      <w:r w:rsidRPr="002E06F5">
        <w:fldChar w:fldCharType="begin"/>
      </w:r>
      <w:r w:rsidRPr="002E06F5">
        <w:instrText xml:space="preserve"> TOC \o "1-3" \h \z \u </w:instrText>
      </w:r>
      <w:r w:rsidRPr="002E06F5">
        <w:fldChar w:fldCharType="separate"/>
      </w:r>
      <w:hyperlink w:anchor="_Toc216882117" w:history="1">
        <w:r w:rsidR="00E070A1" w:rsidRPr="00590070">
          <w:rPr>
            <w:rStyle w:val="Hyperlink"/>
            <w:noProof/>
          </w:rPr>
          <w:t>Danh mục kí hiệu và viết tắt</w:t>
        </w:r>
        <w:r w:rsidR="00E070A1">
          <w:rPr>
            <w:noProof/>
            <w:webHidden/>
          </w:rPr>
          <w:tab/>
        </w:r>
        <w:r w:rsidR="00E070A1">
          <w:rPr>
            <w:noProof/>
            <w:webHidden/>
          </w:rPr>
          <w:fldChar w:fldCharType="begin"/>
        </w:r>
        <w:r w:rsidR="00E070A1">
          <w:rPr>
            <w:noProof/>
            <w:webHidden/>
          </w:rPr>
          <w:instrText xml:space="preserve"> PAGEREF _Toc216882117 \h </w:instrText>
        </w:r>
        <w:r w:rsidR="00E070A1">
          <w:rPr>
            <w:noProof/>
            <w:webHidden/>
          </w:rPr>
        </w:r>
        <w:r w:rsidR="00E070A1">
          <w:rPr>
            <w:noProof/>
            <w:webHidden/>
          </w:rPr>
          <w:fldChar w:fldCharType="separate"/>
        </w:r>
        <w:r w:rsidR="00E070A1">
          <w:rPr>
            <w:noProof/>
            <w:webHidden/>
          </w:rPr>
          <w:t>iv</w:t>
        </w:r>
        <w:r w:rsidR="00E070A1">
          <w:rPr>
            <w:noProof/>
            <w:webHidden/>
          </w:rPr>
          <w:fldChar w:fldCharType="end"/>
        </w:r>
      </w:hyperlink>
    </w:p>
    <w:p w14:paraId="59B65C31" w14:textId="5B15D966"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18" w:history="1">
        <w:r w:rsidRPr="00590070">
          <w:rPr>
            <w:rStyle w:val="Hyperlink"/>
            <w:noProof/>
          </w:rPr>
          <w:t>Danh mục hình vẽ</w:t>
        </w:r>
        <w:r>
          <w:rPr>
            <w:noProof/>
            <w:webHidden/>
          </w:rPr>
          <w:tab/>
        </w:r>
        <w:r>
          <w:rPr>
            <w:noProof/>
            <w:webHidden/>
          </w:rPr>
          <w:fldChar w:fldCharType="begin"/>
        </w:r>
        <w:r>
          <w:rPr>
            <w:noProof/>
            <w:webHidden/>
          </w:rPr>
          <w:instrText xml:space="preserve"> PAGEREF _Toc216882118 \h </w:instrText>
        </w:r>
        <w:r>
          <w:rPr>
            <w:noProof/>
            <w:webHidden/>
          </w:rPr>
        </w:r>
        <w:r>
          <w:rPr>
            <w:noProof/>
            <w:webHidden/>
          </w:rPr>
          <w:fldChar w:fldCharType="separate"/>
        </w:r>
        <w:r>
          <w:rPr>
            <w:noProof/>
            <w:webHidden/>
          </w:rPr>
          <w:t>v</w:t>
        </w:r>
        <w:r>
          <w:rPr>
            <w:noProof/>
            <w:webHidden/>
          </w:rPr>
          <w:fldChar w:fldCharType="end"/>
        </w:r>
      </w:hyperlink>
    </w:p>
    <w:p w14:paraId="43FBAE20" w14:textId="301483BE"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19" w:history="1">
        <w:r w:rsidRPr="00590070">
          <w:rPr>
            <w:rStyle w:val="Hyperlink"/>
            <w:noProof/>
          </w:rPr>
          <w:t>Danh mục bảng</w:t>
        </w:r>
        <w:r>
          <w:rPr>
            <w:noProof/>
            <w:webHidden/>
          </w:rPr>
          <w:tab/>
        </w:r>
        <w:r>
          <w:rPr>
            <w:noProof/>
            <w:webHidden/>
          </w:rPr>
          <w:fldChar w:fldCharType="begin"/>
        </w:r>
        <w:r>
          <w:rPr>
            <w:noProof/>
            <w:webHidden/>
          </w:rPr>
          <w:instrText xml:space="preserve"> PAGEREF _Toc216882119 \h </w:instrText>
        </w:r>
        <w:r>
          <w:rPr>
            <w:noProof/>
            <w:webHidden/>
          </w:rPr>
        </w:r>
        <w:r>
          <w:rPr>
            <w:noProof/>
            <w:webHidden/>
          </w:rPr>
          <w:fldChar w:fldCharType="separate"/>
        </w:r>
        <w:r>
          <w:rPr>
            <w:noProof/>
            <w:webHidden/>
          </w:rPr>
          <w:t>viii</w:t>
        </w:r>
        <w:r>
          <w:rPr>
            <w:noProof/>
            <w:webHidden/>
          </w:rPr>
          <w:fldChar w:fldCharType="end"/>
        </w:r>
      </w:hyperlink>
    </w:p>
    <w:p w14:paraId="2953D1CD" w14:textId="39184408"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20" w:history="1">
        <w:r w:rsidRPr="00590070">
          <w:rPr>
            <w:rStyle w:val="Hyperlink"/>
            <w:noProof/>
          </w:rPr>
          <w:t>Lời cảm ơn</w:t>
        </w:r>
        <w:r>
          <w:rPr>
            <w:noProof/>
            <w:webHidden/>
          </w:rPr>
          <w:tab/>
        </w:r>
        <w:r>
          <w:rPr>
            <w:noProof/>
            <w:webHidden/>
          </w:rPr>
          <w:fldChar w:fldCharType="begin"/>
        </w:r>
        <w:r>
          <w:rPr>
            <w:noProof/>
            <w:webHidden/>
          </w:rPr>
          <w:instrText xml:space="preserve"> PAGEREF _Toc216882120 \h </w:instrText>
        </w:r>
        <w:r>
          <w:rPr>
            <w:noProof/>
            <w:webHidden/>
          </w:rPr>
        </w:r>
        <w:r>
          <w:rPr>
            <w:noProof/>
            <w:webHidden/>
          </w:rPr>
          <w:fldChar w:fldCharType="separate"/>
        </w:r>
        <w:r>
          <w:rPr>
            <w:noProof/>
            <w:webHidden/>
          </w:rPr>
          <w:t>ix</w:t>
        </w:r>
        <w:r>
          <w:rPr>
            <w:noProof/>
            <w:webHidden/>
          </w:rPr>
          <w:fldChar w:fldCharType="end"/>
        </w:r>
      </w:hyperlink>
    </w:p>
    <w:p w14:paraId="0FA46697" w14:textId="7FD16B1B"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21" w:history="1">
        <w:r w:rsidRPr="00590070">
          <w:rPr>
            <w:rStyle w:val="Hyperlink"/>
            <w:noProof/>
          </w:rPr>
          <w:t>Lời cam đoan</w:t>
        </w:r>
        <w:r>
          <w:rPr>
            <w:noProof/>
            <w:webHidden/>
          </w:rPr>
          <w:tab/>
        </w:r>
        <w:r>
          <w:rPr>
            <w:noProof/>
            <w:webHidden/>
          </w:rPr>
          <w:fldChar w:fldCharType="begin"/>
        </w:r>
        <w:r>
          <w:rPr>
            <w:noProof/>
            <w:webHidden/>
          </w:rPr>
          <w:instrText xml:space="preserve"> PAGEREF _Toc216882121 \h </w:instrText>
        </w:r>
        <w:r>
          <w:rPr>
            <w:noProof/>
            <w:webHidden/>
          </w:rPr>
        </w:r>
        <w:r>
          <w:rPr>
            <w:noProof/>
            <w:webHidden/>
          </w:rPr>
          <w:fldChar w:fldCharType="separate"/>
        </w:r>
        <w:r>
          <w:rPr>
            <w:noProof/>
            <w:webHidden/>
          </w:rPr>
          <w:t>x</w:t>
        </w:r>
        <w:r>
          <w:rPr>
            <w:noProof/>
            <w:webHidden/>
          </w:rPr>
          <w:fldChar w:fldCharType="end"/>
        </w:r>
      </w:hyperlink>
    </w:p>
    <w:p w14:paraId="31005C6A" w14:textId="44B7A0BC"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22" w:history="1">
        <w:r w:rsidRPr="00590070">
          <w:rPr>
            <w:rStyle w:val="Hyperlink"/>
            <w:noProof/>
          </w:rPr>
          <w:t>Lời nói đầu</w:t>
        </w:r>
        <w:r>
          <w:rPr>
            <w:noProof/>
            <w:webHidden/>
          </w:rPr>
          <w:tab/>
        </w:r>
        <w:r>
          <w:rPr>
            <w:noProof/>
            <w:webHidden/>
          </w:rPr>
          <w:fldChar w:fldCharType="begin"/>
        </w:r>
        <w:r>
          <w:rPr>
            <w:noProof/>
            <w:webHidden/>
          </w:rPr>
          <w:instrText xml:space="preserve"> PAGEREF _Toc216882122 \h </w:instrText>
        </w:r>
        <w:r>
          <w:rPr>
            <w:noProof/>
            <w:webHidden/>
          </w:rPr>
        </w:r>
        <w:r>
          <w:rPr>
            <w:noProof/>
            <w:webHidden/>
          </w:rPr>
          <w:fldChar w:fldCharType="separate"/>
        </w:r>
        <w:r>
          <w:rPr>
            <w:noProof/>
            <w:webHidden/>
          </w:rPr>
          <w:t>xi</w:t>
        </w:r>
        <w:r>
          <w:rPr>
            <w:noProof/>
            <w:webHidden/>
          </w:rPr>
          <w:fldChar w:fldCharType="end"/>
        </w:r>
      </w:hyperlink>
    </w:p>
    <w:p w14:paraId="75E612C4" w14:textId="72D1196A"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23" w:history="1">
        <w:r w:rsidRPr="00590070">
          <w:rPr>
            <w:rStyle w:val="Hyperlink"/>
            <w:noProof/>
            <w:lang w:eastAsia="en-AU"/>
          </w:rPr>
          <w:t>Chương 1.</w:t>
        </w:r>
        <w:r w:rsidRPr="00590070">
          <w:rPr>
            <w:rStyle w:val="Hyperlink"/>
            <w:noProof/>
            <w:lang w:val="en-US" w:eastAsia="en-AU"/>
          </w:rPr>
          <w:t xml:space="preserve"> Tổng quan về bảo hiểm và </w:t>
        </w:r>
        <w:r w:rsidRPr="00590070">
          <w:rPr>
            <w:rStyle w:val="Hyperlink"/>
            <w:noProof/>
            <w:lang w:eastAsia="en-AU"/>
          </w:rPr>
          <w:t>Blockchain</w:t>
        </w:r>
        <w:r>
          <w:rPr>
            <w:noProof/>
            <w:webHidden/>
          </w:rPr>
          <w:tab/>
        </w:r>
        <w:r>
          <w:rPr>
            <w:noProof/>
            <w:webHidden/>
          </w:rPr>
          <w:fldChar w:fldCharType="begin"/>
        </w:r>
        <w:r>
          <w:rPr>
            <w:noProof/>
            <w:webHidden/>
          </w:rPr>
          <w:instrText xml:space="preserve"> PAGEREF _Toc216882123 \h </w:instrText>
        </w:r>
        <w:r>
          <w:rPr>
            <w:noProof/>
            <w:webHidden/>
          </w:rPr>
        </w:r>
        <w:r>
          <w:rPr>
            <w:noProof/>
            <w:webHidden/>
          </w:rPr>
          <w:fldChar w:fldCharType="separate"/>
        </w:r>
        <w:r>
          <w:rPr>
            <w:noProof/>
            <w:webHidden/>
          </w:rPr>
          <w:t>1</w:t>
        </w:r>
        <w:r>
          <w:rPr>
            <w:noProof/>
            <w:webHidden/>
          </w:rPr>
          <w:fldChar w:fldCharType="end"/>
        </w:r>
      </w:hyperlink>
    </w:p>
    <w:p w14:paraId="166AD541" w14:textId="679AD7E7"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24" w:history="1">
        <w:r w:rsidRPr="00590070">
          <w:rPr>
            <w:rStyle w:val="Hyperlink"/>
            <w:noProof/>
            <w:lang w:eastAsia="en-AU"/>
          </w:rPr>
          <w:t>1.1.</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lang w:eastAsia="en-AU"/>
          </w:rPr>
          <w:t>Tổng quan về bảo hiểm</w:t>
        </w:r>
        <w:r>
          <w:rPr>
            <w:noProof/>
            <w:webHidden/>
          </w:rPr>
          <w:tab/>
        </w:r>
        <w:r>
          <w:rPr>
            <w:noProof/>
            <w:webHidden/>
          </w:rPr>
          <w:fldChar w:fldCharType="begin"/>
        </w:r>
        <w:r>
          <w:rPr>
            <w:noProof/>
            <w:webHidden/>
          </w:rPr>
          <w:instrText xml:space="preserve"> PAGEREF _Toc216882124 \h </w:instrText>
        </w:r>
        <w:r>
          <w:rPr>
            <w:noProof/>
            <w:webHidden/>
          </w:rPr>
        </w:r>
        <w:r>
          <w:rPr>
            <w:noProof/>
            <w:webHidden/>
          </w:rPr>
          <w:fldChar w:fldCharType="separate"/>
        </w:r>
        <w:r>
          <w:rPr>
            <w:noProof/>
            <w:webHidden/>
          </w:rPr>
          <w:t>1</w:t>
        </w:r>
        <w:r>
          <w:rPr>
            <w:noProof/>
            <w:webHidden/>
          </w:rPr>
          <w:fldChar w:fldCharType="end"/>
        </w:r>
      </w:hyperlink>
    </w:p>
    <w:p w14:paraId="1B83CF65" w14:textId="1E1457F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25" w:history="1">
        <w:r w:rsidRPr="00590070">
          <w:rPr>
            <w:rStyle w:val="Hyperlink"/>
            <w:noProof/>
          </w:rPr>
          <w:t>1.1.1.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Đặc điểm của bảo hiểm</w:t>
        </w:r>
        <w:r>
          <w:rPr>
            <w:noProof/>
            <w:webHidden/>
          </w:rPr>
          <w:tab/>
        </w:r>
        <w:r>
          <w:rPr>
            <w:noProof/>
            <w:webHidden/>
          </w:rPr>
          <w:fldChar w:fldCharType="begin"/>
        </w:r>
        <w:r>
          <w:rPr>
            <w:noProof/>
            <w:webHidden/>
          </w:rPr>
          <w:instrText xml:space="preserve"> PAGEREF _Toc216882125 \h </w:instrText>
        </w:r>
        <w:r>
          <w:rPr>
            <w:noProof/>
            <w:webHidden/>
          </w:rPr>
        </w:r>
        <w:r>
          <w:rPr>
            <w:noProof/>
            <w:webHidden/>
          </w:rPr>
          <w:fldChar w:fldCharType="separate"/>
        </w:r>
        <w:r>
          <w:rPr>
            <w:noProof/>
            <w:webHidden/>
          </w:rPr>
          <w:t>1</w:t>
        </w:r>
        <w:r>
          <w:rPr>
            <w:noProof/>
            <w:webHidden/>
          </w:rPr>
          <w:fldChar w:fldCharType="end"/>
        </w:r>
      </w:hyperlink>
    </w:p>
    <w:p w14:paraId="2AB812AF" w14:textId="6861EE5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26" w:history="1">
        <w:r w:rsidRPr="00590070">
          <w:rPr>
            <w:rStyle w:val="Hyperlink"/>
            <w:noProof/>
          </w:rPr>
          <w:t>1.1.2.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Các loại hình bảo hiểm phổ biến</w:t>
        </w:r>
        <w:r>
          <w:rPr>
            <w:noProof/>
            <w:webHidden/>
          </w:rPr>
          <w:tab/>
        </w:r>
        <w:r>
          <w:rPr>
            <w:noProof/>
            <w:webHidden/>
          </w:rPr>
          <w:fldChar w:fldCharType="begin"/>
        </w:r>
        <w:r>
          <w:rPr>
            <w:noProof/>
            <w:webHidden/>
          </w:rPr>
          <w:instrText xml:space="preserve"> PAGEREF _Toc216882126 \h </w:instrText>
        </w:r>
        <w:r>
          <w:rPr>
            <w:noProof/>
            <w:webHidden/>
          </w:rPr>
        </w:r>
        <w:r>
          <w:rPr>
            <w:noProof/>
            <w:webHidden/>
          </w:rPr>
          <w:fldChar w:fldCharType="separate"/>
        </w:r>
        <w:r>
          <w:rPr>
            <w:noProof/>
            <w:webHidden/>
          </w:rPr>
          <w:t>1</w:t>
        </w:r>
        <w:r>
          <w:rPr>
            <w:noProof/>
            <w:webHidden/>
          </w:rPr>
          <w:fldChar w:fldCharType="end"/>
        </w:r>
      </w:hyperlink>
    </w:p>
    <w:p w14:paraId="72B197DE" w14:textId="2B4ACC68"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27" w:history="1">
        <w:r w:rsidRPr="00590070">
          <w:rPr>
            <w:rStyle w:val="Hyperlink"/>
            <w:noProof/>
          </w:rPr>
          <w:t>1.1.3.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Vai trò của bảo hiểm</w:t>
        </w:r>
        <w:r>
          <w:rPr>
            <w:noProof/>
            <w:webHidden/>
          </w:rPr>
          <w:tab/>
        </w:r>
        <w:r>
          <w:rPr>
            <w:noProof/>
            <w:webHidden/>
          </w:rPr>
          <w:fldChar w:fldCharType="begin"/>
        </w:r>
        <w:r>
          <w:rPr>
            <w:noProof/>
            <w:webHidden/>
          </w:rPr>
          <w:instrText xml:space="preserve"> PAGEREF _Toc216882127 \h </w:instrText>
        </w:r>
        <w:r>
          <w:rPr>
            <w:noProof/>
            <w:webHidden/>
          </w:rPr>
        </w:r>
        <w:r>
          <w:rPr>
            <w:noProof/>
            <w:webHidden/>
          </w:rPr>
          <w:fldChar w:fldCharType="separate"/>
        </w:r>
        <w:r>
          <w:rPr>
            <w:noProof/>
            <w:webHidden/>
          </w:rPr>
          <w:t>2</w:t>
        </w:r>
        <w:r>
          <w:rPr>
            <w:noProof/>
            <w:webHidden/>
          </w:rPr>
          <w:fldChar w:fldCharType="end"/>
        </w:r>
      </w:hyperlink>
    </w:p>
    <w:p w14:paraId="221C06C0" w14:textId="153B1C1A"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28" w:history="1">
        <w:r w:rsidRPr="00590070">
          <w:rPr>
            <w:rStyle w:val="Hyperlink"/>
            <w:noProof/>
          </w:rPr>
          <w:t>1.1.4.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Hợp đồng bảo hiểm</w:t>
        </w:r>
        <w:r>
          <w:rPr>
            <w:noProof/>
            <w:webHidden/>
          </w:rPr>
          <w:tab/>
        </w:r>
        <w:r>
          <w:rPr>
            <w:noProof/>
            <w:webHidden/>
          </w:rPr>
          <w:fldChar w:fldCharType="begin"/>
        </w:r>
        <w:r>
          <w:rPr>
            <w:noProof/>
            <w:webHidden/>
          </w:rPr>
          <w:instrText xml:space="preserve"> PAGEREF _Toc216882128 \h </w:instrText>
        </w:r>
        <w:r>
          <w:rPr>
            <w:noProof/>
            <w:webHidden/>
          </w:rPr>
        </w:r>
        <w:r>
          <w:rPr>
            <w:noProof/>
            <w:webHidden/>
          </w:rPr>
          <w:fldChar w:fldCharType="separate"/>
        </w:r>
        <w:r>
          <w:rPr>
            <w:noProof/>
            <w:webHidden/>
          </w:rPr>
          <w:t>3</w:t>
        </w:r>
        <w:r>
          <w:rPr>
            <w:noProof/>
            <w:webHidden/>
          </w:rPr>
          <w:fldChar w:fldCharType="end"/>
        </w:r>
      </w:hyperlink>
    </w:p>
    <w:p w14:paraId="283BCB31" w14:textId="1D96B879"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29" w:history="1">
        <w:r w:rsidRPr="00590070">
          <w:rPr>
            <w:rStyle w:val="Hyperlink"/>
            <w:noProof/>
          </w:rPr>
          <w:t>1.2.</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Những vấn đề trong hệ thống bảo hiểm truyền thống</w:t>
        </w:r>
        <w:r>
          <w:rPr>
            <w:noProof/>
            <w:webHidden/>
          </w:rPr>
          <w:tab/>
        </w:r>
        <w:r>
          <w:rPr>
            <w:noProof/>
            <w:webHidden/>
          </w:rPr>
          <w:fldChar w:fldCharType="begin"/>
        </w:r>
        <w:r>
          <w:rPr>
            <w:noProof/>
            <w:webHidden/>
          </w:rPr>
          <w:instrText xml:space="preserve"> PAGEREF _Toc216882129 \h </w:instrText>
        </w:r>
        <w:r>
          <w:rPr>
            <w:noProof/>
            <w:webHidden/>
          </w:rPr>
        </w:r>
        <w:r>
          <w:rPr>
            <w:noProof/>
            <w:webHidden/>
          </w:rPr>
          <w:fldChar w:fldCharType="separate"/>
        </w:r>
        <w:r>
          <w:rPr>
            <w:noProof/>
            <w:webHidden/>
          </w:rPr>
          <w:t>3</w:t>
        </w:r>
        <w:r>
          <w:rPr>
            <w:noProof/>
            <w:webHidden/>
          </w:rPr>
          <w:fldChar w:fldCharType="end"/>
        </w:r>
      </w:hyperlink>
    </w:p>
    <w:p w14:paraId="18EEEFAB" w14:textId="53FA778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0" w:history="1">
        <w:r w:rsidRPr="00590070">
          <w:rPr>
            <w:rStyle w:val="Hyperlink"/>
            <w:noProof/>
          </w:rPr>
          <w:t>1.2.1.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Gian lận trong yêu cầu bồi thường</w:t>
        </w:r>
        <w:r>
          <w:rPr>
            <w:noProof/>
            <w:webHidden/>
          </w:rPr>
          <w:tab/>
        </w:r>
        <w:r>
          <w:rPr>
            <w:noProof/>
            <w:webHidden/>
          </w:rPr>
          <w:fldChar w:fldCharType="begin"/>
        </w:r>
        <w:r>
          <w:rPr>
            <w:noProof/>
            <w:webHidden/>
          </w:rPr>
          <w:instrText xml:space="preserve"> PAGEREF _Toc216882130 \h </w:instrText>
        </w:r>
        <w:r>
          <w:rPr>
            <w:noProof/>
            <w:webHidden/>
          </w:rPr>
        </w:r>
        <w:r>
          <w:rPr>
            <w:noProof/>
            <w:webHidden/>
          </w:rPr>
          <w:fldChar w:fldCharType="separate"/>
        </w:r>
        <w:r>
          <w:rPr>
            <w:noProof/>
            <w:webHidden/>
          </w:rPr>
          <w:t>3</w:t>
        </w:r>
        <w:r>
          <w:rPr>
            <w:noProof/>
            <w:webHidden/>
          </w:rPr>
          <w:fldChar w:fldCharType="end"/>
        </w:r>
      </w:hyperlink>
    </w:p>
    <w:p w14:paraId="216D36EF" w14:textId="0293586E"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1" w:history="1">
        <w:r w:rsidRPr="00590070">
          <w:rPr>
            <w:rStyle w:val="Hyperlink"/>
            <w:noProof/>
          </w:rPr>
          <w:t>1.2.2.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Thiếu minh bạch trong quy trình xử lý</w:t>
        </w:r>
        <w:r>
          <w:rPr>
            <w:noProof/>
            <w:webHidden/>
          </w:rPr>
          <w:tab/>
        </w:r>
        <w:r>
          <w:rPr>
            <w:noProof/>
            <w:webHidden/>
          </w:rPr>
          <w:fldChar w:fldCharType="begin"/>
        </w:r>
        <w:r>
          <w:rPr>
            <w:noProof/>
            <w:webHidden/>
          </w:rPr>
          <w:instrText xml:space="preserve"> PAGEREF _Toc216882131 \h </w:instrText>
        </w:r>
        <w:r>
          <w:rPr>
            <w:noProof/>
            <w:webHidden/>
          </w:rPr>
        </w:r>
        <w:r>
          <w:rPr>
            <w:noProof/>
            <w:webHidden/>
          </w:rPr>
          <w:fldChar w:fldCharType="separate"/>
        </w:r>
        <w:r>
          <w:rPr>
            <w:noProof/>
            <w:webHidden/>
          </w:rPr>
          <w:t>4</w:t>
        </w:r>
        <w:r>
          <w:rPr>
            <w:noProof/>
            <w:webHidden/>
          </w:rPr>
          <w:fldChar w:fldCharType="end"/>
        </w:r>
      </w:hyperlink>
    </w:p>
    <w:p w14:paraId="75E1310F" w14:textId="419E6B3D"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2" w:history="1">
        <w:r w:rsidRPr="00590070">
          <w:rPr>
            <w:rStyle w:val="Hyperlink"/>
            <w:noProof/>
          </w:rPr>
          <w:t>1.2.3.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Thời gian xử lý bồi thường chậm, thủ tục phức tạp</w:t>
        </w:r>
        <w:r>
          <w:rPr>
            <w:noProof/>
            <w:webHidden/>
          </w:rPr>
          <w:tab/>
        </w:r>
        <w:r>
          <w:rPr>
            <w:noProof/>
            <w:webHidden/>
          </w:rPr>
          <w:fldChar w:fldCharType="begin"/>
        </w:r>
        <w:r>
          <w:rPr>
            <w:noProof/>
            <w:webHidden/>
          </w:rPr>
          <w:instrText xml:space="preserve"> PAGEREF _Toc216882132 \h </w:instrText>
        </w:r>
        <w:r>
          <w:rPr>
            <w:noProof/>
            <w:webHidden/>
          </w:rPr>
        </w:r>
        <w:r>
          <w:rPr>
            <w:noProof/>
            <w:webHidden/>
          </w:rPr>
          <w:fldChar w:fldCharType="separate"/>
        </w:r>
        <w:r>
          <w:rPr>
            <w:noProof/>
            <w:webHidden/>
          </w:rPr>
          <w:t>4</w:t>
        </w:r>
        <w:r>
          <w:rPr>
            <w:noProof/>
            <w:webHidden/>
          </w:rPr>
          <w:fldChar w:fldCharType="end"/>
        </w:r>
      </w:hyperlink>
    </w:p>
    <w:p w14:paraId="5B23FC2A" w14:textId="047B420C"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3" w:history="1">
        <w:r w:rsidRPr="00590070">
          <w:rPr>
            <w:rStyle w:val="Hyperlink"/>
            <w:noProof/>
          </w:rPr>
          <w:t>1.2.4.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Khó xác thực và kiểm tra dữ liệu</w:t>
        </w:r>
        <w:r>
          <w:rPr>
            <w:noProof/>
            <w:webHidden/>
          </w:rPr>
          <w:tab/>
        </w:r>
        <w:r>
          <w:rPr>
            <w:noProof/>
            <w:webHidden/>
          </w:rPr>
          <w:fldChar w:fldCharType="begin"/>
        </w:r>
        <w:r>
          <w:rPr>
            <w:noProof/>
            <w:webHidden/>
          </w:rPr>
          <w:instrText xml:space="preserve"> PAGEREF _Toc216882133 \h </w:instrText>
        </w:r>
        <w:r>
          <w:rPr>
            <w:noProof/>
            <w:webHidden/>
          </w:rPr>
        </w:r>
        <w:r>
          <w:rPr>
            <w:noProof/>
            <w:webHidden/>
          </w:rPr>
          <w:fldChar w:fldCharType="separate"/>
        </w:r>
        <w:r>
          <w:rPr>
            <w:noProof/>
            <w:webHidden/>
          </w:rPr>
          <w:t>5</w:t>
        </w:r>
        <w:r>
          <w:rPr>
            <w:noProof/>
            <w:webHidden/>
          </w:rPr>
          <w:fldChar w:fldCharType="end"/>
        </w:r>
      </w:hyperlink>
    </w:p>
    <w:p w14:paraId="0E8DD0DF" w14:textId="597290E9"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34" w:history="1">
        <w:r w:rsidRPr="00590070">
          <w:rPr>
            <w:rStyle w:val="Hyperlink"/>
            <w:noProof/>
            <w:lang w:eastAsia="en-AU"/>
          </w:rPr>
          <w:t>1.3.</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lang w:eastAsia="en-AU"/>
          </w:rPr>
          <w:t>Công nghệ Blockchain</w:t>
        </w:r>
        <w:r>
          <w:rPr>
            <w:noProof/>
            <w:webHidden/>
          </w:rPr>
          <w:tab/>
        </w:r>
        <w:r>
          <w:rPr>
            <w:noProof/>
            <w:webHidden/>
          </w:rPr>
          <w:fldChar w:fldCharType="begin"/>
        </w:r>
        <w:r>
          <w:rPr>
            <w:noProof/>
            <w:webHidden/>
          </w:rPr>
          <w:instrText xml:space="preserve"> PAGEREF _Toc216882134 \h </w:instrText>
        </w:r>
        <w:r>
          <w:rPr>
            <w:noProof/>
            <w:webHidden/>
          </w:rPr>
        </w:r>
        <w:r>
          <w:rPr>
            <w:noProof/>
            <w:webHidden/>
          </w:rPr>
          <w:fldChar w:fldCharType="separate"/>
        </w:r>
        <w:r>
          <w:rPr>
            <w:noProof/>
            <w:webHidden/>
          </w:rPr>
          <w:t>5</w:t>
        </w:r>
        <w:r>
          <w:rPr>
            <w:noProof/>
            <w:webHidden/>
          </w:rPr>
          <w:fldChar w:fldCharType="end"/>
        </w:r>
      </w:hyperlink>
    </w:p>
    <w:p w14:paraId="7192A6EB" w14:textId="562FF88A"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5" w:history="1">
        <w:r w:rsidRPr="00590070">
          <w:rPr>
            <w:rStyle w:val="Hyperlink"/>
            <w:noProof/>
            <w:lang w:eastAsia="en-AU"/>
          </w:rPr>
          <w:t>1.3.1.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Giới thiệu về Blockchain</w:t>
        </w:r>
        <w:r>
          <w:rPr>
            <w:noProof/>
            <w:webHidden/>
          </w:rPr>
          <w:tab/>
        </w:r>
        <w:r>
          <w:rPr>
            <w:noProof/>
            <w:webHidden/>
          </w:rPr>
          <w:fldChar w:fldCharType="begin"/>
        </w:r>
        <w:r>
          <w:rPr>
            <w:noProof/>
            <w:webHidden/>
          </w:rPr>
          <w:instrText xml:space="preserve"> PAGEREF _Toc216882135 \h </w:instrText>
        </w:r>
        <w:r>
          <w:rPr>
            <w:noProof/>
            <w:webHidden/>
          </w:rPr>
        </w:r>
        <w:r>
          <w:rPr>
            <w:noProof/>
            <w:webHidden/>
          </w:rPr>
          <w:fldChar w:fldCharType="separate"/>
        </w:r>
        <w:r>
          <w:rPr>
            <w:noProof/>
            <w:webHidden/>
          </w:rPr>
          <w:t>5</w:t>
        </w:r>
        <w:r>
          <w:rPr>
            <w:noProof/>
            <w:webHidden/>
          </w:rPr>
          <w:fldChar w:fldCharType="end"/>
        </w:r>
      </w:hyperlink>
    </w:p>
    <w:p w14:paraId="221A7025" w14:textId="0FF210B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6" w:history="1">
        <w:r w:rsidRPr="00590070">
          <w:rPr>
            <w:rStyle w:val="Hyperlink"/>
            <w:noProof/>
            <w:lang w:eastAsia="en-AU"/>
          </w:rPr>
          <w:t>1.3.2.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Đặc điểm chính của Blockchain</w:t>
        </w:r>
        <w:r>
          <w:rPr>
            <w:noProof/>
            <w:webHidden/>
          </w:rPr>
          <w:tab/>
        </w:r>
        <w:r>
          <w:rPr>
            <w:noProof/>
            <w:webHidden/>
          </w:rPr>
          <w:fldChar w:fldCharType="begin"/>
        </w:r>
        <w:r>
          <w:rPr>
            <w:noProof/>
            <w:webHidden/>
          </w:rPr>
          <w:instrText xml:space="preserve"> PAGEREF _Toc216882136 \h </w:instrText>
        </w:r>
        <w:r>
          <w:rPr>
            <w:noProof/>
            <w:webHidden/>
          </w:rPr>
        </w:r>
        <w:r>
          <w:rPr>
            <w:noProof/>
            <w:webHidden/>
          </w:rPr>
          <w:fldChar w:fldCharType="separate"/>
        </w:r>
        <w:r>
          <w:rPr>
            <w:noProof/>
            <w:webHidden/>
          </w:rPr>
          <w:t>7</w:t>
        </w:r>
        <w:r>
          <w:rPr>
            <w:noProof/>
            <w:webHidden/>
          </w:rPr>
          <w:fldChar w:fldCharType="end"/>
        </w:r>
      </w:hyperlink>
    </w:p>
    <w:p w14:paraId="6B4D0F22" w14:textId="0155638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7" w:history="1">
        <w:r w:rsidRPr="00590070">
          <w:rPr>
            <w:rStyle w:val="Hyperlink"/>
            <w:noProof/>
            <w:lang w:eastAsia="en-AU"/>
          </w:rPr>
          <w:t>1.3.3.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Thành phần chính của Blockchain</w:t>
        </w:r>
        <w:r>
          <w:rPr>
            <w:noProof/>
            <w:webHidden/>
          </w:rPr>
          <w:tab/>
        </w:r>
        <w:r>
          <w:rPr>
            <w:noProof/>
            <w:webHidden/>
          </w:rPr>
          <w:fldChar w:fldCharType="begin"/>
        </w:r>
        <w:r>
          <w:rPr>
            <w:noProof/>
            <w:webHidden/>
          </w:rPr>
          <w:instrText xml:space="preserve"> PAGEREF _Toc216882137 \h </w:instrText>
        </w:r>
        <w:r>
          <w:rPr>
            <w:noProof/>
            <w:webHidden/>
          </w:rPr>
        </w:r>
        <w:r>
          <w:rPr>
            <w:noProof/>
            <w:webHidden/>
          </w:rPr>
          <w:fldChar w:fldCharType="separate"/>
        </w:r>
        <w:r>
          <w:rPr>
            <w:noProof/>
            <w:webHidden/>
          </w:rPr>
          <w:t>8</w:t>
        </w:r>
        <w:r>
          <w:rPr>
            <w:noProof/>
            <w:webHidden/>
          </w:rPr>
          <w:fldChar w:fldCharType="end"/>
        </w:r>
      </w:hyperlink>
    </w:p>
    <w:p w14:paraId="064A8770" w14:textId="2ACC35BF"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8" w:history="1">
        <w:r w:rsidRPr="00590070">
          <w:rPr>
            <w:rStyle w:val="Hyperlink"/>
            <w:noProof/>
            <w:lang w:eastAsia="en-AU"/>
          </w:rPr>
          <w:t>1.3.4.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Cấu trúc khối</w:t>
        </w:r>
        <w:r>
          <w:rPr>
            <w:noProof/>
            <w:webHidden/>
          </w:rPr>
          <w:tab/>
        </w:r>
        <w:r>
          <w:rPr>
            <w:noProof/>
            <w:webHidden/>
          </w:rPr>
          <w:fldChar w:fldCharType="begin"/>
        </w:r>
        <w:r>
          <w:rPr>
            <w:noProof/>
            <w:webHidden/>
          </w:rPr>
          <w:instrText xml:space="preserve"> PAGEREF _Toc216882138 \h </w:instrText>
        </w:r>
        <w:r>
          <w:rPr>
            <w:noProof/>
            <w:webHidden/>
          </w:rPr>
        </w:r>
        <w:r>
          <w:rPr>
            <w:noProof/>
            <w:webHidden/>
          </w:rPr>
          <w:fldChar w:fldCharType="separate"/>
        </w:r>
        <w:r>
          <w:rPr>
            <w:noProof/>
            <w:webHidden/>
          </w:rPr>
          <w:t>12</w:t>
        </w:r>
        <w:r>
          <w:rPr>
            <w:noProof/>
            <w:webHidden/>
          </w:rPr>
          <w:fldChar w:fldCharType="end"/>
        </w:r>
      </w:hyperlink>
    </w:p>
    <w:p w14:paraId="743A7F5E" w14:textId="04F5A9E6"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39" w:history="1">
        <w:r w:rsidRPr="00590070">
          <w:rPr>
            <w:rStyle w:val="Hyperlink"/>
            <w:noProof/>
            <w:lang w:eastAsia="en-AU"/>
          </w:rPr>
          <w:t>1.3.5.</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Cơ chế đồng thuật</w:t>
        </w:r>
        <w:r>
          <w:rPr>
            <w:noProof/>
            <w:webHidden/>
          </w:rPr>
          <w:tab/>
        </w:r>
        <w:r>
          <w:rPr>
            <w:noProof/>
            <w:webHidden/>
          </w:rPr>
          <w:fldChar w:fldCharType="begin"/>
        </w:r>
        <w:r>
          <w:rPr>
            <w:noProof/>
            <w:webHidden/>
          </w:rPr>
          <w:instrText xml:space="preserve"> PAGEREF _Toc216882139 \h </w:instrText>
        </w:r>
        <w:r>
          <w:rPr>
            <w:noProof/>
            <w:webHidden/>
          </w:rPr>
        </w:r>
        <w:r>
          <w:rPr>
            <w:noProof/>
            <w:webHidden/>
          </w:rPr>
          <w:fldChar w:fldCharType="separate"/>
        </w:r>
        <w:r>
          <w:rPr>
            <w:noProof/>
            <w:webHidden/>
          </w:rPr>
          <w:t>14</w:t>
        </w:r>
        <w:r>
          <w:rPr>
            <w:noProof/>
            <w:webHidden/>
          </w:rPr>
          <w:fldChar w:fldCharType="end"/>
        </w:r>
      </w:hyperlink>
    </w:p>
    <w:p w14:paraId="03353562" w14:textId="56084B44"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0" w:history="1">
        <w:r w:rsidRPr="00590070">
          <w:rPr>
            <w:rStyle w:val="Hyperlink"/>
            <w:noProof/>
          </w:rPr>
          <w:t>1.3.6.</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Smart Contract</w:t>
        </w:r>
        <w:r>
          <w:rPr>
            <w:noProof/>
            <w:webHidden/>
          </w:rPr>
          <w:tab/>
        </w:r>
        <w:r>
          <w:rPr>
            <w:noProof/>
            <w:webHidden/>
          </w:rPr>
          <w:fldChar w:fldCharType="begin"/>
        </w:r>
        <w:r>
          <w:rPr>
            <w:noProof/>
            <w:webHidden/>
          </w:rPr>
          <w:instrText xml:space="preserve"> PAGEREF _Toc216882140 \h </w:instrText>
        </w:r>
        <w:r>
          <w:rPr>
            <w:noProof/>
            <w:webHidden/>
          </w:rPr>
        </w:r>
        <w:r>
          <w:rPr>
            <w:noProof/>
            <w:webHidden/>
          </w:rPr>
          <w:fldChar w:fldCharType="separate"/>
        </w:r>
        <w:r>
          <w:rPr>
            <w:noProof/>
            <w:webHidden/>
          </w:rPr>
          <w:t>16</w:t>
        </w:r>
        <w:r>
          <w:rPr>
            <w:noProof/>
            <w:webHidden/>
          </w:rPr>
          <w:fldChar w:fldCharType="end"/>
        </w:r>
      </w:hyperlink>
    </w:p>
    <w:p w14:paraId="2B4DAA5F" w14:textId="0053DA5C"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1" w:history="1">
        <w:r w:rsidRPr="00590070">
          <w:rPr>
            <w:rStyle w:val="Hyperlink"/>
            <w:noProof/>
          </w:rPr>
          <w:t>1.3.7.</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Ví Blockchain</w:t>
        </w:r>
        <w:r>
          <w:rPr>
            <w:noProof/>
            <w:webHidden/>
          </w:rPr>
          <w:tab/>
        </w:r>
        <w:r>
          <w:rPr>
            <w:noProof/>
            <w:webHidden/>
          </w:rPr>
          <w:fldChar w:fldCharType="begin"/>
        </w:r>
        <w:r>
          <w:rPr>
            <w:noProof/>
            <w:webHidden/>
          </w:rPr>
          <w:instrText xml:space="preserve"> PAGEREF _Toc216882141 \h </w:instrText>
        </w:r>
        <w:r>
          <w:rPr>
            <w:noProof/>
            <w:webHidden/>
          </w:rPr>
        </w:r>
        <w:r>
          <w:rPr>
            <w:noProof/>
            <w:webHidden/>
          </w:rPr>
          <w:fldChar w:fldCharType="separate"/>
        </w:r>
        <w:r>
          <w:rPr>
            <w:noProof/>
            <w:webHidden/>
          </w:rPr>
          <w:t>17</w:t>
        </w:r>
        <w:r>
          <w:rPr>
            <w:noProof/>
            <w:webHidden/>
          </w:rPr>
          <w:fldChar w:fldCharType="end"/>
        </w:r>
      </w:hyperlink>
    </w:p>
    <w:p w14:paraId="5D8DDA13" w14:textId="3220FDAD"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42" w:history="1">
        <w:r w:rsidRPr="00590070">
          <w:rPr>
            <w:rStyle w:val="Hyperlink"/>
            <w:noProof/>
          </w:rPr>
          <w:t>1.4.</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Ethereum</w:t>
        </w:r>
        <w:r>
          <w:rPr>
            <w:noProof/>
            <w:webHidden/>
          </w:rPr>
          <w:tab/>
        </w:r>
        <w:r>
          <w:rPr>
            <w:noProof/>
            <w:webHidden/>
          </w:rPr>
          <w:fldChar w:fldCharType="begin"/>
        </w:r>
        <w:r>
          <w:rPr>
            <w:noProof/>
            <w:webHidden/>
          </w:rPr>
          <w:instrText xml:space="preserve"> PAGEREF _Toc216882142 \h </w:instrText>
        </w:r>
        <w:r>
          <w:rPr>
            <w:noProof/>
            <w:webHidden/>
          </w:rPr>
        </w:r>
        <w:r>
          <w:rPr>
            <w:noProof/>
            <w:webHidden/>
          </w:rPr>
          <w:fldChar w:fldCharType="separate"/>
        </w:r>
        <w:r>
          <w:rPr>
            <w:noProof/>
            <w:webHidden/>
          </w:rPr>
          <w:t>19</w:t>
        </w:r>
        <w:r>
          <w:rPr>
            <w:noProof/>
            <w:webHidden/>
          </w:rPr>
          <w:fldChar w:fldCharType="end"/>
        </w:r>
      </w:hyperlink>
    </w:p>
    <w:p w14:paraId="25F3FA66" w14:textId="33BDFFB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3" w:history="1">
        <w:r w:rsidRPr="00590070">
          <w:rPr>
            <w:rStyle w:val="Hyperlink"/>
            <w:noProof/>
          </w:rPr>
          <w:t>1.4.1.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Cách hoạt động của Ethereum</w:t>
        </w:r>
        <w:r>
          <w:rPr>
            <w:noProof/>
            <w:webHidden/>
          </w:rPr>
          <w:tab/>
        </w:r>
        <w:r>
          <w:rPr>
            <w:noProof/>
            <w:webHidden/>
          </w:rPr>
          <w:fldChar w:fldCharType="begin"/>
        </w:r>
        <w:r>
          <w:rPr>
            <w:noProof/>
            <w:webHidden/>
          </w:rPr>
          <w:instrText xml:space="preserve"> PAGEREF _Toc216882143 \h </w:instrText>
        </w:r>
        <w:r>
          <w:rPr>
            <w:noProof/>
            <w:webHidden/>
          </w:rPr>
        </w:r>
        <w:r>
          <w:rPr>
            <w:noProof/>
            <w:webHidden/>
          </w:rPr>
          <w:fldChar w:fldCharType="separate"/>
        </w:r>
        <w:r>
          <w:rPr>
            <w:noProof/>
            <w:webHidden/>
          </w:rPr>
          <w:t>19</w:t>
        </w:r>
        <w:r>
          <w:rPr>
            <w:noProof/>
            <w:webHidden/>
          </w:rPr>
          <w:fldChar w:fldCharType="end"/>
        </w:r>
      </w:hyperlink>
    </w:p>
    <w:p w14:paraId="1BD9D953" w14:textId="7C4611BD"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4" w:history="1">
        <w:r w:rsidRPr="00590070">
          <w:rPr>
            <w:rStyle w:val="Hyperlink"/>
            <w:noProof/>
          </w:rPr>
          <w:t>1.4.2.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Mạng Ethereum</w:t>
        </w:r>
        <w:r>
          <w:rPr>
            <w:noProof/>
            <w:webHidden/>
          </w:rPr>
          <w:tab/>
        </w:r>
        <w:r>
          <w:rPr>
            <w:noProof/>
            <w:webHidden/>
          </w:rPr>
          <w:fldChar w:fldCharType="begin"/>
        </w:r>
        <w:r>
          <w:rPr>
            <w:noProof/>
            <w:webHidden/>
          </w:rPr>
          <w:instrText xml:space="preserve"> PAGEREF _Toc216882144 \h </w:instrText>
        </w:r>
        <w:r>
          <w:rPr>
            <w:noProof/>
            <w:webHidden/>
          </w:rPr>
        </w:r>
        <w:r>
          <w:rPr>
            <w:noProof/>
            <w:webHidden/>
          </w:rPr>
          <w:fldChar w:fldCharType="separate"/>
        </w:r>
        <w:r>
          <w:rPr>
            <w:noProof/>
            <w:webHidden/>
          </w:rPr>
          <w:t>20</w:t>
        </w:r>
        <w:r>
          <w:rPr>
            <w:noProof/>
            <w:webHidden/>
          </w:rPr>
          <w:fldChar w:fldCharType="end"/>
        </w:r>
      </w:hyperlink>
    </w:p>
    <w:p w14:paraId="0F72F675" w14:textId="18C1C97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5" w:history="1">
        <w:r w:rsidRPr="00590070">
          <w:rPr>
            <w:rStyle w:val="Hyperlink"/>
            <w:noProof/>
          </w:rPr>
          <w:t>1.4.3.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Node và Client</w:t>
        </w:r>
        <w:r>
          <w:rPr>
            <w:noProof/>
            <w:webHidden/>
          </w:rPr>
          <w:tab/>
        </w:r>
        <w:r>
          <w:rPr>
            <w:noProof/>
            <w:webHidden/>
          </w:rPr>
          <w:fldChar w:fldCharType="begin"/>
        </w:r>
        <w:r>
          <w:rPr>
            <w:noProof/>
            <w:webHidden/>
          </w:rPr>
          <w:instrText xml:space="preserve"> PAGEREF _Toc216882145 \h </w:instrText>
        </w:r>
        <w:r>
          <w:rPr>
            <w:noProof/>
            <w:webHidden/>
          </w:rPr>
        </w:r>
        <w:r>
          <w:rPr>
            <w:noProof/>
            <w:webHidden/>
          </w:rPr>
          <w:fldChar w:fldCharType="separate"/>
        </w:r>
        <w:r>
          <w:rPr>
            <w:noProof/>
            <w:webHidden/>
          </w:rPr>
          <w:t>23</w:t>
        </w:r>
        <w:r>
          <w:rPr>
            <w:noProof/>
            <w:webHidden/>
          </w:rPr>
          <w:fldChar w:fldCharType="end"/>
        </w:r>
      </w:hyperlink>
    </w:p>
    <w:p w14:paraId="4865ADE9" w14:textId="773FFBCF"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6" w:history="1">
        <w:r w:rsidRPr="00590070">
          <w:rPr>
            <w:rStyle w:val="Hyperlink"/>
            <w:noProof/>
          </w:rPr>
          <w:t>1.4.4.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Cơ chế đồng thuận của Ethereum</w:t>
        </w:r>
        <w:r>
          <w:rPr>
            <w:noProof/>
            <w:webHidden/>
          </w:rPr>
          <w:tab/>
        </w:r>
        <w:r>
          <w:rPr>
            <w:noProof/>
            <w:webHidden/>
          </w:rPr>
          <w:fldChar w:fldCharType="begin"/>
        </w:r>
        <w:r>
          <w:rPr>
            <w:noProof/>
            <w:webHidden/>
          </w:rPr>
          <w:instrText xml:space="preserve"> PAGEREF _Toc216882146 \h </w:instrText>
        </w:r>
        <w:r>
          <w:rPr>
            <w:noProof/>
            <w:webHidden/>
          </w:rPr>
        </w:r>
        <w:r>
          <w:rPr>
            <w:noProof/>
            <w:webHidden/>
          </w:rPr>
          <w:fldChar w:fldCharType="separate"/>
        </w:r>
        <w:r>
          <w:rPr>
            <w:noProof/>
            <w:webHidden/>
          </w:rPr>
          <w:t>25</w:t>
        </w:r>
        <w:r>
          <w:rPr>
            <w:noProof/>
            <w:webHidden/>
          </w:rPr>
          <w:fldChar w:fldCharType="end"/>
        </w:r>
      </w:hyperlink>
    </w:p>
    <w:p w14:paraId="7FCDA174" w14:textId="2485CF3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7" w:history="1">
        <w:r w:rsidRPr="00590070">
          <w:rPr>
            <w:rStyle w:val="Hyperlink"/>
            <w:noProof/>
          </w:rPr>
          <w:t>1.4.5.</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Máy ảo Ethereum (EVM)</w:t>
        </w:r>
        <w:r>
          <w:rPr>
            <w:noProof/>
            <w:webHidden/>
          </w:rPr>
          <w:tab/>
        </w:r>
        <w:r>
          <w:rPr>
            <w:noProof/>
            <w:webHidden/>
          </w:rPr>
          <w:fldChar w:fldCharType="begin"/>
        </w:r>
        <w:r>
          <w:rPr>
            <w:noProof/>
            <w:webHidden/>
          </w:rPr>
          <w:instrText xml:space="preserve"> PAGEREF _Toc216882147 \h </w:instrText>
        </w:r>
        <w:r>
          <w:rPr>
            <w:noProof/>
            <w:webHidden/>
          </w:rPr>
        </w:r>
        <w:r>
          <w:rPr>
            <w:noProof/>
            <w:webHidden/>
          </w:rPr>
          <w:fldChar w:fldCharType="separate"/>
        </w:r>
        <w:r>
          <w:rPr>
            <w:noProof/>
            <w:webHidden/>
          </w:rPr>
          <w:t>26</w:t>
        </w:r>
        <w:r>
          <w:rPr>
            <w:noProof/>
            <w:webHidden/>
          </w:rPr>
          <w:fldChar w:fldCharType="end"/>
        </w:r>
      </w:hyperlink>
    </w:p>
    <w:p w14:paraId="0EB7C8DE" w14:textId="61FB4DA6"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48" w:history="1">
        <w:r w:rsidRPr="00590070">
          <w:rPr>
            <w:rStyle w:val="Hyperlink"/>
            <w:noProof/>
          </w:rPr>
          <w:t>1.5.</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Dữ liệu trong Blockchain</w:t>
        </w:r>
        <w:r>
          <w:rPr>
            <w:noProof/>
            <w:webHidden/>
          </w:rPr>
          <w:tab/>
        </w:r>
        <w:r>
          <w:rPr>
            <w:noProof/>
            <w:webHidden/>
          </w:rPr>
          <w:fldChar w:fldCharType="begin"/>
        </w:r>
        <w:r>
          <w:rPr>
            <w:noProof/>
            <w:webHidden/>
          </w:rPr>
          <w:instrText xml:space="preserve"> PAGEREF _Toc216882148 \h </w:instrText>
        </w:r>
        <w:r>
          <w:rPr>
            <w:noProof/>
            <w:webHidden/>
          </w:rPr>
        </w:r>
        <w:r>
          <w:rPr>
            <w:noProof/>
            <w:webHidden/>
          </w:rPr>
          <w:fldChar w:fldCharType="separate"/>
        </w:r>
        <w:r>
          <w:rPr>
            <w:noProof/>
            <w:webHidden/>
          </w:rPr>
          <w:t>27</w:t>
        </w:r>
        <w:r>
          <w:rPr>
            <w:noProof/>
            <w:webHidden/>
          </w:rPr>
          <w:fldChar w:fldCharType="end"/>
        </w:r>
      </w:hyperlink>
    </w:p>
    <w:p w14:paraId="3BA1AB84" w14:textId="7E11FB80"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49" w:history="1">
        <w:r w:rsidRPr="00590070">
          <w:rPr>
            <w:rStyle w:val="Hyperlink"/>
            <w:noProof/>
          </w:rPr>
          <w:t>1.5.1.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Tổ chức dữ liệu</w:t>
        </w:r>
        <w:r>
          <w:rPr>
            <w:noProof/>
            <w:webHidden/>
          </w:rPr>
          <w:tab/>
        </w:r>
        <w:r>
          <w:rPr>
            <w:noProof/>
            <w:webHidden/>
          </w:rPr>
          <w:fldChar w:fldCharType="begin"/>
        </w:r>
        <w:r>
          <w:rPr>
            <w:noProof/>
            <w:webHidden/>
          </w:rPr>
          <w:instrText xml:space="preserve"> PAGEREF _Toc216882149 \h </w:instrText>
        </w:r>
        <w:r>
          <w:rPr>
            <w:noProof/>
            <w:webHidden/>
          </w:rPr>
        </w:r>
        <w:r>
          <w:rPr>
            <w:noProof/>
            <w:webHidden/>
          </w:rPr>
          <w:fldChar w:fldCharType="separate"/>
        </w:r>
        <w:r>
          <w:rPr>
            <w:noProof/>
            <w:webHidden/>
          </w:rPr>
          <w:t>27</w:t>
        </w:r>
        <w:r>
          <w:rPr>
            <w:noProof/>
            <w:webHidden/>
          </w:rPr>
          <w:fldChar w:fldCharType="end"/>
        </w:r>
      </w:hyperlink>
    </w:p>
    <w:p w14:paraId="443DA9A4" w14:textId="45950E9B"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0" w:history="1">
        <w:r w:rsidRPr="00590070">
          <w:rPr>
            <w:rStyle w:val="Hyperlink"/>
            <w:noProof/>
          </w:rPr>
          <w:t>1.5.2.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So sánh với các kiểu cơ sở dữ liệu truyền thống</w:t>
        </w:r>
        <w:r>
          <w:rPr>
            <w:noProof/>
            <w:webHidden/>
          </w:rPr>
          <w:tab/>
        </w:r>
        <w:r>
          <w:rPr>
            <w:noProof/>
            <w:webHidden/>
          </w:rPr>
          <w:fldChar w:fldCharType="begin"/>
        </w:r>
        <w:r>
          <w:rPr>
            <w:noProof/>
            <w:webHidden/>
          </w:rPr>
          <w:instrText xml:space="preserve"> PAGEREF _Toc216882150 \h </w:instrText>
        </w:r>
        <w:r>
          <w:rPr>
            <w:noProof/>
            <w:webHidden/>
          </w:rPr>
        </w:r>
        <w:r>
          <w:rPr>
            <w:noProof/>
            <w:webHidden/>
          </w:rPr>
          <w:fldChar w:fldCharType="separate"/>
        </w:r>
        <w:r>
          <w:rPr>
            <w:noProof/>
            <w:webHidden/>
          </w:rPr>
          <w:t>28</w:t>
        </w:r>
        <w:r>
          <w:rPr>
            <w:noProof/>
            <w:webHidden/>
          </w:rPr>
          <w:fldChar w:fldCharType="end"/>
        </w:r>
      </w:hyperlink>
    </w:p>
    <w:p w14:paraId="0CA1C562" w14:textId="714D27EE"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1" w:history="1">
        <w:r w:rsidRPr="00590070">
          <w:rPr>
            <w:rStyle w:val="Hyperlink"/>
            <w:noProof/>
          </w:rPr>
          <w:t>1.5.3.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Lưu trữ ngoài chuỗi (Off-chain) với IPFS</w:t>
        </w:r>
        <w:r>
          <w:rPr>
            <w:noProof/>
            <w:webHidden/>
          </w:rPr>
          <w:tab/>
        </w:r>
        <w:r>
          <w:rPr>
            <w:noProof/>
            <w:webHidden/>
          </w:rPr>
          <w:fldChar w:fldCharType="begin"/>
        </w:r>
        <w:r>
          <w:rPr>
            <w:noProof/>
            <w:webHidden/>
          </w:rPr>
          <w:instrText xml:space="preserve"> PAGEREF _Toc216882151 \h </w:instrText>
        </w:r>
        <w:r>
          <w:rPr>
            <w:noProof/>
            <w:webHidden/>
          </w:rPr>
        </w:r>
        <w:r>
          <w:rPr>
            <w:noProof/>
            <w:webHidden/>
          </w:rPr>
          <w:fldChar w:fldCharType="separate"/>
        </w:r>
        <w:r>
          <w:rPr>
            <w:noProof/>
            <w:webHidden/>
          </w:rPr>
          <w:t>29</w:t>
        </w:r>
        <w:r>
          <w:rPr>
            <w:noProof/>
            <w:webHidden/>
          </w:rPr>
          <w:fldChar w:fldCharType="end"/>
        </w:r>
      </w:hyperlink>
    </w:p>
    <w:p w14:paraId="351DFB0C" w14:textId="3999E192"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52" w:history="1">
        <w:r w:rsidRPr="00590070">
          <w:rPr>
            <w:rStyle w:val="Hyperlink"/>
            <w:noProof/>
          </w:rPr>
          <w:t>1.6.</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Ứng dụng phi tập trung DApp</w:t>
        </w:r>
        <w:r>
          <w:rPr>
            <w:noProof/>
            <w:webHidden/>
          </w:rPr>
          <w:tab/>
        </w:r>
        <w:r>
          <w:rPr>
            <w:noProof/>
            <w:webHidden/>
          </w:rPr>
          <w:fldChar w:fldCharType="begin"/>
        </w:r>
        <w:r>
          <w:rPr>
            <w:noProof/>
            <w:webHidden/>
          </w:rPr>
          <w:instrText xml:space="preserve"> PAGEREF _Toc216882152 \h </w:instrText>
        </w:r>
        <w:r>
          <w:rPr>
            <w:noProof/>
            <w:webHidden/>
          </w:rPr>
        </w:r>
        <w:r>
          <w:rPr>
            <w:noProof/>
            <w:webHidden/>
          </w:rPr>
          <w:fldChar w:fldCharType="separate"/>
        </w:r>
        <w:r>
          <w:rPr>
            <w:noProof/>
            <w:webHidden/>
          </w:rPr>
          <w:t>30</w:t>
        </w:r>
        <w:r>
          <w:rPr>
            <w:noProof/>
            <w:webHidden/>
          </w:rPr>
          <w:fldChar w:fldCharType="end"/>
        </w:r>
      </w:hyperlink>
    </w:p>
    <w:p w14:paraId="5A34C8E9" w14:textId="4E71514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3" w:history="1">
        <w:r w:rsidRPr="00590070">
          <w:rPr>
            <w:rStyle w:val="Hyperlink"/>
            <w:noProof/>
          </w:rPr>
          <w:t>1.6.1.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Kiến trúc tổng quan</w:t>
        </w:r>
        <w:r>
          <w:rPr>
            <w:noProof/>
            <w:webHidden/>
          </w:rPr>
          <w:tab/>
        </w:r>
        <w:r>
          <w:rPr>
            <w:noProof/>
            <w:webHidden/>
          </w:rPr>
          <w:fldChar w:fldCharType="begin"/>
        </w:r>
        <w:r>
          <w:rPr>
            <w:noProof/>
            <w:webHidden/>
          </w:rPr>
          <w:instrText xml:space="preserve"> PAGEREF _Toc216882153 \h </w:instrText>
        </w:r>
        <w:r>
          <w:rPr>
            <w:noProof/>
            <w:webHidden/>
          </w:rPr>
        </w:r>
        <w:r>
          <w:rPr>
            <w:noProof/>
            <w:webHidden/>
          </w:rPr>
          <w:fldChar w:fldCharType="separate"/>
        </w:r>
        <w:r>
          <w:rPr>
            <w:noProof/>
            <w:webHidden/>
          </w:rPr>
          <w:t>30</w:t>
        </w:r>
        <w:r>
          <w:rPr>
            <w:noProof/>
            <w:webHidden/>
          </w:rPr>
          <w:fldChar w:fldCharType="end"/>
        </w:r>
      </w:hyperlink>
    </w:p>
    <w:p w14:paraId="360C6C69" w14:textId="2B04A4A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4" w:history="1">
        <w:r w:rsidRPr="00590070">
          <w:rPr>
            <w:rStyle w:val="Hyperlink"/>
            <w:noProof/>
          </w:rPr>
          <w:t>1.6.2.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Thành phần chính của DApp</w:t>
        </w:r>
        <w:r>
          <w:rPr>
            <w:noProof/>
            <w:webHidden/>
          </w:rPr>
          <w:tab/>
        </w:r>
        <w:r>
          <w:rPr>
            <w:noProof/>
            <w:webHidden/>
          </w:rPr>
          <w:fldChar w:fldCharType="begin"/>
        </w:r>
        <w:r>
          <w:rPr>
            <w:noProof/>
            <w:webHidden/>
          </w:rPr>
          <w:instrText xml:space="preserve"> PAGEREF _Toc216882154 \h </w:instrText>
        </w:r>
        <w:r>
          <w:rPr>
            <w:noProof/>
            <w:webHidden/>
          </w:rPr>
        </w:r>
        <w:r>
          <w:rPr>
            <w:noProof/>
            <w:webHidden/>
          </w:rPr>
          <w:fldChar w:fldCharType="separate"/>
        </w:r>
        <w:r>
          <w:rPr>
            <w:noProof/>
            <w:webHidden/>
          </w:rPr>
          <w:t>31</w:t>
        </w:r>
        <w:r>
          <w:rPr>
            <w:noProof/>
            <w:webHidden/>
          </w:rPr>
          <w:fldChar w:fldCharType="end"/>
        </w:r>
      </w:hyperlink>
    </w:p>
    <w:p w14:paraId="15A7C2DA" w14:textId="0CEB5BA5"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5" w:history="1">
        <w:r w:rsidRPr="00590070">
          <w:rPr>
            <w:rStyle w:val="Hyperlink"/>
            <w:noProof/>
          </w:rPr>
          <w:t>1.6.3.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Đặc tính của DApp</w:t>
        </w:r>
        <w:r>
          <w:rPr>
            <w:noProof/>
            <w:webHidden/>
          </w:rPr>
          <w:tab/>
        </w:r>
        <w:r>
          <w:rPr>
            <w:noProof/>
            <w:webHidden/>
          </w:rPr>
          <w:fldChar w:fldCharType="begin"/>
        </w:r>
        <w:r>
          <w:rPr>
            <w:noProof/>
            <w:webHidden/>
          </w:rPr>
          <w:instrText xml:space="preserve"> PAGEREF _Toc216882155 \h </w:instrText>
        </w:r>
        <w:r>
          <w:rPr>
            <w:noProof/>
            <w:webHidden/>
          </w:rPr>
        </w:r>
        <w:r>
          <w:rPr>
            <w:noProof/>
            <w:webHidden/>
          </w:rPr>
          <w:fldChar w:fldCharType="separate"/>
        </w:r>
        <w:r>
          <w:rPr>
            <w:noProof/>
            <w:webHidden/>
          </w:rPr>
          <w:t>31</w:t>
        </w:r>
        <w:r>
          <w:rPr>
            <w:noProof/>
            <w:webHidden/>
          </w:rPr>
          <w:fldChar w:fldCharType="end"/>
        </w:r>
      </w:hyperlink>
    </w:p>
    <w:p w14:paraId="5FEADC57" w14:textId="52A05DBF"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6" w:history="1">
        <w:r w:rsidRPr="00590070">
          <w:rPr>
            <w:rStyle w:val="Hyperlink"/>
            <w:noProof/>
          </w:rPr>
          <w:t>1.6.4.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Hạn chế điển hình</w:t>
        </w:r>
        <w:r>
          <w:rPr>
            <w:noProof/>
            <w:webHidden/>
          </w:rPr>
          <w:tab/>
        </w:r>
        <w:r>
          <w:rPr>
            <w:noProof/>
            <w:webHidden/>
          </w:rPr>
          <w:fldChar w:fldCharType="begin"/>
        </w:r>
        <w:r>
          <w:rPr>
            <w:noProof/>
            <w:webHidden/>
          </w:rPr>
          <w:instrText xml:space="preserve"> PAGEREF _Toc216882156 \h </w:instrText>
        </w:r>
        <w:r>
          <w:rPr>
            <w:noProof/>
            <w:webHidden/>
          </w:rPr>
        </w:r>
        <w:r>
          <w:rPr>
            <w:noProof/>
            <w:webHidden/>
          </w:rPr>
          <w:fldChar w:fldCharType="separate"/>
        </w:r>
        <w:r>
          <w:rPr>
            <w:noProof/>
            <w:webHidden/>
          </w:rPr>
          <w:t>31</w:t>
        </w:r>
        <w:r>
          <w:rPr>
            <w:noProof/>
            <w:webHidden/>
          </w:rPr>
          <w:fldChar w:fldCharType="end"/>
        </w:r>
      </w:hyperlink>
    </w:p>
    <w:p w14:paraId="5013E9D2" w14:textId="4C9C8F7A"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7" w:history="1">
        <w:r w:rsidRPr="00590070">
          <w:rPr>
            <w:rStyle w:val="Hyperlink"/>
            <w:noProof/>
          </w:rPr>
          <w:t>1.6.5.</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Chu trình tương tác chuẩn của DApp</w:t>
        </w:r>
        <w:r>
          <w:rPr>
            <w:noProof/>
            <w:webHidden/>
          </w:rPr>
          <w:tab/>
        </w:r>
        <w:r>
          <w:rPr>
            <w:noProof/>
            <w:webHidden/>
          </w:rPr>
          <w:fldChar w:fldCharType="begin"/>
        </w:r>
        <w:r>
          <w:rPr>
            <w:noProof/>
            <w:webHidden/>
          </w:rPr>
          <w:instrText xml:space="preserve"> PAGEREF _Toc216882157 \h </w:instrText>
        </w:r>
        <w:r>
          <w:rPr>
            <w:noProof/>
            <w:webHidden/>
          </w:rPr>
        </w:r>
        <w:r>
          <w:rPr>
            <w:noProof/>
            <w:webHidden/>
          </w:rPr>
          <w:fldChar w:fldCharType="separate"/>
        </w:r>
        <w:r>
          <w:rPr>
            <w:noProof/>
            <w:webHidden/>
          </w:rPr>
          <w:t>32</w:t>
        </w:r>
        <w:r>
          <w:rPr>
            <w:noProof/>
            <w:webHidden/>
          </w:rPr>
          <w:fldChar w:fldCharType="end"/>
        </w:r>
      </w:hyperlink>
    </w:p>
    <w:p w14:paraId="26FDEC91" w14:textId="042C7DB5"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8" w:history="1">
        <w:r w:rsidRPr="00590070">
          <w:rPr>
            <w:rStyle w:val="Hyperlink"/>
            <w:noProof/>
          </w:rPr>
          <w:t>1.6.6.</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Bảo mật DApp</w:t>
        </w:r>
        <w:r>
          <w:rPr>
            <w:noProof/>
            <w:webHidden/>
          </w:rPr>
          <w:tab/>
        </w:r>
        <w:r>
          <w:rPr>
            <w:noProof/>
            <w:webHidden/>
          </w:rPr>
          <w:fldChar w:fldCharType="begin"/>
        </w:r>
        <w:r>
          <w:rPr>
            <w:noProof/>
            <w:webHidden/>
          </w:rPr>
          <w:instrText xml:space="preserve"> PAGEREF _Toc216882158 \h </w:instrText>
        </w:r>
        <w:r>
          <w:rPr>
            <w:noProof/>
            <w:webHidden/>
          </w:rPr>
        </w:r>
        <w:r>
          <w:rPr>
            <w:noProof/>
            <w:webHidden/>
          </w:rPr>
          <w:fldChar w:fldCharType="separate"/>
        </w:r>
        <w:r>
          <w:rPr>
            <w:noProof/>
            <w:webHidden/>
          </w:rPr>
          <w:t>32</w:t>
        </w:r>
        <w:r>
          <w:rPr>
            <w:noProof/>
            <w:webHidden/>
          </w:rPr>
          <w:fldChar w:fldCharType="end"/>
        </w:r>
      </w:hyperlink>
    </w:p>
    <w:p w14:paraId="766930E4" w14:textId="413C55F4"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59" w:history="1">
        <w:r w:rsidRPr="00590070">
          <w:rPr>
            <w:rStyle w:val="Hyperlink"/>
            <w:noProof/>
          </w:rPr>
          <w:t>1.6.7.</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So sánh với mô hình client – server</w:t>
        </w:r>
        <w:r>
          <w:rPr>
            <w:noProof/>
            <w:webHidden/>
          </w:rPr>
          <w:tab/>
        </w:r>
        <w:r>
          <w:rPr>
            <w:noProof/>
            <w:webHidden/>
          </w:rPr>
          <w:fldChar w:fldCharType="begin"/>
        </w:r>
        <w:r>
          <w:rPr>
            <w:noProof/>
            <w:webHidden/>
          </w:rPr>
          <w:instrText xml:space="preserve"> PAGEREF _Toc216882159 \h </w:instrText>
        </w:r>
        <w:r>
          <w:rPr>
            <w:noProof/>
            <w:webHidden/>
          </w:rPr>
        </w:r>
        <w:r>
          <w:rPr>
            <w:noProof/>
            <w:webHidden/>
          </w:rPr>
          <w:fldChar w:fldCharType="separate"/>
        </w:r>
        <w:r>
          <w:rPr>
            <w:noProof/>
            <w:webHidden/>
          </w:rPr>
          <w:t>32</w:t>
        </w:r>
        <w:r>
          <w:rPr>
            <w:noProof/>
            <w:webHidden/>
          </w:rPr>
          <w:fldChar w:fldCharType="end"/>
        </w:r>
      </w:hyperlink>
    </w:p>
    <w:p w14:paraId="3C85A033" w14:textId="0180ED41"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60" w:history="1">
        <w:r w:rsidRPr="00590070">
          <w:rPr>
            <w:rStyle w:val="Hyperlink"/>
            <w:noProof/>
          </w:rPr>
          <w:t>1.7.</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 xml:space="preserve">Ứng dụng Blockchain trong </w:t>
        </w:r>
        <w:r w:rsidRPr="00590070">
          <w:rPr>
            <w:rStyle w:val="Hyperlink"/>
            <w:noProof/>
            <w:lang w:val="en-US"/>
          </w:rPr>
          <w:t>quản lý hợp đồng</w:t>
        </w:r>
        <w:r w:rsidRPr="00590070">
          <w:rPr>
            <w:rStyle w:val="Hyperlink"/>
            <w:noProof/>
          </w:rPr>
          <w:t xml:space="preserve"> bảo hiểm</w:t>
        </w:r>
        <w:r>
          <w:rPr>
            <w:noProof/>
            <w:webHidden/>
          </w:rPr>
          <w:tab/>
        </w:r>
        <w:r>
          <w:rPr>
            <w:noProof/>
            <w:webHidden/>
          </w:rPr>
          <w:fldChar w:fldCharType="begin"/>
        </w:r>
        <w:r>
          <w:rPr>
            <w:noProof/>
            <w:webHidden/>
          </w:rPr>
          <w:instrText xml:space="preserve"> PAGEREF _Toc216882160 \h </w:instrText>
        </w:r>
        <w:r>
          <w:rPr>
            <w:noProof/>
            <w:webHidden/>
          </w:rPr>
        </w:r>
        <w:r>
          <w:rPr>
            <w:noProof/>
            <w:webHidden/>
          </w:rPr>
          <w:fldChar w:fldCharType="separate"/>
        </w:r>
        <w:r>
          <w:rPr>
            <w:noProof/>
            <w:webHidden/>
          </w:rPr>
          <w:t>33</w:t>
        </w:r>
        <w:r>
          <w:rPr>
            <w:noProof/>
            <w:webHidden/>
          </w:rPr>
          <w:fldChar w:fldCharType="end"/>
        </w:r>
      </w:hyperlink>
    </w:p>
    <w:p w14:paraId="6D5FAAA7" w14:textId="76E5A96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1" w:history="1">
        <w:r w:rsidRPr="00590070">
          <w:rPr>
            <w:rStyle w:val="Hyperlink"/>
            <w:noProof/>
          </w:rPr>
          <w:t>1.7.1.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Quản lý hợp đồng bảo hiểm bằng Smart Contract</w:t>
        </w:r>
        <w:r>
          <w:rPr>
            <w:noProof/>
            <w:webHidden/>
          </w:rPr>
          <w:tab/>
        </w:r>
        <w:r>
          <w:rPr>
            <w:noProof/>
            <w:webHidden/>
          </w:rPr>
          <w:fldChar w:fldCharType="begin"/>
        </w:r>
        <w:r>
          <w:rPr>
            <w:noProof/>
            <w:webHidden/>
          </w:rPr>
          <w:instrText xml:space="preserve"> PAGEREF _Toc216882161 \h </w:instrText>
        </w:r>
        <w:r>
          <w:rPr>
            <w:noProof/>
            <w:webHidden/>
          </w:rPr>
        </w:r>
        <w:r>
          <w:rPr>
            <w:noProof/>
            <w:webHidden/>
          </w:rPr>
          <w:fldChar w:fldCharType="separate"/>
        </w:r>
        <w:r>
          <w:rPr>
            <w:noProof/>
            <w:webHidden/>
          </w:rPr>
          <w:t>33</w:t>
        </w:r>
        <w:r>
          <w:rPr>
            <w:noProof/>
            <w:webHidden/>
          </w:rPr>
          <w:fldChar w:fldCharType="end"/>
        </w:r>
      </w:hyperlink>
    </w:p>
    <w:p w14:paraId="0A22B89D" w14:textId="15808CFE"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2" w:history="1">
        <w:r w:rsidRPr="00590070">
          <w:rPr>
            <w:rStyle w:val="Hyperlink"/>
            <w:noProof/>
            <w:lang w:val="en-US"/>
          </w:rPr>
          <w:t>1.7.2.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Theo dõi và xác minh yêu cầu bồi thường</w:t>
        </w:r>
        <w:r>
          <w:rPr>
            <w:noProof/>
            <w:webHidden/>
          </w:rPr>
          <w:tab/>
        </w:r>
        <w:r>
          <w:rPr>
            <w:noProof/>
            <w:webHidden/>
          </w:rPr>
          <w:fldChar w:fldCharType="begin"/>
        </w:r>
        <w:r>
          <w:rPr>
            <w:noProof/>
            <w:webHidden/>
          </w:rPr>
          <w:instrText xml:space="preserve"> PAGEREF _Toc216882162 \h </w:instrText>
        </w:r>
        <w:r>
          <w:rPr>
            <w:noProof/>
            <w:webHidden/>
          </w:rPr>
        </w:r>
        <w:r>
          <w:rPr>
            <w:noProof/>
            <w:webHidden/>
          </w:rPr>
          <w:fldChar w:fldCharType="separate"/>
        </w:r>
        <w:r>
          <w:rPr>
            <w:noProof/>
            <w:webHidden/>
          </w:rPr>
          <w:t>34</w:t>
        </w:r>
        <w:r>
          <w:rPr>
            <w:noProof/>
            <w:webHidden/>
          </w:rPr>
          <w:fldChar w:fldCharType="end"/>
        </w:r>
      </w:hyperlink>
    </w:p>
    <w:p w14:paraId="711120E5" w14:textId="4631D3C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3" w:history="1">
        <w:r w:rsidRPr="00590070">
          <w:rPr>
            <w:rStyle w:val="Hyperlink"/>
            <w:noProof/>
            <w:lang w:val="en-US"/>
          </w:rPr>
          <w:t>1.7.3.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Chống gian lận và giả mạo</w:t>
        </w:r>
        <w:r>
          <w:rPr>
            <w:noProof/>
            <w:webHidden/>
          </w:rPr>
          <w:tab/>
        </w:r>
        <w:r>
          <w:rPr>
            <w:noProof/>
            <w:webHidden/>
          </w:rPr>
          <w:fldChar w:fldCharType="begin"/>
        </w:r>
        <w:r>
          <w:rPr>
            <w:noProof/>
            <w:webHidden/>
          </w:rPr>
          <w:instrText xml:space="preserve"> PAGEREF _Toc216882163 \h </w:instrText>
        </w:r>
        <w:r>
          <w:rPr>
            <w:noProof/>
            <w:webHidden/>
          </w:rPr>
        </w:r>
        <w:r>
          <w:rPr>
            <w:noProof/>
            <w:webHidden/>
          </w:rPr>
          <w:fldChar w:fldCharType="separate"/>
        </w:r>
        <w:r>
          <w:rPr>
            <w:noProof/>
            <w:webHidden/>
          </w:rPr>
          <w:t>34</w:t>
        </w:r>
        <w:r>
          <w:rPr>
            <w:noProof/>
            <w:webHidden/>
          </w:rPr>
          <w:fldChar w:fldCharType="end"/>
        </w:r>
      </w:hyperlink>
    </w:p>
    <w:p w14:paraId="3927E46F" w14:textId="7EC3E6D8"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64" w:history="1">
        <w:r w:rsidRPr="00590070">
          <w:rPr>
            <w:rStyle w:val="Hyperlink"/>
            <w:noProof/>
          </w:rPr>
          <w:t>Kết luận chương</w:t>
        </w:r>
        <w:r>
          <w:rPr>
            <w:noProof/>
            <w:webHidden/>
          </w:rPr>
          <w:tab/>
        </w:r>
        <w:r>
          <w:rPr>
            <w:noProof/>
            <w:webHidden/>
          </w:rPr>
          <w:fldChar w:fldCharType="begin"/>
        </w:r>
        <w:r>
          <w:rPr>
            <w:noProof/>
            <w:webHidden/>
          </w:rPr>
          <w:instrText xml:space="preserve"> PAGEREF _Toc216882164 \h </w:instrText>
        </w:r>
        <w:r>
          <w:rPr>
            <w:noProof/>
            <w:webHidden/>
          </w:rPr>
        </w:r>
        <w:r>
          <w:rPr>
            <w:noProof/>
            <w:webHidden/>
          </w:rPr>
          <w:fldChar w:fldCharType="separate"/>
        </w:r>
        <w:r>
          <w:rPr>
            <w:noProof/>
            <w:webHidden/>
          </w:rPr>
          <w:t>35</w:t>
        </w:r>
        <w:r>
          <w:rPr>
            <w:noProof/>
            <w:webHidden/>
          </w:rPr>
          <w:fldChar w:fldCharType="end"/>
        </w:r>
      </w:hyperlink>
    </w:p>
    <w:p w14:paraId="4A7337E3" w14:textId="79A65A98"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65" w:history="1">
        <w:r w:rsidRPr="00590070">
          <w:rPr>
            <w:rStyle w:val="Hyperlink"/>
            <w:noProof/>
            <w:lang w:eastAsia="en-AU"/>
          </w:rPr>
          <w:t>Chương 2. Phân tích</w:t>
        </w:r>
        <w:r w:rsidRPr="00590070">
          <w:rPr>
            <w:rStyle w:val="Hyperlink"/>
            <w:noProof/>
            <w:lang w:val="en-US" w:eastAsia="en-AU"/>
          </w:rPr>
          <w:t xml:space="preserve">, </w:t>
        </w:r>
        <w:r w:rsidRPr="00590070">
          <w:rPr>
            <w:rStyle w:val="Hyperlink"/>
            <w:noProof/>
            <w:lang w:eastAsia="en-AU"/>
          </w:rPr>
          <w:t>thiết kế hệ thống</w:t>
        </w:r>
        <w:r>
          <w:rPr>
            <w:noProof/>
            <w:webHidden/>
          </w:rPr>
          <w:tab/>
        </w:r>
        <w:r>
          <w:rPr>
            <w:noProof/>
            <w:webHidden/>
          </w:rPr>
          <w:fldChar w:fldCharType="begin"/>
        </w:r>
        <w:r>
          <w:rPr>
            <w:noProof/>
            <w:webHidden/>
          </w:rPr>
          <w:instrText xml:space="preserve"> PAGEREF _Toc216882165 \h </w:instrText>
        </w:r>
        <w:r>
          <w:rPr>
            <w:noProof/>
            <w:webHidden/>
          </w:rPr>
        </w:r>
        <w:r>
          <w:rPr>
            <w:noProof/>
            <w:webHidden/>
          </w:rPr>
          <w:fldChar w:fldCharType="separate"/>
        </w:r>
        <w:r>
          <w:rPr>
            <w:noProof/>
            <w:webHidden/>
          </w:rPr>
          <w:t>36</w:t>
        </w:r>
        <w:r>
          <w:rPr>
            <w:noProof/>
            <w:webHidden/>
          </w:rPr>
          <w:fldChar w:fldCharType="end"/>
        </w:r>
      </w:hyperlink>
    </w:p>
    <w:p w14:paraId="4133D6D5" w14:textId="3FD1E020"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66" w:history="1">
        <w:r w:rsidRPr="00590070">
          <w:rPr>
            <w:rStyle w:val="Hyperlink"/>
            <w:noProof/>
            <w:lang w:eastAsia="en-AU"/>
          </w:rPr>
          <w:t>2.1.</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lang w:eastAsia="en-AU"/>
          </w:rPr>
          <w:t>Phân tích bài toán và yêu cầu hệ thống</w:t>
        </w:r>
        <w:r>
          <w:rPr>
            <w:noProof/>
            <w:webHidden/>
          </w:rPr>
          <w:tab/>
        </w:r>
        <w:r>
          <w:rPr>
            <w:noProof/>
            <w:webHidden/>
          </w:rPr>
          <w:fldChar w:fldCharType="begin"/>
        </w:r>
        <w:r>
          <w:rPr>
            <w:noProof/>
            <w:webHidden/>
          </w:rPr>
          <w:instrText xml:space="preserve"> PAGEREF _Toc216882166 \h </w:instrText>
        </w:r>
        <w:r>
          <w:rPr>
            <w:noProof/>
            <w:webHidden/>
          </w:rPr>
        </w:r>
        <w:r>
          <w:rPr>
            <w:noProof/>
            <w:webHidden/>
          </w:rPr>
          <w:fldChar w:fldCharType="separate"/>
        </w:r>
        <w:r>
          <w:rPr>
            <w:noProof/>
            <w:webHidden/>
          </w:rPr>
          <w:t>36</w:t>
        </w:r>
        <w:r>
          <w:rPr>
            <w:noProof/>
            <w:webHidden/>
          </w:rPr>
          <w:fldChar w:fldCharType="end"/>
        </w:r>
      </w:hyperlink>
    </w:p>
    <w:p w14:paraId="7CC57B46" w14:textId="3A2C1A90"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7" w:history="1">
        <w:r w:rsidRPr="00590070">
          <w:rPr>
            <w:rStyle w:val="Hyperlink"/>
            <w:noProof/>
            <w:lang w:eastAsia="en-AU"/>
          </w:rPr>
          <w:t>2.1.1.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Bài toán đặt ra</w:t>
        </w:r>
        <w:r>
          <w:rPr>
            <w:noProof/>
            <w:webHidden/>
          </w:rPr>
          <w:tab/>
        </w:r>
        <w:r>
          <w:rPr>
            <w:noProof/>
            <w:webHidden/>
          </w:rPr>
          <w:fldChar w:fldCharType="begin"/>
        </w:r>
        <w:r>
          <w:rPr>
            <w:noProof/>
            <w:webHidden/>
          </w:rPr>
          <w:instrText xml:space="preserve"> PAGEREF _Toc216882167 \h </w:instrText>
        </w:r>
        <w:r>
          <w:rPr>
            <w:noProof/>
            <w:webHidden/>
          </w:rPr>
        </w:r>
        <w:r>
          <w:rPr>
            <w:noProof/>
            <w:webHidden/>
          </w:rPr>
          <w:fldChar w:fldCharType="separate"/>
        </w:r>
        <w:r>
          <w:rPr>
            <w:noProof/>
            <w:webHidden/>
          </w:rPr>
          <w:t>36</w:t>
        </w:r>
        <w:r>
          <w:rPr>
            <w:noProof/>
            <w:webHidden/>
          </w:rPr>
          <w:fldChar w:fldCharType="end"/>
        </w:r>
      </w:hyperlink>
    </w:p>
    <w:p w14:paraId="3F171AB9" w14:textId="3379185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8" w:history="1">
        <w:r w:rsidRPr="00590070">
          <w:rPr>
            <w:rStyle w:val="Hyperlink"/>
            <w:noProof/>
          </w:rPr>
          <w:t>2.1.2.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Các đối tượng của hệ thống</w:t>
        </w:r>
        <w:r>
          <w:rPr>
            <w:noProof/>
            <w:webHidden/>
          </w:rPr>
          <w:tab/>
        </w:r>
        <w:r>
          <w:rPr>
            <w:noProof/>
            <w:webHidden/>
          </w:rPr>
          <w:fldChar w:fldCharType="begin"/>
        </w:r>
        <w:r>
          <w:rPr>
            <w:noProof/>
            <w:webHidden/>
          </w:rPr>
          <w:instrText xml:space="preserve"> PAGEREF _Toc216882168 \h </w:instrText>
        </w:r>
        <w:r>
          <w:rPr>
            <w:noProof/>
            <w:webHidden/>
          </w:rPr>
        </w:r>
        <w:r>
          <w:rPr>
            <w:noProof/>
            <w:webHidden/>
          </w:rPr>
          <w:fldChar w:fldCharType="separate"/>
        </w:r>
        <w:r>
          <w:rPr>
            <w:noProof/>
            <w:webHidden/>
          </w:rPr>
          <w:t>36</w:t>
        </w:r>
        <w:r>
          <w:rPr>
            <w:noProof/>
            <w:webHidden/>
          </w:rPr>
          <w:fldChar w:fldCharType="end"/>
        </w:r>
      </w:hyperlink>
    </w:p>
    <w:p w14:paraId="7469136E" w14:textId="6D20FDA6"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69" w:history="1">
        <w:r w:rsidRPr="00590070">
          <w:rPr>
            <w:rStyle w:val="Hyperlink"/>
            <w:noProof/>
            <w:lang w:val="en-US"/>
          </w:rPr>
          <w:t>2.1.3.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Yêu cầu chức năng</w:t>
        </w:r>
        <w:r>
          <w:rPr>
            <w:noProof/>
            <w:webHidden/>
          </w:rPr>
          <w:tab/>
        </w:r>
        <w:r>
          <w:rPr>
            <w:noProof/>
            <w:webHidden/>
          </w:rPr>
          <w:fldChar w:fldCharType="begin"/>
        </w:r>
        <w:r>
          <w:rPr>
            <w:noProof/>
            <w:webHidden/>
          </w:rPr>
          <w:instrText xml:space="preserve"> PAGEREF _Toc216882169 \h </w:instrText>
        </w:r>
        <w:r>
          <w:rPr>
            <w:noProof/>
            <w:webHidden/>
          </w:rPr>
        </w:r>
        <w:r>
          <w:rPr>
            <w:noProof/>
            <w:webHidden/>
          </w:rPr>
          <w:fldChar w:fldCharType="separate"/>
        </w:r>
        <w:r>
          <w:rPr>
            <w:noProof/>
            <w:webHidden/>
          </w:rPr>
          <w:t>37</w:t>
        </w:r>
        <w:r>
          <w:rPr>
            <w:noProof/>
            <w:webHidden/>
          </w:rPr>
          <w:fldChar w:fldCharType="end"/>
        </w:r>
      </w:hyperlink>
    </w:p>
    <w:p w14:paraId="7E1B5632" w14:textId="6353D7A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0" w:history="1">
        <w:r w:rsidRPr="00590070">
          <w:rPr>
            <w:rStyle w:val="Hyperlink"/>
            <w:noProof/>
            <w:lang w:val="en-US"/>
          </w:rPr>
          <w:t>2.1.4.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Yêu cầu phi chức năng</w:t>
        </w:r>
        <w:r>
          <w:rPr>
            <w:noProof/>
            <w:webHidden/>
          </w:rPr>
          <w:tab/>
        </w:r>
        <w:r>
          <w:rPr>
            <w:noProof/>
            <w:webHidden/>
          </w:rPr>
          <w:fldChar w:fldCharType="begin"/>
        </w:r>
        <w:r>
          <w:rPr>
            <w:noProof/>
            <w:webHidden/>
          </w:rPr>
          <w:instrText xml:space="preserve"> PAGEREF _Toc216882170 \h </w:instrText>
        </w:r>
        <w:r>
          <w:rPr>
            <w:noProof/>
            <w:webHidden/>
          </w:rPr>
        </w:r>
        <w:r>
          <w:rPr>
            <w:noProof/>
            <w:webHidden/>
          </w:rPr>
          <w:fldChar w:fldCharType="separate"/>
        </w:r>
        <w:r>
          <w:rPr>
            <w:noProof/>
            <w:webHidden/>
          </w:rPr>
          <w:t>38</w:t>
        </w:r>
        <w:r>
          <w:rPr>
            <w:noProof/>
            <w:webHidden/>
          </w:rPr>
          <w:fldChar w:fldCharType="end"/>
        </w:r>
      </w:hyperlink>
    </w:p>
    <w:p w14:paraId="79C6CA73" w14:textId="73585C1B"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1" w:history="1">
        <w:r w:rsidRPr="00590070">
          <w:rPr>
            <w:rStyle w:val="Hyperlink"/>
            <w:noProof/>
            <w:lang w:val="en-US"/>
          </w:rPr>
          <w:t>2.1.5.</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val="en-US"/>
          </w:rPr>
          <w:t>Yêu cầu bảo mật</w:t>
        </w:r>
        <w:r>
          <w:rPr>
            <w:noProof/>
            <w:webHidden/>
          </w:rPr>
          <w:tab/>
        </w:r>
        <w:r>
          <w:rPr>
            <w:noProof/>
            <w:webHidden/>
          </w:rPr>
          <w:fldChar w:fldCharType="begin"/>
        </w:r>
        <w:r>
          <w:rPr>
            <w:noProof/>
            <w:webHidden/>
          </w:rPr>
          <w:instrText xml:space="preserve"> PAGEREF _Toc216882171 \h </w:instrText>
        </w:r>
        <w:r>
          <w:rPr>
            <w:noProof/>
            <w:webHidden/>
          </w:rPr>
        </w:r>
        <w:r>
          <w:rPr>
            <w:noProof/>
            <w:webHidden/>
          </w:rPr>
          <w:fldChar w:fldCharType="separate"/>
        </w:r>
        <w:r>
          <w:rPr>
            <w:noProof/>
            <w:webHidden/>
          </w:rPr>
          <w:t>39</w:t>
        </w:r>
        <w:r>
          <w:rPr>
            <w:noProof/>
            <w:webHidden/>
          </w:rPr>
          <w:fldChar w:fldCharType="end"/>
        </w:r>
      </w:hyperlink>
    </w:p>
    <w:p w14:paraId="5A519B95" w14:textId="667E51D7"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72" w:history="1">
        <w:r w:rsidRPr="00590070">
          <w:rPr>
            <w:rStyle w:val="Hyperlink"/>
            <w:noProof/>
          </w:rPr>
          <w:t>2.2.</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Thiết kế kiến trúc hệ thống</w:t>
        </w:r>
        <w:r>
          <w:rPr>
            <w:noProof/>
            <w:webHidden/>
          </w:rPr>
          <w:tab/>
        </w:r>
        <w:r>
          <w:rPr>
            <w:noProof/>
            <w:webHidden/>
          </w:rPr>
          <w:fldChar w:fldCharType="begin"/>
        </w:r>
        <w:r>
          <w:rPr>
            <w:noProof/>
            <w:webHidden/>
          </w:rPr>
          <w:instrText xml:space="preserve"> PAGEREF _Toc216882172 \h </w:instrText>
        </w:r>
        <w:r>
          <w:rPr>
            <w:noProof/>
            <w:webHidden/>
          </w:rPr>
        </w:r>
        <w:r>
          <w:rPr>
            <w:noProof/>
            <w:webHidden/>
          </w:rPr>
          <w:fldChar w:fldCharType="separate"/>
        </w:r>
        <w:r>
          <w:rPr>
            <w:noProof/>
            <w:webHidden/>
          </w:rPr>
          <w:t>40</w:t>
        </w:r>
        <w:r>
          <w:rPr>
            <w:noProof/>
            <w:webHidden/>
          </w:rPr>
          <w:fldChar w:fldCharType="end"/>
        </w:r>
      </w:hyperlink>
    </w:p>
    <w:p w14:paraId="07CA7C13" w14:textId="57EDDA9B"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3" w:history="1">
        <w:r w:rsidRPr="00590070">
          <w:rPr>
            <w:rStyle w:val="Hyperlink"/>
            <w:noProof/>
          </w:rPr>
          <w:t>2.2.1.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Mô hình tổng thể</w:t>
        </w:r>
        <w:r>
          <w:rPr>
            <w:noProof/>
            <w:webHidden/>
          </w:rPr>
          <w:tab/>
        </w:r>
        <w:r>
          <w:rPr>
            <w:noProof/>
            <w:webHidden/>
          </w:rPr>
          <w:fldChar w:fldCharType="begin"/>
        </w:r>
        <w:r>
          <w:rPr>
            <w:noProof/>
            <w:webHidden/>
          </w:rPr>
          <w:instrText xml:space="preserve"> PAGEREF _Toc216882173 \h </w:instrText>
        </w:r>
        <w:r>
          <w:rPr>
            <w:noProof/>
            <w:webHidden/>
          </w:rPr>
        </w:r>
        <w:r>
          <w:rPr>
            <w:noProof/>
            <w:webHidden/>
          </w:rPr>
          <w:fldChar w:fldCharType="separate"/>
        </w:r>
        <w:r>
          <w:rPr>
            <w:noProof/>
            <w:webHidden/>
          </w:rPr>
          <w:t>40</w:t>
        </w:r>
        <w:r>
          <w:rPr>
            <w:noProof/>
            <w:webHidden/>
          </w:rPr>
          <w:fldChar w:fldCharType="end"/>
        </w:r>
      </w:hyperlink>
    </w:p>
    <w:p w14:paraId="7E068950" w14:textId="1F44AA0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4" w:history="1">
        <w:r w:rsidRPr="00590070">
          <w:rPr>
            <w:rStyle w:val="Hyperlink"/>
            <w:noProof/>
            <w:lang w:val="en-US"/>
          </w:rPr>
          <w:t>2.2.2.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Biểu đồ Use Case tổng quát</w:t>
        </w:r>
        <w:r>
          <w:rPr>
            <w:noProof/>
            <w:webHidden/>
          </w:rPr>
          <w:tab/>
        </w:r>
        <w:r>
          <w:rPr>
            <w:noProof/>
            <w:webHidden/>
          </w:rPr>
          <w:fldChar w:fldCharType="begin"/>
        </w:r>
        <w:r>
          <w:rPr>
            <w:noProof/>
            <w:webHidden/>
          </w:rPr>
          <w:instrText xml:space="preserve"> PAGEREF _Toc216882174 \h </w:instrText>
        </w:r>
        <w:r>
          <w:rPr>
            <w:noProof/>
            <w:webHidden/>
          </w:rPr>
        </w:r>
        <w:r>
          <w:rPr>
            <w:noProof/>
            <w:webHidden/>
          </w:rPr>
          <w:fldChar w:fldCharType="separate"/>
        </w:r>
        <w:r>
          <w:rPr>
            <w:noProof/>
            <w:webHidden/>
          </w:rPr>
          <w:t>41</w:t>
        </w:r>
        <w:r>
          <w:rPr>
            <w:noProof/>
            <w:webHidden/>
          </w:rPr>
          <w:fldChar w:fldCharType="end"/>
        </w:r>
      </w:hyperlink>
    </w:p>
    <w:p w14:paraId="5BCECCE7" w14:textId="1AC1D830"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5" w:history="1">
        <w:r w:rsidRPr="00590070">
          <w:rPr>
            <w:rStyle w:val="Hyperlink"/>
            <w:noProof/>
            <w:lang w:val="en-US"/>
          </w:rPr>
          <w:t>2.2.3.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Biểu đồ Usecase chi tiết</w:t>
        </w:r>
        <w:r>
          <w:rPr>
            <w:noProof/>
            <w:webHidden/>
          </w:rPr>
          <w:tab/>
        </w:r>
        <w:r>
          <w:rPr>
            <w:noProof/>
            <w:webHidden/>
          </w:rPr>
          <w:fldChar w:fldCharType="begin"/>
        </w:r>
        <w:r>
          <w:rPr>
            <w:noProof/>
            <w:webHidden/>
          </w:rPr>
          <w:instrText xml:space="preserve"> PAGEREF _Toc216882175 \h </w:instrText>
        </w:r>
        <w:r>
          <w:rPr>
            <w:noProof/>
            <w:webHidden/>
          </w:rPr>
        </w:r>
        <w:r>
          <w:rPr>
            <w:noProof/>
            <w:webHidden/>
          </w:rPr>
          <w:fldChar w:fldCharType="separate"/>
        </w:r>
        <w:r>
          <w:rPr>
            <w:noProof/>
            <w:webHidden/>
          </w:rPr>
          <w:t>43</w:t>
        </w:r>
        <w:r>
          <w:rPr>
            <w:noProof/>
            <w:webHidden/>
          </w:rPr>
          <w:fldChar w:fldCharType="end"/>
        </w:r>
      </w:hyperlink>
    </w:p>
    <w:p w14:paraId="2797AA16" w14:textId="2F9284A6"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76" w:history="1">
        <w:r w:rsidRPr="00590070">
          <w:rPr>
            <w:rStyle w:val="Hyperlink"/>
            <w:noProof/>
          </w:rPr>
          <w:t>2.3.</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Thiết kế cơ sơ dữ liệu</w:t>
        </w:r>
        <w:r>
          <w:rPr>
            <w:noProof/>
            <w:webHidden/>
          </w:rPr>
          <w:tab/>
        </w:r>
        <w:r>
          <w:rPr>
            <w:noProof/>
            <w:webHidden/>
          </w:rPr>
          <w:fldChar w:fldCharType="begin"/>
        </w:r>
        <w:r>
          <w:rPr>
            <w:noProof/>
            <w:webHidden/>
          </w:rPr>
          <w:instrText xml:space="preserve"> PAGEREF _Toc216882176 \h </w:instrText>
        </w:r>
        <w:r>
          <w:rPr>
            <w:noProof/>
            <w:webHidden/>
          </w:rPr>
        </w:r>
        <w:r>
          <w:rPr>
            <w:noProof/>
            <w:webHidden/>
          </w:rPr>
          <w:fldChar w:fldCharType="separate"/>
        </w:r>
        <w:r>
          <w:rPr>
            <w:noProof/>
            <w:webHidden/>
          </w:rPr>
          <w:t>59</w:t>
        </w:r>
        <w:r>
          <w:rPr>
            <w:noProof/>
            <w:webHidden/>
          </w:rPr>
          <w:fldChar w:fldCharType="end"/>
        </w:r>
      </w:hyperlink>
    </w:p>
    <w:p w14:paraId="0064E49D" w14:textId="1350AE13"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7" w:history="1">
        <w:r w:rsidRPr="00590070">
          <w:rPr>
            <w:rStyle w:val="Hyperlink"/>
            <w:noProof/>
          </w:rPr>
          <w:t>2.3.1.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Các thực thể chính</w:t>
        </w:r>
        <w:r>
          <w:rPr>
            <w:noProof/>
            <w:webHidden/>
          </w:rPr>
          <w:tab/>
        </w:r>
        <w:r>
          <w:rPr>
            <w:noProof/>
            <w:webHidden/>
          </w:rPr>
          <w:fldChar w:fldCharType="begin"/>
        </w:r>
        <w:r>
          <w:rPr>
            <w:noProof/>
            <w:webHidden/>
          </w:rPr>
          <w:instrText xml:space="preserve"> PAGEREF _Toc216882177 \h </w:instrText>
        </w:r>
        <w:r>
          <w:rPr>
            <w:noProof/>
            <w:webHidden/>
          </w:rPr>
        </w:r>
        <w:r>
          <w:rPr>
            <w:noProof/>
            <w:webHidden/>
          </w:rPr>
          <w:fldChar w:fldCharType="separate"/>
        </w:r>
        <w:r>
          <w:rPr>
            <w:noProof/>
            <w:webHidden/>
          </w:rPr>
          <w:t>59</w:t>
        </w:r>
        <w:r>
          <w:rPr>
            <w:noProof/>
            <w:webHidden/>
          </w:rPr>
          <w:fldChar w:fldCharType="end"/>
        </w:r>
      </w:hyperlink>
    </w:p>
    <w:p w14:paraId="39A30D9D" w14:textId="4A2FC23B"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78" w:history="1">
        <w:r w:rsidRPr="00590070">
          <w:rPr>
            <w:rStyle w:val="Hyperlink"/>
            <w:noProof/>
          </w:rPr>
          <w:t>2.3.2.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Mô hình tổ chức dữ liệu IPFS</w:t>
        </w:r>
        <w:r>
          <w:rPr>
            <w:noProof/>
            <w:webHidden/>
          </w:rPr>
          <w:tab/>
        </w:r>
        <w:r>
          <w:rPr>
            <w:noProof/>
            <w:webHidden/>
          </w:rPr>
          <w:fldChar w:fldCharType="begin"/>
        </w:r>
        <w:r>
          <w:rPr>
            <w:noProof/>
            <w:webHidden/>
          </w:rPr>
          <w:instrText xml:space="preserve"> PAGEREF _Toc216882178 \h </w:instrText>
        </w:r>
        <w:r>
          <w:rPr>
            <w:noProof/>
            <w:webHidden/>
          </w:rPr>
        </w:r>
        <w:r>
          <w:rPr>
            <w:noProof/>
            <w:webHidden/>
          </w:rPr>
          <w:fldChar w:fldCharType="separate"/>
        </w:r>
        <w:r>
          <w:rPr>
            <w:noProof/>
            <w:webHidden/>
          </w:rPr>
          <w:t>60</w:t>
        </w:r>
        <w:r>
          <w:rPr>
            <w:noProof/>
            <w:webHidden/>
          </w:rPr>
          <w:fldChar w:fldCharType="end"/>
        </w:r>
      </w:hyperlink>
    </w:p>
    <w:p w14:paraId="3F4E0AD1" w14:textId="6A458A9C"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79" w:history="1">
        <w:r w:rsidRPr="00590070">
          <w:rPr>
            <w:rStyle w:val="Hyperlink"/>
            <w:noProof/>
          </w:rPr>
          <w:t>2.4.</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Thiết kế Smart Contract</w:t>
        </w:r>
        <w:r>
          <w:rPr>
            <w:noProof/>
            <w:webHidden/>
          </w:rPr>
          <w:tab/>
        </w:r>
        <w:r>
          <w:rPr>
            <w:noProof/>
            <w:webHidden/>
          </w:rPr>
          <w:fldChar w:fldCharType="begin"/>
        </w:r>
        <w:r>
          <w:rPr>
            <w:noProof/>
            <w:webHidden/>
          </w:rPr>
          <w:instrText xml:space="preserve"> PAGEREF _Toc216882179 \h </w:instrText>
        </w:r>
        <w:r>
          <w:rPr>
            <w:noProof/>
            <w:webHidden/>
          </w:rPr>
        </w:r>
        <w:r>
          <w:rPr>
            <w:noProof/>
            <w:webHidden/>
          </w:rPr>
          <w:fldChar w:fldCharType="separate"/>
        </w:r>
        <w:r>
          <w:rPr>
            <w:noProof/>
            <w:webHidden/>
          </w:rPr>
          <w:t>63</w:t>
        </w:r>
        <w:r>
          <w:rPr>
            <w:noProof/>
            <w:webHidden/>
          </w:rPr>
          <w:fldChar w:fldCharType="end"/>
        </w:r>
      </w:hyperlink>
    </w:p>
    <w:p w14:paraId="3001C06E" w14:textId="15E2397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0" w:history="1">
        <w:r w:rsidRPr="00590070">
          <w:rPr>
            <w:rStyle w:val="Hyperlink"/>
            <w:noProof/>
          </w:rPr>
          <w:t>2.4.1.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Chức năng hợp đồng thông minh</w:t>
        </w:r>
        <w:r>
          <w:rPr>
            <w:noProof/>
            <w:webHidden/>
          </w:rPr>
          <w:tab/>
        </w:r>
        <w:r>
          <w:rPr>
            <w:noProof/>
            <w:webHidden/>
          </w:rPr>
          <w:fldChar w:fldCharType="begin"/>
        </w:r>
        <w:r>
          <w:rPr>
            <w:noProof/>
            <w:webHidden/>
          </w:rPr>
          <w:instrText xml:space="preserve"> PAGEREF _Toc216882180 \h </w:instrText>
        </w:r>
        <w:r>
          <w:rPr>
            <w:noProof/>
            <w:webHidden/>
          </w:rPr>
        </w:r>
        <w:r>
          <w:rPr>
            <w:noProof/>
            <w:webHidden/>
          </w:rPr>
          <w:fldChar w:fldCharType="separate"/>
        </w:r>
        <w:r>
          <w:rPr>
            <w:noProof/>
            <w:webHidden/>
          </w:rPr>
          <w:t>63</w:t>
        </w:r>
        <w:r>
          <w:rPr>
            <w:noProof/>
            <w:webHidden/>
          </w:rPr>
          <w:fldChar w:fldCharType="end"/>
        </w:r>
      </w:hyperlink>
    </w:p>
    <w:p w14:paraId="4E4000E5" w14:textId="1B477B4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1" w:history="1">
        <w:r w:rsidRPr="00590070">
          <w:rPr>
            <w:rStyle w:val="Hyperlink"/>
            <w:noProof/>
          </w:rPr>
          <w:t>2.4.2.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Cấu trúc Smart Contract</w:t>
        </w:r>
        <w:r>
          <w:rPr>
            <w:noProof/>
            <w:webHidden/>
          </w:rPr>
          <w:tab/>
        </w:r>
        <w:r>
          <w:rPr>
            <w:noProof/>
            <w:webHidden/>
          </w:rPr>
          <w:fldChar w:fldCharType="begin"/>
        </w:r>
        <w:r>
          <w:rPr>
            <w:noProof/>
            <w:webHidden/>
          </w:rPr>
          <w:instrText xml:space="preserve"> PAGEREF _Toc216882181 \h </w:instrText>
        </w:r>
        <w:r>
          <w:rPr>
            <w:noProof/>
            <w:webHidden/>
          </w:rPr>
        </w:r>
        <w:r>
          <w:rPr>
            <w:noProof/>
            <w:webHidden/>
          </w:rPr>
          <w:fldChar w:fldCharType="separate"/>
        </w:r>
        <w:r>
          <w:rPr>
            <w:noProof/>
            <w:webHidden/>
          </w:rPr>
          <w:t>64</w:t>
        </w:r>
        <w:r>
          <w:rPr>
            <w:noProof/>
            <w:webHidden/>
          </w:rPr>
          <w:fldChar w:fldCharType="end"/>
        </w:r>
      </w:hyperlink>
    </w:p>
    <w:p w14:paraId="086F2F3B" w14:textId="6DCC911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2" w:history="1">
        <w:r w:rsidRPr="00590070">
          <w:rPr>
            <w:rStyle w:val="Hyperlink"/>
            <w:noProof/>
          </w:rPr>
          <w:t>2.4.3.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Cơ chế bảo mật và quản lý quyền truy cập</w:t>
        </w:r>
        <w:r>
          <w:rPr>
            <w:noProof/>
            <w:webHidden/>
          </w:rPr>
          <w:tab/>
        </w:r>
        <w:r>
          <w:rPr>
            <w:noProof/>
            <w:webHidden/>
          </w:rPr>
          <w:fldChar w:fldCharType="begin"/>
        </w:r>
        <w:r>
          <w:rPr>
            <w:noProof/>
            <w:webHidden/>
          </w:rPr>
          <w:instrText xml:space="preserve"> PAGEREF _Toc216882182 \h </w:instrText>
        </w:r>
        <w:r>
          <w:rPr>
            <w:noProof/>
            <w:webHidden/>
          </w:rPr>
        </w:r>
        <w:r>
          <w:rPr>
            <w:noProof/>
            <w:webHidden/>
          </w:rPr>
          <w:fldChar w:fldCharType="separate"/>
        </w:r>
        <w:r>
          <w:rPr>
            <w:noProof/>
            <w:webHidden/>
          </w:rPr>
          <w:t>65</w:t>
        </w:r>
        <w:r>
          <w:rPr>
            <w:noProof/>
            <w:webHidden/>
          </w:rPr>
          <w:fldChar w:fldCharType="end"/>
        </w:r>
      </w:hyperlink>
    </w:p>
    <w:p w14:paraId="2C739C56" w14:textId="2C6496D8"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3" w:history="1">
        <w:r w:rsidRPr="00590070">
          <w:rPr>
            <w:rStyle w:val="Hyperlink"/>
            <w:noProof/>
          </w:rPr>
          <w:t>2.4.4.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Tương tác với IPFS</w:t>
        </w:r>
        <w:r>
          <w:rPr>
            <w:noProof/>
            <w:webHidden/>
          </w:rPr>
          <w:tab/>
        </w:r>
        <w:r>
          <w:rPr>
            <w:noProof/>
            <w:webHidden/>
          </w:rPr>
          <w:fldChar w:fldCharType="begin"/>
        </w:r>
        <w:r>
          <w:rPr>
            <w:noProof/>
            <w:webHidden/>
          </w:rPr>
          <w:instrText xml:space="preserve"> PAGEREF _Toc216882183 \h </w:instrText>
        </w:r>
        <w:r>
          <w:rPr>
            <w:noProof/>
            <w:webHidden/>
          </w:rPr>
        </w:r>
        <w:r>
          <w:rPr>
            <w:noProof/>
            <w:webHidden/>
          </w:rPr>
          <w:fldChar w:fldCharType="separate"/>
        </w:r>
        <w:r>
          <w:rPr>
            <w:noProof/>
            <w:webHidden/>
          </w:rPr>
          <w:t>66</w:t>
        </w:r>
        <w:r>
          <w:rPr>
            <w:noProof/>
            <w:webHidden/>
          </w:rPr>
          <w:fldChar w:fldCharType="end"/>
        </w:r>
      </w:hyperlink>
    </w:p>
    <w:p w14:paraId="6A416808" w14:textId="35210DD1"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84" w:history="1">
        <w:r w:rsidRPr="00590070">
          <w:rPr>
            <w:rStyle w:val="Hyperlink"/>
            <w:noProof/>
          </w:rPr>
          <w:t>Kết luận chương</w:t>
        </w:r>
        <w:r>
          <w:rPr>
            <w:noProof/>
            <w:webHidden/>
          </w:rPr>
          <w:tab/>
        </w:r>
        <w:r>
          <w:rPr>
            <w:noProof/>
            <w:webHidden/>
          </w:rPr>
          <w:fldChar w:fldCharType="begin"/>
        </w:r>
        <w:r>
          <w:rPr>
            <w:noProof/>
            <w:webHidden/>
          </w:rPr>
          <w:instrText xml:space="preserve"> PAGEREF _Toc216882184 \h </w:instrText>
        </w:r>
        <w:r>
          <w:rPr>
            <w:noProof/>
            <w:webHidden/>
          </w:rPr>
        </w:r>
        <w:r>
          <w:rPr>
            <w:noProof/>
            <w:webHidden/>
          </w:rPr>
          <w:fldChar w:fldCharType="separate"/>
        </w:r>
        <w:r>
          <w:rPr>
            <w:noProof/>
            <w:webHidden/>
          </w:rPr>
          <w:t>66</w:t>
        </w:r>
        <w:r>
          <w:rPr>
            <w:noProof/>
            <w:webHidden/>
          </w:rPr>
          <w:fldChar w:fldCharType="end"/>
        </w:r>
      </w:hyperlink>
    </w:p>
    <w:p w14:paraId="6A40DE1C" w14:textId="57B6F54C"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185" w:history="1">
        <w:r w:rsidRPr="00590070">
          <w:rPr>
            <w:rStyle w:val="Hyperlink"/>
            <w:noProof/>
            <w:lang w:eastAsia="en-AU"/>
          </w:rPr>
          <w:t>Chương 3. Triển khai</w:t>
        </w:r>
        <w:r w:rsidRPr="00590070">
          <w:rPr>
            <w:rStyle w:val="Hyperlink"/>
            <w:noProof/>
            <w:lang w:val="en-US" w:eastAsia="en-AU"/>
          </w:rPr>
          <w:t xml:space="preserve"> xây dựng hệ thống</w:t>
        </w:r>
        <w:r>
          <w:rPr>
            <w:noProof/>
            <w:webHidden/>
          </w:rPr>
          <w:tab/>
        </w:r>
        <w:r>
          <w:rPr>
            <w:noProof/>
            <w:webHidden/>
          </w:rPr>
          <w:fldChar w:fldCharType="begin"/>
        </w:r>
        <w:r>
          <w:rPr>
            <w:noProof/>
            <w:webHidden/>
          </w:rPr>
          <w:instrText xml:space="preserve"> PAGEREF _Toc216882185 \h </w:instrText>
        </w:r>
        <w:r>
          <w:rPr>
            <w:noProof/>
            <w:webHidden/>
          </w:rPr>
        </w:r>
        <w:r>
          <w:rPr>
            <w:noProof/>
            <w:webHidden/>
          </w:rPr>
          <w:fldChar w:fldCharType="separate"/>
        </w:r>
        <w:r>
          <w:rPr>
            <w:noProof/>
            <w:webHidden/>
          </w:rPr>
          <w:t>67</w:t>
        </w:r>
        <w:r>
          <w:rPr>
            <w:noProof/>
            <w:webHidden/>
          </w:rPr>
          <w:fldChar w:fldCharType="end"/>
        </w:r>
      </w:hyperlink>
    </w:p>
    <w:p w14:paraId="5595C4E4" w14:textId="4C2209AD"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86" w:history="1">
        <w:r w:rsidRPr="00590070">
          <w:rPr>
            <w:rStyle w:val="Hyperlink"/>
            <w:noProof/>
            <w:lang w:eastAsia="en-AU"/>
          </w:rPr>
          <w:t>3.1.</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lang w:eastAsia="en-AU"/>
          </w:rPr>
          <w:t>Môi trường và công nghệ sử dụng</w:t>
        </w:r>
        <w:r>
          <w:rPr>
            <w:noProof/>
            <w:webHidden/>
          </w:rPr>
          <w:tab/>
        </w:r>
        <w:r>
          <w:rPr>
            <w:noProof/>
            <w:webHidden/>
          </w:rPr>
          <w:fldChar w:fldCharType="begin"/>
        </w:r>
        <w:r>
          <w:rPr>
            <w:noProof/>
            <w:webHidden/>
          </w:rPr>
          <w:instrText xml:space="preserve"> PAGEREF _Toc216882186 \h </w:instrText>
        </w:r>
        <w:r>
          <w:rPr>
            <w:noProof/>
            <w:webHidden/>
          </w:rPr>
        </w:r>
        <w:r>
          <w:rPr>
            <w:noProof/>
            <w:webHidden/>
          </w:rPr>
          <w:fldChar w:fldCharType="separate"/>
        </w:r>
        <w:r>
          <w:rPr>
            <w:noProof/>
            <w:webHidden/>
          </w:rPr>
          <w:t>67</w:t>
        </w:r>
        <w:r>
          <w:rPr>
            <w:noProof/>
            <w:webHidden/>
          </w:rPr>
          <w:fldChar w:fldCharType="end"/>
        </w:r>
      </w:hyperlink>
    </w:p>
    <w:p w14:paraId="6DAF4E2B" w14:textId="59AB7D5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7" w:history="1">
        <w:r w:rsidRPr="00590070">
          <w:rPr>
            <w:rStyle w:val="Hyperlink"/>
            <w:noProof/>
            <w:lang w:eastAsia="en-AU"/>
          </w:rPr>
          <w:t>3.1.1.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eastAsia="en-AU"/>
          </w:rPr>
          <w:t>Ngôn ngữ Solidity</w:t>
        </w:r>
        <w:r>
          <w:rPr>
            <w:noProof/>
            <w:webHidden/>
          </w:rPr>
          <w:tab/>
        </w:r>
        <w:r>
          <w:rPr>
            <w:noProof/>
            <w:webHidden/>
          </w:rPr>
          <w:fldChar w:fldCharType="begin"/>
        </w:r>
        <w:r>
          <w:rPr>
            <w:noProof/>
            <w:webHidden/>
          </w:rPr>
          <w:instrText xml:space="preserve"> PAGEREF _Toc216882187 \h </w:instrText>
        </w:r>
        <w:r>
          <w:rPr>
            <w:noProof/>
            <w:webHidden/>
          </w:rPr>
        </w:r>
        <w:r>
          <w:rPr>
            <w:noProof/>
            <w:webHidden/>
          </w:rPr>
          <w:fldChar w:fldCharType="separate"/>
        </w:r>
        <w:r>
          <w:rPr>
            <w:noProof/>
            <w:webHidden/>
          </w:rPr>
          <w:t>67</w:t>
        </w:r>
        <w:r>
          <w:rPr>
            <w:noProof/>
            <w:webHidden/>
          </w:rPr>
          <w:fldChar w:fldCharType="end"/>
        </w:r>
      </w:hyperlink>
    </w:p>
    <w:p w14:paraId="7956C4AC" w14:textId="110BA44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8" w:history="1">
        <w:r w:rsidRPr="00590070">
          <w:rPr>
            <w:rStyle w:val="Hyperlink"/>
            <w:noProof/>
          </w:rPr>
          <w:t>3.1.2.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Hardhat</w:t>
        </w:r>
        <w:r>
          <w:rPr>
            <w:noProof/>
            <w:webHidden/>
          </w:rPr>
          <w:tab/>
        </w:r>
        <w:r>
          <w:rPr>
            <w:noProof/>
            <w:webHidden/>
          </w:rPr>
          <w:fldChar w:fldCharType="begin"/>
        </w:r>
        <w:r>
          <w:rPr>
            <w:noProof/>
            <w:webHidden/>
          </w:rPr>
          <w:instrText xml:space="preserve"> PAGEREF _Toc216882188 \h </w:instrText>
        </w:r>
        <w:r>
          <w:rPr>
            <w:noProof/>
            <w:webHidden/>
          </w:rPr>
        </w:r>
        <w:r>
          <w:rPr>
            <w:noProof/>
            <w:webHidden/>
          </w:rPr>
          <w:fldChar w:fldCharType="separate"/>
        </w:r>
        <w:r>
          <w:rPr>
            <w:noProof/>
            <w:webHidden/>
          </w:rPr>
          <w:t>67</w:t>
        </w:r>
        <w:r>
          <w:rPr>
            <w:noProof/>
            <w:webHidden/>
          </w:rPr>
          <w:fldChar w:fldCharType="end"/>
        </w:r>
      </w:hyperlink>
    </w:p>
    <w:p w14:paraId="10C400D6" w14:textId="1CF2F80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89" w:history="1">
        <w:r w:rsidRPr="00590070">
          <w:rPr>
            <w:rStyle w:val="Hyperlink"/>
            <w:noProof/>
          </w:rPr>
          <w:t>3.1.3.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Ethers.js</w:t>
        </w:r>
        <w:r>
          <w:rPr>
            <w:noProof/>
            <w:webHidden/>
          </w:rPr>
          <w:tab/>
        </w:r>
        <w:r>
          <w:rPr>
            <w:noProof/>
            <w:webHidden/>
          </w:rPr>
          <w:fldChar w:fldCharType="begin"/>
        </w:r>
        <w:r>
          <w:rPr>
            <w:noProof/>
            <w:webHidden/>
          </w:rPr>
          <w:instrText xml:space="preserve"> PAGEREF _Toc216882189 \h </w:instrText>
        </w:r>
        <w:r>
          <w:rPr>
            <w:noProof/>
            <w:webHidden/>
          </w:rPr>
        </w:r>
        <w:r>
          <w:rPr>
            <w:noProof/>
            <w:webHidden/>
          </w:rPr>
          <w:fldChar w:fldCharType="separate"/>
        </w:r>
        <w:r>
          <w:rPr>
            <w:noProof/>
            <w:webHidden/>
          </w:rPr>
          <w:t>69</w:t>
        </w:r>
        <w:r>
          <w:rPr>
            <w:noProof/>
            <w:webHidden/>
          </w:rPr>
          <w:fldChar w:fldCharType="end"/>
        </w:r>
      </w:hyperlink>
    </w:p>
    <w:p w14:paraId="4A60B914" w14:textId="7D8E186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0" w:history="1">
        <w:r w:rsidRPr="00590070">
          <w:rPr>
            <w:rStyle w:val="Hyperlink"/>
            <w:noProof/>
          </w:rPr>
          <w:t>3.1.4.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Next.js + React</w:t>
        </w:r>
        <w:r>
          <w:rPr>
            <w:noProof/>
            <w:webHidden/>
          </w:rPr>
          <w:tab/>
        </w:r>
        <w:r>
          <w:rPr>
            <w:noProof/>
            <w:webHidden/>
          </w:rPr>
          <w:fldChar w:fldCharType="begin"/>
        </w:r>
        <w:r>
          <w:rPr>
            <w:noProof/>
            <w:webHidden/>
          </w:rPr>
          <w:instrText xml:space="preserve"> PAGEREF _Toc216882190 \h </w:instrText>
        </w:r>
        <w:r>
          <w:rPr>
            <w:noProof/>
            <w:webHidden/>
          </w:rPr>
        </w:r>
        <w:r>
          <w:rPr>
            <w:noProof/>
            <w:webHidden/>
          </w:rPr>
          <w:fldChar w:fldCharType="separate"/>
        </w:r>
        <w:r>
          <w:rPr>
            <w:noProof/>
            <w:webHidden/>
          </w:rPr>
          <w:t>69</w:t>
        </w:r>
        <w:r>
          <w:rPr>
            <w:noProof/>
            <w:webHidden/>
          </w:rPr>
          <w:fldChar w:fldCharType="end"/>
        </w:r>
      </w:hyperlink>
    </w:p>
    <w:p w14:paraId="7BA91BF7" w14:textId="73048C7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1" w:history="1">
        <w:r w:rsidRPr="00590070">
          <w:rPr>
            <w:rStyle w:val="Hyperlink"/>
            <w:noProof/>
          </w:rPr>
          <w:t>3.1.5.</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IPFS + Pinata</w:t>
        </w:r>
        <w:r>
          <w:rPr>
            <w:noProof/>
            <w:webHidden/>
          </w:rPr>
          <w:tab/>
        </w:r>
        <w:r>
          <w:rPr>
            <w:noProof/>
            <w:webHidden/>
          </w:rPr>
          <w:fldChar w:fldCharType="begin"/>
        </w:r>
        <w:r>
          <w:rPr>
            <w:noProof/>
            <w:webHidden/>
          </w:rPr>
          <w:instrText xml:space="preserve"> PAGEREF _Toc216882191 \h </w:instrText>
        </w:r>
        <w:r>
          <w:rPr>
            <w:noProof/>
            <w:webHidden/>
          </w:rPr>
        </w:r>
        <w:r>
          <w:rPr>
            <w:noProof/>
            <w:webHidden/>
          </w:rPr>
          <w:fldChar w:fldCharType="separate"/>
        </w:r>
        <w:r>
          <w:rPr>
            <w:noProof/>
            <w:webHidden/>
          </w:rPr>
          <w:t>70</w:t>
        </w:r>
        <w:r>
          <w:rPr>
            <w:noProof/>
            <w:webHidden/>
          </w:rPr>
          <w:fldChar w:fldCharType="end"/>
        </w:r>
      </w:hyperlink>
    </w:p>
    <w:p w14:paraId="21A2BB8F" w14:textId="0A77283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2" w:history="1">
        <w:r w:rsidRPr="00590070">
          <w:rPr>
            <w:rStyle w:val="Hyperlink"/>
            <w:noProof/>
          </w:rPr>
          <w:t>3.1.6.</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Mạng Hardhat Node</w:t>
        </w:r>
        <w:r>
          <w:rPr>
            <w:noProof/>
            <w:webHidden/>
          </w:rPr>
          <w:tab/>
        </w:r>
        <w:r>
          <w:rPr>
            <w:noProof/>
            <w:webHidden/>
          </w:rPr>
          <w:fldChar w:fldCharType="begin"/>
        </w:r>
        <w:r>
          <w:rPr>
            <w:noProof/>
            <w:webHidden/>
          </w:rPr>
          <w:instrText xml:space="preserve"> PAGEREF _Toc216882192 \h </w:instrText>
        </w:r>
        <w:r>
          <w:rPr>
            <w:noProof/>
            <w:webHidden/>
          </w:rPr>
        </w:r>
        <w:r>
          <w:rPr>
            <w:noProof/>
            <w:webHidden/>
          </w:rPr>
          <w:fldChar w:fldCharType="separate"/>
        </w:r>
        <w:r>
          <w:rPr>
            <w:noProof/>
            <w:webHidden/>
          </w:rPr>
          <w:t>72</w:t>
        </w:r>
        <w:r>
          <w:rPr>
            <w:noProof/>
            <w:webHidden/>
          </w:rPr>
          <w:fldChar w:fldCharType="end"/>
        </w:r>
      </w:hyperlink>
    </w:p>
    <w:p w14:paraId="7B0214EB" w14:textId="15B5EDC2"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3" w:history="1">
        <w:r w:rsidRPr="00590070">
          <w:rPr>
            <w:rStyle w:val="Hyperlink"/>
            <w:noProof/>
          </w:rPr>
          <w:t>3.1.7.</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Ví MetaMask</w:t>
        </w:r>
        <w:r>
          <w:rPr>
            <w:noProof/>
            <w:webHidden/>
          </w:rPr>
          <w:tab/>
        </w:r>
        <w:r>
          <w:rPr>
            <w:noProof/>
            <w:webHidden/>
          </w:rPr>
          <w:fldChar w:fldCharType="begin"/>
        </w:r>
        <w:r>
          <w:rPr>
            <w:noProof/>
            <w:webHidden/>
          </w:rPr>
          <w:instrText xml:space="preserve"> PAGEREF _Toc216882193 \h </w:instrText>
        </w:r>
        <w:r>
          <w:rPr>
            <w:noProof/>
            <w:webHidden/>
          </w:rPr>
        </w:r>
        <w:r>
          <w:rPr>
            <w:noProof/>
            <w:webHidden/>
          </w:rPr>
          <w:fldChar w:fldCharType="separate"/>
        </w:r>
        <w:r>
          <w:rPr>
            <w:noProof/>
            <w:webHidden/>
          </w:rPr>
          <w:t>73</w:t>
        </w:r>
        <w:r>
          <w:rPr>
            <w:noProof/>
            <w:webHidden/>
          </w:rPr>
          <w:fldChar w:fldCharType="end"/>
        </w:r>
      </w:hyperlink>
    </w:p>
    <w:p w14:paraId="19E96F83" w14:textId="5A4F751D"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94" w:history="1">
        <w:r w:rsidRPr="00590070">
          <w:rPr>
            <w:rStyle w:val="Hyperlink"/>
            <w:noProof/>
          </w:rPr>
          <w:t>3.2.</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Cấu trúc triển khai hệ thống</w:t>
        </w:r>
        <w:r>
          <w:rPr>
            <w:noProof/>
            <w:webHidden/>
          </w:rPr>
          <w:tab/>
        </w:r>
        <w:r>
          <w:rPr>
            <w:noProof/>
            <w:webHidden/>
          </w:rPr>
          <w:fldChar w:fldCharType="begin"/>
        </w:r>
        <w:r>
          <w:rPr>
            <w:noProof/>
            <w:webHidden/>
          </w:rPr>
          <w:instrText xml:space="preserve"> PAGEREF _Toc216882194 \h </w:instrText>
        </w:r>
        <w:r>
          <w:rPr>
            <w:noProof/>
            <w:webHidden/>
          </w:rPr>
        </w:r>
        <w:r>
          <w:rPr>
            <w:noProof/>
            <w:webHidden/>
          </w:rPr>
          <w:fldChar w:fldCharType="separate"/>
        </w:r>
        <w:r>
          <w:rPr>
            <w:noProof/>
            <w:webHidden/>
          </w:rPr>
          <w:t>74</w:t>
        </w:r>
        <w:r>
          <w:rPr>
            <w:noProof/>
            <w:webHidden/>
          </w:rPr>
          <w:fldChar w:fldCharType="end"/>
        </w:r>
      </w:hyperlink>
    </w:p>
    <w:p w14:paraId="2B67BD0C" w14:textId="5E221229"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5" w:history="1">
        <w:r w:rsidRPr="00590070">
          <w:rPr>
            <w:rStyle w:val="Hyperlink"/>
            <w:noProof/>
          </w:rPr>
          <w:t>3.2.1.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Kiến trúc tổng thế</w:t>
        </w:r>
        <w:r>
          <w:rPr>
            <w:noProof/>
            <w:webHidden/>
          </w:rPr>
          <w:tab/>
        </w:r>
        <w:r>
          <w:rPr>
            <w:noProof/>
            <w:webHidden/>
          </w:rPr>
          <w:fldChar w:fldCharType="begin"/>
        </w:r>
        <w:r>
          <w:rPr>
            <w:noProof/>
            <w:webHidden/>
          </w:rPr>
          <w:instrText xml:space="preserve"> PAGEREF _Toc216882195 \h </w:instrText>
        </w:r>
        <w:r>
          <w:rPr>
            <w:noProof/>
            <w:webHidden/>
          </w:rPr>
        </w:r>
        <w:r>
          <w:rPr>
            <w:noProof/>
            <w:webHidden/>
          </w:rPr>
          <w:fldChar w:fldCharType="separate"/>
        </w:r>
        <w:r>
          <w:rPr>
            <w:noProof/>
            <w:webHidden/>
          </w:rPr>
          <w:t>74</w:t>
        </w:r>
        <w:r>
          <w:rPr>
            <w:noProof/>
            <w:webHidden/>
          </w:rPr>
          <w:fldChar w:fldCharType="end"/>
        </w:r>
      </w:hyperlink>
    </w:p>
    <w:p w14:paraId="45CC41A3" w14:textId="4453FD5C"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6" w:history="1">
        <w:r w:rsidRPr="00590070">
          <w:rPr>
            <w:rStyle w:val="Hyperlink"/>
            <w:noProof/>
          </w:rPr>
          <w:t>3.2.2.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Luồng dữ liệu</w:t>
        </w:r>
        <w:r>
          <w:rPr>
            <w:noProof/>
            <w:webHidden/>
          </w:rPr>
          <w:tab/>
        </w:r>
        <w:r>
          <w:rPr>
            <w:noProof/>
            <w:webHidden/>
          </w:rPr>
          <w:fldChar w:fldCharType="begin"/>
        </w:r>
        <w:r>
          <w:rPr>
            <w:noProof/>
            <w:webHidden/>
          </w:rPr>
          <w:instrText xml:space="preserve"> PAGEREF _Toc216882196 \h </w:instrText>
        </w:r>
        <w:r>
          <w:rPr>
            <w:noProof/>
            <w:webHidden/>
          </w:rPr>
        </w:r>
        <w:r>
          <w:rPr>
            <w:noProof/>
            <w:webHidden/>
          </w:rPr>
          <w:fldChar w:fldCharType="separate"/>
        </w:r>
        <w:r>
          <w:rPr>
            <w:noProof/>
            <w:webHidden/>
          </w:rPr>
          <w:t>76</w:t>
        </w:r>
        <w:r>
          <w:rPr>
            <w:noProof/>
            <w:webHidden/>
          </w:rPr>
          <w:fldChar w:fldCharType="end"/>
        </w:r>
      </w:hyperlink>
    </w:p>
    <w:p w14:paraId="47FEE09B" w14:textId="542C26F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7" w:history="1">
        <w:r w:rsidRPr="00590070">
          <w:rPr>
            <w:rStyle w:val="Hyperlink"/>
            <w:noProof/>
          </w:rPr>
          <w:t>3.2.3.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Bảo mật và phân quyền luồng</w:t>
        </w:r>
        <w:r>
          <w:rPr>
            <w:noProof/>
            <w:webHidden/>
          </w:rPr>
          <w:tab/>
        </w:r>
        <w:r>
          <w:rPr>
            <w:noProof/>
            <w:webHidden/>
          </w:rPr>
          <w:fldChar w:fldCharType="begin"/>
        </w:r>
        <w:r>
          <w:rPr>
            <w:noProof/>
            <w:webHidden/>
          </w:rPr>
          <w:instrText xml:space="preserve"> PAGEREF _Toc216882197 \h </w:instrText>
        </w:r>
        <w:r>
          <w:rPr>
            <w:noProof/>
            <w:webHidden/>
          </w:rPr>
        </w:r>
        <w:r>
          <w:rPr>
            <w:noProof/>
            <w:webHidden/>
          </w:rPr>
          <w:fldChar w:fldCharType="separate"/>
        </w:r>
        <w:r>
          <w:rPr>
            <w:noProof/>
            <w:webHidden/>
          </w:rPr>
          <w:t>76</w:t>
        </w:r>
        <w:r>
          <w:rPr>
            <w:noProof/>
            <w:webHidden/>
          </w:rPr>
          <w:fldChar w:fldCharType="end"/>
        </w:r>
      </w:hyperlink>
    </w:p>
    <w:p w14:paraId="17FB84B6" w14:textId="482DABAC"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198" w:history="1">
        <w:r w:rsidRPr="00590070">
          <w:rPr>
            <w:rStyle w:val="Hyperlink"/>
            <w:noProof/>
          </w:rPr>
          <w:t>3.3.</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Xây dựng giao diện chức năng hệ thống</w:t>
        </w:r>
        <w:r>
          <w:rPr>
            <w:noProof/>
            <w:webHidden/>
          </w:rPr>
          <w:tab/>
        </w:r>
        <w:r>
          <w:rPr>
            <w:noProof/>
            <w:webHidden/>
          </w:rPr>
          <w:fldChar w:fldCharType="begin"/>
        </w:r>
        <w:r>
          <w:rPr>
            <w:noProof/>
            <w:webHidden/>
          </w:rPr>
          <w:instrText xml:space="preserve"> PAGEREF _Toc216882198 \h </w:instrText>
        </w:r>
        <w:r>
          <w:rPr>
            <w:noProof/>
            <w:webHidden/>
          </w:rPr>
        </w:r>
        <w:r>
          <w:rPr>
            <w:noProof/>
            <w:webHidden/>
          </w:rPr>
          <w:fldChar w:fldCharType="separate"/>
        </w:r>
        <w:r>
          <w:rPr>
            <w:noProof/>
            <w:webHidden/>
          </w:rPr>
          <w:t>77</w:t>
        </w:r>
        <w:r>
          <w:rPr>
            <w:noProof/>
            <w:webHidden/>
          </w:rPr>
          <w:fldChar w:fldCharType="end"/>
        </w:r>
      </w:hyperlink>
    </w:p>
    <w:p w14:paraId="271EEAE6" w14:textId="2EF282AF"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199" w:history="1">
        <w:r w:rsidRPr="00590070">
          <w:rPr>
            <w:rStyle w:val="Hyperlink"/>
            <w:noProof/>
          </w:rPr>
          <w:t>3.3.1.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Giao diện chung</w:t>
        </w:r>
        <w:r>
          <w:rPr>
            <w:noProof/>
            <w:webHidden/>
          </w:rPr>
          <w:tab/>
        </w:r>
        <w:r>
          <w:rPr>
            <w:noProof/>
            <w:webHidden/>
          </w:rPr>
          <w:fldChar w:fldCharType="begin"/>
        </w:r>
        <w:r>
          <w:rPr>
            <w:noProof/>
            <w:webHidden/>
          </w:rPr>
          <w:instrText xml:space="preserve"> PAGEREF _Toc216882199 \h </w:instrText>
        </w:r>
        <w:r>
          <w:rPr>
            <w:noProof/>
            <w:webHidden/>
          </w:rPr>
        </w:r>
        <w:r>
          <w:rPr>
            <w:noProof/>
            <w:webHidden/>
          </w:rPr>
          <w:fldChar w:fldCharType="separate"/>
        </w:r>
        <w:r>
          <w:rPr>
            <w:noProof/>
            <w:webHidden/>
          </w:rPr>
          <w:t>77</w:t>
        </w:r>
        <w:r>
          <w:rPr>
            <w:noProof/>
            <w:webHidden/>
          </w:rPr>
          <w:fldChar w:fldCharType="end"/>
        </w:r>
      </w:hyperlink>
    </w:p>
    <w:p w14:paraId="6826368B" w14:textId="276085C1"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0" w:history="1">
        <w:r w:rsidRPr="00590070">
          <w:rPr>
            <w:rStyle w:val="Hyperlink"/>
            <w:noProof/>
          </w:rPr>
          <w:t>3.3.2.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Chứ năng của khách hàng</w:t>
        </w:r>
        <w:r>
          <w:rPr>
            <w:noProof/>
            <w:webHidden/>
          </w:rPr>
          <w:tab/>
        </w:r>
        <w:r>
          <w:rPr>
            <w:noProof/>
            <w:webHidden/>
          </w:rPr>
          <w:fldChar w:fldCharType="begin"/>
        </w:r>
        <w:r>
          <w:rPr>
            <w:noProof/>
            <w:webHidden/>
          </w:rPr>
          <w:instrText xml:space="preserve"> PAGEREF _Toc216882200 \h </w:instrText>
        </w:r>
        <w:r>
          <w:rPr>
            <w:noProof/>
            <w:webHidden/>
          </w:rPr>
        </w:r>
        <w:r>
          <w:rPr>
            <w:noProof/>
            <w:webHidden/>
          </w:rPr>
          <w:fldChar w:fldCharType="separate"/>
        </w:r>
        <w:r>
          <w:rPr>
            <w:noProof/>
            <w:webHidden/>
          </w:rPr>
          <w:t>80</w:t>
        </w:r>
        <w:r>
          <w:rPr>
            <w:noProof/>
            <w:webHidden/>
          </w:rPr>
          <w:fldChar w:fldCharType="end"/>
        </w:r>
      </w:hyperlink>
    </w:p>
    <w:p w14:paraId="1D076D28" w14:textId="11200826"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1" w:history="1">
        <w:r w:rsidRPr="00590070">
          <w:rPr>
            <w:rStyle w:val="Hyperlink"/>
            <w:noProof/>
          </w:rPr>
          <w:t>3.3.3.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Chứ năng của bệnh viện</w:t>
        </w:r>
        <w:r>
          <w:rPr>
            <w:noProof/>
            <w:webHidden/>
          </w:rPr>
          <w:tab/>
        </w:r>
        <w:r>
          <w:rPr>
            <w:noProof/>
            <w:webHidden/>
          </w:rPr>
          <w:fldChar w:fldCharType="begin"/>
        </w:r>
        <w:r>
          <w:rPr>
            <w:noProof/>
            <w:webHidden/>
          </w:rPr>
          <w:instrText xml:space="preserve"> PAGEREF _Toc216882201 \h </w:instrText>
        </w:r>
        <w:r>
          <w:rPr>
            <w:noProof/>
            <w:webHidden/>
          </w:rPr>
        </w:r>
        <w:r>
          <w:rPr>
            <w:noProof/>
            <w:webHidden/>
          </w:rPr>
          <w:fldChar w:fldCharType="separate"/>
        </w:r>
        <w:r>
          <w:rPr>
            <w:noProof/>
            <w:webHidden/>
          </w:rPr>
          <w:t>89</w:t>
        </w:r>
        <w:r>
          <w:rPr>
            <w:noProof/>
            <w:webHidden/>
          </w:rPr>
          <w:fldChar w:fldCharType="end"/>
        </w:r>
      </w:hyperlink>
    </w:p>
    <w:p w14:paraId="40F35845" w14:textId="3C3FCFEA"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2" w:history="1">
        <w:r w:rsidRPr="00590070">
          <w:rPr>
            <w:rStyle w:val="Hyperlink"/>
            <w:noProof/>
          </w:rPr>
          <w:t>3.3.4.</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Chức năng của bên bảo hiểm (Admin)</w:t>
        </w:r>
        <w:r>
          <w:rPr>
            <w:noProof/>
            <w:webHidden/>
          </w:rPr>
          <w:tab/>
        </w:r>
        <w:r>
          <w:rPr>
            <w:noProof/>
            <w:webHidden/>
          </w:rPr>
          <w:fldChar w:fldCharType="begin"/>
        </w:r>
        <w:r>
          <w:rPr>
            <w:noProof/>
            <w:webHidden/>
          </w:rPr>
          <w:instrText xml:space="preserve"> PAGEREF _Toc216882202 \h </w:instrText>
        </w:r>
        <w:r>
          <w:rPr>
            <w:noProof/>
            <w:webHidden/>
          </w:rPr>
        </w:r>
        <w:r>
          <w:rPr>
            <w:noProof/>
            <w:webHidden/>
          </w:rPr>
          <w:fldChar w:fldCharType="separate"/>
        </w:r>
        <w:r>
          <w:rPr>
            <w:noProof/>
            <w:webHidden/>
          </w:rPr>
          <w:t>91</w:t>
        </w:r>
        <w:r>
          <w:rPr>
            <w:noProof/>
            <w:webHidden/>
          </w:rPr>
          <w:fldChar w:fldCharType="end"/>
        </w:r>
      </w:hyperlink>
    </w:p>
    <w:p w14:paraId="528E2682" w14:textId="72B3E5B5"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203" w:history="1">
        <w:r w:rsidRPr="00590070">
          <w:rPr>
            <w:rStyle w:val="Hyperlink"/>
            <w:noProof/>
          </w:rPr>
          <w:t>3.4.</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lang w:val="en-US"/>
          </w:rPr>
          <w:t>Xây dựng cơ chế bảo mật</w:t>
        </w:r>
        <w:r>
          <w:rPr>
            <w:noProof/>
            <w:webHidden/>
          </w:rPr>
          <w:tab/>
        </w:r>
        <w:r>
          <w:rPr>
            <w:noProof/>
            <w:webHidden/>
          </w:rPr>
          <w:fldChar w:fldCharType="begin"/>
        </w:r>
        <w:r>
          <w:rPr>
            <w:noProof/>
            <w:webHidden/>
          </w:rPr>
          <w:instrText xml:space="preserve"> PAGEREF _Toc216882203 \h </w:instrText>
        </w:r>
        <w:r>
          <w:rPr>
            <w:noProof/>
            <w:webHidden/>
          </w:rPr>
        </w:r>
        <w:r>
          <w:rPr>
            <w:noProof/>
            <w:webHidden/>
          </w:rPr>
          <w:fldChar w:fldCharType="separate"/>
        </w:r>
        <w:r>
          <w:rPr>
            <w:noProof/>
            <w:webHidden/>
          </w:rPr>
          <w:t>98</w:t>
        </w:r>
        <w:r>
          <w:rPr>
            <w:noProof/>
            <w:webHidden/>
          </w:rPr>
          <w:fldChar w:fldCharType="end"/>
        </w:r>
      </w:hyperlink>
    </w:p>
    <w:p w14:paraId="32682218" w14:textId="28890EEC"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4" w:history="1">
        <w:r w:rsidRPr="00590070">
          <w:rPr>
            <w:rStyle w:val="Hyperlink"/>
            <w:noProof/>
            <w:lang w:val="en-US"/>
          </w:rPr>
          <w:t>3.4.1.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val="en-US"/>
          </w:rPr>
          <w:t>Cơ chế bảo mật phân quyền</w:t>
        </w:r>
        <w:r>
          <w:rPr>
            <w:noProof/>
            <w:webHidden/>
          </w:rPr>
          <w:tab/>
        </w:r>
        <w:r>
          <w:rPr>
            <w:noProof/>
            <w:webHidden/>
          </w:rPr>
          <w:fldChar w:fldCharType="begin"/>
        </w:r>
        <w:r>
          <w:rPr>
            <w:noProof/>
            <w:webHidden/>
          </w:rPr>
          <w:instrText xml:space="preserve"> PAGEREF _Toc216882204 \h </w:instrText>
        </w:r>
        <w:r>
          <w:rPr>
            <w:noProof/>
            <w:webHidden/>
          </w:rPr>
        </w:r>
        <w:r>
          <w:rPr>
            <w:noProof/>
            <w:webHidden/>
          </w:rPr>
          <w:fldChar w:fldCharType="separate"/>
        </w:r>
        <w:r>
          <w:rPr>
            <w:noProof/>
            <w:webHidden/>
          </w:rPr>
          <w:t>98</w:t>
        </w:r>
        <w:r>
          <w:rPr>
            <w:noProof/>
            <w:webHidden/>
          </w:rPr>
          <w:fldChar w:fldCharType="end"/>
        </w:r>
      </w:hyperlink>
    </w:p>
    <w:p w14:paraId="5FF0B687" w14:textId="18CE518F"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5" w:history="1">
        <w:r w:rsidRPr="00590070">
          <w:rPr>
            <w:rStyle w:val="Hyperlink"/>
            <w:noProof/>
            <w:lang w:val="en-US"/>
          </w:rPr>
          <w:t>3.4.2.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val="en-US"/>
          </w:rPr>
          <w:t>C</w:t>
        </w:r>
        <w:r w:rsidRPr="00590070">
          <w:rPr>
            <w:rStyle w:val="Hyperlink"/>
            <w:noProof/>
          </w:rPr>
          <w:t xml:space="preserve">ơ chế bảo mật </w:t>
        </w:r>
        <w:r w:rsidRPr="00590070">
          <w:rPr>
            <w:rStyle w:val="Hyperlink"/>
            <w:noProof/>
            <w:lang w:val="en-US"/>
          </w:rPr>
          <w:t>kiểm soát dữ liệu IPFS và bảo vệ bí mật</w:t>
        </w:r>
        <w:r>
          <w:rPr>
            <w:noProof/>
            <w:webHidden/>
          </w:rPr>
          <w:tab/>
        </w:r>
        <w:r>
          <w:rPr>
            <w:noProof/>
            <w:webHidden/>
          </w:rPr>
          <w:fldChar w:fldCharType="begin"/>
        </w:r>
        <w:r>
          <w:rPr>
            <w:noProof/>
            <w:webHidden/>
          </w:rPr>
          <w:instrText xml:space="preserve"> PAGEREF _Toc216882205 \h </w:instrText>
        </w:r>
        <w:r>
          <w:rPr>
            <w:noProof/>
            <w:webHidden/>
          </w:rPr>
        </w:r>
        <w:r>
          <w:rPr>
            <w:noProof/>
            <w:webHidden/>
          </w:rPr>
          <w:fldChar w:fldCharType="separate"/>
        </w:r>
        <w:r>
          <w:rPr>
            <w:noProof/>
            <w:webHidden/>
          </w:rPr>
          <w:t>100</w:t>
        </w:r>
        <w:r>
          <w:rPr>
            <w:noProof/>
            <w:webHidden/>
          </w:rPr>
          <w:fldChar w:fldCharType="end"/>
        </w:r>
      </w:hyperlink>
    </w:p>
    <w:p w14:paraId="309741A5" w14:textId="4569D848"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6" w:history="1">
        <w:r w:rsidRPr="00590070">
          <w:rPr>
            <w:rStyle w:val="Hyperlink"/>
            <w:noProof/>
          </w:rPr>
          <w:t>3.4.3.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 xml:space="preserve">Cơ chế bảo mật </w:t>
        </w:r>
        <w:r w:rsidRPr="00590070">
          <w:rPr>
            <w:rStyle w:val="Hyperlink"/>
            <w:noProof/>
            <w:lang w:val="en-US"/>
          </w:rPr>
          <w:t>bảo vệ kênh RPC và mạng</w:t>
        </w:r>
        <w:r>
          <w:rPr>
            <w:noProof/>
            <w:webHidden/>
          </w:rPr>
          <w:tab/>
        </w:r>
        <w:r>
          <w:rPr>
            <w:noProof/>
            <w:webHidden/>
          </w:rPr>
          <w:fldChar w:fldCharType="begin"/>
        </w:r>
        <w:r>
          <w:rPr>
            <w:noProof/>
            <w:webHidden/>
          </w:rPr>
          <w:instrText xml:space="preserve"> PAGEREF _Toc216882206 \h </w:instrText>
        </w:r>
        <w:r>
          <w:rPr>
            <w:noProof/>
            <w:webHidden/>
          </w:rPr>
        </w:r>
        <w:r>
          <w:rPr>
            <w:noProof/>
            <w:webHidden/>
          </w:rPr>
          <w:fldChar w:fldCharType="separate"/>
        </w:r>
        <w:r>
          <w:rPr>
            <w:noProof/>
            <w:webHidden/>
          </w:rPr>
          <w:t>101</w:t>
        </w:r>
        <w:r>
          <w:rPr>
            <w:noProof/>
            <w:webHidden/>
          </w:rPr>
          <w:fldChar w:fldCharType="end"/>
        </w:r>
      </w:hyperlink>
    </w:p>
    <w:p w14:paraId="35BE204C" w14:textId="4314C5B8"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207" w:history="1">
        <w:r w:rsidRPr="00590070">
          <w:rPr>
            <w:rStyle w:val="Hyperlink"/>
            <w:noProof/>
          </w:rPr>
          <w:t>3.5.</w:t>
        </w:r>
        <w:r>
          <w:rPr>
            <w:rFonts w:asciiTheme="minorHAnsi" w:eastAsiaTheme="minorEastAsia" w:hAnsiTheme="minorHAnsi" w:cstheme="minorBidi"/>
            <w:noProof/>
            <w:kern w:val="2"/>
            <w:sz w:val="24"/>
            <w:szCs w:val="24"/>
            <w:lang w:val="en-US" w:bidi="ar-SA"/>
            <w14:ligatures w14:val="standardContextual"/>
          </w:rPr>
          <w:tab/>
        </w:r>
        <w:r w:rsidRPr="00590070">
          <w:rPr>
            <w:rStyle w:val="Hyperlink"/>
            <w:noProof/>
          </w:rPr>
          <w:t>Đánh giá hệ thống</w:t>
        </w:r>
        <w:r>
          <w:rPr>
            <w:noProof/>
            <w:webHidden/>
          </w:rPr>
          <w:tab/>
        </w:r>
        <w:r>
          <w:rPr>
            <w:noProof/>
            <w:webHidden/>
          </w:rPr>
          <w:fldChar w:fldCharType="begin"/>
        </w:r>
        <w:r>
          <w:rPr>
            <w:noProof/>
            <w:webHidden/>
          </w:rPr>
          <w:instrText xml:space="preserve"> PAGEREF _Toc216882207 \h </w:instrText>
        </w:r>
        <w:r>
          <w:rPr>
            <w:noProof/>
            <w:webHidden/>
          </w:rPr>
        </w:r>
        <w:r>
          <w:rPr>
            <w:noProof/>
            <w:webHidden/>
          </w:rPr>
          <w:fldChar w:fldCharType="separate"/>
        </w:r>
        <w:r>
          <w:rPr>
            <w:noProof/>
            <w:webHidden/>
          </w:rPr>
          <w:t>103</w:t>
        </w:r>
        <w:r>
          <w:rPr>
            <w:noProof/>
            <w:webHidden/>
          </w:rPr>
          <w:fldChar w:fldCharType="end"/>
        </w:r>
      </w:hyperlink>
    </w:p>
    <w:p w14:paraId="59E9D6C7" w14:textId="76CB9B27"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8" w:history="1">
        <w:r w:rsidRPr="00590070">
          <w:rPr>
            <w:rStyle w:val="Hyperlink"/>
            <w:noProof/>
          </w:rPr>
          <w:t>3.5.1.</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Đánh giá chức năng</w:t>
        </w:r>
        <w:r>
          <w:rPr>
            <w:noProof/>
            <w:webHidden/>
          </w:rPr>
          <w:tab/>
        </w:r>
        <w:r>
          <w:rPr>
            <w:noProof/>
            <w:webHidden/>
          </w:rPr>
          <w:fldChar w:fldCharType="begin"/>
        </w:r>
        <w:r>
          <w:rPr>
            <w:noProof/>
            <w:webHidden/>
          </w:rPr>
          <w:instrText xml:space="preserve"> PAGEREF _Toc216882208 \h </w:instrText>
        </w:r>
        <w:r>
          <w:rPr>
            <w:noProof/>
            <w:webHidden/>
          </w:rPr>
        </w:r>
        <w:r>
          <w:rPr>
            <w:noProof/>
            <w:webHidden/>
          </w:rPr>
          <w:fldChar w:fldCharType="separate"/>
        </w:r>
        <w:r>
          <w:rPr>
            <w:noProof/>
            <w:webHidden/>
          </w:rPr>
          <w:t>103</w:t>
        </w:r>
        <w:r>
          <w:rPr>
            <w:noProof/>
            <w:webHidden/>
          </w:rPr>
          <w:fldChar w:fldCharType="end"/>
        </w:r>
      </w:hyperlink>
    </w:p>
    <w:p w14:paraId="7AE181F5" w14:textId="7A29AF6D"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09" w:history="1">
        <w:r w:rsidRPr="00590070">
          <w:rPr>
            <w:rStyle w:val="Hyperlink"/>
            <w:noProof/>
            <w:lang w:val="en-US"/>
          </w:rPr>
          <w:t>3.5.2.</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lang w:val="en-US"/>
          </w:rPr>
          <w:t>Triển khai kiểm thử và đánh giá bảo mật</w:t>
        </w:r>
        <w:r>
          <w:rPr>
            <w:noProof/>
            <w:webHidden/>
          </w:rPr>
          <w:tab/>
        </w:r>
        <w:r>
          <w:rPr>
            <w:noProof/>
            <w:webHidden/>
          </w:rPr>
          <w:fldChar w:fldCharType="begin"/>
        </w:r>
        <w:r>
          <w:rPr>
            <w:noProof/>
            <w:webHidden/>
          </w:rPr>
          <w:instrText xml:space="preserve"> PAGEREF _Toc216882209 \h </w:instrText>
        </w:r>
        <w:r>
          <w:rPr>
            <w:noProof/>
            <w:webHidden/>
          </w:rPr>
        </w:r>
        <w:r>
          <w:rPr>
            <w:noProof/>
            <w:webHidden/>
          </w:rPr>
          <w:fldChar w:fldCharType="separate"/>
        </w:r>
        <w:r>
          <w:rPr>
            <w:noProof/>
            <w:webHidden/>
          </w:rPr>
          <w:t>104</w:t>
        </w:r>
        <w:r>
          <w:rPr>
            <w:noProof/>
            <w:webHidden/>
          </w:rPr>
          <w:fldChar w:fldCharType="end"/>
        </w:r>
      </w:hyperlink>
    </w:p>
    <w:p w14:paraId="384382E6" w14:textId="116A51B5" w:rsidR="00E070A1" w:rsidRDefault="00E070A1">
      <w:pPr>
        <w:pStyle w:val="TOC3"/>
        <w:tabs>
          <w:tab w:val="left" w:pos="1440"/>
        </w:tabs>
        <w:rPr>
          <w:rFonts w:asciiTheme="minorHAnsi" w:eastAsiaTheme="minorEastAsia" w:hAnsiTheme="minorHAnsi" w:cstheme="minorBidi"/>
          <w:i w:val="0"/>
          <w:noProof/>
          <w:kern w:val="2"/>
          <w:sz w:val="24"/>
          <w:szCs w:val="24"/>
          <w:lang w:val="en-US" w:bidi="ar-SA"/>
          <w14:ligatures w14:val="standardContextual"/>
        </w:rPr>
      </w:pPr>
      <w:hyperlink w:anchor="_Toc216882210" w:history="1">
        <w:r w:rsidRPr="00590070">
          <w:rPr>
            <w:rStyle w:val="Hyperlink"/>
            <w:noProof/>
          </w:rPr>
          <w:t>3.5.3.</w:t>
        </w:r>
        <w:r>
          <w:rPr>
            <w:rFonts w:asciiTheme="minorHAnsi" w:eastAsiaTheme="minorEastAsia" w:hAnsiTheme="minorHAnsi" w:cstheme="minorBidi"/>
            <w:i w:val="0"/>
            <w:noProof/>
            <w:kern w:val="2"/>
            <w:sz w:val="24"/>
            <w:szCs w:val="24"/>
            <w:lang w:val="en-US" w:bidi="ar-SA"/>
            <w14:ligatures w14:val="standardContextual"/>
          </w:rPr>
          <w:tab/>
        </w:r>
        <w:r w:rsidRPr="00590070">
          <w:rPr>
            <w:rStyle w:val="Hyperlink"/>
            <w:noProof/>
          </w:rPr>
          <w:t>Trải nghiệm người dùng</w:t>
        </w:r>
        <w:r>
          <w:rPr>
            <w:noProof/>
            <w:webHidden/>
          </w:rPr>
          <w:tab/>
        </w:r>
        <w:r>
          <w:rPr>
            <w:noProof/>
            <w:webHidden/>
          </w:rPr>
          <w:fldChar w:fldCharType="begin"/>
        </w:r>
        <w:r>
          <w:rPr>
            <w:noProof/>
            <w:webHidden/>
          </w:rPr>
          <w:instrText xml:space="preserve"> PAGEREF _Toc216882210 \h </w:instrText>
        </w:r>
        <w:r>
          <w:rPr>
            <w:noProof/>
            <w:webHidden/>
          </w:rPr>
        </w:r>
        <w:r>
          <w:rPr>
            <w:noProof/>
            <w:webHidden/>
          </w:rPr>
          <w:fldChar w:fldCharType="separate"/>
        </w:r>
        <w:r>
          <w:rPr>
            <w:noProof/>
            <w:webHidden/>
          </w:rPr>
          <w:t>107</w:t>
        </w:r>
        <w:r>
          <w:rPr>
            <w:noProof/>
            <w:webHidden/>
          </w:rPr>
          <w:fldChar w:fldCharType="end"/>
        </w:r>
      </w:hyperlink>
    </w:p>
    <w:p w14:paraId="110184CE" w14:textId="79A79A4D" w:rsidR="00E070A1" w:rsidRDefault="00E070A1">
      <w:pPr>
        <w:pStyle w:val="TOC2"/>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882211" w:history="1">
        <w:r w:rsidRPr="00590070">
          <w:rPr>
            <w:rStyle w:val="Hyperlink"/>
            <w:noProof/>
          </w:rPr>
          <w:t>Kết luận chương</w:t>
        </w:r>
        <w:r>
          <w:rPr>
            <w:noProof/>
            <w:webHidden/>
          </w:rPr>
          <w:tab/>
        </w:r>
        <w:r>
          <w:rPr>
            <w:noProof/>
            <w:webHidden/>
          </w:rPr>
          <w:fldChar w:fldCharType="begin"/>
        </w:r>
        <w:r>
          <w:rPr>
            <w:noProof/>
            <w:webHidden/>
          </w:rPr>
          <w:instrText xml:space="preserve"> PAGEREF _Toc216882211 \h </w:instrText>
        </w:r>
        <w:r>
          <w:rPr>
            <w:noProof/>
            <w:webHidden/>
          </w:rPr>
        </w:r>
        <w:r>
          <w:rPr>
            <w:noProof/>
            <w:webHidden/>
          </w:rPr>
          <w:fldChar w:fldCharType="separate"/>
        </w:r>
        <w:r>
          <w:rPr>
            <w:noProof/>
            <w:webHidden/>
          </w:rPr>
          <w:t>107</w:t>
        </w:r>
        <w:r>
          <w:rPr>
            <w:noProof/>
            <w:webHidden/>
          </w:rPr>
          <w:fldChar w:fldCharType="end"/>
        </w:r>
      </w:hyperlink>
    </w:p>
    <w:p w14:paraId="02507EBF" w14:textId="4058E9C9"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212" w:history="1">
        <w:r w:rsidRPr="00590070">
          <w:rPr>
            <w:rStyle w:val="Hyperlink"/>
            <w:noProof/>
          </w:rPr>
          <w:t>Kết luận</w:t>
        </w:r>
        <w:r>
          <w:rPr>
            <w:noProof/>
            <w:webHidden/>
          </w:rPr>
          <w:tab/>
        </w:r>
        <w:r>
          <w:rPr>
            <w:noProof/>
            <w:webHidden/>
          </w:rPr>
          <w:fldChar w:fldCharType="begin"/>
        </w:r>
        <w:r>
          <w:rPr>
            <w:noProof/>
            <w:webHidden/>
          </w:rPr>
          <w:instrText xml:space="preserve"> PAGEREF _Toc216882212 \h </w:instrText>
        </w:r>
        <w:r>
          <w:rPr>
            <w:noProof/>
            <w:webHidden/>
          </w:rPr>
        </w:r>
        <w:r>
          <w:rPr>
            <w:noProof/>
            <w:webHidden/>
          </w:rPr>
          <w:fldChar w:fldCharType="separate"/>
        </w:r>
        <w:r>
          <w:rPr>
            <w:noProof/>
            <w:webHidden/>
          </w:rPr>
          <w:t>108</w:t>
        </w:r>
        <w:r>
          <w:rPr>
            <w:noProof/>
            <w:webHidden/>
          </w:rPr>
          <w:fldChar w:fldCharType="end"/>
        </w:r>
      </w:hyperlink>
    </w:p>
    <w:p w14:paraId="651B29CB" w14:textId="5A84FD11"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213" w:history="1">
        <w:r w:rsidRPr="00590070">
          <w:rPr>
            <w:rStyle w:val="Hyperlink"/>
            <w:noProof/>
          </w:rPr>
          <w:t>Tài liệu tham khảo</w:t>
        </w:r>
        <w:r>
          <w:rPr>
            <w:noProof/>
            <w:webHidden/>
          </w:rPr>
          <w:tab/>
        </w:r>
        <w:r>
          <w:rPr>
            <w:noProof/>
            <w:webHidden/>
          </w:rPr>
          <w:fldChar w:fldCharType="begin"/>
        </w:r>
        <w:r>
          <w:rPr>
            <w:noProof/>
            <w:webHidden/>
          </w:rPr>
          <w:instrText xml:space="preserve"> PAGEREF _Toc216882213 \h </w:instrText>
        </w:r>
        <w:r>
          <w:rPr>
            <w:noProof/>
            <w:webHidden/>
          </w:rPr>
        </w:r>
        <w:r>
          <w:rPr>
            <w:noProof/>
            <w:webHidden/>
          </w:rPr>
          <w:fldChar w:fldCharType="separate"/>
        </w:r>
        <w:r>
          <w:rPr>
            <w:noProof/>
            <w:webHidden/>
          </w:rPr>
          <w:t>109</w:t>
        </w:r>
        <w:r>
          <w:rPr>
            <w:noProof/>
            <w:webHidden/>
          </w:rPr>
          <w:fldChar w:fldCharType="end"/>
        </w:r>
      </w:hyperlink>
    </w:p>
    <w:p w14:paraId="5E1F4ABB" w14:textId="40F3D079" w:rsidR="00E070A1" w:rsidRDefault="00E070A1">
      <w:pPr>
        <w:pStyle w:val="TOC1"/>
        <w:rPr>
          <w:rFonts w:asciiTheme="minorHAnsi" w:eastAsiaTheme="minorEastAsia" w:hAnsiTheme="minorHAnsi" w:cstheme="minorBidi"/>
          <w:b w:val="0"/>
          <w:noProof/>
          <w:kern w:val="2"/>
          <w:sz w:val="24"/>
          <w:szCs w:val="24"/>
          <w:lang w:val="en-US" w:bidi="ar-SA"/>
          <w14:ligatures w14:val="standardContextual"/>
        </w:rPr>
      </w:pPr>
      <w:hyperlink w:anchor="_Toc216882214" w:history="1">
        <w:r w:rsidRPr="00590070">
          <w:rPr>
            <w:rStyle w:val="Hyperlink"/>
            <w:noProof/>
          </w:rPr>
          <w:t>Phụ lục</w:t>
        </w:r>
        <w:r>
          <w:rPr>
            <w:noProof/>
            <w:webHidden/>
          </w:rPr>
          <w:tab/>
        </w:r>
        <w:r>
          <w:rPr>
            <w:noProof/>
            <w:webHidden/>
          </w:rPr>
          <w:fldChar w:fldCharType="begin"/>
        </w:r>
        <w:r>
          <w:rPr>
            <w:noProof/>
            <w:webHidden/>
          </w:rPr>
          <w:instrText xml:space="preserve"> PAGEREF _Toc216882214 \h </w:instrText>
        </w:r>
        <w:r>
          <w:rPr>
            <w:noProof/>
            <w:webHidden/>
          </w:rPr>
        </w:r>
        <w:r>
          <w:rPr>
            <w:noProof/>
            <w:webHidden/>
          </w:rPr>
          <w:fldChar w:fldCharType="separate"/>
        </w:r>
        <w:r>
          <w:rPr>
            <w:noProof/>
            <w:webHidden/>
          </w:rPr>
          <w:t>110</w:t>
        </w:r>
        <w:r>
          <w:rPr>
            <w:noProof/>
            <w:webHidden/>
          </w:rPr>
          <w:fldChar w:fldCharType="end"/>
        </w:r>
      </w:hyperlink>
    </w:p>
    <w:p w14:paraId="6B996024" w14:textId="7182CDAF" w:rsidR="00AC1A1D" w:rsidRPr="002E06F5" w:rsidRDefault="00AC1A1D" w:rsidP="00AC1A1D">
      <w:r w:rsidRPr="002E06F5">
        <w:fldChar w:fldCharType="end"/>
      </w:r>
    </w:p>
    <w:p w14:paraId="760A31B9" w14:textId="77777777" w:rsidR="00AC1A1D" w:rsidRPr="002E06F5" w:rsidRDefault="00AC1A1D" w:rsidP="00AC1A1D"/>
    <w:p w14:paraId="5FAA5C11" w14:textId="77777777" w:rsidR="008B78C6" w:rsidRPr="002E06F5" w:rsidRDefault="00FB73DB" w:rsidP="00DC285F">
      <w:pPr>
        <w:pStyle w:val="UH1"/>
      </w:pPr>
      <w:bookmarkStart w:id="0" w:name="_Toc452402261"/>
      <w:bookmarkStart w:id="1" w:name="_Toc216882117"/>
      <w:r w:rsidRPr="002E06F5">
        <w:lastRenderedPageBreak/>
        <w:t>Danh mục kí hiệu và viết tắt</w:t>
      </w:r>
      <w:bookmarkEnd w:id="0"/>
      <w:bookmarkEnd w:id="1"/>
    </w:p>
    <w:tbl>
      <w:tblPr>
        <w:tblStyle w:val="TableGrid"/>
        <w:tblW w:w="9239" w:type="dxa"/>
        <w:tblLook w:val="04A0" w:firstRow="1" w:lastRow="0" w:firstColumn="1" w:lastColumn="0" w:noHBand="0" w:noVBand="1"/>
      </w:tblPr>
      <w:tblGrid>
        <w:gridCol w:w="1253"/>
        <w:gridCol w:w="7986"/>
      </w:tblGrid>
      <w:tr w:rsidR="00680AAB" w:rsidRPr="00680AAB" w14:paraId="429EEC52" w14:textId="77777777" w:rsidTr="00D34F6E">
        <w:trPr>
          <w:trHeight w:val="456"/>
        </w:trPr>
        <w:tc>
          <w:tcPr>
            <w:tcW w:w="0" w:type="auto"/>
          </w:tcPr>
          <w:p w14:paraId="4C08A305" w14:textId="3BE1D2F6" w:rsidR="00680AAB" w:rsidRPr="00680AAB" w:rsidRDefault="00680AAB" w:rsidP="00680AAB">
            <w:pPr>
              <w:pStyle w:val="Table"/>
            </w:pPr>
            <w:r w:rsidRPr="00680AAB">
              <w:t>ABI</w:t>
            </w:r>
          </w:p>
        </w:tc>
        <w:tc>
          <w:tcPr>
            <w:tcW w:w="7986" w:type="dxa"/>
          </w:tcPr>
          <w:p w14:paraId="0262C1E6" w14:textId="0EDF5E58" w:rsidR="00680AAB" w:rsidRPr="00680AAB" w:rsidRDefault="00680AAB" w:rsidP="00680AAB">
            <w:pPr>
              <w:pStyle w:val="Table"/>
            </w:pPr>
            <w:r w:rsidRPr="00680AAB">
              <w:t>Application Binary Interface</w:t>
            </w:r>
          </w:p>
        </w:tc>
      </w:tr>
      <w:tr w:rsidR="00773413" w:rsidRPr="00680AAB" w14:paraId="5C75DF47" w14:textId="77777777" w:rsidTr="00D34F6E">
        <w:trPr>
          <w:trHeight w:val="456"/>
        </w:trPr>
        <w:tc>
          <w:tcPr>
            <w:tcW w:w="0" w:type="auto"/>
          </w:tcPr>
          <w:p w14:paraId="0DF38D46" w14:textId="0A6A2613" w:rsidR="00773413" w:rsidRPr="00773413" w:rsidRDefault="00773413" w:rsidP="00680AAB">
            <w:pPr>
              <w:pStyle w:val="Table"/>
              <w:rPr>
                <w:lang w:val="en-US"/>
              </w:rPr>
            </w:pPr>
            <w:r>
              <w:rPr>
                <w:lang w:val="en-US"/>
              </w:rPr>
              <w:t>CDN</w:t>
            </w:r>
          </w:p>
        </w:tc>
        <w:tc>
          <w:tcPr>
            <w:tcW w:w="7986" w:type="dxa"/>
          </w:tcPr>
          <w:p w14:paraId="537F79F0" w14:textId="63D026A0" w:rsidR="00773413" w:rsidRPr="00680AAB" w:rsidRDefault="005B383A" w:rsidP="00680AAB">
            <w:pPr>
              <w:pStyle w:val="Table"/>
            </w:pPr>
            <w:r w:rsidRPr="005B383A">
              <w:t>Content Delivery Network</w:t>
            </w:r>
          </w:p>
        </w:tc>
      </w:tr>
      <w:tr w:rsidR="00680AAB" w:rsidRPr="00680AAB" w14:paraId="35D63879" w14:textId="77777777" w:rsidTr="00D34F6E">
        <w:trPr>
          <w:trHeight w:val="456"/>
        </w:trPr>
        <w:tc>
          <w:tcPr>
            <w:tcW w:w="0" w:type="auto"/>
          </w:tcPr>
          <w:p w14:paraId="65DCEDF0" w14:textId="49044F06" w:rsidR="00680AAB" w:rsidRPr="00680AAB" w:rsidRDefault="00680AAB" w:rsidP="00680AAB">
            <w:pPr>
              <w:pStyle w:val="Table"/>
            </w:pPr>
            <w:r w:rsidRPr="00680AAB">
              <w:t>CID</w:t>
            </w:r>
          </w:p>
        </w:tc>
        <w:tc>
          <w:tcPr>
            <w:tcW w:w="7986" w:type="dxa"/>
          </w:tcPr>
          <w:p w14:paraId="67A0FC75" w14:textId="5649CAD8" w:rsidR="00680AAB" w:rsidRPr="00680AAB" w:rsidRDefault="00680AAB" w:rsidP="00680AAB">
            <w:pPr>
              <w:pStyle w:val="Table"/>
            </w:pPr>
            <w:r w:rsidRPr="00680AAB">
              <w:t>Content Identifier</w:t>
            </w:r>
          </w:p>
        </w:tc>
      </w:tr>
      <w:tr w:rsidR="00680AAB" w:rsidRPr="00680AAB" w14:paraId="784618CB" w14:textId="77777777" w:rsidTr="00D34F6E">
        <w:trPr>
          <w:trHeight w:val="466"/>
        </w:trPr>
        <w:tc>
          <w:tcPr>
            <w:tcW w:w="0" w:type="auto"/>
          </w:tcPr>
          <w:p w14:paraId="7641579D" w14:textId="2265F0A5" w:rsidR="00680AAB" w:rsidRPr="00680AAB" w:rsidRDefault="00680AAB" w:rsidP="00680AAB">
            <w:pPr>
              <w:pStyle w:val="Table"/>
            </w:pPr>
            <w:r w:rsidRPr="00680AAB">
              <w:t>DApp</w:t>
            </w:r>
          </w:p>
        </w:tc>
        <w:tc>
          <w:tcPr>
            <w:tcW w:w="7986" w:type="dxa"/>
          </w:tcPr>
          <w:p w14:paraId="43CB2430" w14:textId="52348422" w:rsidR="00680AAB" w:rsidRPr="00680AAB" w:rsidRDefault="00680AAB" w:rsidP="00680AAB">
            <w:pPr>
              <w:pStyle w:val="Table"/>
            </w:pPr>
            <w:r w:rsidRPr="00680AAB">
              <w:t>Decentralized Application</w:t>
            </w:r>
          </w:p>
        </w:tc>
      </w:tr>
      <w:tr w:rsidR="00680AAB" w:rsidRPr="00680AAB" w14:paraId="72F42104" w14:textId="77777777" w:rsidTr="00D34F6E">
        <w:trPr>
          <w:trHeight w:val="456"/>
        </w:trPr>
        <w:tc>
          <w:tcPr>
            <w:tcW w:w="0" w:type="auto"/>
          </w:tcPr>
          <w:p w14:paraId="34321DF5" w14:textId="28234CC6" w:rsidR="00680AAB" w:rsidRPr="00680AAB" w:rsidRDefault="00680AAB" w:rsidP="00680AAB">
            <w:pPr>
              <w:pStyle w:val="Table"/>
            </w:pPr>
            <w:r w:rsidRPr="00680AAB">
              <w:t>DAO</w:t>
            </w:r>
          </w:p>
        </w:tc>
        <w:tc>
          <w:tcPr>
            <w:tcW w:w="7986" w:type="dxa"/>
          </w:tcPr>
          <w:p w14:paraId="01B3FD60" w14:textId="703A1CC1" w:rsidR="00680AAB" w:rsidRPr="00680AAB" w:rsidRDefault="00680AAB" w:rsidP="00680AAB">
            <w:pPr>
              <w:pStyle w:val="Table"/>
            </w:pPr>
            <w:r w:rsidRPr="00680AAB">
              <w:t>Decentralized Autonomous Organization</w:t>
            </w:r>
          </w:p>
        </w:tc>
      </w:tr>
      <w:tr w:rsidR="00680AAB" w:rsidRPr="00680AAB" w14:paraId="58385821" w14:textId="77777777" w:rsidTr="00D34F6E">
        <w:trPr>
          <w:trHeight w:val="456"/>
        </w:trPr>
        <w:tc>
          <w:tcPr>
            <w:tcW w:w="0" w:type="auto"/>
          </w:tcPr>
          <w:p w14:paraId="5D1889CC" w14:textId="19482473" w:rsidR="00680AAB" w:rsidRPr="00680AAB" w:rsidRDefault="00680AAB" w:rsidP="00680AAB">
            <w:pPr>
              <w:pStyle w:val="Table"/>
            </w:pPr>
            <w:r w:rsidRPr="00680AAB">
              <w:t>ECDSA</w:t>
            </w:r>
          </w:p>
        </w:tc>
        <w:tc>
          <w:tcPr>
            <w:tcW w:w="7986" w:type="dxa"/>
          </w:tcPr>
          <w:p w14:paraId="116B4482" w14:textId="24BE6E3D" w:rsidR="00680AAB" w:rsidRPr="00680AAB" w:rsidRDefault="00680AAB" w:rsidP="00680AAB">
            <w:pPr>
              <w:pStyle w:val="Table"/>
            </w:pPr>
            <w:r w:rsidRPr="00680AAB">
              <w:t>Elliptic Curve Digital Signature Algorithm</w:t>
            </w:r>
          </w:p>
        </w:tc>
      </w:tr>
      <w:tr w:rsidR="00680AAB" w:rsidRPr="00680AAB" w14:paraId="493C444E" w14:textId="77777777" w:rsidTr="00D34F6E">
        <w:trPr>
          <w:trHeight w:val="456"/>
        </w:trPr>
        <w:tc>
          <w:tcPr>
            <w:tcW w:w="0" w:type="auto"/>
          </w:tcPr>
          <w:p w14:paraId="20DC39BD" w14:textId="73E3381D" w:rsidR="00680AAB" w:rsidRPr="00680AAB" w:rsidRDefault="00680AAB" w:rsidP="00680AAB">
            <w:pPr>
              <w:pStyle w:val="Table"/>
            </w:pPr>
            <w:r w:rsidRPr="00680AAB">
              <w:t>EIP</w:t>
            </w:r>
          </w:p>
        </w:tc>
        <w:tc>
          <w:tcPr>
            <w:tcW w:w="7986" w:type="dxa"/>
          </w:tcPr>
          <w:p w14:paraId="3B9FD536" w14:textId="217FA47E" w:rsidR="00680AAB" w:rsidRPr="00680AAB" w:rsidRDefault="00680AAB" w:rsidP="00680AAB">
            <w:pPr>
              <w:pStyle w:val="Table"/>
            </w:pPr>
            <w:r w:rsidRPr="00680AAB">
              <w:t>Ethereum Improvement Proposal</w:t>
            </w:r>
          </w:p>
        </w:tc>
      </w:tr>
      <w:tr w:rsidR="00680AAB" w:rsidRPr="00680AAB" w14:paraId="39F44CEC" w14:textId="77777777" w:rsidTr="00D34F6E">
        <w:trPr>
          <w:trHeight w:val="456"/>
        </w:trPr>
        <w:tc>
          <w:tcPr>
            <w:tcW w:w="0" w:type="auto"/>
          </w:tcPr>
          <w:p w14:paraId="2F8F85C8" w14:textId="697F8C62" w:rsidR="00680AAB" w:rsidRPr="00680AAB" w:rsidRDefault="00680AAB" w:rsidP="00680AAB">
            <w:pPr>
              <w:pStyle w:val="Table"/>
            </w:pPr>
            <w:r w:rsidRPr="00680AAB">
              <w:t>EOA</w:t>
            </w:r>
          </w:p>
        </w:tc>
        <w:tc>
          <w:tcPr>
            <w:tcW w:w="7986" w:type="dxa"/>
          </w:tcPr>
          <w:p w14:paraId="300C0BF8" w14:textId="28E92A0C" w:rsidR="00680AAB" w:rsidRPr="00680AAB" w:rsidRDefault="00680AAB" w:rsidP="00680AAB">
            <w:pPr>
              <w:pStyle w:val="Table"/>
            </w:pPr>
            <w:r w:rsidRPr="00680AAB">
              <w:t>Externally Owned Account</w:t>
            </w:r>
          </w:p>
        </w:tc>
      </w:tr>
      <w:tr w:rsidR="00680AAB" w:rsidRPr="00680AAB" w14:paraId="79A4937E" w14:textId="77777777" w:rsidTr="00D34F6E">
        <w:trPr>
          <w:trHeight w:val="466"/>
        </w:trPr>
        <w:tc>
          <w:tcPr>
            <w:tcW w:w="0" w:type="auto"/>
          </w:tcPr>
          <w:p w14:paraId="5E35E5CF" w14:textId="575BEE0A" w:rsidR="00680AAB" w:rsidRPr="00680AAB" w:rsidRDefault="00680AAB" w:rsidP="00680AAB">
            <w:pPr>
              <w:pStyle w:val="Table"/>
            </w:pPr>
            <w:r w:rsidRPr="00680AAB">
              <w:t>ERC</w:t>
            </w:r>
          </w:p>
        </w:tc>
        <w:tc>
          <w:tcPr>
            <w:tcW w:w="7986" w:type="dxa"/>
          </w:tcPr>
          <w:p w14:paraId="54BE191B" w14:textId="5A164EEA" w:rsidR="00680AAB" w:rsidRPr="00680AAB" w:rsidRDefault="00680AAB" w:rsidP="00680AAB">
            <w:pPr>
              <w:pStyle w:val="Table"/>
            </w:pPr>
            <w:r w:rsidRPr="00680AAB">
              <w:t>Ethereum Request for Comments</w:t>
            </w:r>
          </w:p>
        </w:tc>
      </w:tr>
      <w:tr w:rsidR="00AE2E95" w:rsidRPr="00680AAB" w14:paraId="41534398" w14:textId="77777777" w:rsidTr="00D34F6E">
        <w:trPr>
          <w:trHeight w:val="466"/>
        </w:trPr>
        <w:tc>
          <w:tcPr>
            <w:tcW w:w="0" w:type="auto"/>
          </w:tcPr>
          <w:p w14:paraId="44A186D6" w14:textId="11216F41" w:rsidR="00AE2E95" w:rsidRPr="00AE2E95" w:rsidRDefault="00AE2E95" w:rsidP="00680AAB">
            <w:pPr>
              <w:pStyle w:val="Table"/>
              <w:rPr>
                <w:lang w:val="en-US"/>
              </w:rPr>
            </w:pPr>
            <w:r>
              <w:rPr>
                <w:lang w:val="en-US"/>
              </w:rPr>
              <w:t>ETH</w:t>
            </w:r>
          </w:p>
        </w:tc>
        <w:tc>
          <w:tcPr>
            <w:tcW w:w="7986" w:type="dxa"/>
          </w:tcPr>
          <w:p w14:paraId="03BE947D" w14:textId="62C1A63A" w:rsidR="00AE2E95" w:rsidRPr="008368A4" w:rsidRDefault="008368A4" w:rsidP="00680AAB">
            <w:pPr>
              <w:pStyle w:val="Table"/>
              <w:rPr>
                <w:lang w:val="en-US"/>
              </w:rPr>
            </w:pPr>
            <w:r>
              <w:rPr>
                <w:lang w:val="en-US"/>
              </w:rPr>
              <w:t>Ether</w:t>
            </w:r>
          </w:p>
        </w:tc>
      </w:tr>
      <w:tr w:rsidR="00680AAB" w:rsidRPr="00680AAB" w14:paraId="6FC9963A" w14:textId="77777777" w:rsidTr="00D34F6E">
        <w:trPr>
          <w:trHeight w:val="456"/>
        </w:trPr>
        <w:tc>
          <w:tcPr>
            <w:tcW w:w="0" w:type="auto"/>
          </w:tcPr>
          <w:p w14:paraId="0B09B7BE" w14:textId="2D15F32B" w:rsidR="00680AAB" w:rsidRPr="00680AAB" w:rsidRDefault="00680AAB" w:rsidP="00680AAB">
            <w:pPr>
              <w:pStyle w:val="Table"/>
            </w:pPr>
            <w:r w:rsidRPr="00680AAB">
              <w:t>EVM</w:t>
            </w:r>
          </w:p>
        </w:tc>
        <w:tc>
          <w:tcPr>
            <w:tcW w:w="7986" w:type="dxa"/>
          </w:tcPr>
          <w:p w14:paraId="0EDA9CA3" w14:textId="3EEF1904" w:rsidR="00680AAB" w:rsidRPr="00680AAB" w:rsidRDefault="00680AAB" w:rsidP="00680AAB">
            <w:pPr>
              <w:pStyle w:val="Table"/>
            </w:pPr>
            <w:r w:rsidRPr="00680AAB">
              <w:t>Ethereum Virtual Machine</w:t>
            </w:r>
          </w:p>
        </w:tc>
      </w:tr>
      <w:tr w:rsidR="00B025D2" w:rsidRPr="00680AAB" w14:paraId="39BB9D75" w14:textId="77777777" w:rsidTr="00D34F6E">
        <w:trPr>
          <w:trHeight w:val="456"/>
        </w:trPr>
        <w:tc>
          <w:tcPr>
            <w:tcW w:w="0" w:type="auto"/>
          </w:tcPr>
          <w:p w14:paraId="25140A44" w14:textId="6FEA1787" w:rsidR="00B025D2" w:rsidRPr="00E07BFE" w:rsidRDefault="00B025D2" w:rsidP="00680AAB">
            <w:pPr>
              <w:pStyle w:val="Table"/>
              <w:rPr>
                <w:lang w:val="en-US"/>
              </w:rPr>
            </w:pPr>
            <w:r w:rsidRPr="00E07BFE">
              <w:rPr>
                <w:lang w:val="en-US"/>
              </w:rPr>
              <w:t>GC</w:t>
            </w:r>
          </w:p>
        </w:tc>
        <w:tc>
          <w:tcPr>
            <w:tcW w:w="7986" w:type="dxa"/>
          </w:tcPr>
          <w:p w14:paraId="0CDA9CBC" w14:textId="731F2EBE" w:rsidR="00B025D2" w:rsidRPr="00E07BFE" w:rsidRDefault="00E07BFE" w:rsidP="00680AAB">
            <w:pPr>
              <w:pStyle w:val="Table"/>
              <w:rPr>
                <w:lang w:val="en-US"/>
              </w:rPr>
            </w:pPr>
            <w:r w:rsidRPr="00E07BFE">
              <w:rPr>
                <w:lang w:val="en-US"/>
              </w:rPr>
              <w:t>Garbage Collection</w:t>
            </w:r>
          </w:p>
        </w:tc>
      </w:tr>
      <w:tr w:rsidR="00680AAB" w:rsidRPr="00680AAB" w14:paraId="6DDDA374" w14:textId="77777777" w:rsidTr="00D34F6E">
        <w:trPr>
          <w:trHeight w:val="456"/>
        </w:trPr>
        <w:tc>
          <w:tcPr>
            <w:tcW w:w="0" w:type="auto"/>
          </w:tcPr>
          <w:p w14:paraId="2F4EEE98" w14:textId="413A1D71" w:rsidR="00680AAB" w:rsidRPr="00680AAB" w:rsidRDefault="00680AAB" w:rsidP="00680AAB">
            <w:pPr>
              <w:pStyle w:val="Table"/>
            </w:pPr>
            <w:r w:rsidRPr="00680AAB">
              <w:t>IPFS</w:t>
            </w:r>
          </w:p>
        </w:tc>
        <w:tc>
          <w:tcPr>
            <w:tcW w:w="7986" w:type="dxa"/>
          </w:tcPr>
          <w:p w14:paraId="02240095" w14:textId="35F8EA25" w:rsidR="00680AAB" w:rsidRPr="00680AAB" w:rsidRDefault="00680AAB" w:rsidP="00680AAB">
            <w:pPr>
              <w:pStyle w:val="Table"/>
            </w:pPr>
            <w:r w:rsidRPr="00680AAB">
              <w:t>InterPlanetary File System</w:t>
            </w:r>
          </w:p>
        </w:tc>
      </w:tr>
      <w:tr w:rsidR="00680AAB" w:rsidRPr="00680AAB" w14:paraId="5F0B9DED" w14:textId="77777777" w:rsidTr="00D34F6E">
        <w:trPr>
          <w:trHeight w:val="456"/>
        </w:trPr>
        <w:tc>
          <w:tcPr>
            <w:tcW w:w="0" w:type="auto"/>
          </w:tcPr>
          <w:p w14:paraId="4952D940" w14:textId="604807C6" w:rsidR="00680AAB" w:rsidRPr="00680AAB" w:rsidRDefault="00680AAB" w:rsidP="00680AAB">
            <w:pPr>
              <w:pStyle w:val="Table"/>
            </w:pPr>
            <w:r w:rsidRPr="00680AAB">
              <w:t>JWT</w:t>
            </w:r>
          </w:p>
        </w:tc>
        <w:tc>
          <w:tcPr>
            <w:tcW w:w="7986" w:type="dxa"/>
          </w:tcPr>
          <w:p w14:paraId="0A653C80" w14:textId="48D5F6CB" w:rsidR="00680AAB" w:rsidRPr="00680AAB" w:rsidRDefault="00680AAB" w:rsidP="00680AAB">
            <w:pPr>
              <w:pStyle w:val="Table"/>
            </w:pPr>
            <w:r w:rsidRPr="00680AAB">
              <w:t>JSON Web Token</w:t>
            </w:r>
          </w:p>
        </w:tc>
      </w:tr>
      <w:tr w:rsidR="00680AAB" w:rsidRPr="00680AAB" w14:paraId="66762A0D" w14:textId="77777777" w:rsidTr="00D34F6E">
        <w:trPr>
          <w:trHeight w:val="456"/>
        </w:trPr>
        <w:tc>
          <w:tcPr>
            <w:tcW w:w="0" w:type="auto"/>
          </w:tcPr>
          <w:p w14:paraId="436B48EB" w14:textId="0BCEF632" w:rsidR="00680AAB" w:rsidRPr="00680AAB" w:rsidRDefault="00680AAB" w:rsidP="00680AAB">
            <w:pPr>
              <w:pStyle w:val="Table"/>
            </w:pPr>
            <w:r w:rsidRPr="00680AAB">
              <w:t>L2</w:t>
            </w:r>
          </w:p>
        </w:tc>
        <w:tc>
          <w:tcPr>
            <w:tcW w:w="7986" w:type="dxa"/>
          </w:tcPr>
          <w:p w14:paraId="05D9395D" w14:textId="59D10745" w:rsidR="00680AAB" w:rsidRPr="00680AAB" w:rsidRDefault="00680AAB" w:rsidP="00680AAB">
            <w:pPr>
              <w:pStyle w:val="Table"/>
            </w:pPr>
            <w:r w:rsidRPr="00680AAB">
              <w:t>Layer 2</w:t>
            </w:r>
          </w:p>
        </w:tc>
      </w:tr>
      <w:tr w:rsidR="00680AAB" w:rsidRPr="00680AAB" w14:paraId="1430DDF1" w14:textId="77777777" w:rsidTr="00D34F6E">
        <w:trPr>
          <w:trHeight w:val="466"/>
        </w:trPr>
        <w:tc>
          <w:tcPr>
            <w:tcW w:w="0" w:type="auto"/>
          </w:tcPr>
          <w:p w14:paraId="4AC2DD0A" w14:textId="04D66353" w:rsidR="00680AAB" w:rsidRPr="00680AAB" w:rsidRDefault="00680AAB" w:rsidP="00680AAB">
            <w:pPr>
              <w:pStyle w:val="Table"/>
            </w:pPr>
            <w:r w:rsidRPr="00680AAB">
              <w:t>PoS</w:t>
            </w:r>
          </w:p>
        </w:tc>
        <w:tc>
          <w:tcPr>
            <w:tcW w:w="7986" w:type="dxa"/>
          </w:tcPr>
          <w:p w14:paraId="30A6A060" w14:textId="67997C3C" w:rsidR="00680AAB" w:rsidRPr="00680AAB" w:rsidRDefault="00680AAB" w:rsidP="00680AAB">
            <w:pPr>
              <w:pStyle w:val="Table"/>
            </w:pPr>
            <w:r w:rsidRPr="00680AAB">
              <w:t>Proof of Stake</w:t>
            </w:r>
          </w:p>
        </w:tc>
      </w:tr>
      <w:tr w:rsidR="00680AAB" w:rsidRPr="00680AAB" w14:paraId="7234FB7A" w14:textId="77777777" w:rsidTr="00D34F6E">
        <w:trPr>
          <w:trHeight w:val="456"/>
        </w:trPr>
        <w:tc>
          <w:tcPr>
            <w:tcW w:w="0" w:type="auto"/>
          </w:tcPr>
          <w:p w14:paraId="29BE6F82" w14:textId="74EBF849" w:rsidR="00680AAB" w:rsidRPr="00680AAB" w:rsidRDefault="00680AAB" w:rsidP="00680AAB">
            <w:pPr>
              <w:pStyle w:val="Table"/>
            </w:pPr>
            <w:r w:rsidRPr="00680AAB">
              <w:t>PoW</w:t>
            </w:r>
          </w:p>
        </w:tc>
        <w:tc>
          <w:tcPr>
            <w:tcW w:w="7986" w:type="dxa"/>
          </w:tcPr>
          <w:p w14:paraId="09C89B8E" w14:textId="3B9A9A22" w:rsidR="00680AAB" w:rsidRPr="00680AAB" w:rsidRDefault="00680AAB" w:rsidP="00680AAB">
            <w:pPr>
              <w:pStyle w:val="Table"/>
            </w:pPr>
            <w:r w:rsidRPr="00680AAB">
              <w:t>Proof of Work</w:t>
            </w:r>
          </w:p>
        </w:tc>
      </w:tr>
      <w:tr w:rsidR="00680AAB" w:rsidRPr="00680AAB" w14:paraId="5A4AFC0A" w14:textId="77777777" w:rsidTr="00D34F6E">
        <w:trPr>
          <w:trHeight w:val="456"/>
        </w:trPr>
        <w:tc>
          <w:tcPr>
            <w:tcW w:w="0" w:type="auto"/>
          </w:tcPr>
          <w:p w14:paraId="5F4D8D73" w14:textId="51EE7507" w:rsidR="00680AAB" w:rsidRPr="00680AAB" w:rsidRDefault="00680AAB" w:rsidP="00680AAB">
            <w:pPr>
              <w:pStyle w:val="Table"/>
            </w:pPr>
            <w:r w:rsidRPr="00680AAB">
              <w:t>RBAC</w:t>
            </w:r>
          </w:p>
        </w:tc>
        <w:tc>
          <w:tcPr>
            <w:tcW w:w="7986" w:type="dxa"/>
          </w:tcPr>
          <w:p w14:paraId="3D385356" w14:textId="5CB65D61" w:rsidR="00680AAB" w:rsidRPr="00680AAB" w:rsidRDefault="00680AAB" w:rsidP="00680AAB">
            <w:pPr>
              <w:pStyle w:val="Table"/>
            </w:pPr>
            <w:r w:rsidRPr="00680AAB">
              <w:t>Role-Based Access Control</w:t>
            </w:r>
          </w:p>
        </w:tc>
      </w:tr>
      <w:tr w:rsidR="00680AAB" w:rsidRPr="00680AAB" w14:paraId="564715EF" w14:textId="77777777" w:rsidTr="00D34F6E">
        <w:trPr>
          <w:trHeight w:val="456"/>
        </w:trPr>
        <w:tc>
          <w:tcPr>
            <w:tcW w:w="0" w:type="auto"/>
          </w:tcPr>
          <w:p w14:paraId="379A06C3" w14:textId="323C514A" w:rsidR="00680AAB" w:rsidRPr="00680AAB" w:rsidRDefault="00680AAB" w:rsidP="00680AAB">
            <w:pPr>
              <w:pStyle w:val="Table"/>
            </w:pPr>
            <w:r w:rsidRPr="00680AAB">
              <w:t>RPC</w:t>
            </w:r>
          </w:p>
        </w:tc>
        <w:tc>
          <w:tcPr>
            <w:tcW w:w="7986" w:type="dxa"/>
          </w:tcPr>
          <w:p w14:paraId="2B0249F9" w14:textId="11ACF80E" w:rsidR="00680AAB" w:rsidRPr="00680AAB" w:rsidRDefault="00680AAB" w:rsidP="00680AAB">
            <w:pPr>
              <w:pStyle w:val="Table"/>
            </w:pPr>
            <w:r w:rsidRPr="00680AAB">
              <w:t>Remote Procedure Call</w:t>
            </w:r>
          </w:p>
        </w:tc>
      </w:tr>
      <w:tr w:rsidR="00680AAB" w:rsidRPr="00680AAB" w14:paraId="3DB800A8" w14:textId="77777777" w:rsidTr="00D34F6E">
        <w:trPr>
          <w:trHeight w:val="456"/>
        </w:trPr>
        <w:tc>
          <w:tcPr>
            <w:tcW w:w="0" w:type="auto"/>
          </w:tcPr>
          <w:p w14:paraId="5D2F3D1A" w14:textId="02C956D0" w:rsidR="00680AAB" w:rsidRPr="00680AAB" w:rsidRDefault="00680AAB" w:rsidP="00680AAB">
            <w:pPr>
              <w:pStyle w:val="Table"/>
            </w:pPr>
            <w:r w:rsidRPr="00680AAB">
              <w:t>SC</w:t>
            </w:r>
          </w:p>
        </w:tc>
        <w:tc>
          <w:tcPr>
            <w:tcW w:w="7986" w:type="dxa"/>
          </w:tcPr>
          <w:p w14:paraId="7847E5F5" w14:textId="18E57F9D" w:rsidR="00680AAB" w:rsidRPr="00680AAB" w:rsidRDefault="00680AAB" w:rsidP="00680AAB">
            <w:pPr>
              <w:pStyle w:val="Table"/>
            </w:pPr>
            <w:r w:rsidRPr="00680AAB">
              <w:t>Smart Contract</w:t>
            </w:r>
          </w:p>
        </w:tc>
      </w:tr>
      <w:tr w:rsidR="001620C9" w:rsidRPr="00680AAB" w14:paraId="13FB99E7" w14:textId="77777777" w:rsidTr="00D34F6E">
        <w:trPr>
          <w:trHeight w:val="456"/>
        </w:trPr>
        <w:tc>
          <w:tcPr>
            <w:tcW w:w="0" w:type="auto"/>
          </w:tcPr>
          <w:p w14:paraId="07F628C5" w14:textId="29F17B10" w:rsidR="001620C9" w:rsidRPr="001620C9" w:rsidRDefault="001620C9" w:rsidP="00680AAB">
            <w:pPr>
              <w:pStyle w:val="Table"/>
              <w:rPr>
                <w:lang w:val="en-US"/>
              </w:rPr>
            </w:pPr>
            <w:r>
              <w:rPr>
                <w:lang w:val="en-US"/>
              </w:rPr>
              <w:t>SDK</w:t>
            </w:r>
          </w:p>
        </w:tc>
        <w:tc>
          <w:tcPr>
            <w:tcW w:w="7986" w:type="dxa"/>
          </w:tcPr>
          <w:p w14:paraId="0986D08E" w14:textId="04B6CD7A" w:rsidR="001620C9" w:rsidRPr="00680AAB" w:rsidRDefault="001620C9" w:rsidP="001620C9">
            <w:pPr>
              <w:pStyle w:val="Table"/>
            </w:pPr>
            <w:r w:rsidRPr="001620C9">
              <w:t>Software Development Kit</w:t>
            </w:r>
          </w:p>
        </w:tc>
      </w:tr>
      <w:tr w:rsidR="000A5D74" w:rsidRPr="00680AAB" w14:paraId="545323CF" w14:textId="77777777" w:rsidTr="00D34F6E">
        <w:trPr>
          <w:trHeight w:val="456"/>
        </w:trPr>
        <w:tc>
          <w:tcPr>
            <w:tcW w:w="0" w:type="auto"/>
          </w:tcPr>
          <w:p w14:paraId="38DC0FD1" w14:textId="05F67B99" w:rsidR="000A5D74" w:rsidRPr="000A5D74" w:rsidRDefault="000A5D74" w:rsidP="00680AAB">
            <w:pPr>
              <w:pStyle w:val="Table"/>
              <w:rPr>
                <w:lang w:val="en-US"/>
              </w:rPr>
            </w:pPr>
            <w:r>
              <w:rPr>
                <w:lang w:val="en-US"/>
              </w:rPr>
              <w:t>SLA</w:t>
            </w:r>
          </w:p>
        </w:tc>
        <w:tc>
          <w:tcPr>
            <w:tcW w:w="7986" w:type="dxa"/>
          </w:tcPr>
          <w:p w14:paraId="6D579745" w14:textId="382C8466" w:rsidR="000A5D74" w:rsidRPr="00D95AB9" w:rsidRDefault="00D95AB9" w:rsidP="00680AAB">
            <w:pPr>
              <w:pStyle w:val="Table"/>
            </w:pPr>
            <w:r w:rsidRPr="00D95AB9">
              <w:t>Service Level Agreement</w:t>
            </w:r>
          </w:p>
        </w:tc>
      </w:tr>
      <w:tr w:rsidR="00680AAB" w:rsidRPr="00680AAB" w14:paraId="55A3BF81" w14:textId="77777777" w:rsidTr="00D34F6E">
        <w:trPr>
          <w:trHeight w:val="466"/>
        </w:trPr>
        <w:tc>
          <w:tcPr>
            <w:tcW w:w="0" w:type="auto"/>
          </w:tcPr>
          <w:p w14:paraId="312B6014" w14:textId="128DD677" w:rsidR="00680AAB" w:rsidRPr="00680AAB" w:rsidRDefault="00680AAB" w:rsidP="00680AAB">
            <w:pPr>
              <w:pStyle w:val="Table"/>
            </w:pPr>
            <w:r w:rsidRPr="00680AAB">
              <w:t>UI</w:t>
            </w:r>
          </w:p>
        </w:tc>
        <w:tc>
          <w:tcPr>
            <w:tcW w:w="7986" w:type="dxa"/>
          </w:tcPr>
          <w:p w14:paraId="6811AA6B" w14:textId="6D0990AC" w:rsidR="00680AAB" w:rsidRPr="00680AAB" w:rsidRDefault="00680AAB" w:rsidP="00680AAB">
            <w:pPr>
              <w:pStyle w:val="Table"/>
            </w:pPr>
            <w:r w:rsidRPr="00680AAB">
              <w:t>User Interface</w:t>
            </w:r>
          </w:p>
        </w:tc>
      </w:tr>
      <w:tr w:rsidR="00680AAB" w:rsidRPr="00680AAB" w14:paraId="6D2969A2" w14:textId="77777777" w:rsidTr="00D34F6E">
        <w:trPr>
          <w:trHeight w:val="456"/>
        </w:trPr>
        <w:tc>
          <w:tcPr>
            <w:tcW w:w="0" w:type="auto"/>
          </w:tcPr>
          <w:p w14:paraId="4702E1B2" w14:textId="27EE0F11" w:rsidR="00680AAB" w:rsidRPr="00680AAB" w:rsidRDefault="00680AAB" w:rsidP="00680AAB">
            <w:pPr>
              <w:pStyle w:val="Table"/>
            </w:pPr>
            <w:r w:rsidRPr="00680AAB">
              <w:t>UX</w:t>
            </w:r>
          </w:p>
        </w:tc>
        <w:tc>
          <w:tcPr>
            <w:tcW w:w="7986" w:type="dxa"/>
          </w:tcPr>
          <w:p w14:paraId="5499320B" w14:textId="0F924571" w:rsidR="00680AAB" w:rsidRPr="00680AAB" w:rsidRDefault="00680AAB" w:rsidP="00680AAB">
            <w:pPr>
              <w:pStyle w:val="Table"/>
            </w:pPr>
            <w:r w:rsidRPr="00680AAB">
              <w:t xml:space="preserve">User </w:t>
            </w:r>
            <w:r w:rsidR="00DC3B46">
              <w:rPr>
                <w:lang w:val="en-US"/>
              </w:rPr>
              <w:t>Ex</w:t>
            </w:r>
            <w:r w:rsidRPr="00680AAB">
              <w:t>perience</w:t>
            </w:r>
          </w:p>
        </w:tc>
      </w:tr>
    </w:tbl>
    <w:p w14:paraId="597FAA82" w14:textId="77777777" w:rsidR="00323E68" w:rsidRPr="002E06F5" w:rsidRDefault="00323E68" w:rsidP="00323E68">
      <w:pPr>
        <w:rPr>
          <w:lang w:eastAsia="en-AU"/>
        </w:rPr>
      </w:pPr>
    </w:p>
    <w:p w14:paraId="506985AE" w14:textId="77777777" w:rsidR="00DC285F" w:rsidRPr="002E06F5" w:rsidRDefault="00FB73DB" w:rsidP="00FB73DB">
      <w:pPr>
        <w:pStyle w:val="UH1"/>
      </w:pPr>
      <w:bookmarkStart w:id="2" w:name="_Toc452402262"/>
      <w:bookmarkStart w:id="3" w:name="_Toc216882118"/>
      <w:r w:rsidRPr="002E06F5">
        <w:lastRenderedPageBreak/>
        <w:t>Danh mục hình vẽ</w:t>
      </w:r>
      <w:bookmarkEnd w:id="2"/>
      <w:bookmarkEnd w:id="3"/>
    </w:p>
    <w:p w14:paraId="1E99703F" w14:textId="63C3D04B" w:rsidR="007516A7" w:rsidRDefault="00482229">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r w:rsidRPr="002E06F5">
        <w:rPr>
          <w:lang w:eastAsia="en-AU"/>
        </w:rPr>
        <w:fldChar w:fldCharType="begin"/>
      </w:r>
      <w:r w:rsidRPr="002E06F5">
        <w:rPr>
          <w:lang w:eastAsia="en-AU"/>
        </w:rPr>
        <w:instrText xml:space="preserve"> TOC \h \z \c "Hình" </w:instrText>
      </w:r>
      <w:r w:rsidRPr="002E06F5">
        <w:rPr>
          <w:lang w:eastAsia="en-AU"/>
        </w:rPr>
        <w:fldChar w:fldCharType="separate"/>
      </w:r>
      <w:hyperlink w:anchor="_Toc216388708" w:history="1">
        <w:r w:rsidR="007516A7" w:rsidRPr="005A725E">
          <w:rPr>
            <w:rStyle w:val="Hyperlink"/>
            <w:noProof/>
          </w:rPr>
          <w:t>Hình 1.1 Các thành phần chính của Blockchain</w:t>
        </w:r>
        <w:r w:rsidR="007516A7">
          <w:rPr>
            <w:noProof/>
            <w:webHidden/>
          </w:rPr>
          <w:tab/>
        </w:r>
        <w:r w:rsidR="007516A7">
          <w:rPr>
            <w:noProof/>
            <w:webHidden/>
          </w:rPr>
          <w:fldChar w:fldCharType="begin"/>
        </w:r>
        <w:r w:rsidR="007516A7">
          <w:rPr>
            <w:noProof/>
            <w:webHidden/>
          </w:rPr>
          <w:instrText xml:space="preserve"> PAGEREF _Toc216388708 \h </w:instrText>
        </w:r>
        <w:r w:rsidR="007516A7">
          <w:rPr>
            <w:noProof/>
            <w:webHidden/>
          </w:rPr>
        </w:r>
        <w:r w:rsidR="007516A7">
          <w:rPr>
            <w:noProof/>
            <w:webHidden/>
          </w:rPr>
          <w:fldChar w:fldCharType="separate"/>
        </w:r>
        <w:r w:rsidR="007516A7">
          <w:rPr>
            <w:noProof/>
            <w:webHidden/>
          </w:rPr>
          <w:t>8</w:t>
        </w:r>
        <w:r w:rsidR="007516A7">
          <w:rPr>
            <w:noProof/>
            <w:webHidden/>
          </w:rPr>
          <w:fldChar w:fldCharType="end"/>
        </w:r>
      </w:hyperlink>
    </w:p>
    <w:p w14:paraId="7F73E059" w14:textId="1F881AA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9" w:history="1">
        <w:r w:rsidRPr="005A725E">
          <w:rPr>
            <w:rStyle w:val="Hyperlink"/>
            <w:noProof/>
          </w:rPr>
          <w:t>Hình 1.2 Mã hóa đối xứng</w:t>
        </w:r>
        <w:r>
          <w:rPr>
            <w:noProof/>
            <w:webHidden/>
          </w:rPr>
          <w:tab/>
        </w:r>
        <w:r>
          <w:rPr>
            <w:noProof/>
            <w:webHidden/>
          </w:rPr>
          <w:fldChar w:fldCharType="begin"/>
        </w:r>
        <w:r>
          <w:rPr>
            <w:noProof/>
            <w:webHidden/>
          </w:rPr>
          <w:instrText xml:space="preserve"> PAGEREF _Toc216388709 \h </w:instrText>
        </w:r>
        <w:r>
          <w:rPr>
            <w:noProof/>
            <w:webHidden/>
          </w:rPr>
        </w:r>
        <w:r>
          <w:rPr>
            <w:noProof/>
            <w:webHidden/>
          </w:rPr>
          <w:fldChar w:fldCharType="separate"/>
        </w:r>
        <w:r>
          <w:rPr>
            <w:noProof/>
            <w:webHidden/>
          </w:rPr>
          <w:t>11</w:t>
        </w:r>
        <w:r>
          <w:rPr>
            <w:noProof/>
            <w:webHidden/>
          </w:rPr>
          <w:fldChar w:fldCharType="end"/>
        </w:r>
      </w:hyperlink>
    </w:p>
    <w:p w14:paraId="1B72B0C4" w14:textId="107D3738"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0" w:history="1">
        <w:r w:rsidRPr="005A725E">
          <w:rPr>
            <w:rStyle w:val="Hyperlink"/>
            <w:noProof/>
          </w:rPr>
          <w:t>Hình 1.3 Mật mã bất đối xứng</w:t>
        </w:r>
        <w:r>
          <w:rPr>
            <w:noProof/>
            <w:webHidden/>
          </w:rPr>
          <w:tab/>
        </w:r>
        <w:r>
          <w:rPr>
            <w:noProof/>
            <w:webHidden/>
          </w:rPr>
          <w:fldChar w:fldCharType="begin"/>
        </w:r>
        <w:r>
          <w:rPr>
            <w:noProof/>
            <w:webHidden/>
          </w:rPr>
          <w:instrText xml:space="preserve"> PAGEREF _Toc216388710 \h </w:instrText>
        </w:r>
        <w:r>
          <w:rPr>
            <w:noProof/>
            <w:webHidden/>
          </w:rPr>
        </w:r>
        <w:r>
          <w:rPr>
            <w:noProof/>
            <w:webHidden/>
          </w:rPr>
          <w:fldChar w:fldCharType="separate"/>
        </w:r>
        <w:r>
          <w:rPr>
            <w:noProof/>
            <w:webHidden/>
          </w:rPr>
          <w:t>11</w:t>
        </w:r>
        <w:r>
          <w:rPr>
            <w:noProof/>
            <w:webHidden/>
          </w:rPr>
          <w:fldChar w:fldCharType="end"/>
        </w:r>
      </w:hyperlink>
    </w:p>
    <w:p w14:paraId="19F4218D" w14:textId="7FE5D71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1" w:history="1">
        <w:r w:rsidRPr="005A725E">
          <w:rPr>
            <w:rStyle w:val="Hyperlink"/>
            <w:noProof/>
          </w:rPr>
          <w:t>Hình 1.4 Cấu trúc khối và liên kết chuỗi khối</w:t>
        </w:r>
        <w:r>
          <w:rPr>
            <w:noProof/>
            <w:webHidden/>
          </w:rPr>
          <w:tab/>
        </w:r>
        <w:r>
          <w:rPr>
            <w:noProof/>
            <w:webHidden/>
          </w:rPr>
          <w:fldChar w:fldCharType="begin"/>
        </w:r>
        <w:r>
          <w:rPr>
            <w:noProof/>
            <w:webHidden/>
          </w:rPr>
          <w:instrText xml:space="preserve"> PAGEREF _Toc216388711 \h </w:instrText>
        </w:r>
        <w:r>
          <w:rPr>
            <w:noProof/>
            <w:webHidden/>
          </w:rPr>
        </w:r>
        <w:r>
          <w:rPr>
            <w:noProof/>
            <w:webHidden/>
          </w:rPr>
          <w:fldChar w:fldCharType="separate"/>
        </w:r>
        <w:r>
          <w:rPr>
            <w:noProof/>
            <w:webHidden/>
          </w:rPr>
          <w:t>13</w:t>
        </w:r>
        <w:r>
          <w:rPr>
            <w:noProof/>
            <w:webHidden/>
          </w:rPr>
          <w:fldChar w:fldCharType="end"/>
        </w:r>
      </w:hyperlink>
    </w:p>
    <w:p w14:paraId="45B7E99A" w14:textId="3A7C24E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2" w:history="1">
        <w:r w:rsidRPr="005A725E">
          <w:rPr>
            <w:rStyle w:val="Hyperlink"/>
            <w:noProof/>
          </w:rPr>
          <w:t xml:space="preserve">Hình 1.5 </w:t>
        </w:r>
        <w:r w:rsidRPr="005A725E">
          <w:rPr>
            <w:rStyle w:val="Hyperlink"/>
            <w:noProof/>
            <w:lang w:val="en-US"/>
          </w:rPr>
          <w:t xml:space="preserve">Hoạt động của </w:t>
        </w:r>
        <w:r w:rsidRPr="005A725E">
          <w:rPr>
            <w:rStyle w:val="Hyperlink"/>
            <w:noProof/>
          </w:rPr>
          <w:t>Smart Contract</w:t>
        </w:r>
        <w:r>
          <w:rPr>
            <w:noProof/>
            <w:webHidden/>
          </w:rPr>
          <w:tab/>
        </w:r>
        <w:r>
          <w:rPr>
            <w:noProof/>
            <w:webHidden/>
          </w:rPr>
          <w:fldChar w:fldCharType="begin"/>
        </w:r>
        <w:r>
          <w:rPr>
            <w:noProof/>
            <w:webHidden/>
          </w:rPr>
          <w:instrText xml:space="preserve"> PAGEREF _Toc216388712 \h </w:instrText>
        </w:r>
        <w:r>
          <w:rPr>
            <w:noProof/>
            <w:webHidden/>
          </w:rPr>
        </w:r>
        <w:r>
          <w:rPr>
            <w:noProof/>
            <w:webHidden/>
          </w:rPr>
          <w:fldChar w:fldCharType="separate"/>
        </w:r>
        <w:r>
          <w:rPr>
            <w:noProof/>
            <w:webHidden/>
          </w:rPr>
          <w:t>16</w:t>
        </w:r>
        <w:r>
          <w:rPr>
            <w:noProof/>
            <w:webHidden/>
          </w:rPr>
          <w:fldChar w:fldCharType="end"/>
        </w:r>
      </w:hyperlink>
    </w:p>
    <w:p w14:paraId="3B898872" w14:textId="00B7BD8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3" w:history="1">
        <w:r w:rsidRPr="005A725E">
          <w:rPr>
            <w:rStyle w:val="Hyperlink"/>
            <w:noProof/>
          </w:rPr>
          <w:t>Hình 1.6 Ví Blockchain</w:t>
        </w:r>
        <w:r>
          <w:rPr>
            <w:noProof/>
            <w:webHidden/>
          </w:rPr>
          <w:tab/>
        </w:r>
        <w:r>
          <w:rPr>
            <w:noProof/>
            <w:webHidden/>
          </w:rPr>
          <w:fldChar w:fldCharType="begin"/>
        </w:r>
        <w:r>
          <w:rPr>
            <w:noProof/>
            <w:webHidden/>
          </w:rPr>
          <w:instrText xml:space="preserve"> PAGEREF _Toc216388713 \h </w:instrText>
        </w:r>
        <w:r>
          <w:rPr>
            <w:noProof/>
            <w:webHidden/>
          </w:rPr>
        </w:r>
        <w:r>
          <w:rPr>
            <w:noProof/>
            <w:webHidden/>
          </w:rPr>
          <w:fldChar w:fldCharType="separate"/>
        </w:r>
        <w:r>
          <w:rPr>
            <w:noProof/>
            <w:webHidden/>
          </w:rPr>
          <w:t>18</w:t>
        </w:r>
        <w:r>
          <w:rPr>
            <w:noProof/>
            <w:webHidden/>
          </w:rPr>
          <w:fldChar w:fldCharType="end"/>
        </w:r>
      </w:hyperlink>
    </w:p>
    <w:p w14:paraId="26444C8A" w14:textId="415527D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4" w:history="1">
        <w:r w:rsidRPr="005A725E">
          <w:rPr>
            <w:rStyle w:val="Hyperlink"/>
            <w:noProof/>
          </w:rPr>
          <w:t>Hình 1.7 Hoạt động của Ethereum Virtual Machine (EVM) trong Blockchain</w:t>
        </w:r>
        <w:r>
          <w:rPr>
            <w:noProof/>
            <w:webHidden/>
          </w:rPr>
          <w:tab/>
        </w:r>
        <w:r>
          <w:rPr>
            <w:noProof/>
            <w:webHidden/>
          </w:rPr>
          <w:fldChar w:fldCharType="begin"/>
        </w:r>
        <w:r>
          <w:rPr>
            <w:noProof/>
            <w:webHidden/>
          </w:rPr>
          <w:instrText xml:space="preserve"> PAGEREF _Toc216388714 \h </w:instrText>
        </w:r>
        <w:r>
          <w:rPr>
            <w:noProof/>
            <w:webHidden/>
          </w:rPr>
        </w:r>
        <w:r>
          <w:rPr>
            <w:noProof/>
            <w:webHidden/>
          </w:rPr>
          <w:fldChar w:fldCharType="separate"/>
        </w:r>
        <w:r>
          <w:rPr>
            <w:noProof/>
            <w:webHidden/>
          </w:rPr>
          <w:t>20</w:t>
        </w:r>
        <w:r>
          <w:rPr>
            <w:noProof/>
            <w:webHidden/>
          </w:rPr>
          <w:fldChar w:fldCharType="end"/>
        </w:r>
      </w:hyperlink>
    </w:p>
    <w:p w14:paraId="25391CC8" w14:textId="79D9061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5" w:history="1">
        <w:r w:rsidRPr="005A725E">
          <w:rPr>
            <w:rStyle w:val="Hyperlink"/>
            <w:noProof/>
          </w:rPr>
          <w:t>Hình 1.8 Public Blockchain</w:t>
        </w:r>
        <w:r>
          <w:rPr>
            <w:noProof/>
            <w:webHidden/>
          </w:rPr>
          <w:tab/>
        </w:r>
        <w:r>
          <w:rPr>
            <w:noProof/>
            <w:webHidden/>
          </w:rPr>
          <w:fldChar w:fldCharType="begin"/>
        </w:r>
        <w:r>
          <w:rPr>
            <w:noProof/>
            <w:webHidden/>
          </w:rPr>
          <w:instrText xml:space="preserve"> PAGEREF _Toc216388715 \h </w:instrText>
        </w:r>
        <w:r>
          <w:rPr>
            <w:noProof/>
            <w:webHidden/>
          </w:rPr>
        </w:r>
        <w:r>
          <w:rPr>
            <w:noProof/>
            <w:webHidden/>
          </w:rPr>
          <w:fldChar w:fldCharType="separate"/>
        </w:r>
        <w:r>
          <w:rPr>
            <w:noProof/>
            <w:webHidden/>
          </w:rPr>
          <w:t>20</w:t>
        </w:r>
        <w:r>
          <w:rPr>
            <w:noProof/>
            <w:webHidden/>
          </w:rPr>
          <w:fldChar w:fldCharType="end"/>
        </w:r>
      </w:hyperlink>
    </w:p>
    <w:p w14:paraId="1B11E58C" w14:textId="1DA1E9E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6" w:history="1">
        <w:r w:rsidRPr="005A725E">
          <w:rPr>
            <w:rStyle w:val="Hyperlink"/>
            <w:noProof/>
          </w:rPr>
          <w:t>Hình 1.9 Semi Private Blockchain</w:t>
        </w:r>
        <w:r>
          <w:rPr>
            <w:noProof/>
            <w:webHidden/>
          </w:rPr>
          <w:tab/>
        </w:r>
        <w:r>
          <w:rPr>
            <w:noProof/>
            <w:webHidden/>
          </w:rPr>
          <w:fldChar w:fldCharType="begin"/>
        </w:r>
        <w:r>
          <w:rPr>
            <w:noProof/>
            <w:webHidden/>
          </w:rPr>
          <w:instrText xml:space="preserve"> PAGEREF _Toc216388716 \h </w:instrText>
        </w:r>
        <w:r>
          <w:rPr>
            <w:noProof/>
            <w:webHidden/>
          </w:rPr>
        </w:r>
        <w:r>
          <w:rPr>
            <w:noProof/>
            <w:webHidden/>
          </w:rPr>
          <w:fldChar w:fldCharType="separate"/>
        </w:r>
        <w:r>
          <w:rPr>
            <w:noProof/>
            <w:webHidden/>
          </w:rPr>
          <w:t>21</w:t>
        </w:r>
        <w:r>
          <w:rPr>
            <w:noProof/>
            <w:webHidden/>
          </w:rPr>
          <w:fldChar w:fldCharType="end"/>
        </w:r>
      </w:hyperlink>
    </w:p>
    <w:p w14:paraId="189FEAE0" w14:textId="0C1F964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7" w:history="1">
        <w:r w:rsidRPr="005A725E">
          <w:rPr>
            <w:rStyle w:val="Hyperlink"/>
            <w:noProof/>
          </w:rPr>
          <w:t>Hình 1.10 Consortium Blockchain</w:t>
        </w:r>
        <w:r>
          <w:rPr>
            <w:noProof/>
            <w:webHidden/>
          </w:rPr>
          <w:tab/>
        </w:r>
        <w:r>
          <w:rPr>
            <w:noProof/>
            <w:webHidden/>
          </w:rPr>
          <w:fldChar w:fldCharType="begin"/>
        </w:r>
        <w:r>
          <w:rPr>
            <w:noProof/>
            <w:webHidden/>
          </w:rPr>
          <w:instrText xml:space="preserve"> PAGEREF _Toc216388717 \h </w:instrText>
        </w:r>
        <w:r>
          <w:rPr>
            <w:noProof/>
            <w:webHidden/>
          </w:rPr>
        </w:r>
        <w:r>
          <w:rPr>
            <w:noProof/>
            <w:webHidden/>
          </w:rPr>
          <w:fldChar w:fldCharType="separate"/>
        </w:r>
        <w:r>
          <w:rPr>
            <w:noProof/>
            <w:webHidden/>
          </w:rPr>
          <w:t>22</w:t>
        </w:r>
        <w:r>
          <w:rPr>
            <w:noProof/>
            <w:webHidden/>
          </w:rPr>
          <w:fldChar w:fldCharType="end"/>
        </w:r>
      </w:hyperlink>
    </w:p>
    <w:p w14:paraId="4A0263FF" w14:textId="0A0ED9E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8" w:history="1">
        <w:r w:rsidRPr="005A725E">
          <w:rPr>
            <w:rStyle w:val="Hyperlink"/>
            <w:noProof/>
          </w:rPr>
          <w:t>Hình 1.11 Private Blockchain</w:t>
        </w:r>
        <w:r>
          <w:rPr>
            <w:noProof/>
            <w:webHidden/>
          </w:rPr>
          <w:tab/>
        </w:r>
        <w:r>
          <w:rPr>
            <w:noProof/>
            <w:webHidden/>
          </w:rPr>
          <w:fldChar w:fldCharType="begin"/>
        </w:r>
        <w:r>
          <w:rPr>
            <w:noProof/>
            <w:webHidden/>
          </w:rPr>
          <w:instrText xml:space="preserve"> PAGEREF _Toc216388718 \h </w:instrText>
        </w:r>
        <w:r>
          <w:rPr>
            <w:noProof/>
            <w:webHidden/>
          </w:rPr>
        </w:r>
        <w:r>
          <w:rPr>
            <w:noProof/>
            <w:webHidden/>
          </w:rPr>
          <w:fldChar w:fldCharType="separate"/>
        </w:r>
        <w:r>
          <w:rPr>
            <w:noProof/>
            <w:webHidden/>
          </w:rPr>
          <w:t>22</w:t>
        </w:r>
        <w:r>
          <w:rPr>
            <w:noProof/>
            <w:webHidden/>
          </w:rPr>
          <w:fldChar w:fldCharType="end"/>
        </w:r>
      </w:hyperlink>
    </w:p>
    <w:p w14:paraId="58C3188F" w14:textId="71225CA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19" w:history="1">
        <w:r w:rsidRPr="005A725E">
          <w:rPr>
            <w:rStyle w:val="Hyperlink"/>
            <w:noProof/>
          </w:rPr>
          <w:t>Hình 1.12 Cách hoạt động của Node trong Blockchain</w:t>
        </w:r>
        <w:r>
          <w:rPr>
            <w:noProof/>
            <w:webHidden/>
          </w:rPr>
          <w:tab/>
        </w:r>
        <w:r>
          <w:rPr>
            <w:noProof/>
            <w:webHidden/>
          </w:rPr>
          <w:fldChar w:fldCharType="begin"/>
        </w:r>
        <w:r>
          <w:rPr>
            <w:noProof/>
            <w:webHidden/>
          </w:rPr>
          <w:instrText xml:space="preserve"> PAGEREF _Toc216388719 \h </w:instrText>
        </w:r>
        <w:r>
          <w:rPr>
            <w:noProof/>
            <w:webHidden/>
          </w:rPr>
        </w:r>
        <w:r>
          <w:rPr>
            <w:noProof/>
            <w:webHidden/>
          </w:rPr>
          <w:fldChar w:fldCharType="separate"/>
        </w:r>
        <w:r>
          <w:rPr>
            <w:noProof/>
            <w:webHidden/>
          </w:rPr>
          <w:t>23</w:t>
        </w:r>
        <w:r>
          <w:rPr>
            <w:noProof/>
            <w:webHidden/>
          </w:rPr>
          <w:fldChar w:fldCharType="end"/>
        </w:r>
      </w:hyperlink>
    </w:p>
    <w:p w14:paraId="4F920781" w14:textId="09AADF3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0" w:history="1">
        <w:r w:rsidRPr="005A725E">
          <w:rPr>
            <w:rStyle w:val="Hyperlink"/>
            <w:noProof/>
          </w:rPr>
          <w:t>Hình 1.13 Full Node trong Blockchain</w:t>
        </w:r>
        <w:r>
          <w:rPr>
            <w:noProof/>
            <w:webHidden/>
          </w:rPr>
          <w:tab/>
        </w:r>
        <w:r>
          <w:rPr>
            <w:noProof/>
            <w:webHidden/>
          </w:rPr>
          <w:fldChar w:fldCharType="begin"/>
        </w:r>
        <w:r>
          <w:rPr>
            <w:noProof/>
            <w:webHidden/>
          </w:rPr>
          <w:instrText xml:space="preserve"> PAGEREF _Toc216388720 \h </w:instrText>
        </w:r>
        <w:r>
          <w:rPr>
            <w:noProof/>
            <w:webHidden/>
          </w:rPr>
        </w:r>
        <w:r>
          <w:rPr>
            <w:noProof/>
            <w:webHidden/>
          </w:rPr>
          <w:fldChar w:fldCharType="separate"/>
        </w:r>
        <w:r>
          <w:rPr>
            <w:noProof/>
            <w:webHidden/>
          </w:rPr>
          <w:t>24</w:t>
        </w:r>
        <w:r>
          <w:rPr>
            <w:noProof/>
            <w:webHidden/>
          </w:rPr>
          <w:fldChar w:fldCharType="end"/>
        </w:r>
      </w:hyperlink>
    </w:p>
    <w:p w14:paraId="3036CCBC" w14:textId="10F4991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1" w:history="1">
        <w:r w:rsidRPr="005A725E">
          <w:rPr>
            <w:rStyle w:val="Hyperlink"/>
            <w:noProof/>
          </w:rPr>
          <w:t>Hình 1.14 Light Node trong Blockchain</w:t>
        </w:r>
        <w:r>
          <w:rPr>
            <w:noProof/>
            <w:webHidden/>
          </w:rPr>
          <w:tab/>
        </w:r>
        <w:r>
          <w:rPr>
            <w:noProof/>
            <w:webHidden/>
          </w:rPr>
          <w:fldChar w:fldCharType="begin"/>
        </w:r>
        <w:r>
          <w:rPr>
            <w:noProof/>
            <w:webHidden/>
          </w:rPr>
          <w:instrText xml:space="preserve"> PAGEREF _Toc216388721 \h </w:instrText>
        </w:r>
        <w:r>
          <w:rPr>
            <w:noProof/>
            <w:webHidden/>
          </w:rPr>
        </w:r>
        <w:r>
          <w:rPr>
            <w:noProof/>
            <w:webHidden/>
          </w:rPr>
          <w:fldChar w:fldCharType="separate"/>
        </w:r>
        <w:r>
          <w:rPr>
            <w:noProof/>
            <w:webHidden/>
          </w:rPr>
          <w:t>25</w:t>
        </w:r>
        <w:r>
          <w:rPr>
            <w:noProof/>
            <w:webHidden/>
          </w:rPr>
          <w:fldChar w:fldCharType="end"/>
        </w:r>
      </w:hyperlink>
    </w:p>
    <w:p w14:paraId="41591F37" w14:textId="5F056C0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2" w:history="1">
        <w:r w:rsidRPr="005A725E">
          <w:rPr>
            <w:rStyle w:val="Hyperlink"/>
            <w:noProof/>
          </w:rPr>
          <w:t>Hình 1.15 Chuyển đổi PoW sang PoS</w:t>
        </w:r>
        <w:r>
          <w:rPr>
            <w:noProof/>
            <w:webHidden/>
          </w:rPr>
          <w:tab/>
        </w:r>
        <w:r>
          <w:rPr>
            <w:noProof/>
            <w:webHidden/>
          </w:rPr>
          <w:fldChar w:fldCharType="begin"/>
        </w:r>
        <w:r>
          <w:rPr>
            <w:noProof/>
            <w:webHidden/>
          </w:rPr>
          <w:instrText xml:space="preserve"> PAGEREF _Toc216388722 \h </w:instrText>
        </w:r>
        <w:r>
          <w:rPr>
            <w:noProof/>
            <w:webHidden/>
          </w:rPr>
        </w:r>
        <w:r>
          <w:rPr>
            <w:noProof/>
            <w:webHidden/>
          </w:rPr>
          <w:fldChar w:fldCharType="separate"/>
        </w:r>
        <w:r>
          <w:rPr>
            <w:noProof/>
            <w:webHidden/>
          </w:rPr>
          <w:t>26</w:t>
        </w:r>
        <w:r>
          <w:rPr>
            <w:noProof/>
            <w:webHidden/>
          </w:rPr>
          <w:fldChar w:fldCharType="end"/>
        </w:r>
      </w:hyperlink>
    </w:p>
    <w:p w14:paraId="130F4F6F" w14:textId="24151C58"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3" w:history="1">
        <w:r w:rsidRPr="005A725E">
          <w:rPr>
            <w:rStyle w:val="Hyperlink"/>
            <w:noProof/>
          </w:rPr>
          <w:t xml:space="preserve">Hình 1.16 </w:t>
        </w:r>
        <w:r w:rsidRPr="005A725E">
          <w:rPr>
            <w:rStyle w:val="Hyperlink"/>
            <w:noProof/>
            <w:lang w:val="en-US"/>
          </w:rPr>
          <w:t xml:space="preserve">Máy ảo </w:t>
        </w:r>
        <w:r w:rsidRPr="005A725E">
          <w:rPr>
            <w:rStyle w:val="Hyperlink"/>
            <w:noProof/>
          </w:rPr>
          <w:t>EVM</w:t>
        </w:r>
        <w:r>
          <w:rPr>
            <w:noProof/>
            <w:webHidden/>
          </w:rPr>
          <w:tab/>
        </w:r>
        <w:r>
          <w:rPr>
            <w:noProof/>
            <w:webHidden/>
          </w:rPr>
          <w:fldChar w:fldCharType="begin"/>
        </w:r>
        <w:r>
          <w:rPr>
            <w:noProof/>
            <w:webHidden/>
          </w:rPr>
          <w:instrText xml:space="preserve"> PAGEREF _Toc216388723 \h </w:instrText>
        </w:r>
        <w:r>
          <w:rPr>
            <w:noProof/>
            <w:webHidden/>
          </w:rPr>
        </w:r>
        <w:r>
          <w:rPr>
            <w:noProof/>
            <w:webHidden/>
          </w:rPr>
          <w:fldChar w:fldCharType="separate"/>
        </w:r>
        <w:r>
          <w:rPr>
            <w:noProof/>
            <w:webHidden/>
          </w:rPr>
          <w:t>26</w:t>
        </w:r>
        <w:r>
          <w:rPr>
            <w:noProof/>
            <w:webHidden/>
          </w:rPr>
          <w:fldChar w:fldCharType="end"/>
        </w:r>
      </w:hyperlink>
    </w:p>
    <w:p w14:paraId="4D670F9E" w14:textId="1A95CD28"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4" w:history="1">
        <w:r w:rsidRPr="005A725E">
          <w:rPr>
            <w:rStyle w:val="Hyperlink"/>
            <w:noProof/>
          </w:rPr>
          <w:t>Hình 1.17 Chuỗi khối và tr</w:t>
        </w:r>
        <w:r w:rsidRPr="005A725E">
          <w:rPr>
            <w:rStyle w:val="Hyperlink"/>
            <w:noProof/>
            <w:lang w:val="en-US"/>
          </w:rPr>
          <w:t>ạng</w:t>
        </w:r>
        <w:r w:rsidRPr="005A725E">
          <w:rPr>
            <w:rStyle w:val="Hyperlink"/>
            <w:noProof/>
          </w:rPr>
          <w:t xml:space="preserve"> thái</w:t>
        </w:r>
        <w:r>
          <w:rPr>
            <w:noProof/>
            <w:webHidden/>
          </w:rPr>
          <w:tab/>
        </w:r>
        <w:r>
          <w:rPr>
            <w:noProof/>
            <w:webHidden/>
          </w:rPr>
          <w:fldChar w:fldCharType="begin"/>
        </w:r>
        <w:r>
          <w:rPr>
            <w:noProof/>
            <w:webHidden/>
          </w:rPr>
          <w:instrText xml:space="preserve"> PAGEREF _Toc216388724 \h </w:instrText>
        </w:r>
        <w:r>
          <w:rPr>
            <w:noProof/>
            <w:webHidden/>
          </w:rPr>
        </w:r>
        <w:r>
          <w:rPr>
            <w:noProof/>
            <w:webHidden/>
          </w:rPr>
          <w:fldChar w:fldCharType="separate"/>
        </w:r>
        <w:r>
          <w:rPr>
            <w:noProof/>
            <w:webHidden/>
          </w:rPr>
          <w:t>28</w:t>
        </w:r>
        <w:r>
          <w:rPr>
            <w:noProof/>
            <w:webHidden/>
          </w:rPr>
          <w:fldChar w:fldCharType="end"/>
        </w:r>
      </w:hyperlink>
    </w:p>
    <w:p w14:paraId="05CF0661" w14:textId="23A4ED1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5" w:history="1">
        <w:r w:rsidRPr="005A725E">
          <w:rPr>
            <w:rStyle w:val="Hyperlink"/>
            <w:noProof/>
          </w:rPr>
          <w:t>Hình 1.18 Luồng off -chain IPFS</w:t>
        </w:r>
        <w:r>
          <w:rPr>
            <w:noProof/>
            <w:webHidden/>
          </w:rPr>
          <w:tab/>
        </w:r>
        <w:r>
          <w:rPr>
            <w:noProof/>
            <w:webHidden/>
          </w:rPr>
          <w:fldChar w:fldCharType="begin"/>
        </w:r>
        <w:r>
          <w:rPr>
            <w:noProof/>
            <w:webHidden/>
          </w:rPr>
          <w:instrText xml:space="preserve"> PAGEREF _Toc216388725 \h </w:instrText>
        </w:r>
        <w:r>
          <w:rPr>
            <w:noProof/>
            <w:webHidden/>
          </w:rPr>
        </w:r>
        <w:r>
          <w:rPr>
            <w:noProof/>
            <w:webHidden/>
          </w:rPr>
          <w:fldChar w:fldCharType="separate"/>
        </w:r>
        <w:r>
          <w:rPr>
            <w:noProof/>
            <w:webHidden/>
          </w:rPr>
          <w:t>29</w:t>
        </w:r>
        <w:r>
          <w:rPr>
            <w:noProof/>
            <w:webHidden/>
          </w:rPr>
          <w:fldChar w:fldCharType="end"/>
        </w:r>
      </w:hyperlink>
    </w:p>
    <w:p w14:paraId="723472E1" w14:textId="01991C3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6" w:history="1">
        <w:r w:rsidRPr="005A725E">
          <w:rPr>
            <w:rStyle w:val="Hyperlink"/>
            <w:noProof/>
          </w:rPr>
          <w:t>Hình 1.19</w:t>
        </w:r>
        <w:r w:rsidRPr="005A725E">
          <w:rPr>
            <w:rStyle w:val="Hyperlink"/>
            <w:noProof/>
            <w:lang w:val="en-US"/>
          </w:rPr>
          <w:t xml:space="preserve"> Tương tác giữ mạng Blockchain và mạng IPFS</w:t>
        </w:r>
        <w:r>
          <w:rPr>
            <w:noProof/>
            <w:webHidden/>
          </w:rPr>
          <w:tab/>
        </w:r>
        <w:r>
          <w:rPr>
            <w:noProof/>
            <w:webHidden/>
          </w:rPr>
          <w:fldChar w:fldCharType="begin"/>
        </w:r>
        <w:r>
          <w:rPr>
            <w:noProof/>
            <w:webHidden/>
          </w:rPr>
          <w:instrText xml:space="preserve"> PAGEREF _Toc216388726 \h </w:instrText>
        </w:r>
        <w:r>
          <w:rPr>
            <w:noProof/>
            <w:webHidden/>
          </w:rPr>
        </w:r>
        <w:r>
          <w:rPr>
            <w:noProof/>
            <w:webHidden/>
          </w:rPr>
          <w:fldChar w:fldCharType="separate"/>
        </w:r>
        <w:r>
          <w:rPr>
            <w:noProof/>
            <w:webHidden/>
          </w:rPr>
          <w:t>30</w:t>
        </w:r>
        <w:r>
          <w:rPr>
            <w:noProof/>
            <w:webHidden/>
          </w:rPr>
          <w:fldChar w:fldCharType="end"/>
        </w:r>
      </w:hyperlink>
    </w:p>
    <w:p w14:paraId="6128120E" w14:textId="1A462C1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7" w:history="1">
        <w:r w:rsidRPr="005A725E">
          <w:rPr>
            <w:rStyle w:val="Hyperlink"/>
            <w:noProof/>
          </w:rPr>
          <w:t>Hình 2.1 Biểu đồ Usecase tổng quát</w:t>
        </w:r>
        <w:r>
          <w:rPr>
            <w:noProof/>
            <w:webHidden/>
          </w:rPr>
          <w:tab/>
        </w:r>
        <w:r>
          <w:rPr>
            <w:noProof/>
            <w:webHidden/>
          </w:rPr>
          <w:fldChar w:fldCharType="begin"/>
        </w:r>
        <w:r>
          <w:rPr>
            <w:noProof/>
            <w:webHidden/>
          </w:rPr>
          <w:instrText xml:space="preserve"> PAGEREF _Toc216388727 \h </w:instrText>
        </w:r>
        <w:r>
          <w:rPr>
            <w:noProof/>
            <w:webHidden/>
          </w:rPr>
        </w:r>
        <w:r>
          <w:rPr>
            <w:noProof/>
            <w:webHidden/>
          </w:rPr>
          <w:fldChar w:fldCharType="separate"/>
        </w:r>
        <w:r>
          <w:rPr>
            <w:noProof/>
            <w:webHidden/>
          </w:rPr>
          <w:t>42</w:t>
        </w:r>
        <w:r>
          <w:rPr>
            <w:noProof/>
            <w:webHidden/>
          </w:rPr>
          <w:fldChar w:fldCharType="end"/>
        </w:r>
      </w:hyperlink>
    </w:p>
    <w:p w14:paraId="594987B7" w14:textId="00043B1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8" w:history="1">
        <w:r w:rsidRPr="005A725E">
          <w:rPr>
            <w:rStyle w:val="Hyperlink"/>
            <w:noProof/>
          </w:rPr>
          <w:t>Hình 2.2</w:t>
        </w:r>
        <w:r w:rsidRPr="005A725E">
          <w:rPr>
            <w:rStyle w:val="Hyperlink"/>
            <w:noProof/>
            <w:lang w:val="en-US"/>
          </w:rPr>
          <w:t xml:space="preserve"> Biểu đồ Usecase chức năng Kết nối ví</w:t>
        </w:r>
        <w:r>
          <w:rPr>
            <w:noProof/>
            <w:webHidden/>
          </w:rPr>
          <w:tab/>
        </w:r>
        <w:r>
          <w:rPr>
            <w:noProof/>
            <w:webHidden/>
          </w:rPr>
          <w:fldChar w:fldCharType="begin"/>
        </w:r>
        <w:r>
          <w:rPr>
            <w:noProof/>
            <w:webHidden/>
          </w:rPr>
          <w:instrText xml:space="preserve"> PAGEREF _Toc216388728 \h </w:instrText>
        </w:r>
        <w:r>
          <w:rPr>
            <w:noProof/>
            <w:webHidden/>
          </w:rPr>
        </w:r>
        <w:r>
          <w:rPr>
            <w:noProof/>
            <w:webHidden/>
          </w:rPr>
          <w:fldChar w:fldCharType="separate"/>
        </w:r>
        <w:r>
          <w:rPr>
            <w:noProof/>
            <w:webHidden/>
          </w:rPr>
          <w:t>43</w:t>
        </w:r>
        <w:r>
          <w:rPr>
            <w:noProof/>
            <w:webHidden/>
          </w:rPr>
          <w:fldChar w:fldCharType="end"/>
        </w:r>
      </w:hyperlink>
    </w:p>
    <w:p w14:paraId="74E84F25" w14:textId="0959179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29" w:history="1">
        <w:r w:rsidRPr="005A725E">
          <w:rPr>
            <w:rStyle w:val="Hyperlink"/>
            <w:noProof/>
          </w:rPr>
          <w:t>Hình 2.3 Biểu đồ Usecase chức năng Quản lý gói bảo hiểm</w:t>
        </w:r>
        <w:r>
          <w:rPr>
            <w:noProof/>
            <w:webHidden/>
          </w:rPr>
          <w:tab/>
        </w:r>
        <w:r>
          <w:rPr>
            <w:noProof/>
            <w:webHidden/>
          </w:rPr>
          <w:fldChar w:fldCharType="begin"/>
        </w:r>
        <w:r>
          <w:rPr>
            <w:noProof/>
            <w:webHidden/>
          </w:rPr>
          <w:instrText xml:space="preserve"> PAGEREF _Toc216388729 \h </w:instrText>
        </w:r>
        <w:r>
          <w:rPr>
            <w:noProof/>
            <w:webHidden/>
          </w:rPr>
        </w:r>
        <w:r>
          <w:rPr>
            <w:noProof/>
            <w:webHidden/>
          </w:rPr>
          <w:fldChar w:fldCharType="separate"/>
        </w:r>
        <w:r>
          <w:rPr>
            <w:noProof/>
            <w:webHidden/>
          </w:rPr>
          <w:t>44</w:t>
        </w:r>
        <w:r>
          <w:rPr>
            <w:noProof/>
            <w:webHidden/>
          </w:rPr>
          <w:fldChar w:fldCharType="end"/>
        </w:r>
      </w:hyperlink>
    </w:p>
    <w:p w14:paraId="0F312C37" w14:textId="70C15B6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0" w:history="1">
        <w:r w:rsidRPr="005A725E">
          <w:rPr>
            <w:rStyle w:val="Hyperlink"/>
            <w:noProof/>
          </w:rPr>
          <w:t>Hình 2.4 Biểu đồ Usecase chức năng Quản lý bệnh viện</w:t>
        </w:r>
        <w:r>
          <w:rPr>
            <w:noProof/>
            <w:webHidden/>
          </w:rPr>
          <w:tab/>
        </w:r>
        <w:r>
          <w:rPr>
            <w:noProof/>
            <w:webHidden/>
          </w:rPr>
          <w:fldChar w:fldCharType="begin"/>
        </w:r>
        <w:r>
          <w:rPr>
            <w:noProof/>
            <w:webHidden/>
          </w:rPr>
          <w:instrText xml:space="preserve"> PAGEREF _Toc216388730 \h </w:instrText>
        </w:r>
        <w:r>
          <w:rPr>
            <w:noProof/>
            <w:webHidden/>
          </w:rPr>
        </w:r>
        <w:r>
          <w:rPr>
            <w:noProof/>
            <w:webHidden/>
          </w:rPr>
          <w:fldChar w:fldCharType="separate"/>
        </w:r>
        <w:r>
          <w:rPr>
            <w:noProof/>
            <w:webHidden/>
          </w:rPr>
          <w:t>45</w:t>
        </w:r>
        <w:r>
          <w:rPr>
            <w:noProof/>
            <w:webHidden/>
          </w:rPr>
          <w:fldChar w:fldCharType="end"/>
        </w:r>
      </w:hyperlink>
    </w:p>
    <w:p w14:paraId="6C79F180" w14:textId="2CFCF15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1" w:history="1">
        <w:r w:rsidRPr="005A725E">
          <w:rPr>
            <w:rStyle w:val="Hyperlink"/>
            <w:noProof/>
          </w:rPr>
          <w:t>Hình 2.5 Biểu đồ Usecase chức năng Quản lý hợp đồng</w:t>
        </w:r>
        <w:r>
          <w:rPr>
            <w:noProof/>
            <w:webHidden/>
          </w:rPr>
          <w:tab/>
        </w:r>
        <w:r>
          <w:rPr>
            <w:noProof/>
            <w:webHidden/>
          </w:rPr>
          <w:fldChar w:fldCharType="begin"/>
        </w:r>
        <w:r>
          <w:rPr>
            <w:noProof/>
            <w:webHidden/>
          </w:rPr>
          <w:instrText xml:space="preserve"> PAGEREF _Toc216388731 \h </w:instrText>
        </w:r>
        <w:r>
          <w:rPr>
            <w:noProof/>
            <w:webHidden/>
          </w:rPr>
        </w:r>
        <w:r>
          <w:rPr>
            <w:noProof/>
            <w:webHidden/>
          </w:rPr>
          <w:fldChar w:fldCharType="separate"/>
        </w:r>
        <w:r>
          <w:rPr>
            <w:noProof/>
            <w:webHidden/>
          </w:rPr>
          <w:t>46</w:t>
        </w:r>
        <w:r>
          <w:rPr>
            <w:noProof/>
            <w:webHidden/>
          </w:rPr>
          <w:fldChar w:fldCharType="end"/>
        </w:r>
      </w:hyperlink>
    </w:p>
    <w:p w14:paraId="1D32AC32" w14:textId="1B24EAB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2" w:history="1">
        <w:r w:rsidRPr="005A725E">
          <w:rPr>
            <w:rStyle w:val="Hyperlink"/>
            <w:noProof/>
          </w:rPr>
          <w:t>Hình 2.6 Biểu đồ Usecase chức năng Thống kê tổng quan</w:t>
        </w:r>
        <w:r>
          <w:rPr>
            <w:noProof/>
            <w:webHidden/>
          </w:rPr>
          <w:tab/>
        </w:r>
        <w:r>
          <w:rPr>
            <w:noProof/>
            <w:webHidden/>
          </w:rPr>
          <w:fldChar w:fldCharType="begin"/>
        </w:r>
        <w:r>
          <w:rPr>
            <w:noProof/>
            <w:webHidden/>
          </w:rPr>
          <w:instrText xml:space="preserve"> PAGEREF _Toc216388732 \h </w:instrText>
        </w:r>
        <w:r>
          <w:rPr>
            <w:noProof/>
            <w:webHidden/>
          </w:rPr>
        </w:r>
        <w:r>
          <w:rPr>
            <w:noProof/>
            <w:webHidden/>
          </w:rPr>
          <w:fldChar w:fldCharType="separate"/>
        </w:r>
        <w:r>
          <w:rPr>
            <w:noProof/>
            <w:webHidden/>
          </w:rPr>
          <w:t>47</w:t>
        </w:r>
        <w:r>
          <w:rPr>
            <w:noProof/>
            <w:webHidden/>
          </w:rPr>
          <w:fldChar w:fldCharType="end"/>
        </w:r>
      </w:hyperlink>
    </w:p>
    <w:p w14:paraId="3C04B4D5" w14:textId="20C1340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3" w:history="1">
        <w:r w:rsidRPr="005A725E">
          <w:rPr>
            <w:rStyle w:val="Hyperlink"/>
            <w:noProof/>
          </w:rPr>
          <w:t>Hình 2.7 Biểu đồ Usecase chức năng Xử lý yêu cầu bồi thường</w:t>
        </w:r>
        <w:r>
          <w:rPr>
            <w:noProof/>
            <w:webHidden/>
          </w:rPr>
          <w:tab/>
        </w:r>
        <w:r>
          <w:rPr>
            <w:noProof/>
            <w:webHidden/>
          </w:rPr>
          <w:fldChar w:fldCharType="begin"/>
        </w:r>
        <w:r>
          <w:rPr>
            <w:noProof/>
            <w:webHidden/>
          </w:rPr>
          <w:instrText xml:space="preserve"> PAGEREF _Toc216388733 \h </w:instrText>
        </w:r>
        <w:r>
          <w:rPr>
            <w:noProof/>
            <w:webHidden/>
          </w:rPr>
        </w:r>
        <w:r>
          <w:rPr>
            <w:noProof/>
            <w:webHidden/>
          </w:rPr>
          <w:fldChar w:fldCharType="separate"/>
        </w:r>
        <w:r>
          <w:rPr>
            <w:noProof/>
            <w:webHidden/>
          </w:rPr>
          <w:t>48</w:t>
        </w:r>
        <w:r>
          <w:rPr>
            <w:noProof/>
            <w:webHidden/>
          </w:rPr>
          <w:fldChar w:fldCharType="end"/>
        </w:r>
      </w:hyperlink>
    </w:p>
    <w:p w14:paraId="1B9A31D6" w14:textId="4ECE11B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4" w:history="1">
        <w:r w:rsidRPr="005A725E">
          <w:rPr>
            <w:rStyle w:val="Hyperlink"/>
            <w:noProof/>
          </w:rPr>
          <w:t>Hình 2.8 Biểu đồ Usecase chức năng Quản lý Smart contract</w:t>
        </w:r>
        <w:r>
          <w:rPr>
            <w:noProof/>
            <w:webHidden/>
          </w:rPr>
          <w:tab/>
        </w:r>
        <w:r>
          <w:rPr>
            <w:noProof/>
            <w:webHidden/>
          </w:rPr>
          <w:fldChar w:fldCharType="begin"/>
        </w:r>
        <w:r>
          <w:rPr>
            <w:noProof/>
            <w:webHidden/>
          </w:rPr>
          <w:instrText xml:space="preserve"> PAGEREF _Toc216388734 \h </w:instrText>
        </w:r>
        <w:r>
          <w:rPr>
            <w:noProof/>
            <w:webHidden/>
          </w:rPr>
        </w:r>
        <w:r>
          <w:rPr>
            <w:noProof/>
            <w:webHidden/>
          </w:rPr>
          <w:fldChar w:fldCharType="separate"/>
        </w:r>
        <w:r>
          <w:rPr>
            <w:noProof/>
            <w:webHidden/>
          </w:rPr>
          <w:t>49</w:t>
        </w:r>
        <w:r>
          <w:rPr>
            <w:noProof/>
            <w:webHidden/>
          </w:rPr>
          <w:fldChar w:fldCharType="end"/>
        </w:r>
      </w:hyperlink>
    </w:p>
    <w:p w14:paraId="0576AC26" w14:textId="0F04997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5" w:history="1">
        <w:r w:rsidRPr="005A725E">
          <w:rPr>
            <w:rStyle w:val="Hyperlink"/>
            <w:noProof/>
          </w:rPr>
          <w:t>Hình 2.9 Biểu đồ Usecase chức năng Quản lý hợp đồng bảo hiểm</w:t>
        </w:r>
        <w:r>
          <w:rPr>
            <w:noProof/>
            <w:webHidden/>
          </w:rPr>
          <w:tab/>
        </w:r>
        <w:r>
          <w:rPr>
            <w:noProof/>
            <w:webHidden/>
          </w:rPr>
          <w:fldChar w:fldCharType="begin"/>
        </w:r>
        <w:r>
          <w:rPr>
            <w:noProof/>
            <w:webHidden/>
          </w:rPr>
          <w:instrText xml:space="preserve"> PAGEREF _Toc216388735 \h </w:instrText>
        </w:r>
        <w:r>
          <w:rPr>
            <w:noProof/>
            <w:webHidden/>
          </w:rPr>
        </w:r>
        <w:r>
          <w:rPr>
            <w:noProof/>
            <w:webHidden/>
          </w:rPr>
          <w:fldChar w:fldCharType="separate"/>
        </w:r>
        <w:r>
          <w:rPr>
            <w:noProof/>
            <w:webHidden/>
          </w:rPr>
          <w:t>50</w:t>
        </w:r>
        <w:r>
          <w:rPr>
            <w:noProof/>
            <w:webHidden/>
          </w:rPr>
          <w:fldChar w:fldCharType="end"/>
        </w:r>
      </w:hyperlink>
    </w:p>
    <w:p w14:paraId="34B6D345" w14:textId="663128E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6" w:history="1">
        <w:r w:rsidRPr="005A725E">
          <w:rPr>
            <w:rStyle w:val="Hyperlink"/>
            <w:noProof/>
          </w:rPr>
          <w:t>Hình 2.10 Biểu đồ Usecase chức năng Mua bảo hiểm</w:t>
        </w:r>
        <w:r>
          <w:rPr>
            <w:noProof/>
            <w:webHidden/>
          </w:rPr>
          <w:tab/>
        </w:r>
        <w:r>
          <w:rPr>
            <w:noProof/>
            <w:webHidden/>
          </w:rPr>
          <w:fldChar w:fldCharType="begin"/>
        </w:r>
        <w:r>
          <w:rPr>
            <w:noProof/>
            <w:webHidden/>
          </w:rPr>
          <w:instrText xml:space="preserve"> PAGEREF _Toc216388736 \h </w:instrText>
        </w:r>
        <w:r>
          <w:rPr>
            <w:noProof/>
            <w:webHidden/>
          </w:rPr>
        </w:r>
        <w:r>
          <w:rPr>
            <w:noProof/>
            <w:webHidden/>
          </w:rPr>
          <w:fldChar w:fldCharType="separate"/>
        </w:r>
        <w:r>
          <w:rPr>
            <w:noProof/>
            <w:webHidden/>
          </w:rPr>
          <w:t>51</w:t>
        </w:r>
        <w:r>
          <w:rPr>
            <w:noProof/>
            <w:webHidden/>
          </w:rPr>
          <w:fldChar w:fldCharType="end"/>
        </w:r>
      </w:hyperlink>
    </w:p>
    <w:p w14:paraId="64D3D103" w14:textId="7CFDC09D"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7" w:history="1">
        <w:r w:rsidRPr="005A725E">
          <w:rPr>
            <w:rStyle w:val="Hyperlink"/>
            <w:noProof/>
          </w:rPr>
          <w:t>Hình 2.11 Biểu đồ Usecase chức năng Tạo yêu cầu bồi thường</w:t>
        </w:r>
        <w:r>
          <w:rPr>
            <w:noProof/>
            <w:webHidden/>
          </w:rPr>
          <w:tab/>
        </w:r>
        <w:r>
          <w:rPr>
            <w:noProof/>
            <w:webHidden/>
          </w:rPr>
          <w:fldChar w:fldCharType="begin"/>
        </w:r>
        <w:r>
          <w:rPr>
            <w:noProof/>
            <w:webHidden/>
          </w:rPr>
          <w:instrText xml:space="preserve"> PAGEREF _Toc216388737 \h </w:instrText>
        </w:r>
        <w:r>
          <w:rPr>
            <w:noProof/>
            <w:webHidden/>
          </w:rPr>
        </w:r>
        <w:r>
          <w:rPr>
            <w:noProof/>
            <w:webHidden/>
          </w:rPr>
          <w:fldChar w:fldCharType="separate"/>
        </w:r>
        <w:r>
          <w:rPr>
            <w:noProof/>
            <w:webHidden/>
          </w:rPr>
          <w:t>52</w:t>
        </w:r>
        <w:r>
          <w:rPr>
            <w:noProof/>
            <w:webHidden/>
          </w:rPr>
          <w:fldChar w:fldCharType="end"/>
        </w:r>
      </w:hyperlink>
    </w:p>
    <w:p w14:paraId="2D063CDA" w14:textId="1CEDC61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8" w:history="1">
        <w:r w:rsidRPr="005A725E">
          <w:rPr>
            <w:rStyle w:val="Hyperlink"/>
            <w:noProof/>
          </w:rPr>
          <w:t>Hình 2.12 Biểu đồ Usecase chức năng Thống kê cá nhân</w:t>
        </w:r>
        <w:r>
          <w:rPr>
            <w:noProof/>
            <w:webHidden/>
          </w:rPr>
          <w:tab/>
        </w:r>
        <w:r>
          <w:rPr>
            <w:noProof/>
            <w:webHidden/>
          </w:rPr>
          <w:fldChar w:fldCharType="begin"/>
        </w:r>
        <w:r>
          <w:rPr>
            <w:noProof/>
            <w:webHidden/>
          </w:rPr>
          <w:instrText xml:space="preserve"> PAGEREF _Toc216388738 \h </w:instrText>
        </w:r>
        <w:r>
          <w:rPr>
            <w:noProof/>
            <w:webHidden/>
          </w:rPr>
        </w:r>
        <w:r>
          <w:rPr>
            <w:noProof/>
            <w:webHidden/>
          </w:rPr>
          <w:fldChar w:fldCharType="separate"/>
        </w:r>
        <w:r>
          <w:rPr>
            <w:noProof/>
            <w:webHidden/>
          </w:rPr>
          <w:t>53</w:t>
        </w:r>
        <w:r>
          <w:rPr>
            <w:noProof/>
            <w:webHidden/>
          </w:rPr>
          <w:fldChar w:fldCharType="end"/>
        </w:r>
      </w:hyperlink>
    </w:p>
    <w:p w14:paraId="63594C16" w14:textId="4896299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39" w:history="1">
        <w:r w:rsidRPr="005A725E">
          <w:rPr>
            <w:rStyle w:val="Hyperlink"/>
            <w:noProof/>
          </w:rPr>
          <w:t>Hình 2.13 Biểu đồ Usecase chức năng Xác thực yêu cầu</w:t>
        </w:r>
        <w:r>
          <w:rPr>
            <w:noProof/>
            <w:webHidden/>
          </w:rPr>
          <w:tab/>
        </w:r>
        <w:r>
          <w:rPr>
            <w:noProof/>
            <w:webHidden/>
          </w:rPr>
          <w:fldChar w:fldCharType="begin"/>
        </w:r>
        <w:r>
          <w:rPr>
            <w:noProof/>
            <w:webHidden/>
          </w:rPr>
          <w:instrText xml:space="preserve"> PAGEREF _Toc216388739 \h </w:instrText>
        </w:r>
        <w:r>
          <w:rPr>
            <w:noProof/>
            <w:webHidden/>
          </w:rPr>
        </w:r>
        <w:r>
          <w:rPr>
            <w:noProof/>
            <w:webHidden/>
          </w:rPr>
          <w:fldChar w:fldCharType="separate"/>
        </w:r>
        <w:r>
          <w:rPr>
            <w:noProof/>
            <w:webHidden/>
          </w:rPr>
          <w:t>55</w:t>
        </w:r>
        <w:r>
          <w:rPr>
            <w:noProof/>
            <w:webHidden/>
          </w:rPr>
          <w:fldChar w:fldCharType="end"/>
        </w:r>
      </w:hyperlink>
    </w:p>
    <w:p w14:paraId="73C8E079" w14:textId="11621798"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0" w:history="1">
        <w:r w:rsidRPr="005A725E">
          <w:rPr>
            <w:rStyle w:val="Hyperlink"/>
            <w:noProof/>
          </w:rPr>
          <w:t>Hình 2.14 Biểu đồ Usecase chức năng Thống kê bệnh viện</w:t>
        </w:r>
        <w:r>
          <w:rPr>
            <w:noProof/>
            <w:webHidden/>
          </w:rPr>
          <w:tab/>
        </w:r>
        <w:r>
          <w:rPr>
            <w:noProof/>
            <w:webHidden/>
          </w:rPr>
          <w:fldChar w:fldCharType="begin"/>
        </w:r>
        <w:r>
          <w:rPr>
            <w:noProof/>
            <w:webHidden/>
          </w:rPr>
          <w:instrText xml:space="preserve"> PAGEREF _Toc216388740 \h </w:instrText>
        </w:r>
        <w:r>
          <w:rPr>
            <w:noProof/>
            <w:webHidden/>
          </w:rPr>
        </w:r>
        <w:r>
          <w:rPr>
            <w:noProof/>
            <w:webHidden/>
          </w:rPr>
          <w:fldChar w:fldCharType="separate"/>
        </w:r>
        <w:r>
          <w:rPr>
            <w:noProof/>
            <w:webHidden/>
          </w:rPr>
          <w:t>56</w:t>
        </w:r>
        <w:r>
          <w:rPr>
            <w:noProof/>
            <w:webHidden/>
          </w:rPr>
          <w:fldChar w:fldCharType="end"/>
        </w:r>
      </w:hyperlink>
    </w:p>
    <w:p w14:paraId="7C588527" w14:textId="736293A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1" w:history="1">
        <w:r w:rsidRPr="005A725E">
          <w:rPr>
            <w:rStyle w:val="Hyperlink"/>
            <w:noProof/>
          </w:rPr>
          <w:t>Hình 2.15 Biểu đồ Usecase chức năng Nhận thông báo</w:t>
        </w:r>
        <w:r>
          <w:rPr>
            <w:noProof/>
            <w:webHidden/>
          </w:rPr>
          <w:tab/>
        </w:r>
        <w:r>
          <w:rPr>
            <w:noProof/>
            <w:webHidden/>
          </w:rPr>
          <w:fldChar w:fldCharType="begin"/>
        </w:r>
        <w:r>
          <w:rPr>
            <w:noProof/>
            <w:webHidden/>
          </w:rPr>
          <w:instrText xml:space="preserve"> PAGEREF _Toc216388741 \h </w:instrText>
        </w:r>
        <w:r>
          <w:rPr>
            <w:noProof/>
            <w:webHidden/>
          </w:rPr>
        </w:r>
        <w:r>
          <w:rPr>
            <w:noProof/>
            <w:webHidden/>
          </w:rPr>
          <w:fldChar w:fldCharType="separate"/>
        </w:r>
        <w:r>
          <w:rPr>
            <w:noProof/>
            <w:webHidden/>
          </w:rPr>
          <w:t>57</w:t>
        </w:r>
        <w:r>
          <w:rPr>
            <w:noProof/>
            <w:webHidden/>
          </w:rPr>
          <w:fldChar w:fldCharType="end"/>
        </w:r>
      </w:hyperlink>
    </w:p>
    <w:p w14:paraId="6AF92B77" w14:textId="10FB283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2" w:history="1">
        <w:r w:rsidRPr="005A725E">
          <w:rPr>
            <w:rStyle w:val="Hyperlink"/>
            <w:noProof/>
          </w:rPr>
          <w:t>Hình 2.16 Biểu đồ Usecase chức năng Xem nhật ký hoạt động</w:t>
        </w:r>
        <w:r>
          <w:rPr>
            <w:noProof/>
            <w:webHidden/>
          </w:rPr>
          <w:tab/>
        </w:r>
        <w:r>
          <w:rPr>
            <w:noProof/>
            <w:webHidden/>
          </w:rPr>
          <w:fldChar w:fldCharType="begin"/>
        </w:r>
        <w:r>
          <w:rPr>
            <w:noProof/>
            <w:webHidden/>
          </w:rPr>
          <w:instrText xml:space="preserve"> PAGEREF _Toc216388742 \h </w:instrText>
        </w:r>
        <w:r>
          <w:rPr>
            <w:noProof/>
            <w:webHidden/>
          </w:rPr>
        </w:r>
        <w:r>
          <w:rPr>
            <w:noProof/>
            <w:webHidden/>
          </w:rPr>
          <w:fldChar w:fldCharType="separate"/>
        </w:r>
        <w:r>
          <w:rPr>
            <w:noProof/>
            <w:webHidden/>
          </w:rPr>
          <w:t>58</w:t>
        </w:r>
        <w:r>
          <w:rPr>
            <w:noProof/>
            <w:webHidden/>
          </w:rPr>
          <w:fldChar w:fldCharType="end"/>
        </w:r>
      </w:hyperlink>
    </w:p>
    <w:p w14:paraId="74056FA2" w14:textId="056B349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3" w:history="1">
        <w:r w:rsidRPr="005A725E">
          <w:rPr>
            <w:rStyle w:val="Hyperlink"/>
            <w:noProof/>
          </w:rPr>
          <w:t>Hình 2.17 On – chain và off - chain</w:t>
        </w:r>
        <w:r>
          <w:rPr>
            <w:noProof/>
            <w:webHidden/>
          </w:rPr>
          <w:tab/>
        </w:r>
        <w:r>
          <w:rPr>
            <w:noProof/>
            <w:webHidden/>
          </w:rPr>
          <w:fldChar w:fldCharType="begin"/>
        </w:r>
        <w:r>
          <w:rPr>
            <w:noProof/>
            <w:webHidden/>
          </w:rPr>
          <w:instrText xml:space="preserve"> PAGEREF _Toc216388743 \h </w:instrText>
        </w:r>
        <w:r>
          <w:rPr>
            <w:noProof/>
            <w:webHidden/>
          </w:rPr>
        </w:r>
        <w:r>
          <w:rPr>
            <w:noProof/>
            <w:webHidden/>
          </w:rPr>
          <w:fldChar w:fldCharType="separate"/>
        </w:r>
        <w:r>
          <w:rPr>
            <w:noProof/>
            <w:webHidden/>
          </w:rPr>
          <w:t>60</w:t>
        </w:r>
        <w:r>
          <w:rPr>
            <w:noProof/>
            <w:webHidden/>
          </w:rPr>
          <w:fldChar w:fldCharType="end"/>
        </w:r>
      </w:hyperlink>
    </w:p>
    <w:p w14:paraId="0F98A05A" w14:textId="5938B05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4" w:history="1">
        <w:r w:rsidRPr="005A725E">
          <w:rPr>
            <w:rStyle w:val="Hyperlink"/>
            <w:noProof/>
          </w:rPr>
          <w:t>Hình 2.18 Mô hình tổ chức dữ liệu trên Blockchain và IPFS</w:t>
        </w:r>
        <w:r>
          <w:rPr>
            <w:noProof/>
            <w:webHidden/>
          </w:rPr>
          <w:tab/>
        </w:r>
        <w:r>
          <w:rPr>
            <w:noProof/>
            <w:webHidden/>
          </w:rPr>
          <w:fldChar w:fldCharType="begin"/>
        </w:r>
        <w:r>
          <w:rPr>
            <w:noProof/>
            <w:webHidden/>
          </w:rPr>
          <w:instrText xml:space="preserve"> PAGEREF _Toc216388744 \h </w:instrText>
        </w:r>
        <w:r>
          <w:rPr>
            <w:noProof/>
            <w:webHidden/>
          </w:rPr>
        </w:r>
        <w:r>
          <w:rPr>
            <w:noProof/>
            <w:webHidden/>
          </w:rPr>
          <w:fldChar w:fldCharType="separate"/>
        </w:r>
        <w:r>
          <w:rPr>
            <w:noProof/>
            <w:webHidden/>
          </w:rPr>
          <w:t>62</w:t>
        </w:r>
        <w:r>
          <w:rPr>
            <w:noProof/>
            <w:webHidden/>
          </w:rPr>
          <w:fldChar w:fldCharType="end"/>
        </w:r>
      </w:hyperlink>
    </w:p>
    <w:p w14:paraId="6D4C51F8" w14:textId="19DC42E7"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5" w:history="1">
        <w:r w:rsidRPr="005A725E">
          <w:rPr>
            <w:rStyle w:val="Hyperlink"/>
            <w:noProof/>
          </w:rPr>
          <w:t>Hình 3.1 Hoạt động của Solidity</w:t>
        </w:r>
        <w:r>
          <w:rPr>
            <w:noProof/>
            <w:webHidden/>
          </w:rPr>
          <w:tab/>
        </w:r>
        <w:r>
          <w:rPr>
            <w:noProof/>
            <w:webHidden/>
          </w:rPr>
          <w:fldChar w:fldCharType="begin"/>
        </w:r>
        <w:r>
          <w:rPr>
            <w:noProof/>
            <w:webHidden/>
          </w:rPr>
          <w:instrText xml:space="preserve"> PAGEREF _Toc216388745 \h </w:instrText>
        </w:r>
        <w:r>
          <w:rPr>
            <w:noProof/>
            <w:webHidden/>
          </w:rPr>
        </w:r>
        <w:r>
          <w:rPr>
            <w:noProof/>
            <w:webHidden/>
          </w:rPr>
          <w:fldChar w:fldCharType="separate"/>
        </w:r>
        <w:r>
          <w:rPr>
            <w:noProof/>
            <w:webHidden/>
          </w:rPr>
          <w:t>67</w:t>
        </w:r>
        <w:r>
          <w:rPr>
            <w:noProof/>
            <w:webHidden/>
          </w:rPr>
          <w:fldChar w:fldCharType="end"/>
        </w:r>
      </w:hyperlink>
    </w:p>
    <w:p w14:paraId="23F1768E" w14:textId="2A4CAFBE"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6" w:history="1">
        <w:r w:rsidRPr="005A725E">
          <w:rPr>
            <w:rStyle w:val="Hyperlink"/>
            <w:noProof/>
          </w:rPr>
          <w:t>Hình 3.2 Khởi tạo Hardhat</w:t>
        </w:r>
        <w:r>
          <w:rPr>
            <w:noProof/>
            <w:webHidden/>
          </w:rPr>
          <w:tab/>
        </w:r>
        <w:r>
          <w:rPr>
            <w:noProof/>
            <w:webHidden/>
          </w:rPr>
          <w:fldChar w:fldCharType="begin"/>
        </w:r>
        <w:r>
          <w:rPr>
            <w:noProof/>
            <w:webHidden/>
          </w:rPr>
          <w:instrText xml:space="preserve"> PAGEREF _Toc216388746 \h </w:instrText>
        </w:r>
        <w:r>
          <w:rPr>
            <w:noProof/>
            <w:webHidden/>
          </w:rPr>
        </w:r>
        <w:r>
          <w:rPr>
            <w:noProof/>
            <w:webHidden/>
          </w:rPr>
          <w:fldChar w:fldCharType="separate"/>
        </w:r>
        <w:r>
          <w:rPr>
            <w:noProof/>
            <w:webHidden/>
          </w:rPr>
          <w:t>68</w:t>
        </w:r>
        <w:r>
          <w:rPr>
            <w:noProof/>
            <w:webHidden/>
          </w:rPr>
          <w:fldChar w:fldCharType="end"/>
        </w:r>
      </w:hyperlink>
    </w:p>
    <w:p w14:paraId="015DE8F3" w14:textId="7FA8623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7" w:history="1">
        <w:r w:rsidRPr="005A725E">
          <w:rPr>
            <w:rStyle w:val="Hyperlink"/>
            <w:noProof/>
          </w:rPr>
          <w:t>Hình 3.3 Kiến trúc tương tác của Ethers.js</w:t>
        </w:r>
        <w:r>
          <w:rPr>
            <w:noProof/>
            <w:webHidden/>
          </w:rPr>
          <w:tab/>
        </w:r>
        <w:r>
          <w:rPr>
            <w:noProof/>
            <w:webHidden/>
          </w:rPr>
          <w:fldChar w:fldCharType="begin"/>
        </w:r>
        <w:r>
          <w:rPr>
            <w:noProof/>
            <w:webHidden/>
          </w:rPr>
          <w:instrText xml:space="preserve"> PAGEREF _Toc216388747 \h </w:instrText>
        </w:r>
        <w:r>
          <w:rPr>
            <w:noProof/>
            <w:webHidden/>
          </w:rPr>
        </w:r>
        <w:r>
          <w:rPr>
            <w:noProof/>
            <w:webHidden/>
          </w:rPr>
          <w:fldChar w:fldCharType="separate"/>
        </w:r>
        <w:r>
          <w:rPr>
            <w:noProof/>
            <w:webHidden/>
          </w:rPr>
          <w:t>69</w:t>
        </w:r>
        <w:r>
          <w:rPr>
            <w:noProof/>
            <w:webHidden/>
          </w:rPr>
          <w:fldChar w:fldCharType="end"/>
        </w:r>
      </w:hyperlink>
    </w:p>
    <w:p w14:paraId="0ABE7112" w14:textId="70E83EF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8" w:history="1">
        <w:r w:rsidRPr="005A725E">
          <w:rPr>
            <w:rStyle w:val="Hyperlink"/>
            <w:noProof/>
          </w:rPr>
          <w:t>Hình 3.4 Minh họa đối tượng IPFS</w:t>
        </w:r>
        <w:r>
          <w:rPr>
            <w:noProof/>
            <w:webHidden/>
          </w:rPr>
          <w:tab/>
        </w:r>
        <w:r>
          <w:rPr>
            <w:noProof/>
            <w:webHidden/>
          </w:rPr>
          <w:fldChar w:fldCharType="begin"/>
        </w:r>
        <w:r>
          <w:rPr>
            <w:noProof/>
            <w:webHidden/>
          </w:rPr>
          <w:instrText xml:space="preserve"> PAGEREF _Toc216388748 \h </w:instrText>
        </w:r>
        <w:r>
          <w:rPr>
            <w:noProof/>
            <w:webHidden/>
          </w:rPr>
        </w:r>
        <w:r>
          <w:rPr>
            <w:noProof/>
            <w:webHidden/>
          </w:rPr>
          <w:fldChar w:fldCharType="separate"/>
        </w:r>
        <w:r>
          <w:rPr>
            <w:noProof/>
            <w:webHidden/>
          </w:rPr>
          <w:t>71</w:t>
        </w:r>
        <w:r>
          <w:rPr>
            <w:noProof/>
            <w:webHidden/>
          </w:rPr>
          <w:fldChar w:fldCharType="end"/>
        </w:r>
      </w:hyperlink>
    </w:p>
    <w:p w14:paraId="47047B42" w14:textId="3FA5BB6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49" w:history="1">
        <w:r w:rsidRPr="005A725E">
          <w:rPr>
            <w:rStyle w:val="Hyperlink"/>
            <w:noProof/>
          </w:rPr>
          <w:t>Hình 3.5 Lưu trữ trên Pinata</w:t>
        </w:r>
        <w:r>
          <w:rPr>
            <w:noProof/>
            <w:webHidden/>
          </w:rPr>
          <w:tab/>
        </w:r>
        <w:r>
          <w:rPr>
            <w:noProof/>
            <w:webHidden/>
          </w:rPr>
          <w:fldChar w:fldCharType="begin"/>
        </w:r>
        <w:r>
          <w:rPr>
            <w:noProof/>
            <w:webHidden/>
          </w:rPr>
          <w:instrText xml:space="preserve"> PAGEREF _Toc216388749 \h </w:instrText>
        </w:r>
        <w:r>
          <w:rPr>
            <w:noProof/>
            <w:webHidden/>
          </w:rPr>
        </w:r>
        <w:r>
          <w:rPr>
            <w:noProof/>
            <w:webHidden/>
          </w:rPr>
          <w:fldChar w:fldCharType="separate"/>
        </w:r>
        <w:r>
          <w:rPr>
            <w:noProof/>
            <w:webHidden/>
          </w:rPr>
          <w:t>71</w:t>
        </w:r>
        <w:r>
          <w:rPr>
            <w:noProof/>
            <w:webHidden/>
          </w:rPr>
          <w:fldChar w:fldCharType="end"/>
        </w:r>
      </w:hyperlink>
    </w:p>
    <w:p w14:paraId="11F96F67" w14:textId="56DF0BC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0" w:history="1">
        <w:r w:rsidRPr="005A725E">
          <w:rPr>
            <w:rStyle w:val="Hyperlink"/>
            <w:noProof/>
          </w:rPr>
          <w:t>Hình 3.6 Kết nối ví MetaMask</w:t>
        </w:r>
        <w:r>
          <w:rPr>
            <w:noProof/>
            <w:webHidden/>
          </w:rPr>
          <w:tab/>
        </w:r>
        <w:r>
          <w:rPr>
            <w:noProof/>
            <w:webHidden/>
          </w:rPr>
          <w:fldChar w:fldCharType="begin"/>
        </w:r>
        <w:r>
          <w:rPr>
            <w:noProof/>
            <w:webHidden/>
          </w:rPr>
          <w:instrText xml:space="preserve"> PAGEREF _Toc216388750 \h </w:instrText>
        </w:r>
        <w:r>
          <w:rPr>
            <w:noProof/>
            <w:webHidden/>
          </w:rPr>
        </w:r>
        <w:r>
          <w:rPr>
            <w:noProof/>
            <w:webHidden/>
          </w:rPr>
          <w:fldChar w:fldCharType="separate"/>
        </w:r>
        <w:r>
          <w:rPr>
            <w:noProof/>
            <w:webHidden/>
          </w:rPr>
          <w:t>73</w:t>
        </w:r>
        <w:r>
          <w:rPr>
            <w:noProof/>
            <w:webHidden/>
          </w:rPr>
          <w:fldChar w:fldCharType="end"/>
        </w:r>
      </w:hyperlink>
    </w:p>
    <w:p w14:paraId="29338B1A" w14:textId="53D4A74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1" w:history="1">
        <w:r w:rsidRPr="005A725E">
          <w:rPr>
            <w:rStyle w:val="Hyperlink"/>
            <w:noProof/>
          </w:rPr>
          <w:t>Hình 3.7 Kiến trúc triển khai tổng thể</w:t>
        </w:r>
        <w:r>
          <w:rPr>
            <w:noProof/>
            <w:webHidden/>
          </w:rPr>
          <w:tab/>
        </w:r>
        <w:r>
          <w:rPr>
            <w:noProof/>
            <w:webHidden/>
          </w:rPr>
          <w:fldChar w:fldCharType="begin"/>
        </w:r>
        <w:r>
          <w:rPr>
            <w:noProof/>
            <w:webHidden/>
          </w:rPr>
          <w:instrText xml:space="preserve"> PAGEREF _Toc216388751 \h </w:instrText>
        </w:r>
        <w:r>
          <w:rPr>
            <w:noProof/>
            <w:webHidden/>
          </w:rPr>
        </w:r>
        <w:r>
          <w:rPr>
            <w:noProof/>
            <w:webHidden/>
          </w:rPr>
          <w:fldChar w:fldCharType="separate"/>
        </w:r>
        <w:r>
          <w:rPr>
            <w:noProof/>
            <w:webHidden/>
          </w:rPr>
          <w:t>74</w:t>
        </w:r>
        <w:r>
          <w:rPr>
            <w:noProof/>
            <w:webHidden/>
          </w:rPr>
          <w:fldChar w:fldCharType="end"/>
        </w:r>
      </w:hyperlink>
    </w:p>
    <w:p w14:paraId="396C1F44" w14:textId="428748F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2" w:history="1">
        <w:r w:rsidRPr="005A725E">
          <w:rPr>
            <w:rStyle w:val="Hyperlink"/>
            <w:noProof/>
          </w:rPr>
          <w:t>Hình 3.8 Luồng dữ liệu on – chain và off - chain</w:t>
        </w:r>
        <w:r>
          <w:rPr>
            <w:noProof/>
            <w:webHidden/>
          </w:rPr>
          <w:tab/>
        </w:r>
        <w:r>
          <w:rPr>
            <w:noProof/>
            <w:webHidden/>
          </w:rPr>
          <w:fldChar w:fldCharType="begin"/>
        </w:r>
        <w:r>
          <w:rPr>
            <w:noProof/>
            <w:webHidden/>
          </w:rPr>
          <w:instrText xml:space="preserve"> PAGEREF _Toc216388752 \h </w:instrText>
        </w:r>
        <w:r>
          <w:rPr>
            <w:noProof/>
            <w:webHidden/>
          </w:rPr>
        </w:r>
        <w:r>
          <w:rPr>
            <w:noProof/>
            <w:webHidden/>
          </w:rPr>
          <w:fldChar w:fldCharType="separate"/>
        </w:r>
        <w:r>
          <w:rPr>
            <w:noProof/>
            <w:webHidden/>
          </w:rPr>
          <w:t>76</w:t>
        </w:r>
        <w:r>
          <w:rPr>
            <w:noProof/>
            <w:webHidden/>
          </w:rPr>
          <w:fldChar w:fldCharType="end"/>
        </w:r>
      </w:hyperlink>
    </w:p>
    <w:p w14:paraId="03F83DBC" w14:textId="637FE81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3" w:history="1">
        <w:r w:rsidRPr="005A725E">
          <w:rPr>
            <w:rStyle w:val="Hyperlink"/>
            <w:noProof/>
          </w:rPr>
          <w:t>Hình 3.9 Giao diện Header</w:t>
        </w:r>
        <w:r>
          <w:rPr>
            <w:noProof/>
            <w:webHidden/>
          </w:rPr>
          <w:tab/>
        </w:r>
        <w:r>
          <w:rPr>
            <w:noProof/>
            <w:webHidden/>
          </w:rPr>
          <w:fldChar w:fldCharType="begin"/>
        </w:r>
        <w:r>
          <w:rPr>
            <w:noProof/>
            <w:webHidden/>
          </w:rPr>
          <w:instrText xml:space="preserve"> PAGEREF _Toc216388753 \h </w:instrText>
        </w:r>
        <w:r>
          <w:rPr>
            <w:noProof/>
            <w:webHidden/>
          </w:rPr>
        </w:r>
        <w:r>
          <w:rPr>
            <w:noProof/>
            <w:webHidden/>
          </w:rPr>
          <w:fldChar w:fldCharType="separate"/>
        </w:r>
        <w:r>
          <w:rPr>
            <w:noProof/>
            <w:webHidden/>
          </w:rPr>
          <w:t>77</w:t>
        </w:r>
        <w:r>
          <w:rPr>
            <w:noProof/>
            <w:webHidden/>
          </w:rPr>
          <w:fldChar w:fldCharType="end"/>
        </w:r>
      </w:hyperlink>
    </w:p>
    <w:p w14:paraId="65651A74" w14:textId="1A0A135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4" w:history="1">
        <w:r w:rsidRPr="005A725E">
          <w:rPr>
            <w:rStyle w:val="Hyperlink"/>
            <w:noProof/>
          </w:rPr>
          <w:t>Hình 3.10 Giao diện Sidebar khách hàng</w:t>
        </w:r>
        <w:r>
          <w:rPr>
            <w:noProof/>
            <w:webHidden/>
          </w:rPr>
          <w:tab/>
        </w:r>
        <w:r>
          <w:rPr>
            <w:noProof/>
            <w:webHidden/>
          </w:rPr>
          <w:fldChar w:fldCharType="begin"/>
        </w:r>
        <w:r>
          <w:rPr>
            <w:noProof/>
            <w:webHidden/>
          </w:rPr>
          <w:instrText xml:space="preserve"> PAGEREF _Toc216388754 \h </w:instrText>
        </w:r>
        <w:r>
          <w:rPr>
            <w:noProof/>
            <w:webHidden/>
          </w:rPr>
        </w:r>
        <w:r>
          <w:rPr>
            <w:noProof/>
            <w:webHidden/>
          </w:rPr>
          <w:fldChar w:fldCharType="separate"/>
        </w:r>
        <w:r>
          <w:rPr>
            <w:noProof/>
            <w:webHidden/>
          </w:rPr>
          <w:t>78</w:t>
        </w:r>
        <w:r>
          <w:rPr>
            <w:noProof/>
            <w:webHidden/>
          </w:rPr>
          <w:fldChar w:fldCharType="end"/>
        </w:r>
      </w:hyperlink>
    </w:p>
    <w:p w14:paraId="72B4C714" w14:textId="2E0F24F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5" w:history="1">
        <w:r w:rsidRPr="005A725E">
          <w:rPr>
            <w:rStyle w:val="Hyperlink"/>
            <w:noProof/>
          </w:rPr>
          <w:t>Hình 3.11 Giao diện Sidebar Bệnh viện</w:t>
        </w:r>
        <w:r>
          <w:rPr>
            <w:noProof/>
            <w:webHidden/>
          </w:rPr>
          <w:tab/>
        </w:r>
        <w:r>
          <w:rPr>
            <w:noProof/>
            <w:webHidden/>
          </w:rPr>
          <w:fldChar w:fldCharType="begin"/>
        </w:r>
        <w:r>
          <w:rPr>
            <w:noProof/>
            <w:webHidden/>
          </w:rPr>
          <w:instrText xml:space="preserve"> PAGEREF _Toc216388755 \h </w:instrText>
        </w:r>
        <w:r>
          <w:rPr>
            <w:noProof/>
            <w:webHidden/>
          </w:rPr>
        </w:r>
        <w:r>
          <w:rPr>
            <w:noProof/>
            <w:webHidden/>
          </w:rPr>
          <w:fldChar w:fldCharType="separate"/>
        </w:r>
        <w:r>
          <w:rPr>
            <w:noProof/>
            <w:webHidden/>
          </w:rPr>
          <w:t>78</w:t>
        </w:r>
        <w:r>
          <w:rPr>
            <w:noProof/>
            <w:webHidden/>
          </w:rPr>
          <w:fldChar w:fldCharType="end"/>
        </w:r>
      </w:hyperlink>
    </w:p>
    <w:p w14:paraId="1C463C89" w14:textId="7E91F38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6" w:history="1">
        <w:r w:rsidRPr="005A725E">
          <w:rPr>
            <w:rStyle w:val="Hyperlink"/>
            <w:noProof/>
          </w:rPr>
          <w:t>Hình 3.12 Sidebar Admin</w:t>
        </w:r>
        <w:r>
          <w:rPr>
            <w:noProof/>
            <w:webHidden/>
          </w:rPr>
          <w:tab/>
        </w:r>
        <w:r>
          <w:rPr>
            <w:noProof/>
            <w:webHidden/>
          </w:rPr>
          <w:fldChar w:fldCharType="begin"/>
        </w:r>
        <w:r>
          <w:rPr>
            <w:noProof/>
            <w:webHidden/>
          </w:rPr>
          <w:instrText xml:space="preserve"> PAGEREF _Toc216388756 \h </w:instrText>
        </w:r>
        <w:r>
          <w:rPr>
            <w:noProof/>
            <w:webHidden/>
          </w:rPr>
        </w:r>
        <w:r>
          <w:rPr>
            <w:noProof/>
            <w:webHidden/>
          </w:rPr>
          <w:fldChar w:fldCharType="separate"/>
        </w:r>
        <w:r>
          <w:rPr>
            <w:noProof/>
            <w:webHidden/>
          </w:rPr>
          <w:t>79</w:t>
        </w:r>
        <w:r>
          <w:rPr>
            <w:noProof/>
            <w:webHidden/>
          </w:rPr>
          <w:fldChar w:fldCharType="end"/>
        </w:r>
      </w:hyperlink>
    </w:p>
    <w:p w14:paraId="4D8D0765" w14:textId="0196C2F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7" w:history="1">
        <w:r w:rsidRPr="005A725E">
          <w:rPr>
            <w:rStyle w:val="Hyperlink"/>
            <w:noProof/>
          </w:rPr>
          <w:t>Hình 3.13 Trang giới thiệu với khách hàng</w:t>
        </w:r>
        <w:r>
          <w:rPr>
            <w:noProof/>
            <w:webHidden/>
          </w:rPr>
          <w:tab/>
        </w:r>
        <w:r>
          <w:rPr>
            <w:noProof/>
            <w:webHidden/>
          </w:rPr>
          <w:fldChar w:fldCharType="begin"/>
        </w:r>
        <w:r>
          <w:rPr>
            <w:noProof/>
            <w:webHidden/>
          </w:rPr>
          <w:instrText xml:space="preserve"> PAGEREF _Toc216388757 \h </w:instrText>
        </w:r>
        <w:r>
          <w:rPr>
            <w:noProof/>
            <w:webHidden/>
          </w:rPr>
        </w:r>
        <w:r>
          <w:rPr>
            <w:noProof/>
            <w:webHidden/>
          </w:rPr>
          <w:fldChar w:fldCharType="separate"/>
        </w:r>
        <w:r>
          <w:rPr>
            <w:noProof/>
            <w:webHidden/>
          </w:rPr>
          <w:t>80</w:t>
        </w:r>
        <w:r>
          <w:rPr>
            <w:noProof/>
            <w:webHidden/>
          </w:rPr>
          <w:fldChar w:fldCharType="end"/>
        </w:r>
      </w:hyperlink>
    </w:p>
    <w:p w14:paraId="36618D4D" w14:textId="192859BC"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8" w:history="1">
        <w:r w:rsidRPr="005A725E">
          <w:rPr>
            <w:rStyle w:val="Hyperlink"/>
            <w:noProof/>
          </w:rPr>
          <w:t>Hình 3.14</w:t>
        </w:r>
        <w:r w:rsidRPr="005A725E">
          <w:rPr>
            <w:rStyle w:val="Hyperlink"/>
            <w:noProof/>
            <w:lang w:val="en-US"/>
          </w:rPr>
          <w:t xml:space="preserve"> Giới thiệu các gói bảo hiểm</w:t>
        </w:r>
        <w:r>
          <w:rPr>
            <w:noProof/>
            <w:webHidden/>
          </w:rPr>
          <w:tab/>
        </w:r>
        <w:r>
          <w:rPr>
            <w:noProof/>
            <w:webHidden/>
          </w:rPr>
          <w:fldChar w:fldCharType="begin"/>
        </w:r>
        <w:r>
          <w:rPr>
            <w:noProof/>
            <w:webHidden/>
          </w:rPr>
          <w:instrText xml:space="preserve"> PAGEREF _Toc216388758 \h </w:instrText>
        </w:r>
        <w:r>
          <w:rPr>
            <w:noProof/>
            <w:webHidden/>
          </w:rPr>
        </w:r>
        <w:r>
          <w:rPr>
            <w:noProof/>
            <w:webHidden/>
          </w:rPr>
          <w:fldChar w:fldCharType="separate"/>
        </w:r>
        <w:r>
          <w:rPr>
            <w:noProof/>
            <w:webHidden/>
          </w:rPr>
          <w:t>80</w:t>
        </w:r>
        <w:r>
          <w:rPr>
            <w:noProof/>
            <w:webHidden/>
          </w:rPr>
          <w:fldChar w:fldCharType="end"/>
        </w:r>
      </w:hyperlink>
    </w:p>
    <w:p w14:paraId="5776941E" w14:textId="7D6A7B8C"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59" w:history="1">
        <w:r w:rsidRPr="005A725E">
          <w:rPr>
            <w:rStyle w:val="Hyperlink"/>
            <w:noProof/>
          </w:rPr>
          <w:t>Hình 3.15 Giao diện trang chủ khách hàng</w:t>
        </w:r>
        <w:r>
          <w:rPr>
            <w:noProof/>
            <w:webHidden/>
          </w:rPr>
          <w:tab/>
        </w:r>
        <w:r>
          <w:rPr>
            <w:noProof/>
            <w:webHidden/>
          </w:rPr>
          <w:fldChar w:fldCharType="begin"/>
        </w:r>
        <w:r>
          <w:rPr>
            <w:noProof/>
            <w:webHidden/>
          </w:rPr>
          <w:instrText xml:space="preserve"> PAGEREF _Toc216388759 \h </w:instrText>
        </w:r>
        <w:r>
          <w:rPr>
            <w:noProof/>
            <w:webHidden/>
          </w:rPr>
        </w:r>
        <w:r>
          <w:rPr>
            <w:noProof/>
            <w:webHidden/>
          </w:rPr>
          <w:fldChar w:fldCharType="separate"/>
        </w:r>
        <w:r>
          <w:rPr>
            <w:noProof/>
            <w:webHidden/>
          </w:rPr>
          <w:t>81</w:t>
        </w:r>
        <w:r>
          <w:rPr>
            <w:noProof/>
            <w:webHidden/>
          </w:rPr>
          <w:fldChar w:fldCharType="end"/>
        </w:r>
      </w:hyperlink>
    </w:p>
    <w:p w14:paraId="7B1D383C" w14:textId="5D12CDF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0" w:history="1">
        <w:r w:rsidRPr="005A725E">
          <w:rPr>
            <w:rStyle w:val="Hyperlink"/>
            <w:noProof/>
          </w:rPr>
          <w:t>Hình 3.16 Giao diện xem nhật ký của khách hàng</w:t>
        </w:r>
        <w:r>
          <w:rPr>
            <w:noProof/>
            <w:webHidden/>
          </w:rPr>
          <w:tab/>
        </w:r>
        <w:r>
          <w:rPr>
            <w:noProof/>
            <w:webHidden/>
          </w:rPr>
          <w:fldChar w:fldCharType="begin"/>
        </w:r>
        <w:r>
          <w:rPr>
            <w:noProof/>
            <w:webHidden/>
          </w:rPr>
          <w:instrText xml:space="preserve"> PAGEREF _Toc216388760 \h </w:instrText>
        </w:r>
        <w:r>
          <w:rPr>
            <w:noProof/>
            <w:webHidden/>
          </w:rPr>
        </w:r>
        <w:r>
          <w:rPr>
            <w:noProof/>
            <w:webHidden/>
          </w:rPr>
          <w:fldChar w:fldCharType="separate"/>
        </w:r>
        <w:r>
          <w:rPr>
            <w:noProof/>
            <w:webHidden/>
          </w:rPr>
          <w:t>81</w:t>
        </w:r>
        <w:r>
          <w:rPr>
            <w:noProof/>
            <w:webHidden/>
          </w:rPr>
          <w:fldChar w:fldCharType="end"/>
        </w:r>
      </w:hyperlink>
    </w:p>
    <w:p w14:paraId="2B0340DF" w14:textId="5921CFD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1" w:history="1">
        <w:r w:rsidRPr="005A725E">
          <w:rPr>
            <w:rStyle w:val="Hyperlink"/>
            <w:noProof/>
          </w:rPr>
          <w:t>Hình 3.17 Giao diện gói bảo hiểm</w:t>
        </w:r>
        <w:r>
          <w:rPr>
            <w:noProof/>
            <w:webHidden/>
          </w:rPr>
          <w:tab/>
        </w:r>
        <w:r>
          <w:rPr>
            <w:noProof/>
            <w:webHidden/>
          </w:rPr>
          <w:fldChar w:fldCharType="begin"/>
        </w:r>
        <w:r>
          <w:rPr>
            <w:noProof/>
            <w:webHidden/>
          </w:rPr>
          <w:instrText xml:space="preserve"> PAGEREF _Toc216388761 \h </w:instrText>
        </w:r>
        <w:r>
          <w:rPr>
            <w:noProof/>
            <w:webHidden/>
          </w:rPr>
        </w:r>
        <w:r>
          <w:rPr>
            <w:noProof/>
            <w:webHidden/>
          </w:rPr>
          <w:fldChar w:fldCharType="separate"/>
        </w:r>
        <w:r>
          <w:rPr>
            <w:noProof/>
            <w:webHidden/>
          </w:rPr>
          <w:t>82</w:t>
        </w:r>
        <w:r>
          <w:rPr>
            <w:noProof/>
            <w:webHidden/>
          </w:rPr>
          <w:fldChar w:fldCharType="end"/>
        </w:r>
      </w:hyperlink>
    </w:p>
    <w:p w14:paraId="36DC7438" w14:textId="7E40B8B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2" w:history="1">
        <w:r w:rsidRPr="005A725E">
          <w:rPr>
            <w:rStyle w:val="Hyperlink"/>
            <w:noProof/>
          </w:rPr>
          <w:t>Hình 3.18 Giao diện chọn hình thức thanh toán</w:t>
        </w:r>
        <w:r>
          <w:rPr>
            <w:noProof/>
            <w:webHidden/>
          </w:rPr>
          <w:tab/>
        </w:r>
        <w:r>
          <w:rPr>
            <w:noProof/>
            <w:webHidden/>
          </w:rPr>
          <w:fldChar w:fldCharType="begin"/>
        </w:r>
        <w:r>
          <w:rPr>
            <w:noProof/>
            <w:webHidden/>
          </w:rPr>
          <w:instrText xml:space="preserve"> PAGEREF _Toc216388762 \h </w:instrText>
        </w:r>
        <w:r>
          <w:rPr>
            <w:noProof/>
            <w:webHidden/>
          </w:rPr>
        </w:r>
        <w:r>
          <w:rPr>
            <w:noProof/>
            <w:webHidden/>
          </w:rPr>
          <w:fldChar w:fldCharType="separate"/>
        </w:r>
        <w:r>
          <w:rPr>
            <w:noProof/>
            <w:webHidden/>
          </w:rPr>
          <w:t>82</w:t>
        </w:r>
        <w:r>
          <w:rPr>
            <w:noProof/>
            <w:webHidden/>
          </w:rPr>
          <w:fldChar w:fldCharType="end"/>
        </w:r>
      </w:hyperlink>
    </w:p>
    <w:p w14:paraId="42634D94" w14:textId="03CC7D6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3" w:history="1">
        <w:r w:rsidRPr="005A725E">
          <w:rPr>
            <w:rStyle w:val="Hyperlink"/>
            <w:noProof/>
          </w:rPr>
          <w:t>Hình 3.19 Giao diện khách hàng điền thông tin cả nhân</w:t>
        </w:r>
        <w:r>
          <w:rPr>
            <w:noProof/>
            <w:webHidden/>
          </w:rPr>
          <w:tab/>
        </w:r>
        <w:r>
          <w:rPr>
            <w:noProof/>
            <w:webHidden/>
          </w:rPr>
          <w:fldChar w:fldCharType="begin"/>
        </w:r>
        <w:r>
          <w:rPr>
            <w:noProof/>
            <w:webHidden/>
          </w:rPr>
          <w:instrText xml:space="preserve"> PAGEREF _Toc216388763 \h </w:instrText>
        </w:r>
        <w:r>
          <w:rPr>
            <w:noProof/>
            <w:webHidden/>
          </w:rPr>
        </w:r>
        <w:r>
          <w:rPr>
            <w:noProof/>
            <w:webHidden/>
          </w:rPr>
          <w:fldChar w:fldCharType="separate"/>
        </w:r>
        <w:r>
          <w:rPr>
            <w:noProof/>
            <w:webHidden/>
          </w:rPr>
          <w:t>83</w:t>
        </w:r>
        <w:r>
          <w:rPr>
            <w:noProof/>
            <w:webHidden/>
          </w:rPr>
          <w:fldChar w:fldCharType="end"/>
        </w:r>
      </w:hyperlink>
    </w:p>
    <w:p w14:paraId="76A3FA4F" w14:textId="5300BEC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4" w:history="1">
        <w:r w:rsidRPr="005A725E">
          <w:rPr>
            <w:rStyle w:val="Hyperlink"/>
            <w:noProof/>
          </w:rPr>
          <w:t xml:space="preserve">Hình 3.20 Giao diện khách hàng </w:t>
        </w:r>
        <w:r w:rsidRPr="005A725E">
          <w:rPr>
            <w:rStyle w:val="Hyperlink"/>
            <w:noProof/>
            <w:lang w:val="en-US"/>
          </w:rPr>
          <w:t>xác nhận thông tin</w:t>
        </w:r>
        <w:r>
          <w:rPr>
            <w:noProof/>
            <w:webHidden/>
          </w:rPr>
          <w:tab/>
        </w:r>
        <w:r>
          <w:rPr>
            <w:noProof/>
            <w:webHidden/>
          </w:rPr>
          <w:fldChar w:fldCharType="begin"/>
        </w:r>
        <w:r>
          <w:rPr>
            <w:noProof/>
            <w:webHidden/>
          </w:rPr>
          <w:instrText xml:space="preserve"> PAGEREF _Toc216388764 \h </w:instrText>
        </w:r>
        <w:r>
          <w:rPr>
            <w:noProof/>
            <w:webHidden/>
          </w:rPr>
        </w:r>
        <w:r>
          <w:rPr>
            <w:noProof/>
            <w:webHidden/>
          </w:rPr>
          <w:fldChar w:fldCharType="separate"/>
        </w:r>
        <w:r>
          <w:rPr>
            <w:noProof/>
            <w:webHidden/>
          </w:rPr>
          <w:t>83</w:t>
        </w:r>
        <w:r>
          <w:rPr>
            <w:noProof/>
            <w:webHidden/>
          </w:rPr>
          <w:fldChar w:fldCharType="end"/>
        </w:r>
      </w:hyperlink>
    </w:p>
    <w:p w14:paraId="0BC696D9" w14:textId="46914F9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5" w:history="1">
        <w:r w:rsidRPr="005A725E">
          <w:rPr>
            <w:rStyle w:val="Hyperlink"/>
            <w:noProof/>
          </w:rPr>
          <w:t>Hình 3.21</w:t>
        </w:r>
        <w:r w:rsidRPr="005A725E">
          <w:rPr>
            <w:rStyle w:val="Hyperlink"/>
            <w:noProof/>
            <w:lang w:val="en-US"/>
          </w:rPr>
          <w:t xml:space="preserve"> Giao diện xác thực danh tính CCCD</w:t>
        </w:r>
        <w:r>
          <w:rPr>
            <w:noProof/>
            <w:webHidden/>
          </w:rPr>
          <w:tab/>
        </w:r>
        <w:r>
          <w:rPr>
            <w:noProof/>
            <w:webHidden/>
          </w:rPr>
          <w:fldChar w:fldCharType="begin"/>
        </w:r>
        <w:r>
          <w:rPr>
            <w:noProof/>
            <w:webHidden/>
          </w:rPr>
          <w:instrText xml:space="preserve"> PAGEREF _Toc216388765 \h </w:instrText>
        </w:r>
        <w:r>
          <w:rPr>
            <w:noProof/>
            <w:webHidden/>
          </w:rPr>
        </w:r>
        <w:r>
          <w:rPr>
            <w:noProof/>
            <w:webHidden/>
          </w:rPr>
          <w:fldChar w:fldCharType="separate"/>
        </w:r>
        <w:r>
          <w:rPr>
            <w:noProof/>
            <w:webHidden/>
          </w:rPr>
          <w:t>84</w:t>
        </w:r>
        <w:r>
          <w:rPr>
            <w:noProof/>
            <w:webHidden/>
          </w:rPr>
          <w:fldChar w:fldCharType="end"/>
        </w:r>
      </w:hyperlink>
    </w:p>
    <w:p w14:paraId="5C95B6E8" w14:textId="3E118B1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6" w:history="1">
        <w:r w:rsidRPr="005A725E">
          <w:rPr>
            <w:rStyle w:val="Hyperlink"/>
            <w:noProof/>
          </w:rPr>
          <w:t>Hình 3.22 Giao diện khách hàng quản lý hợp đồng</w:t>
        </w:r>
        <w:r>
          <w:rPr>
            <w:noProof/>
            <w:webHidden/>
          </w:rPr>
          <w:tab/>
        </w:r>
        <w:r>
          <w:rPr>
            <w:noProof/>
            <w:webHidden/>
          </w:rPr>
          <w:fldChar w:fldCharType="begin"/>
        </w:r>
        <w:r>
          <w:rPr>
            <w:noProof/>
            <w:webHidden/>
          </w:rPr>
          <w:instrText xml:space="preserve"> PAGEREF _Toc216388766 \h </w:instrText>
        </w:r>
        <w:r>
          <w:rPr>
            <w:noProof/>
            <w:webHidden/>
          </w:rPr>
        </w:r>
        <w:r>
          <w:rPr>
            <w:noProof/>
            <w:webHidden/>
          </w:rPr>
          <w:fldChar w:fldCharType="separate"/>
        </w:r>
        <w:r>
          <w:rPr>
            <w:noProof/>
            <w:webHidden/>
          </w:rPr>
          <w:t>84</w:t>
        </w:r>
        <w:r>
          <w:rPr>
            <w:noProof/>
            <w:webHidden/>
          </w:rPr>
          <w:fldChar w:fldCharType="end"/>
        </w:r>
      </w:hyperlink>
    </w:p>
    <w:p w14:paraId="7696C555" w14:textId="29BF2B6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7" w:history="1">
        <w:r w:rsidRPr="005A725E">
          <w:rPr>
            <w:rStyle w:val="Hyperlink"/>
            <w:noProof/>
          </w:rPr>
          <w:t>Hình 3.23</w:t>
        </w:r>
        <w:r w:rsidRPr="005A725E">
          <w:rPr>
            <w:rStyle w:val="Hyperlink"/>
            <w:noProof/>
            <w:lang w:val="en-US"/>
          </w:rPr>
          <w:t xml:space="preserve"> Giao diện khách hàng xem chi tiết hợp đồng</w:t>
        </w:r>
        <w:r>
          <w:rPr>
            <w:noProof/>
            <w:webHidden/>
          </w:rPr>
          <w:tab/>
        </w:r>
        <w:r>
          <w:rPr>
            <w:noProof/>
            <w:webHidden/>
          </w:rPr>
          <w:fldChar w:fldCharType="begin"/>
        </w:r>
        <w:r>
          <w:rPr>
            <w:noProof/>
            <w:webHidden/>
          </w:rPr>
          <w:instrText xml:space="preserve"> PAGEREF _Toc216388767 \h </w:instrText>
        </w:r>
        <w:r>
          <w:rPr>
            <w:noProof/>
            <w:webHidden/>
          </w:rPr>
        </w:r>
        <w:r>
          <w:rPr>
            <w:noProof/>
            <w:webHidden/>
          </w:rPr>
          <w:fldChar w:fldCharType="separate"/>
        </w:r>
        <w:r>
          <w:rPr>
            <w:noProof/>
            <w:webHidden/>
          </w:rPr>
          <w:t>85</w:t>
        </w:r>
        <w:r>
          <w:rPr>
            <w:noProof/>
            <w:webHidden/>
          </w:rPr>
          <w:fldChar w:fldCharType="end"/>
        </w:r>
      </w:hyperlink>
    </w:p>
    <w:p w14:paraId="111D5308" w14:textId="304B679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8" w:history="1">
        <w:r w:rsidRPr="005A725E">
          <w:rPr>
            <w:rStyle w:val="Hyperlink"/>
            <w:noProof/>
          </w:rPr>
          <w:t>Hình 3.24</w:t>
        </w:r>
        <w:r w:rsidRPr="005A725E">
          <w:rPr>
            <w:rStyle w:val="Hyperlink"/>
            <w:noProof/>
            <w:lang w:val="en-US"/>
          </w:rPr>
          <w:t xml:space="preserve"> Giao diện tải xuống hợp đồng PDF</w:t>
        </w:r>
        <w:r>
          <w:rPr>
            <w:noProof/>
            <w:webHidden/>
          </w:rPr>
          <w:tab/>
        </w:r>
        <w:r>
          <w:rPr>
            <w:noProof/>
            <w:webHidden/>
          </w:rPr>
          <w:fldChar w:fldCharType="begin"/>
        </w:r>
        <w:r>
          <w:rPr>
            <w:noProof/>
            <w:webHidden/>
          </w:rPr>
          <w:instrText xml:space="preserve"> PAGEREF _Toc216388768 \h </w:instrText>
        </w:r>
        <w:r>
          <w:rPr>
            <w:noProof/>
            <w:webHidden/>
          </w:rPr>
        </w:r>
        <w:r>
          <w:rPr>
            <w:noProof/>
            <w:webHidden/>
          </w:rPr>
          <w:fldChar w:fldCharType="separate"/>
        </w:r>
        <w:r>
          <w:rPr>
            <w:noProof/>
            <w:webHidden/>
          </w:rPr>
          <w:t>85</w:t>
        </w:r>
        <w:r>
          <w:rPr>
            <w:noProof/>
            <w:webHidden/>
          </w:rPr>
          <w:fldChar w:fldCharType="end"/>
        </w:r>
      </w:hyperlink>
    </w:p>
    <w:p w14:paraId="2D0704D7" w14:textId="12E55E0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69" w:history="1">
        <w:r w:rsidRPr="005A725E">
          <w:rPr>
            <w:rStyle w:val="Hyperlink"/>
            <w:noProof/>
          </w:rPr>
          <w:t>Hình 3.25</w:t>
        </w:r>
        <w:r w:rsidRPr="005A725E">
          <w:rPr>
            <w:rStyle w:val="Hyperlink"/>
            <w:noProof/>
            <w:lang w:val="en-US"/>
          </w:rPr>
          <w:t xml:space="preserve"> Giao diện hủy hợp đồng</w:t>
        </w:r>
        <w:r>
          <w:rPr>
            <w:noProof/>
            <w:webHidden/>
          </w:rPr>
          <w:tab/>
        </w:r>
        <w:r>
          <w:rPr>
            <w:noProof/>
            <w:webHidden/>
          </w:rPr>
          <w:fldChar w:fldCharType="begin"/>
        </w:r>
        <w:r>
          <w:rPr>
            <w:noProof/>
            <w:webHidden/>
          </w:rPr>
          <w:instrText xml:space="preserve"> PAGEREF _Toc216388769 \h </w:instrText>
        </w:r>
        <w:r>
          <w:rPr>
            <w:noProof/>
            <w:webHidden/>
          </w:rPr>
        </w:r>
        <w:r>
          <w:rPr>
            <w:noProof/>
            <w:webHidden/>
          </w:rPr>
          <w:fldChar w:fldCharType="separate"/>
        </w:r>
        <w:r>
          <w:rPr>
            <w:noProof/>
            <w:webHidden/>
          </w:rPr>
          <w:t>86</w:t>
        </w:r>
        <w:r>
          <w:rPr>
            <w:noProof/>
            <w:webHidden/>
          </w:rPr>
          <w:fldChar w:fldCharType="end"/>
        </w:r>
      </w:hyperlink>
    </w:p>
    <w:p w14:paraId="01518905" w14:textId="3B840FB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0" w:history="1">
        <w:r w:rsidRPr="005A725E">
          <w:rPr>
            <w:rStyle w:val="Hyperlink"/>
            <w:noProof/>
          </w:rPr>
          <w:t>Hình 3.26 Giao diện trang yêu cầu bồi thường</w:t>
        </w:r>
        <w:r>
          <w:rPr>
            <w:noProof/>
            <w:webHidden/>
          </w:rPr>
          <w:tab/>
        </w:r>
        <w:r>
          <w:rPr>
            <w:noProof/>
            <w:webHidden/>
          </w:rPr>
          <w:fldChar w:fldCharType="begin"/>
        </w:r>
        <w:r>
          <w:rPr>
            <w:noProof/>
            <w:webHidden/>
          </w:rPr>
          <w:instrText xml:space="preserve"> PAGEREF _Toc216388770 \h </w:instrText>
        </w:r>
        <w:r>
          <w:rPr>
            <w:noProof/>
            <w:webHidden/>
          </w:rPr>
        </w:r>
        <w:r>
          <w:rPr>
            <w:noProof/>
            <w:webHidden/>
          </w:rPr>
          <w:fldChar w:fldCharType="separate"/>
        </w:r>
        <w:r>
          <w:rPr>
            <w:noProof/>
            <w:webHidden/>
          </w:rPr>
          <w:t>86</w:t>
        </w:r>
        <w:r>
          <w:rPr>
            <w:noProof/>
            <w:webHidden/>
          </w:rPr>
          <w:fldChar w:fldCharType="end"/>
        </w:r>
      </w:hyperlink>
    </w:p>
    <w:p w14:paraId="30024149" w14:textId="34474F9D"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1" w:history="1">
        <w:r w:rsidRPr="005A725E">
          <w:rPr>
            <w:rStyle w:val="Hyperlink"/>
            <w:noProof/>
          </w:rPr>
          <w:t>Hình 3.27 Giao diện yêu cầu bồi thường – bước 1</w:t>
        </w:r>
        <w:r>
          <w:rPr>
            <w:noProof/>
            <w:webHidden/>
          </w:rPr>
          <w:tab/>
        </w:r>
        <w:r>
          <w:rPr>
            <w:noProof/>
            <w:webHidden/>
          </w:rPr>
          <w:fldChar w:fldCharType="begin"/>
        </w:r>
        <w:r>
          <w:rPr>
            <w:noProof/>
            <w:webHidden/>
          </w:rPr>
          <w:instrText xml:space="preserve"> PAGEREF _Toc216388771 \h </w:instrText>
        </w:r>
        <w:r>
          <w:rPr>
            <w:noProof/>
            <w:webHidden/>
          </w:rPr>
        </w:r>
        <w:r>
          <w:rPr>
            <w:noProof/>
            <w:webHidden/>
          </w:rPr>
          <w:fldChar w:fldCharType="separate"/>
        </w:r>
        <w:r>
          <w:rPr>
            <w:noProof/>
            <w:webHidden/>
          </w:rPr>
          <w:t>87</w:t>
        </w:r>
        <w:r>
          <w:rPr>
            <w:noProof/>
            <w:webHidden/>
          </w:rPr>
          <w:fldChar w:fldCharType="end"/>
        </w:r>
      </w:hyperlink>
    </w:p>
    <w:p w14:paraId="618F5766" w14:textId="7FE12AF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2" w:history="1">
        <w:r w:rsidRPr="005A725E">
          <w:rPr>
            <w:rStyle w:val="Hyperlink"/>
            <w:noProof/>
          </w:rPr>
          <w:t>Hình 3.28 Giao diện yêu cầu bồi thường – bước 2</w:t>
        </w:r>
        <w:r>
          <w:rPr>
            <w:noProof/>
            <w:webHidden/>
          </w:rPr>
          <w:tab/>
        </w:r>
        <w:r>
          <w:rPr>
            <w:noProof/>
            <w:webHidden/>
          </w:rPr>
          <w:fldChar w:fldCharType="begin"/>
        </w:r>
        <w:r>
          <w:rPr>
            <w:noProof/>
            <w:webHidden/>
          </w:rPr>
          <w:instrText xml:space="preserve"> PAGEREF _Toc216388772 \h </w:instrText>
        </w:r>
        <w:r>
          <w:rPr>
            <w:noProof/>
            <w:webHidden/>
          </w:rPr>
        </w:r>
        <w:r>
          <w:rPr>
            <w:noProof/>
            <w:webHidden/>
          </w:rPr>
          <w:fldChar w:fldCharType="separate"/>
        </w:r>
        <w:r>
          <w:rPr>
            <w:noProof/>
            <w:webHidden/>
          </w:rPr>
          <w:t>87</w:t>
        </w:r>
        <w:r>
          <w:rPr>
            <w:noProof/>
            <w:webHidden/>
          </w:rPr>
          <w:fldChar w:fldCharType="end"/>
        </w:r>
      </w:hyperlink>
    </w:p>
    <w:p w14:paraId="5318CD24" w14:textId="4A1C6DB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3" w:history="1">
        <w:r w:rsidRPr="005A725E">
          <w:rPr>
            <w:rStyle w:val="Hyperlink"/>
            <w:noProof/>
          </w:rPr>
          <w:t>Hình 3.29 Giao diện yêu cầu bồi thường – bước 3</w:t>
        </w:r>
        <w:r>
          <w:rPr>
            <w:noProof/>
            <w:webHidden/>
          </w:rPr>
          <w:tab/>
        </w:r>
        <w:r>
          <w:rPr>
            <w:noProof/>
            <w:webHidden/>
          </w:rPr>
          <w:fldChar w:fldCharType="begin"/>
        </w:r>
        <w:r>
          <w:rPr>
            <w:noProof/>
            <w:webHidden/>
          </w:rPr>
          <w:instrText xml:space="preserve"> PAGEREF _Toc216388773 \h </w:instrText>
        </w:r>
        <w:r>
          <w:rPr>
            <w:noProof/>
            <w:webHidden/>
          </w:rPr>
        </w:r>
        <w:r>
          <w:rPr>
            <w:noProof/>
            <w:webHidden/>
          </w:rPr>
          <w:fldChar w:fldCharType="separate"/>
        </w:r>
        <w:r>
          <w:rPr>
            <w:noProof/>
            <w:webHidden/>
          </w:rPr>
          <w:t>88</w:t>
        </w:r>
        <w:r>
          <w:rPr>
            <w:noProof/>
            <w:webHidden/>
          </w:rPr>
          <w:fldChar w:fldCharType="end"/>
        </w:r>
      </w:hyperlink>
    </w:p>
    <w:p w14:paraId="7982C194" w14:textId="6558BAA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4" w:history="1">
        <w:r w:rsidRPr="005A725E">
          <w:rPr>
            <w:rStyle w:val="Hyperlink"/>
            <w:noProof/>
          </w:rPr>
          <w:t>Hình 3.30 Giao diện trang thống kê cá nhân</w:t>
        </w:r>
        <w:r>
          <w:rPr>
            <w:noProof/>
            <w:webHidden/>
          </w:rPr>
          <w:tab/>
        </w:r>
        <w:r>
          <w:rPr>
            <w:noProof/>
            <w:webHidden/>
          </w:rPr>
          <w:fldChar w:fldCharType="begin"/>
        </w:r>
        <w:r>
          <w:rPr>
            <w:noProof/>
            <w:webHidden/>
          </w:rPr>
          <w:instrText xml:space="preserve"> PAGEREF _Toc216388774 \h </w:instrText>
        </w:r>
        <w:r>
          <w:rPr>
            <w:noProof/>
            <w:webHidden/>
          </w:rPr>
        </w:r>
        <w:r>
          <w:rPr>
            <w:noProof/>
            <w:webHidden/>
          </w:rPr>
          <w:fldChar w:fldCharType="separate"/>
        </w:r>
        <w:r>
          <w:rPr>
            <w:noProof/>
            <w:webHidden/>
          </w:rPr>
          <w:t>88</w:t>
        </w:r>
        <w:r>
          <w:rPr>
            <w:noProof/>
            <w:webHidden/>
          </w:rPr>
          <w:fldChar w:fldCharType="end"/>
        </w:r>
      </w:hyperlink>
    </w:p>
    <w:p w14:paraId="2849535D" w14:textId="2372334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5" w:history="1">
        <w:r w:rsidRPr="005A725E">
          <w:rPr>
            <w:rStyle w:val="Hyperlink"/>
            <w:noProof/>
          </w:rPr>
          <w:t>Hình 3.31 Giao diện trang chủ bệnh viện</w:t>
        </w:r>
        <w:r>
          <w:rPr>
            <w:noProof/>
            <w:webHidden/>
          </w:rPr>
          <w:tab/>
        </w:r>
        <w:r>
          <w:rPr>
            <w:noProof/>
            <w:webHidden/>
          </w:rPr>
          <w:fldChar w:fldCharType="begin"/>
        </w:r>
        <w:r>
          <w:rPr>
            <w:noProof/>
            <w:webHidden/>
          </w:rPr>
          <w:instrText xml:space="preserve"> PAGEREF _Toc216388775 \h </w:instrText>
        </w:r>
        <w:r>
          <w:rPr>
            <w:noProof/>
            <w:webHidden/>
          </w:rPr>
        </w:r>
        <w:r>
          <w:rPr>
            <w:noProof/>
            <w:webHidden/>
          </w:rPr>
          <w:fldChar w:fldCharType="separate"/>
        </w:r>
        <w:r>
          <w:rPr>
            <w:noProof/>
            <w:webHidden/>
          </w:rPr>
          <w:t>89</w:t>
        </w:r>
        <w:r>
          <w:rPr>
            <w:noProof/>
            <w:webHidden/>
          </w:rPr>
          <w:fldChar w:fldCharType="end"/>
        </w:r>
      </w:hyperlink>
    </w:p>
    <w:p w14:paraId="200FCF5C" w14:textId="06D034F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6" w:history="1">
        <w:r w:rsidRPr="005A725E">
          <w:rPr>
            <w:rStyle w:val="Hyperlink"/>
            <w:noProof/>
          </w:rPr>
          <w:t>Hình 3.32 Giao diện xác thực yêu cầu</w:t>
        </w:r>
        <w:r>
          <w:rPr>
            <w:noProof/>
            <w:webHidden/>
          </w:rPr>
          <w:tab/>
        </w:r>
        <w:r>
          <w:rPr>
            <w:noProof/>
            <w:webHidden/>
          </w:rPr>
          <w:fldChar w:fldCharType="begin"/>
        </w:r>
        <w:r>
          <w:rPr>
            <w:noProof/>
            <w:webHidden/>
          </w:rPr>
          <w:instrText xml:space="preserve"> PAGEREF _Toc216388776 \h </w:instrText>
        </w:r>
        <w:r>
          <w:rPr>
            <w:noProof/>
            <w:webHidden/>
          </w:rPr>
        </w:r>
        <w:r>
          <w:rPr>
            <w:noProof/>
            <w:webHidden/>
          </w:rPr>
          <w:fldChar w:fldCharType="separate"/>
        </w:r>
        <w:r>
          <w:rPr>
            <w:noProof/>
            <w:webHidden/>
          </w:rPr>
          <w:t>89</w:t>
        </w:r>
        <w:r>
          <w:rPr>
            <w:noProof/>
            <w:webHidden/>
          </w:rPr>
          <w:fldChar w:fldCharType="end"/>
        </w:r>
      </w:hyperlink>
    </w:p>
    <w:p w14:paraId="1992B538" w14:textId="17D791C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7" w:history="1">
        <w:r w:rsidRPr="005A725E">
          <w:rPr>
            <w:rStyle w:val="Hyperlink"/>
            <w:noProof/>
          </w:rPr>
          <w:t>Hình 3.33 Giao diện thực hiện xác thực</w:t>
        </w:r>
        <w:r>
          <w:rPr>
            <w:noProof/>
            <w:webHidden/>
          </w:rPr>
          <w:tab/>
        </w:r>
        <w:r>
          <w:rPr>
            <w:noProof/>
            <w:webHidden/>
          </w:rPr>
          <w:fldChar w:fldCharType="begin"/>
        </w:r>
        <w:r>
          <w:rPr>
            <w:noProof/>
            <w:webHidden/>
          </w:rPr>
          <w:instrText xml:space="preserve"> PAGEREF _Toc216388777 \h </w:instrText>
        </w:r>
        <w:r>
          <w:rPr>
            <w:noProof/>
            <w:webHidden/>
          </w:rPr>
        </w:r>
        <w:r>
          <w:rPr>
            <w:noProof/>
            <w:webHidden/>
          </w:rPr>
          <w:fldChar w:fldCharType="separate"/>
        </w:r>
        <w:r>
          <w:rPr>
            <w:noProof/>
            <w:webHidden/>
          </w:rPr>
          <w:t>90</w:t>
        </w:r>
        <w:r>
          <w:rPr>
            <w:noProof/>
            <w:webHidden/>
          </w:rPr>
          <w:fldChar w:fldCharType="end"/>
        </w:r>
      </w:hyperlink>
    </w:p>
    <w:p w14:paraId="2C3EF30C" w14:textId="4A20919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8" w:history="1">
        <w:r w:rsidRPr="005A725E">
          <w:rPr>
            <w:rStyle w:val="Hyperlink"/>
            <w:noProof/>
          </w:rPr>
          <w:t>Hình 3.34 Giao diện trang thống kê bệnh viện</w:t>
        </w:r>
        <w:r>
          <w:rPr>
            <w:noProof/>
            <w:webHidden/>
          </w:rPr>
          <w:tab/>
        </w:r>
        <w:r>
          <w:rPr>
            <w:noProof/>
            <w:webHidden/>
          </w:rPr>
          <w:fldChar w:fldCharType="begin"/>
        </w:r>
        <w:r>
          <w:rPr>
            <w:noProof/>
            <w:webHidden/>
          </w:rPr>
          <w:instrText xml:space="preserve"> PAGEREF _Toc216388778 \h </w:instrText>
        </w:r>
        <w:r>
          <w:rPr>
            <w:noProof/>
            <w:webHidden/>
          </w:rPr>
        </w:r>
        <w:r>
          <w:rPr>
            <w:noProof/>
            <w:webHidden/>
          </w:rPr>
          <w:fldChar w:fldCharType="separate"/>
        </w:r>
        <w:r>
          <w:rPr>
            <w:noProof/>
            <w:webHidden/>
          </w:rPr>
          <w:t>90</w:t>
        </w:r>
        <w:r>
          <w:rPr>
            <w:noProof/>
            <w:webHidden/>
          </w:rPr>
          <w:fldChar w:fldCharType="end"/>
        </w:r>
      </w:hyperlink>
    </w:p>
    <w:p w14:paraId="05FED4B3" w14:textId="05897F2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79" w:history="1">
        <w:r w:rsidRPr="005A725E">
          <w:rPr>
            <w:rStyle w:val="Hyperlink"/>
            <w:noProof/>
          </w:rPr>
          <w:t>Hình 3.35 Giao diện trang chủ của admin</w:t>
        </w:r>
        <w:r>
          <w:rPr>
            <w:noProof/>
            <w:webHidden/>
          </w:rPr>
          <w:tab/>
        </w:r>
        <w:r>
          <w:rPr>
            <w:noProof/>
            <w:webHidden/>
          </w:rPr>
          <w:fldChar w:fldCharType="begin"/>
        </w:r>
        <w:r>
          <w:rPr>
            <w:noProof/>
            <w:webHidden/>
          </w:rPr>
          <w:instrText xml:space="preserve"> PAGEREF _Toc216388779 \h </w:instrText>
        </w:r>
        <w:r>
          <w:rPr>
            <w:noProof/>
            <w:webHidden/>
          </w:rPr>
        </w:r>
        <w:r>
          <w:rPr>
            <w:noProof/>
            <w:webHidden/>
          </w:rPr>
          <w:fldChar w:fldCharType="separate"/>
        </w:r>
        <w:r>
          <w:rPr>
            <w:noProof/>
            <w:webHidden/>
          </w:rPr>
          <w:t>91</w:t>
        </w:r>
        <w:r>
          <w:rPr>
            <w:noProof/>
            <w:webHidden/>
          </w:rPr>
          <w:fldChar w:fldCharType="end"/>
        </w:r>
      </w:hyperlink>
    </w:p>
    <w:p w14:paraId="1C32997E" w14:textId="5FEDF5C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0" w:history="1">
        <w:r w:rsidRPr="005A725E">
          <w:rPr>
            <w:rStyle w:val="Hyperlink"/>
            <w:noProof/>
          </w:rPr>
          <w:t>Hình 3.36 Giao diện quản lý gói bảo hiểm</w:t>
        </w:r>
        <w:r>
          <w:rPr>
            <w:noProof/>
            <w:webHidden/>
          </w:rPr>
          <w:tab/>
        </w:r>
        <w:r>
          <w:rPr>
            <w:noProof/>
            <w:webHidden/>
          </w:rPr>
          <w:fldChar w:fldCharType="begin"/>
        </w:r>
        <w:r>
          <w:rPr>
            <w:noProof/>
            <w:webHidden/>
          </w:rPr>
          <w:instrText xml:space="preserve"> PAGEREF _Toc216388780 \h </w:instrText>
        </w:r>
        <w:r>
          <w:rPr>
            <w:noProof/>
            <w:webHidden/>
          </w:rPr>
        </w:r>
        <w:r>
          <w:rPr>
            <w:noProof/>
            <w:webHidden/>
          </w:rPr>
          <w:fldChar w:fldCharType="separate"/>
        </w:r>
        <w:r>
          <w:rPr>
            <w:noProof/>
            <w:webHidden/>
          </w:rPr>
          <w:t>91</w:t>
        </w:r>
        <w:r>
          <w:rPr>
            <w:noProof/>
            <w:webHidden/>
          </w:rPr>
          <w:fldChar w:fldCharType="end"/>
        </w:r>
      </w:hyperlink>
    </w:p>
    <w:p w14:paraId="5C372EAB" w14:textId="34C94C6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1" w:history="1">
        <w:r w:rsidRPr="005A725E">
          <w:rPr>
            <w:rStyle w:val="Hyperlink"/>
            <w:noProof/>
          </w:rPr>
          <w:t>Hình 3.37 Giao diện quản lý bệnh viện</w:t>
        </w:r>
        <w:r>
          <w:rPr>
            <w:noProof/>
            <w:webHidden/>
          </w:rPr>
          <w:tab/>
        </w:r>
        <w:r>
          <w:rPr>
            <w:noProof/>
            <w:webHidden/>
          </w:rPr>
          <w:fldChar w:fldCharType="begin"/>
        </w:r>
        <w:r>
          <w:rPr>
            <w:noProof/>
            <w:webHidden/>
          </w:rPr>
          <w:instrText xml:space="preserve"> PAGEREF _Toc216388781 \h </w:instrText>
        </w:r>
        <w:r>
          <w:rPr>
            <w:noProof/>
            <w:webHidden/>
          </w:rPr>
        </w:r>
        <w:r>
          <w:rPr>
            <w:noProof/>
            <w:webHidden/>
          </w:rPr>
          <w:fldChar w:fldCharType="separate"/>
        </w:r>
        <w:r>
          <w:rPr>
            <w:noProof/>
            <w:webHidden/>
          </w:rPr>
          <w:t>92</w:t>
        </w:r>
        <w:r>
          <w:rPr>
            <w:noProof/>
            <w:webHidden/>
          </w:rPr>
          <w:fldChar w:fldCharType="end"/>
        </w:r>
      </w:hyperlink>
    </w:p>
    <w:p w14:paraId="4C06434B" w14:textId="4D63B44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2" w:history="1">
        <w:r w:rsidRPr="005A725E">
          <w:rPr>
            <w:rStyle w:val="Hyperlink"/>
            <w:noProof/>
          </w:rPr>
          <w:t>Hình 3.38</w:t>
        </w:r>
        <w:r w:rsidRPr="005A725E">
          <w:rPr>
            <w:rStyle w:val="Hyperlink"/>
            <w:noProof/>
            <w:lang w:val="en-US"/>
          </w:rPr>
          <w:t xml:space="preserve"> Giao diện thêm bệnh viện</w:t>
        </w:r>
        <w:r>
          <w:rPr>
            <w:noProof/>
            <w:webHidden/>
          </w:rPr>
          <w:tab/>
        </w:r>
        <w:r>
          <w:rPr>
            <w:noProof/>
            <w:webHidden/>
          </w:rPr>
          <w:fldChar w:fldCharType="begin"/>
        </w:r>
        <w:r>
          <w:rPr>
            <w:noProof/>
            <w:webHidden/>
          </w:rPr>
          <w:instrText xml:space="preserve"> PAGEREF _Toc216388782 \h </w:instrText>
        </w:r>
        <w:r>
          <w:rPr>
            <w:noProof/>
            <w:webHidden/>
          </w:rPr>
        </w:r>
        <w:r>
          <w:rPr>
            <w:noProof/>
            <w:webHidden/>
          </w:rPr>
          <w:fldChar w:fldCharType="separate"/>
        </w:r>
        <w:r>
          <w:rPr>
            <w:noProof/>
            <w:webHidden/>
          </w:rPr>
          <w:t>92</w:t>
        </w:r>
        <w:r>
          <w:rPr>
            <w:noProof/>
            <w:webHidden/>
          </w:rPr>
          <w:fldChar w:fldCharType="end"/>
        </w:r>
      </w:hyperlink>
    </w:p>
    <w:p w14:paraId="275060AD" w14:textId="492EFAC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3" w:history="1">
        <w:r w:rsidRPr="005A725E">
          <w:rPr>
            <w:rStyle w:val="Hyperlink"/>
            <w:noProof/>
          </w:rPr>
          <w:t>Hình 3.39 Giao diện trang quản lý hợp đồng</w:t>
        </w:r>
        <w:r>
          <w:rPr>
            <w:noProof/>
            <w:webHidden/>
          </w:rPr>
          <w:tab/>
        </w:r>
        <w:r>
          <w:rPr>
            <w:noProof/>
            <w:webHidden/>
          </w:rPr>
          <w:fldChar w:fldCharType="begin"/>
        </w:r>
        <w:r>
          <w:rPr>
            <w:noProof/>
            <w:webHidden/>
          </w:rPr>
          <w:instrText xml:space="preserve"> PAGEREF _Toc216388783 \h </w:instrText>
        </w:r>
        <w:r>
          <w:rPr>
            <w:noProof/>
            <w:webHidden/>
          </w:rPr>
        </w:r>
        <w:r>
          <w:rPr>
            <w:noProof/>
            <w:webHidden/>
          </w:rPr>
          <w:fldChar w:fldCharType="separate"/>
        </w:r>
        <w:r>
          <w:rPr>
            <w:noProof/>
            <w:webHidden/>
          </w:rPr>
          <w:t>93</w:t>
        </w:r>
        <w:r>
          <w:rPr>
            <w:noProof/>
            <w:webHidden/>
          </w:rPr>
          <w:fldChar w:fldCharType="end"/>
        </w:r>
      </w:hyperlink>
    </w:p>
    <w:p w14:paraId="51998AD0" w14:textId="5402607D"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4" w:history="1">
        <w:r w:rsidRPr="005A725E">
          <w:rPr>
            <w:rStyle w:val="Hyperlink"/>
            <w:noProof/>
          </w:rPr>
          <w:t xml:space="preserve">Hình 3.40 Giao diện </w:t>
        </w:r>
        <w:r w:rsidRPr="005A725E">
          <w:rPr>
            <w:rStyle w:val="Hyperlink"/>
            <w:noProof/>
            <w:lang w:val="en-US"/>
          </w:rPr>
          <w:t xml:space="preserve">admin </w:t>
        </w:r>
        <w:r w:rsidRPr="005A725E">
          <w:rPr>
            <w:rStyle w:val="Hyperlink"/>
            <w:noProof/>
          </w:rPr>
          <w:t>xem chi tiết hợp đồng</w:t>
        </w:r>
        <w:r>
          <w:rPr>
            <w:noProof/>
            <w:webHidden/>
          </w:rPr>
          <w:tab/>
        </w:r>
        <w:r>
          <w:rPr>
            <w:noProof/>
            <w:webHidden/>
          </w:rPr>
          <w:fldChar w:fldCharType="begin"/>
        </w:r>
        <w:r>
          <w:rPr>
            <w:noProof/>
            <w:webHidden/>
          </w:rPr>
          <w:instrText xml:space="preserve"> PAGEREF _Toc216388784 \h </w:instrText>
        </w:r>
        <w:r>
          <w:rPr>
            <w:noProof/>
            <w:webHidden/>
          </w:rPr>
        </w:r>
        <w:r>
          <w:rPr>
            <w:noProof/>
            <w:webHidden/>
          </w:rPr>
          <w:fldChar w:fldCharType="separate"/>
        </w:r>
        <w:r>
          <w:rPr>
            <w:noProof/>
            <w:webHidden/>
          </w:rPr>
          <w:t>93</w:t>
        </w:r>
        <w:r>
          <w:rPr>
            <w:noProof/>
            <w:webHidden/>
          </w:rPr>
          <w:fldChar w:fldCharType="end"/>
        </w:r>
      </w:hyperlink>
    </w:p>
    <w:p w14:paraId="0A6F2FB9" w14:textId="7D9B9C3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5" w:history="1">
        <w:r w:rsidRPr="005A725E">
          <w:rPr>
            <w:rStyle w:val="Hyperlink"/>
            <w:noProof/>
          </w:rPr>
          <w:t>Hình 3.41</w:t>
        </w:r>
        <w:r w:rsidRPr="005A725E">
          <w:rPr>
            <w:rStyle w:val="Hyperlink"/>
            <w:noProof/>
            <w:lang w:val="en-US"/>
          </w:rPr>
          <w:t xml:space="preserve"> Giao diện Admin hủy hợp đồng</w:t>
        </w:r>
        <w:r>
          <w:rPr>
            <w:noProof/>
            <w:webHidden/>
          </w:rPr>
          <w:tab/>
        </w:r>
        <w:r>
          <w:rPr>
            <w:noProof/>
            <w:webHidden/>
          </w:rPr>
          <w:fldChar w:fldCharType="begin"/>
        </w:r>
        <w:r>
          <w:rPr>
            <w:noProof/>
            <w:webHidden/>
          </w:rPr>
          <w:instrText xml:space="preserve"> PAGEREF _Toc216388785 \h </w:instrText>
        </w:r>
        <w:r>
          <w:rPr>
            <w:noProof/>
            <w:webHidden/>
          </w:rPr>
        </w:r>
        <w:r>
          <w:rPr>
            <w:noProof/>
            <w:webHidden/>
          </w:rPr>
          <w:fldChar w:fldCharType="separate"/>
        </w:r>
        <w:r>
          <w:rPr>
            <w:noProof/>
            <w:webHidden/>
          </w:rPr>
          <w:t>94</w:t>
        </w:r>
        <w:r>
          <w:rPr>
            <w:noProof/>
            <w:webHidden/>
          </w:rPr>
          <w:fldChar w:fldCharType="end"/>
        </w:r>
      </w:hyperlink>
    </w:p>
    <w:p w14:paraId="66867DBC" w14:textId="764EBB6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6" w:history="1">
        <w:r w:rsidRPr="005A725E">
          <w:rPr>
            <w:rStyle w:val="Hyperlink"/>
            <w:noProof/>
          </w:rPr>
          <w:t>Hình 3.42 Giao diện xử lý yêu cầu</w:t>
        </w:r>
        <w:r>
          <w:rPr>
            <w:noProof/>
            <w:webHidden/>
          </w:rPr>
          <w:tab/>
        </w:r>
        <w:r>
          <w:rPr>
            <w:noProof/>
            <w:webHidden/>
          </w:rPr>
          <w:fldChar w:fldCharType="begin"/>
        </w:r>
        <w:r>
          <w:rPr>
            <w:noProof/>
            <w:webHidden/>
          </w:rPr>
          <w:instrText xml:space="preserve"> PAGEREF _Toc216388786 \h </w:instrText>
        </w:r>
        <w:r>
          <w:rPr>
            <w:noProof/>
            <w:webHidden/>
          </w:rPr>
        </w:r>
        <w:r>
          <w:rPr>
            <w:noProof/>
            <w:webHidden/>
          </w:rPr>
          <w:fldChar w:fldCharType="separate"/>
        </w:r>
        <w:r>
          <w:rPr>
            <w:noProof/>
            <w:webHidden/>
          </w:rPr>
          <w:t>94</w:t>
        </w:r>
        <w:r>
          <w:rPr>
            <w:noProof/>
            <w:webHidden/>
          </w:rPr>
          <w:fldChar w:fldCharType="end"/>
        </w:r>
      </w:hyperlink>
    </w:p>
    <w:p w14:paraId="5092719C" w14:textId="478D9F61"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7" w:history="1">
        <w:r w:rsidRPr="005A725E">
          <w:rPr>
            <w:rStyle w:val="Hyperlink"/>
            <w:noProof/>
          </w:rPr>
          <w:t>Hình 3.43 Giao diện thực hiện phê duyệt yêu cầu</w:t>
        </w:r>
        <w:r>
          <w:rPr>
            <w:noProof/>
            <w:webHidden/>
          </w:rPr>
          <w:tab/>
        </w:r>
        <w:r>
          <w:rPr>
            <w:noProof/>
            <w:webHidden/>
          </w:rPr>
          <w:fldChar w:fldCharType="begin"/>
        </w:r>
        <w:r>
          <w:rPr>
            <w:noProof/>
            <w:webHidden/>
          </w:rPr>
          <w:instrText xml:space="preserve"> PAGEREF _Toc216388787 \h </w:instrText>
        </w:r>
        <w:r>
          <w:rPr>
            <w:noProof/>
            <w:webHidden/>
          </w:rPr>
        </w:r>
        <w:r>
          <w:rPr>
            <w:noProof/>
            <w:webHidden/>
          </w:rPr>
          <w:fldChar w:fldCharType="separate"/>
        </w:r>
        <w:r>
          <w:rPr>
            <w:noProof/>
            <w:webHidden/>
          </w:rPr>
          <w:t>95</w:t>
        </w:r>
        <w:r>
          <w:rPr>
            <w:noProof/>
            <w:webHidden/>
          </w:rPr>
          <w:fldChar w:fldCharType="end"/>
        </w:r>
      </w:hyperlink>
    </w:p>
    <w:p w14:paraId="1D1D3F1F" w14:textId="60BFD0A7"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8" w:history="1">
        <w:r w:rsidRPr="005A725E">
          <w:rPr>
            <w:rStyle w:val="Hyperlink"/>
            <w:noProof/>
          </w:rPr>
          <w:t>Hình 3.44 Giao diện thực hiện từ chối yêu cầu</w:t>
        </w:r>
        <w:r>
          <w:rPr>
            <w:noProof/>
            <w:webHidden/>
          </w:rPr>
          <w:tab/>
        </w:r>
        <w:r>
          <w:rPr>
            <w:noProof/>
            <w:webHidden/>
          </w:rPr>
          <w:fldChar w:fldCharType="begin"/>
        </w:r>
        <w:r>
          <w:rPr>
            <w:noProof/>
            <w:webHidden/>
          </w:rPr>
          <w:instrText xml:space="preserve"> PAGEREF _Toc216388788 \h </w:instrText>
        </w:r>
        <w:r>
          <w:rPr>
            <w:noProof/>
            <w:webHidden/>
          </w:rPr>
        </w:r>
        <w:r>
          <w:rPr>
            <w:noProof/>
            <w:webHidden/>
          </w:rPr>
          <w:fldChar w:fldCharType="separate"/>
        </w:r>
        <w:r>
          <w:rPr>
            <w:noProof/>
            <w:webHidden/>
          </w:rPr>
          <w:t>95</w:t>
        </w:r>
        <w:r>
          <w:rPr>
            <w:noProof/>
            <w:webHidden/>
          </w:rPr>
          <w:fldChar w:fldCharType="end"/>
        </w:r>
      </w:hyperlink>
    </w:p>
    <w:p w14:paraId="060B4CC0" w14:textId="5E5AAE3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89" w:history="1">
        <w:r w:rsidRPr="005A725E">
          <w:rPr>
            <w:rStyle w:val="Hyperlink"/>
            <w:noProof/>
          </w:rPr>
          <w:t>Hình 3.45 Giao diện thống kê tổng quan</w:t>
        </w:r>
        <w:r>
          <w:rPr>
            <w:noProof/>
            <w:webHidden/>
          </w:rPr>
          <w:tab/>
        </w:r>
        <w:r>
          <w:rPr>
            <w:noProof/>
            <w:webHidden/>
          </w:rPr>
          <w:fldChar w:fldCharType="begin"/>
        </w:r>
        <w:r>
          <w:rPr>
            <w:noProof/>
            <w:webHidden/>
          </w:rPr>
          <w:instrText xml:space="preserve"> PAGEREF _Toc216388789 \h </w:instrText>
        </w:r>
        <w:r>
          <w:rPr>
            <w:noProof/>
            <w:webHidden/>
          </w:rPr>
        </w:r>
        <w:r>
          <w:rPr>
            <w:noProof/>
            <w:webHidden/>
          </w:rPr>
          <w:fldChar w:fldCharType="separate"/>
        </w:r>
        <w:r>
          <w:rPr>
            <w:noProof/>
            <w:webHidden/>
          </w:rPr>
          <w:t>96</w:t>
        </w:r>
        <w:r>
          <w:rPr>
            <w:noProof/>
            <w:webHidden/>
          </w:rPr>
          <w:fldChar w:fldCharType="end"/>
        </w:r>
      </w:hyperlink>
    </w:p>
    <w:p w14:paraId="7A8C15F9" w14:textId="685C175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0" w:history="1">
        <w:r w:rsidRPr="005A725E">
          <w:rPr>
            <w:rStyle w:val="Hyperlink"/>
            <w:noProof/>
          </w:rPr>
          <w:t>Hình 3.46 Giao diện điều khiển hợp đồng</w:t>
        </w:r>
        <w:r>
          <w:rPr>
            <w:noProof/>
            <w:webHidden/>
          </w:rPr>
          <w:tab/>
        </w:r>
        <w:r>
          <w:rPr>
            <w:noProof/>
            <w:webHidden/>
          </w:rPr>
          <w:fldChar w:fldCharType="begin"/>
        </w:r>
        <w:r>
          <w:rPr>
            <w:noProof/>
            <w:webHidden/>
          </w:rPr>
          <w:instrText xml:space="preserve"> PAGEREF _Toc216388790 \h </w:instrText>
        </w:r>
        <w:r>
          <w:rPr>
            <w:noProof/>
            <w:webHidden/>
          </w:rPr>
        </w:r>
        <w:r>
          <w:rPr>
            <w:noProof/>
            <w:webHidden/>
          </w:rPr>
          <w:fldChar w:fldCharType="separate"/>
        </w:r>
        <w:r>
          <w:rPr>
            <w:noProof/>
            <w:webHidden/>
          </w:rPr>
          <w:t>96</w:t>
        </w:r>
        <w:r>
          <w:rPr>
            <w:noProof/>
            <w:webHidden/>
          </w:rPr>
          <w:fldChar w:fldCharType="end"/>
        </w:r>
      </w:hyperlink>
    </w:p>
    <w:p w14:paraId="6B33E272" w14:textId="5E97EE9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1" w:history="1">
        <w:r w:rsidRPr="005A725E">
          <w:rPr>
            <w:rStyle w:val="Hyperlink"/>
            <w:noProof/>
          </w:rPr>
          <w:t xml:space="preserve">Hình 3.47 Giao diện quản lý </w:t>
        </w:r>
        <w:r w:rsidRPr="005A725E">
          <w:rPr>
            <w:rStyle w:val="Hyperlink"/>
            <w:noProof/>
            <w:lang w:val="en-US"/>
          </w:rPr>
          <w:t>Smart Contract</w:t>
        </w:r>
        <w:r>
          <w:rPr>
            <w:noProof/>
            <w:webHidden/>
          </w:rPr>
          <w:tab/>
        </w:r>
        <w:r>
          <w:rPr>
            <w:noProof/>
            <w:webHidden/>
          </w:rPr>
          <w:fldChar w:fldCharType="begin"/>
        </w:r>
        <w:r>
          <w:rPr>
            <w:noProof/>
            <w:webHidden/>
          </w:rPr>
          <w:instrText xml:space="preserve"> PAGEREF _Toc216388791 \h </w:instrText>
        </w:r>
        <w:r>
          <w:rPr>
            <w:noProof/>
            <w:webHidden/>
          </w:rPr>
        </w:r>
        <w:r>
          <w:rPr>
            <w:noProof/>
            <w:webHidden/>
          </w:rPr>
          <w:fldChar w:fldCharType="separate"/>
        </w:r>
        <w:r>
          <w:rPr>
            <w:noProof/>
            <w:webHidden/>
          </w:rPr>
          <w:t>97</w:t>
        </w:r>
        <w:r>
          <w:rPr>
            <w:noProof/>
            <w:webHidden/>
          </w:rPr>
          <w:fldChar w:fldCharType="end"/>
        </w:r>
      </w:hyperlink>
    </w:p>
    <w:p w14:paraId="40832C52" w14:textId="30905F5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2" w:history="1">
        <w:r w:rsidRPr="005A725E">
          <w:rPr>
            <w:rStyle w:val="Hyperlink"/>
            <w:noProof/>
          </w:rPr>
          <w:t>Hình 3.48</w:t>
        </w:r>
        <w:r w:rsidRPr="005A725E">
          <w:rPr>
            <w:rStyle w:val="Hyperlink"/>
            <w:noProof/>
            <w:lang w:val="en-US"/>
          </w:rPr>
          <w:t xml:space="preserve"> Giao diện chi tiết giao dịch</w:t>
        </w:r>
        <w:r>
          <w:rPr>
            <w:noProof/>
            <w:webHidden/>
          </w:rPr>
          <w:tab/>
        </w:r>
        <w:r>
          <w:rPr>
            <w:noProof/>
            <w:webHidden/>
          </w:rPr>
          <w:fldChar w:fldCharType="begin"/>
        </w:r>
        <w:r>
          <w:rPr>
            <w:noProof/>
            <w:webHidden/>
          </w:rPr>
          <w:instrText xml:space="preserve"> PAGEREF _Toc216388792 \h </w:instrText>
        </w:r>
        <w:r>
          <w:rPr>
            <w:noProof/>
            <w:webHidden/>
          </w:rPr>
        </w:r>
        <w:r>
          <w:rPr>
            <w:noProof/>
            <w:webHidden/>
          </w:rPr>
          <w:fldChar w:fldCharType="separate"/>
        </w:r>
        <w:r>
          <w:rPr>
            <w:noProof/>
            <w:webHidden/>
          </w:rPr>
          <w:t>97</w:t>
        </w:r>
        <w:r>
          <w:rPr>
            <w:noProof/>
            <w:webHidden/>
          </w:rPr>
          <w:fldChar w:fldCharType="end"/>
        </w:r>
      </w:hyperlink>
    </w:p>
    <w:p w14:paraId="034817D7" w14:textId="380FCBC7"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3" w:history="1">
        <w:r w:rsidRPr="005A725E">
          <w:rPr>
            <w:rStyle w:val="Hyperlink"/>
            <w:noProof/>
          </w:rPr>
          <w:t>Hình 3.49 Đoạn code phân quyền trong Smart contract</w:t>
        </w:r>
        <w:r>
          <w:rPr>
            <w:noProof/>
            <w:webHidden/>
          </w:rPr>
          <w:tab/>
        </w:r>
        <w:r>
          <w:rPr>
            <w:noProof/>
            <w:webHidden/>
          </w:rPr>
          <w:fldChar w:fldCharType="begin"/>
        </w:r>
        <w:r>
          <w:rPr>
            <w:noProof/>
            <w:webHidden/>
          </w:rPr>
          <w:instrText xml:space="preserve"> PAGEREF _Toc216388793 \h </w:instrText>
        </w:r>
        <w:r>
          <w:rPr>
            <w:noProof/>
            <w:webHidden/>
          </w:rPr>
        </w:r>
        <w:r>
          <w:rPr>
            <w:noProof/>
            <w:webHidden/>
          </w:rPr>
          <w:fldChar w:fldCharType="separate"/>
        </w:r>
        <w:r>
          <w:rPr>
            <w:noProof/>
            <w:webHidden/>
          </w:rPr>
          <w:t>98</w:t>
        </w:r>
        <w:r>
          <w:rPr>
            <w:noProof/>
            <w:webHidden/>
          </w:rPr>
          <w:fldChar w:fldCharType="end"/>
        </w:r>
      </w:hyperlink>
    </w:p>
    <w:p w14:paraId="7FC7429B" w14:textId="6EB687AC"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4" w:history="1">
        <w:r w:rsidRPr="005A725E">
          <w:rPr>
            <w:rStyle w:val="Hyperlink"/>
            <w:noProof/>
          </w:rPr>
          <w:t>Hình 3.50 Đoạn code xử lý upload</w:t>
        </w:r>
        <w:r>
          <w:rPr>
            <w:noProof/>
            <w:webHidden/>
          </w:rPr>
          <w:tab/>
        </w:r>
        <w:r>
          <w:rPr>
            <w:noProof/>
            <w:webHidden/>
          </w:rPr>
          <w:fldChar w:fldCharType="begin"/>
        </w:r>
        <w:r>
          <w:rPr>
            <w:noProof/>
            <w:webHidden/>
          </w:rPr>
          <w:instrText xml:space="preserve"> PAGEREF _Toc216388794 \h </w:instrText>
        </w:r>
        <w:r>
          <w:rPr>
            <w:noProof/>
            <w:webHidden/>
          </w:rPr>
        </w:r>
        <w:r>
          <w:rPr>
            <w:noProof/>
            <w:webHidden/>
          </w:rPr>
          <w:fldChar w:fldCharType="separate"/>
        </w:r>
        <w:r>
          <w:rPr>
            <w:noProof/>
            <w:webHidden/>
          </w:rPr>
          <w:t>100</w:t>
        </w:r>
        <w:r>
          <w:rPr>
            <w:noProof/>
            <w:webHidden/>
          </w:rPr>
          <w:fldChar w:fldCharType="end"/>
        </w:r>
      </w:hyperlink>
    </w:p>
    <w:p w14:paraId="1A533AA9" w14:textId="1E6EA336"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5" w:history="1">
        <w:r w:rsidRPr="005A725E">
          <w:rPr>
            <w:rStyle w:val="Hyperlink"/>
            <w:noProof/>
          </w:rPr>
          <w:t>Hình 3.51 Đoạn code xử lý fallback provider và network configuration</w:t>
        </w:r>
        <w:r>
          <w:rPr>
            <w:noProof/>
            <w:webHidden/>
          </w:rPr>
          <w:tab/>
        </w:r>
        <w:r>
          <w:rPr>
            <w:noProof/>
            <w:webHidden/>
          </w:rPr>
          <w:fldChar w:fldCharType="begin"/>
        </w:r>
        <w:r>
          <w:rPr>
            <w:noProof/>
            <w:webHidden/>
          </w:rPr>
          <w:instrText xml:space="preserve"> PAGEREF _Toc216388795 \h </w:instrText>
        </w:r>
        <w:r>
          <w:rPr>
            <w:noProof/>
            <w:webHidden/>
          </w:rPr>
        </w:r>
        <w:r>
          <w:rPr>
            <w:noProof/>
            <w:webHidden/>
          </w:rPr>
          <w:fldChar w:fldCharType="separate"/>
        </w:r>
        <w:r>
          <w:rPr>
            <w:noProof/>
            <w:webHidden/>
          </w:rPr>
          <w:t>102</w:t>
        </w:r>
        <w:r>
          <w:rPr>
            <w:noProof/>
            <w:webHidden/>
          </w:rPr>
          <w:fldChar w:fldCharType="end"/>
        </w:r>
      </w:hyperlink>
    </w:p>
    <w:p w14:paraId="05FE23AA" w14:textId="3A340A87"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6" w:history="1">
        <w:r w:rsidRPr="005A725E">
          <w:rPr>
            <w:rStyle w:val="Hyperlink"/>
            <w:noProof/>
          </w:rPr>
          <w:t>Hình 3.52</w:t>
        </w:r>
        <w:r w:rsidRPr="005A725E">
          <w:rPr>
            <w:rStyle w:val="Hyperlink"/>
            <w:noProof/>
            <w:lang w:val="en-US"/>
          </w:rPr>
          <w:t xml:space="preserve"> Admin ủy quyền cho bênh viện</w:t>
        </w:r>
        <w:r>
          <w:rPr>
            <w:noProof/>
            <w:webHidden/>
          </w:rPr>
          <w:tab/>
        </w:r>
        <w:r>
          <w:rPr>
            <w:noProof/>
            <w:webHidden/>
          </w:rPr>
          <w:fldChar w:fldCharType="begin"/>
        </w:r>
        <w:r>
          <w:rPr>
            <w:noProof/>
            <w:webHidden/>
          </w:rPr>
          <w:instrText xml:space="preserve"> PAGEREF _Toc216388796 \h </w:instrText>
        </w:r>
        <w:r>
          <w:rPr>
            <w:noProof/>
            <w:webHidden/>
          </w:rPr>
        </w:r>
        <w:r>
          <w:rPr>
            <w:noProof/>
            <w:webHidden/>
          </w:rPr>
          <w:fldChar w:fldCharType="separate"/>
        </w:r>
        <w:r>
          <w:rPr>
            <w:noProof/>
            <w:webHidden/>
          </w:rPr>
          <w:t>104</w:t>
        </w:r>
        <w:r>
          <w:rPr>
            <w:noProof/>
            <w:webHidden/>
          </w:rPr>
          <w:fldChar w:fldCharType="end"/>
        </w:r>
      </w:hyperlink>
    </w:p>
    <w:p w14:paraId="01AAE211" w14:textId="708EAE9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7" w:history="1">
        <w:r w:rsidRPr="005A725E">
          <w:rPr>
            <w:rStyle w:val="Hyperlink"/>
            <w:noProof/>
          </w:rPr>
          <w:t>Hình 3.53</w:t>
        </w:r>
        <w:r w:rsidRPr="005A725E">
          <w:rPr>
            <w:rStyle w:val="Hyperlink"/>
            <w:noProof/>
            <w:lang w:val="en-US"/>
          </w:rPr>
          <w:t xml:space="preserve"> Tài khoản bệnh viện được ủy quyền</w:t>
        </w:r>
        <w:r>
          <w:rPr>
            <w:noProof/>
            <w:webHidden/>
          </w:rPr>
          <w:tab/>
        </w:r>
        <w:r>
          <w:rPr>
            <w:noProof/>
            <w:webHidden/>
          </w:rPr>
          <w:fldChar w:fldCharType="begin"/>
        </w:r>
        <w:r>
          <w:rPr>
            <w:noProof/>
            <w:webHidden/>
          </w:rPr>
          <w:instrText xml:space="preserve"> PAGEREF _Toc216388797 \h </w:instrText>
        </w:r>
        <w:r>
          <w:rPr>
            <w:noProof/>
            <w:webHidden/>
          </w:rPr>
        </w:r>
        <w:r>
          <w:rPr>
            <w:noProof/>
            <w:webHidden/>
          </w:rPr>
          <w:fldChar w:fldCharType="separate"/>
        </w:r>
        <w:r>
          <w:rPr>
            <w:noProof/>
            <w:webHidden/>
          </w:rPr>
          <w:t>104</w:t>
        </w:r>
        <w:r>
          <w:rPr>
            <w:noProof/>
            <w:webHidden/>
          </w:rPr>
          <w:fldChar w:fldCharType="end"/>
        </w:r>
      </w:hyperlink>
    </w:p>
    <w:p w14:paraId="13AF4739" w14:textId="7333CA95"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8" w:history="1">
        <w:r w:rsidRPr="005A725E">
          <w:rPr>
            <w:rStyle w:val="Hyperlink"/>
            <w:noProof/>
          </w:rPr>
          <w:t>Hình 3.54</w:t>
        </w:r>
        <w:r w:rsidRPr="005A725E">
          <w:rPr>
            <w:rStyle w:val="Hyperlink"/>
            <w:noProof/>
            <w:lang w:val="en-US"/>
          </w:rPr>
          <w:t xml:space="preserve"> Dữ liệu được tải lên và lưu trên Pinata</w:t>
        </w:r>
        <w:r>
          <w:rPr>
            <w:noProof/>
            <w:webHidden/>
          </w:rPr>
          <w:tab/>
        </w:r>
        <w:r>
          <w:rPr>
            <w:noProof/>
            <w:webHidden/>
          </w:rPr>
          <w:fldChar w:fldCharType="begin"/>
        </w:r>
        <w:r>
          <w:rPr>
            <w:noProof/>
            <w:webHidden/>
          </w:rPr>
          <w:instrText xml:space="preserve"> PAGEREF _Toc216388798 \h </w:instrText>
        </w:r>
        <w:r>
          <w:rPr>
            <w:noProof/>
            <w:webHidden/>
          </w:rPr>
        </w:r>
        <w:r>
          <w:rPr>
            <w:noProof/>
            <w:webHidden/>
          </w:rPr>
          <w:fldChar w:fldCharType="separate"/>
        </w:r>
        <w:r>
          <w:rPr>
            <w:noProof/>
            <w:webHidden/>
          </w:rPr>
          <w:t>105</w:t>
        </w:r>
        <w:r>
          <w:rPr>
            <w:noProof/>
            <w:webHidden/>
          </w:rPr>
          <w:fldChar w:fldCharType="end"/>
        </w:r>
      </w:hyperlink>
    </w:p>
    <w:p w14:paraId="464C0D28" w14:textId="1BF3440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99" w:history="1">
        <w:r w:rsidRPr="005A725E">
          <w:rPr>
            <w:rStyle w:val="Hyperlink"/>
            <w:noProof/>
          </w:rPr>
          <w:t>Hình 3.55</w:t>
        </w:r>
        <w:r w:rsidRPr="005A725E">
          <w:rPr>
            <w:rStyle w:val="Hyperlink"/>
            <w:noProof/>
            <w:lang w:val="en-US"/>
          </w:rPr>
          <w:t xml:space="preserve"> Xem tài liệu được upload lên Pinata</w:t>
        </w:r>
        <w:r>
          <w:rPr>
            <w:noProof/>
            <w:webHidden/>
          </w:rPr>
          <w:tab/>
        </w:r>
        <w:r>
          <w:rPr>
            <w:noProof/>
            <w:webHidden/>
          </w:rPr>
          <w:fldChar w:fldCharType="begin"/>
        </w:r>
        <w:r>
          <w:rPr>
            <w:noProof/>
            <w:webHidden/>
          </w:rPr>
          <w:instrText xml:space="preserve"> PAGEREF _Toc216388799 \h </w:instrText>
        </w:r>
        <w:r>
          <w:rPr>
            <w:noProof/>
            <w:webHidden/>
          </w:rPr>
        </w:r>
        <w:r>
          <w:rPr>
            <w:noProof/>
            <w:webHidden/>
          </w:rPr>
          <w:fldChar w:fldCharType="separate"/>
        </w:r>
        <w:r>
          <w:rPr>
            <w:noProof/>
            <w:webHidden/>
          </w:rPr>
          <w:t>105</w:t>
        </w:r>
        <w:r>
          <w:rPr>
            <w:noProof/>
            <w:webHidden/>
          </w:rPr>
          <w:fldChar w:fldCharType="end"/>
        </w:r>
      </w:hyperlink>
    </w:p>
    <w:p w14:paraId="6EA191E4" w14:textId="52E304A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800" w:history="1">
        <w:r w:rsidRPr="005A725E">
          <w:rPr>
            <w:rStyle w:val="Hyperlink"/>
            <w:noProof/>
          </w:rPr>
          <w:t>Hình 3.56</w:t>
        </w:r>
        <w:r w:rsidRPr="005A725E">
          <w:rPr>
            <w:rStyle w:val="Hyperlink"/>
            <w:noProof/>
            <w:lang w:val="en-US"/>
          </w:rPr>
          <w:t xml:space="preserve"> Khi chưa kết nối với ví</w:t>
        </w:r>
        <w:r>
          <w:rPr>
            <w:noProof/>
            <w:webHidden/>
          </w:rPr>
          <w:tab/>
        </w:r>
        <w:r>
          <w:rPr>
            <w:noProof/>
            <w:webHidden/>
          </w:rPr>
          <w:fldChar w:fldCharType="begin"/>
        </w:r>
        <w:r>
          <w:rPr>
            <w:noProof/>
            <w:webHidden/>
          </w:rPr>
          <w:instrText xml:space="preserve"> PAGEREF _Toc216388800 \h </w:instrText>
        </w:r>
        <w:r>
          <w:rPr>
            <w:noProof/>
            <w:webHidden/>
          </w:rPr>
        </w:r>
        <w:r>
          <w:rPr>
            <w:noProof/>
            <w:webHidden/>
          </w:rPr>
          <w:fldChar w:fldCharType="separate"/>
        </w:r>
        <w:r>
          <w:rPr>
            <w:noProof/>
            <w:webHidden/>
          </w:rPr>
          <w:t>106</w:t>
        </w:r>
        <w:r>
          <w:rPr>
            <w:noProof/>
            <w:webHidden/>
          </w:rPr>
          <w:fldChar w:fldCharType="end"/>
        </w:r>
      </w:hyperlink>
    </w:p>
    <w:p w14:paraId="4766DA47" w14:textId="1BF95F2B"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801" w:history="1">
        <w:r w:rsidRPr="005A725E">
          <w:rPr>
            <w:rStyle w:val="Hyperlink"/>
            <w:noProof/>
          </w:rPr>
          <w:t>Hình 3.57</w:t>
        </w:r>
        <w:r w:rsidRPr="005A725E">
          <w:rPr>
            <w:rStyle w:val="Hyperlink"/>
            <w:noProof/>
            <w:lang w:val="en-US"/>
          </w:rPr>
          <w:t xml:space="preserve"> Kết nối không đúng mạng</w:t>
        </w:r>
        <w:r>
          <w:rPr>
            <w:noProof/>
            <w:webHidden/>
          </w:rPr>
          <w:tab/>
        </w:r>
        <w:r>
          <w:rPr>
            <w:noProof/>
            <w:webHidden/>
          </w:rPr>
          <w:fldChar w:fldCharType="begin"/>
        </w:r>
        <w:r>
          <w:rPr>
            <w:noProof/>
            <w:webHidden/>
          </w:rPr>
          <w:instrText xml:space="preserve"> PAGEREF _Toc216388801 \h </w:instrText>
        </w:r>
        <w:r>
          <w:rPr>
            <w:noProof/>
            <w:webHidden/>
          </w:rPr>
        </w:r>
        <w:r>
          <w:rPr>
            <w:noProof/>
            <w:webHidden/>
          </w:rPr>
          <w:fldChar w:fldCharType="separate"/>
        </w:r>
        <w:r>
          <w:rPr>
            <w:noProof/>
            <w:webHidden/>
          </w:rPr>
          <w:t>106</w:t>
        </w:r>
        <w:r>
          <w:rPr>
            <w:noProof/>
            <w:webHidden/>
          </w:rPr>
          <w:fldChar w:fldCharType="end"/>
        </w:r>
      </w:hyperlink>
    </w:p>
    <w:p w14:paraId="4FD0B8C6" w14:textId="3DA21F8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802" w:history="1">
        <w:r w:rsidRPr="005A725E">
          <w:rPr>
            <w:rStyle w:val="Hyperlink"/>
            <w:noProof/>
          </w:rPr>
          <w:t>Hình 3.58</w:t>
        </w:r>
        <w:r w:rsidRPr="005A725E">
          <w:rPr>
            <w:rStyle w:val="Hyperlink"/>
            <w:noProof/>
            <w:lang w:val="en-US"/>
          </w:rPr>
          <w:t xml:space="preserve"> Lỗi mạng sai</w:t>
        </w:r>
        <w:r>
          <w:rPr>
            <w:noProof/>
            <w:webHidden/>
          </w:rPr>
          <w:tab/>
        </w:r>
        <w:r>
          <w:rPr>
            <w:noProof/>
            <w:webHidden/>
          </w:rPr>
          <w:fldChar w:fldCharType="begin"/>
        </w:r>
        <w:r>
          <w:rPr>
            <w:noProof/>
            <w:webHidden/>
          </w:rPr>
          <w:instrText xml:space="preserve"> PAGEREF _Toc216388802 \h </w:instrText>
        </w:r>
        <w:r>
          <w:rPr>
            <w:noProof/>
            <w:webHidden/>
          </w:rPr>
        </w:r>
        <w:r>
          <w:rPr>
            <w:noProof/>
            <w:webHidden/>
          </w:rPr>
          <w:fldChar w:fldCharType="separate"/>
        </w:r>
        <w:r>
          <w:rPr>
            <w:noProof/>
            <w:webHidden/>
          </w:rPr>
          <w:t>106</w:t>
        </w:r>
        <w:r>
          <w:rPr>
            <w:noProof/>
            <w:webHidden/>
          </w:rPr>
          <w:fldChar w:fldCharType="end"/>
        </w:r>
      </w:hyperlink>
    </w:p>
    <w:p w14:paraId="10324AF9" w14:textId="154D5BC0" w:rsidR="00FB73DB" w:rsidRPr="002E06F5" w:rsidRDefault="00482229" w:rsidP="00137E40">
      <w:pPr>
        <w:pStyle w:val="UH1"/>
      </w:pPr>
      <w:r w:rsidRPr="002E06F5">
        <w:lastRenderedPageBreak/>
        <w:fldChar w:fldCharType="end"/>
      </w:r>
      <w:bookmarkStart w:id="4" w:name="_Toc452402263"/>
      <w:bookmarkStart w:id="5" w:name="_Toc216882119"/>
      <w:r w:rsidR="00137E40" w:rsidRPr="002E06F5">
        <w:t>Danh mục bảng</w:t>
      </w:r>
      <w:bookmarkEnd w:id="4"/>
      <w:bookmarkEnd w:id="5"/>
    </w:p>
    <w:p w14:paraId="24A46416" w14:textId="2FED5E04" w:rsidR="007516A7" w:rsidRDefault="006420D2">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r w:rsidRPr="002E06F5">
        <w:rPr>
          <w:lang w:eastAsia="en-AU"/>
        </w:rPr>
        <w:fldChar w:fldCharType="begin"/>
      </w:r>
      <w:r w:rsidRPr="002E06F5">
        <w:rPr>
          <w:lang w:eastAsia="en-AU"/>
        </w:rPr>
        <w:instrText xml:space="preserve"> TOC \h \z \c "Bảng" </w:instrText>
      </w:r>
      <w:r w:rsidRPr="002E06F5">
        <w:rPr>
          <w:lang w:eastAsia="en-AU"/>
        </w:rPr>
        <w:fldChar w:fldCharType="separate"/>
      </w:r>
      <w:hyperlink w:anchor="_Toc216388689" w:history="1">
        <w:r w:rsidR="007516A7" w:rsidRPr="002D087B">
          <w:rPr>
            <w:rStyle w:val="Hyperlink"/>
            <w:noProof/>
          </w:rPr>
          <w:t>Bảng 1.2</w:t>
        </w:r>
        <w:r w:rsidR="007516A7" w:rsidRPr="002D087B">
          <w:rPr>
            <w:rStyle w:val="Hyperlink"/>
            <w:noProof/>
            <w:lang w:val="en-US"/>
          </w:rPr>
          <w:t xml:space="preserve"> Bảng so sánh CSDL truyền thống và Blockchain</w:t>
        </w:r>
        <w:r w:rsidR="007516A7">
          <w:rPr>
            <w:noProof/>
            <w:webHidden/>
          </w:rPr>
          <w:tab/>
        </w:r>
        <w:r w:rsidR="007516A7">
          <w:rPr>
            <w:noProof/>
            <w:webHidden/>
          </w:rPr>
          <w:fldChar w:fldCharType="begin"/>
        </w:r>
        <w:r w:rsidR="007516A7">
          <w:rPr>
            <w:noProof/>
            <w:webHidden/>
          </w:rPr>
          <w:instrText xml:space="preserve"> PAGEREF _Toc216388689 \h </w:instrText>
        </w:r>
        <w:r w:rsidR="007516A7">
          <w:rPr>
            <w:noProof/>
            <w:webHidden/>
          </w:rPr>
        </w:r>
        <w:r w:rsidR="007516A7">
          <w:rPr>
            <w:noProof/>
            <w:webHidden/>
          </w:rPr>
          <w:fldChar w:fldCharType="separate"/>
        </w:r>
        <w:r w:rsidR="007516A7">
          <w:rPr>
            <w:noProof/>
            <w:webHidden/>
          </w:rPr>
          <w:t>28</w:t>
        </w:r>
        <w:r w:rsidR="007516A7">
          <w:rPr>
            <w:noProof/>
            <w:webHidden/>
          </w:rPr>
          <w:fldChar w:fldCharType="end"/>
        </w:r>
      </w:hyperlink>
    </w:p>
    <w:p w14:paraId="51A064C7" w14:textId="6FC6246F"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0" w:history="1">
        <w:r w:rsidRPr="002D087B">
          <w:rPr>
            <w:rStyle w:val="Hyperlink"/>
            <w:noProof/>
          </w:rPr>
          <w:t>Bảng 1.3 Bảng so sánh DApp với mô hình Client – server</w:t>
        </w:r>
        <w:r>
          <w:rPr>
            <w:noProof/>
            <w:webHidden/>
          </w:rPr>
          <w:tab/>
        </w:r>
        <w:r>
          <w:rPr>
            <w:noProof/>
            <w:webHidden/>
          </w:rPr>
          <w:fldChar w:fldCharType="begin"/>
        </w:r>
        <w:r>
          <w:rPr>
            <w:noProof/>
            <w:webHidden/>
          </w:rPr>
          <w:instrText xml:space="preserve"> PAGEREF _Toc216388690 \h </w:instrText>
        </w:r>
        <w:r>
          <w:rPr>
            <w:noProof/>
            <w:webHidden/>
          </w:rPr>
        </w:r>
        <w:r>
          <w:rPr>
            <w:noProof/>
            <w:webHidden/>
          </w:rPr>
          <w:fldChar w:fldCharType="separate"/>
        </w:r>
        <w:r>
          <w:rPr>
            <w:noProof/>
            <w:webHidden/>
          </w:rPr>
          <w:t>32</w:t>
        </w:r>
        <w:r>
          <w:rPr>
            <w:noProof/>
            <w:webHidden/>
          </w:rPr>
          <w:fldChar w:fldCharType="end"/>
        </w:r>
      </w:hyperlink>
    </w:p>
    <w:p w14:paraId="1146F665" w14:textId="3EBE915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1" w:history="1">
        <w:r w:rsidRPr="002D087B">
          <w:rPr>
            <w:rStyle w:val="Hyperlink"/>
            <w:noProof/>
          </w:rPr>
          <w:t>Bảng 2.1</w:t>
        </w:r>
        <w:r w:rsidRPr="002D087B">
          <w:rPr>
            <w:rStyle w:val="Hyperlink"/>
            <w:noProof/>
            <w:lang w:val="en-US"/>
          </w:rPr>
          <w:t xml:space="preserve"> Bảng các tác nhân tham gia hệ thống</w:t>
        </w:r>
        <w:r>
          <w:rPr>
            <w:noProof/>
            <w:webHidden/>
          </w:rPr>
          <w:tab/>
        </w:r>
        <w:r>
          <w:rPr>
            <w:noProof/>
            <w:webHidden/>
          </w:rPr>
          <w:fldChar w:fldCharType="begin"/>
        </w:r>
        <w:r>
          <w:rPr>
            <w:noProof/>
            <w:webHidden/>
          </w:rPr>
          <w:instrText xml:space="preserve"> PAGEREF _Toc216388691 \h </w:instrText>
        </w:r>
        <w:r>
          <w:rPr>
            <w:noProof/>
            <w:webHidden/>
          </w:rPr>
        </w:r>
        <w:r>
          <w:rPr>
            <w:noProof/>
            <w:webHidden/>
          </w:rPr>
          <w:fldChar w:fldCharType="separate"/>
        </w:r>
        <w:r>
          <w:rPr>
            <w:noProof/>
            <w:webHidden/>
          </w:rPr>
          <w:t>42</w:t>
        </w:r>
        <w:r>
          <w:rPr>
            <w:noProof/>
            <w:webHidden/>
          </w:rPr>
          <w:fldChar w:fldCharType="end"/>
        </w:r>
      </w:hyperlink>
    </w:p>
    <w:p w14:paraId="6A673AD5" w14:textId="5EB051B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2" w:history="1">
        <w:r w:rsidRPr="002D087B">
          <w:rPr>
            <w:rStyle w:val="Hyperlink"/>
            <w:noProof/>
          </w:rPr>
          <w:t>Bảng 2.2</w:t>
        </w:r>
        <w:r w:rsidRPr="002D087B">
          <w:rPr>
            <w:rStyle w:val="Hyperlink"/>
            <w:noProof/>
            <w:lang w:val="en-US"/>
          </w:rPr>
          <w:t xml:space="preserve"> Bảng đặc tả chức năng Kết nối ví</w:t>
        </w:r>
        <w:r>
          <w:rPr>
            <w:noProof/>
            <w:webHidden/>
          </w:rPr>
          <w:tab/>
        </w:r>
        <w:r>
          <w:rPr>
            <w:noProof/>
            <w:webHidden/>
          </w:rPr>
          <w:fldChar w:fldCharType="begin"/>
        </w:r>
        <w:r>
          <w:rPr>
            <w:noProof/>
            <w:webHidden/>
          </w:rPr>
          <w:instrText xml:space="preserve"> PAGEREF _Toc216388692 \h </w:instrText>
        </w:r>
        <w:r>
          <w:rPr>
            <w:noProof/>
            <w:webHidden/>
          </w:rPr>
        </w:r>
        <w:r>
          <w:rPr>
            <w:noProof/>
            <w:webHidden/>
          </w:rPr>
          <w:fldChar w:fldCharType="separate"/>
        </w:r>
        <w:r>
          <w:rPr>
            <w:noProof/>
            <w:webHidden/>
          </w:rPr>
          <w:t>43</w:t>
        </w:r>
        <w:r>
          <w:rPr>
            <w:noProof/>
            <w:webHidden/>
          </w:rPr>
          <w:fldChar w:fldCharType="end"/>
        </w:r>
      </w:hyperlink>
    </w:p>
    <w:p w14:paraId="1548FBC9" w14:textId="5519093C"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3" w:history="1">
        <w:r w:rsidRPr="002D087B">
          <w:rPr>
            <w:rStyle w:val="Hyperlink"/>
            <w:noProof/>
          </w:rPr>
          <w:t>Bảng 2.3 Bảng đặc tả chức năng Quản lý gói bảo hiểm</w:t>
        </w:r>
        <w:r>
          <w:rPr>
            <w:noProof/>
            <w:webHidden/>
          </w:rPr>
          <w:tab/>
        </w:r>
        <w:r>
          <w:rPr>
            <w:noProof/>
            <w:webHidden/>
          </w:rPr>
          <w:fldChar w:fldCharType="begin"/>
        </w:r>
        <w:r>
          <w:rPr>
            <w:noProof/>
            <w:webHidden/>
          </w:rPr>
          <w:instrText xml:space="preserve"> PAGEREF _Toc216388693 \h </w:instrText>
        </w:r>
        <w:r>
          <w:rPr>
            <w:noProof/>
            <w:webHidden/>
          </w:rPr>
        </w:r>
        <w:r>
          <w:rPr>
            <w:noProof/>
            <w:webHidden/>
          </w:rPr>
          <w:fldChar w:fldCharType="separate"/>
        </w:r>
        <w:r>
          <w:rPr>
            <w:noProof/>
            <w:webHidden/>
          </w:rPr>
          <w:t>44</w:t>
        </w:r>
        <w:r>
          <w:rPr>
            <w:noProof/>
            <w:webHidden/>
          </w:rPr>
          <w:fldChar w:fldCharType="end"/>
        </w:r>
      </w:hyperlink>
    </w:p>
    <w:p w14:paraId="2BF011E8" w14:textId="33D8448D"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4" w:history="1">
        <w:r w:rsidRPr="002D087B">
          <w:rPr>
            <w:rStyle w:val="Hyperlink"/>
            <w:noProof/>
          </w:rPr>
          <w:t>Bảng 2.4 Bảng đặc tả chức năng Quản lý bệnh viện</w:t>
        </w:r>
        <w:r>
          <w:rPr>
            <w:noProof/>
            <w:webHidden/>
          </w:rPr>
          <w:tab/>
        </w:r>
        <w:r>
          <w:rPr>
            <w:noProof/>
            <w:webHidden/>
          </w:rPr>
          <w:fldChar w:fldCharType="begin"/>
        </w:r>
        <w:r>
          <w:rPr>
            <w:noProof/>
            <w:webHidden/>
          </w:rPr>
          <w:instrText xml:space="preserve"> PAGEREF _Toc216388694 \h </w:instrText>
        </w:r>
        <w:r>
          <w:rPr>
            <w:noProof/>
            <w:webHidden/>
          </w:rPr>
        </w:r>
        <w:r>
          <w:rPr>
            <w:noProof/>
            <w:webHidden/>
          </w:rPr>
          <w:fldChar w:fldCharType="separate"/>
        </w:r>
        <w:r>
          <w:rPr>
            <w:noProof/>
            <w:webHidden/>
          </w:rPr>
          <w:t>46</w:t>
        </w:r>
        <w:r>
          <w:rPr>
            <w:noProof/>
            <w:webHidden/>
          </w:rPr>
          <w:fldChar w:fldCharType="end"/>
        </w:r>
      </w:hyperlink>
    </w:p>
    <w:p w14:paraId="33EBBA7D" w14:textId="1B157CB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5" w:history="1">
        <w:r w:rsidRPr="002D087B">
          <w:rPr>
            <w:rStyle w:val="Hyperlink"/>
            <w:noProof/>
          </w:rPr>
          <w:t>Bảng 2.5 Bảng đặc tả chức năng Quản lý hợp đồng</w:t>
        </w:r>
        <w:r>
          <w:rPr>
            <w:noProof/>
            <w:webHidden/>
          </w:rPr>
          <w:tab/>
        </w:r>
        <w:r>
          <w:rPr>
            <w:noProof/>
            <w:webHidden/>
          </w:rPr>
          <w:fldChar w:fldCharType="begin"/>
        </w:r>
        <w:r>
          <w:rPr>
            <w:noProof/>
            <w:webHidden/>
          </w:rPr>
          <w:instrText xml:space="preserve"> PAGEREF _Toc216388695 \h </w:instrText>
        </w:r>
        <w:r>
          <w:rPr>
            <w:noProof/>
            <w:webHidden/>
          </w:rPr>
        </w:r>
        <w:r>
          <w:rPr>
            <w:noProof/>
            <w:webHidden/>
          </w:rPr>
          <w:fldChar w:fldCharType="separate"/>
        </w:r>
        <w:r>
          <w:rPr>
            <w:noProof/>
            <w:webHidden/>
          </w:rPr>
          <w:t>47</w:t>
        </w:r>
        <w:r>
          <w:rPr>
            <w:noProof/>
            <w:webHidden/>
          </w:rPr>
          <w:fldChar w:fldCharType="end"/>
        </w:r>
      </w:hyperlink>
    </w:p>
    <w:p w14:paraId="755E12A4" w14:textId="1E0EFA5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6" w:history="1">
        <w:r w:rsidRPr="002D087B">
          <w:rPr>
            <w:rStyle w:val="Hyperlink"/>
            <w:noProof/>
          </w:rPr>
          <w:t>Bảng 2.6 Bảng đặc tả chức năng Thống kê tổng quan</w:t>
        </w:r>
        <w:r>
          <w:rPr>
            <w:noProof/>
            <w:webHidden/>
          </w:rPr>
          <w:tab/>
        </w:r>
        <w:r>
          <w:rPr>
            <w:noProof/>
            <w:webHidden/>
          </w:rPr>
          <w:fldChar w:fldCharType="begin"/>
        </w:r>
        <w:r>
          <w:rPr>
            <w:noProof/>
            <w:webHidden/>
          </w:rPr>
          <w:instrText xml:space="preserve"> PAGEREF _Toc216388696 \h </w:instrText>
        </w:r>
        <w:r>
          <w:rPr>
            <w:noProof/>
            <w:webHidden/>
          </w:rPr>
        </w:r>
        <w:r>
          <w:rPr>
            <w:noProof/>
            <w:webHidden/>
          </w:rPr>
          <w:fldChar w:fldCharType="separate"/>
        </w:r>
        <w:r>
          <w:rPr>
            <w:noProof/>
            <w:webHidden/>
          </w:rPr>
          <w:t>47</w:t>
        </w:r>
        <w:r>
          <w:rPr>
            <w:noProof/>
            <w:webHidden/>
          </w:rPr>
          <w:fldChar w:fldCharType="end"/>
        </w:r>
      </w:hyperlink>
    </w:p>
    <w:p w14:paraId="34FE177D" w14:textId="601CED0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7" w:history="1">
        <w:r w:rsidRPr="002D087B">
          <w:rPr>
            <w:rStyle w:val="Hyperlink"/>
            <w:noProof/>
          </w:rPr>
          <w:t>Bảng 2.7 Bảng đặc tả chức năng Xử lý yêu cầu bồi thường</w:t>
        </w:r>
        <w:r>
          <w:rPr>
            <w:noProof/>
            <w:webHidden/>
          </w:rPr>
          <w:tab/>
        </w:r>
        <w:r>
          <w:rPr>
            <w:noProof/>
            <w:webHidden/>
          </w:rPr>
          <w:fldChar w:fldCharType="begin"/>
        </w:r>
        <w:r>
          <w:rPr>
            <w:noProof/>
            <w:webHidden/>
          </w:rPr>
          <w:instrText xml:space="preserve"> PAGEREF _Toc216388697 \h </w:instrText>
        </w:r>
        <w:r>
          <w:rPr>
            <w:noProof/>
            <w:webHidden/>
          </w:rPr>
        </w:r>
        <w:r>
          <w:rPr>
            <w:noProof/>
            <w:webHidden/>
          </w:rPr>
          <w:fldChar w:fldCharType="separate"/>
        </w:r>
        <w:r>
          <w:rPr>
            <w:noProof/>
            <w:webHidden/>
          </w:rPr>
          <w:t>48</w:t>
        </w:r>
        <w:r>
          <w:rPr>
            <w:noProof/>
            <w:webHidden/>
          </w:rPr>
          <w:fldChar w:fldCharType="end"/>
        </w:r>
      </w:hyperlink>
    </w:p>
    <w:p w14:paraId="12D7DE45" w14:textId="08F43B90"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8" w:history="1">
        <w:r w:rsidRPr="002D087B">
          <w:rPr>
            <w:rStyle w:val="Hyperlink"/>
            <w:noProof/>
          </w:rPr>
          <w:t>Bảng 2.8 Bảng đặc tả chức năng Quản lý Smart contract</w:t>
        </w:r>
        <w:r>
          <w:rPr>
            <w:noProof/>
            <w:webHidden/>
          </w:rPr>
          <w:tab/>
        </w:r>
        <w:r>
          <w:rPr>
            <w:noProof/>
            <w:webHidden/>
          </w:rPr>
          <w:fldChar w:fldCharType="begin"/>
        </w:r>
        <w:r>
          <w:rPr>
            <w:noProof/>
            <w:webHidden/>
          </w:rPr>
          <w:instrText xml:space="preserve"> PAGEREF _Toc216388698 \h </w:instrText>
        </w:r>
        <w:r>
          <w:rPr>
            <w:noProof/>
            <w:webHidden/>
          </w:rPr>
        </w:r>
        <w:r>
          <w:rPr>
            <w:noProof/>
            <w:webHidden/>
          </w:rPr>
          <w:fldChar w:fldCharType="separate"/>
        </w:r>
        <w:r>
          <w:rPr>
            <w:noProof/>
            <w:webHidden/>
          </w:rPr>
          <w:t>49</w:t>
        </w:r>
        <w:r>
          <w:rPr>
            <w:noProof/>
            <w:webHidden/>
          </w:rPr>
          <w:fldChar w:fldCharType="end"/>
        </w:r>
      </w:hyperlink>
    </w:p>
    <w:p w14:paraId="7E76B7F5" w14:textId="6CA7B074"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699" w:history="1">
        <w:r w:rsidRPr="002D087B">
          <w:rPr>
            <w:rStyle w:val="Hyperlink"/>
            <w:noProof/>
          </w:rPr>
          <w:t>Bảng 2.9 Bảng đặc tả chức năng Quản lý hợp đồng bảo hiểm</w:t>
        </w:r>
        <w:r>
          <w:rPr>
            <w:noProof/>
            <w:webHidden/>
          </w:rPr>
          <w:tab/>
        </w:r>
        <w:r>
          <w:rPr>
            <w:noProof/>
            <w:webHidden/>
          </w:rPr>
          <w:fldChar w:fldCharType="begin"/>
        </w:r>
        <w:r>
          <w:rPr>
            <w:noProof/>
            <w:webHidden/>
          </w:rPr>
          <w:instrText xml:space="preserve"> PAGEREF _Toc216388699 \h </w:instrText>
        </w:r>
        <w:r>
          <w:rPr>
            <w:noProof/>
            <w:webHidden/>
          </w:rPr>
        </w:r>
        <w:r>
          <w:rPr>
            <w:noProof/>
            <w:webHidden/>
          </w:rPr>
          <w:fldChar w:fldCharType="separate"/>
        </w:r>
        <w:r>
          <w:rPr>
            <w:noProof/>
            <w:webHidden/>
          </w:rPr>
          <w:t>51</w:t>
        </w:r>
        <w:r>
          <w:rPr>
            <w:noProof/>
            <w:webHidden/>
          </w:rPr>
          <w:fldChar w:fldCharType="end"/>
        </w:r>
      </w:hyperlink>
    </w:p>
    <w:p w14:paraId="2B7C295E" w14:textId="61EA46ED"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0" w:history="1">
        <w:r w:rsidRPr="002D087B">
          <w:rPr>
            <w:rStyle w:val="Hyperlink"/>
            <w:noProof/>
          </w:rPr>
          <w:t>Bảng 2.10 Bảng đặc tả chức năng Mua bảo hiểm</w:t>
        </w:r>
        <w:r>
          <w:rPr>
            <w:noProof/>
            <w:webHidden/>
          </w:rPr>
          <w:tab/>
        </w:r>
        <w:r>
          <w:rPr>
            <w:noProof/>
            <w:webHidden/>
          </w:rPr>
          <w:fldChar w:fldCharType="begin"/>
        </w:r>
        <w:r>
          <w:rPr>
            <w:noProof/>
            <w:webHidden/>
          </w:rPr>
          <w:instrText xml:space="preserve"> PAGEREF _Toc216388700 \h </w:instrText>
        </w:r>
        <w:r>
          <w:rPr>
            <w:noProof/>
            <w:webHidden/>
          </w:rPr>
        </w:r>
        <w:r>
          <w:rPr>
            <w:noProof/>
            <w:webHidden/>
          </w:rPr>
          <w:fldChar w:fldCharType="separate"/>
        </w:r>
        <w:r>
          <w:rPr>
            <w:noProof/>
            <w:webHidden/>
          </w:rPr>
          <w:t>52</w:t>
        </w:r>
        <w:r>
          <w:rPr>
            <w:noProof/>
            <w:webHidden/>
          </w:rPr>
          <w:fldChar w:fldCharType="end"/>
        </w:r>
      </w:hyperlink>
    </w:p>
    <w:p w14:paraId="554BBC43" w14:textId="3DF55C68"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1" w:history="1">
        <w:r w:rsidRPr="002D087B">
          <w:rPr>
            <w:rStyle w:val="Hyperlink"/>
            <w:noProof/>
          </w:rPr>
          <w:t>Bảng 2.11 Bảng đặc tả chức năng Tạo yêu cầu bồi thường</w:t>
        </w:r>
        <w:r>
          <w:rPr>
            <w:noProof/>
            <w:webHidden/>
          </w:rPr>
          <w:tab/>
        </w:r>
        <w:r>
          <w:rPr>
            <w:noProof/>
            <w:webHidden/>
          </w:rPr>
          <w:fldChar w:fldCharType="begin"/>
        </w:r>
        <w:r>
          <w:rPr>
            <w:noProof/>
            <w:webHidden/>
          </w:rPr>
          <w:instrText xml:space="preserve"> PAGEREF _Toc216388701 \h </w:instrText>
        </w:r>
        <w:r>
          <w:rPr>
            <w:noProof/>
            <w:webHidden/>
          </w:rPr>
        </w:r>
        <w:r>
          <w:rPr>
            <w:noProof/>
            <w:webHidden/>
          </w:rPr>
          <w:fldChar w:fldCharType="separate"/>
        </w:r>
        <w:r>
          <w:rPr>
            <w:noProof/>
            <w:webHidden/>
          </w:rPr>
          <w:t>53</w:t>
        </w:r>
        <w:r>
          <w:rPr>
            <w:noProof/>
            <w:webHidden/>
          </w:rPr>
          <w:fldChar w:fldCharType="end"/>
        </w:r>
      </w:hyperlink>
    </w:p>
    <w:p w14:paraId="55822A42" w14:textId="1AEEBB29"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2" w:history="1">
        <w:r w:rsidRPr="002D087B">
          <w:rPr>
            <w:rStyle w:val="Hyperlink"/>
            <w:noProof/>
          </w:rPr>
          <w:t>Bảng 2.12 Bảng đặc tả chức năng Thống kê cá nhân</w:t>
        </w:r>
        <w:r>
          <w:rPr>
            <w:noProof/>
            <w:webHidden/>
          </w:rPr>
          <w:tab/>
        </w:r>
        <w:r>
          <w:rPr>
            <w:noProof/>
            <w:webHidden/>
          </w:rPr>
          <w:fldChar w:fldCharType="begin"/>
        </w:r>
        <w:r>
          <w:rPr>
            <w:noProof/>
            <w:webHidden/>
          </w:rPr>
          <w:instrText xml:space="preserve"> PAGEREF _Toc216388702 \h </w:instrText>
        </w:r>
        <w:r>
          <w:rPr>
            <w:noProof/>
            <w:webHidden/>
          </w:rPr>
        </w:r>
        <w:r>
          <w:rPr>
            <w:noProof/>
            <w:webHidden/>
          </w:rPr>
          <w:fldChar w:fldCharType="separate"/>
        </w:r>
        <w:r>
          <w:rPr>
            <w:noProof/>
            <w:webHidden/>
          </w:rPr>
          <w:t>54</w:t>
        </w:r>
        <w:r>
          <w:rPr>
            <w:noProof/>
            <w:webHidden/>
          </w:rPr>
          <w:fldChar w:fldCharType="end"/>
        </w:r>
      </w:hyperlink>
    </w:p>
    <w:p w14:paraId="7D9C1099" w14:textId="2AD0732A"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3" w:history="1">
        <w:r w:rsidRPr="002D087B">
          <w:rPr>
            <w:rStyle w:val="Hyperlink"/>
            <w:noProof/>
          </w:rPr>
          <w:t>Bảng 2.13 Bảng đặc tả chức năng Xác thực yêu cầu</w:t>
        </w:r>
        <w:r>
          <w:rPr>
            <w:noProof/>
            <w:webHidden/>
          </w:rPr>
          <w:tab/>
        </w:r>
        <w:r>
          <w:rPr>
            <w:noProof/>
            <w:webHidden/>
          </w:rPr>
          <w:fldChar w:fldCharType="begin"/>
        </w:r>
        <w:r>
          <w:rPr>
            <w:noProof/>
            <w:webHidden/>
          </w:rPr>
          <w:instrText xml:space="preserve"> PAGEREF _Toc216388703 \h </w:instrText>
        </w:r>
        <w:r>
          <w:rPr>
            <w:noProof/>
            <w:webHidden/>
          </w:rPr>
        </w:r>
        <w:r>
          <w:rPr>
            <w:noProof/>
            <w:webHidden/>
          </w:rPr>
          <w:fldChar w:fldCharType="separate"/>
        </w:r>
        <w:r>
          <w:rPr>
            <w:noProof/>
            <w:webHidden/>
          </w:rPr>
          <w:t>55</w:t>
        </w:r>
        <w:r>
          <w:rPr>
            <w:noProof/>
            <w:webHidden/>
          </w:rPr>
          <w:fldChar w:fldCharType="end"/>
        </w:r>
      </w:hyperlink>
    </w:p>
    <w:p w14:paraId="6735A9A0" w14:textId="14AA741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4" w:history="1">
        <w:r w:rsidRPr="002D087B">
          <w:rPr>
            <w:rStyle w:val="Hyperlink"/>
            <w:noProof/>
          </w:rPr>
          <w:t>Bảng 2.14 Bảng đặc tả chức năng Thống kê bệnh viện</w:t>
        </w:r>
        <w:r>
          <w:rPr>
            <w:noProof/>
            <w:webHidden/>
          </w:rPr>
          <w:tab/>
        </w:r>
        <w:r>
          <w:rPr>
            <w:noProof/>
            <w:webHidden/>
          </w:rPr>
          <w:fldChar w:fldCharType="begin"/>
        </w:r>
        <w:r>
          <w:rPr>
            <w:noProof/>
            <w:webHidden/>
          </w:rPr>
          <w:instrText xml:space="preserve"> PAGEREF _Toc216388704 \h </w:instrText>
        </w:r>
        <w:r>
          <w:rPr>
            <w:noProof/>
            <w:webHidden/>
          </w:rPr>
        </w:r>
        <w:r>
          <w:rPr>
            <w:noProof/>
            <w:webHidden/>
          </w:rPr>
          <w:fldChar w:fldCharType="separate"/>
        </w:r>
        <w:r>
          <w:rPr>
            <w:noProof/>
            <w:webHidden/>
          </w:rPr>
          <w:t>56</w:t>
        </w:r>
        <w:r>
          <w:rPr>
            <w:noProof/>
            <w:webHidden/>
          </w:rPr>
          <w:fldChar w:fldCharType="end"/>
        </w:r>
      </w:hyperlink>
    </w:p>
    <w:p w14:paraId="10B95CA2" w14:textId="59F72272"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5" w:history="1">
        <w:r w:rsidRPr="002D087B">
          <w:rPr>
            <w:rStyle w:val="Hyperlink"/>
            <w:noProof/>
          </w:rPr>
          <w:t>Bảng 2.15 Bảng đặc tả chức năng Nhận thông báo</w:t>
        </w:r>
        <w:r>
          <w:rPr>
            <w:noProof/>
            <w:webHidden/>
          </w:rPr>
          <w:tab/>
        </w:r>
        <w:r>
          <w:rPr>
            <w:noProof/>
            <w:webHidden/>
          </w:rPr>
          <w:fldChar w:fldCharType="begin"/>
        </w:r>
        <w:r>
          <w:rPr>
            <w:noProof/>
            <w:webHidden/>
          </w:rPr>
          <w:instrText xml:space="preserve"> PAGEREF _Toc216388705 \h </w:instrText>
        </w:r>
        <w:r>
          <w:rPr>
            <w:noProof/>
            <w:webHidden/>
          </w:rPr>
        </w:r>
        <w:r>
          <w:rPr>
            <w:noProof/>
            <w:webHidden/>
          </w:rPr>
          <w:fldChar w:fldCharType="separate"/>
        </w:r>
        <w:r>
          <w:rPr>
            <w:noProof/>
            <w:webHidden/>
          </w:rPr>
          <w:t>57</w:t>
        </w:r>
        <w:r>
          <w:rPr>
            <w:noProof/>
            <w:webHidden/>
          </w:rPr>
          <w:fldChar w:fldCharType="end"/>
        </w:r>
      </w:hyperlink>
    </w:p>
    <w:p w14:paraId="32236FD8" w14:textId="5EAD7097"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6" w:history="1">
        <w:r w:rsidRPr="002D087B">
          <w:rPr>
            <w:rStyle w:val="Hyperlink"/>
            <w:noProof/>
          </w:rPr>
          <w:t>Bảng 2.16 Bảng đặc tả chức năng Xem nhật ký hoạt động</w:t>
        </w:r>
        <w:r>
          <w:rPr>
            <w:noProof/>
            <w:webHidden/>
          </w:rPr>
          <w:tab/>
        </w:r>
        <w:r>
          <w:rPr>
            <w:noProof/>
            <w:webHidden/>
          </w:rPr>
          <w:fldChar w:fldCharType="begin"/>
        </w:r>
        <w:r>
          <w:rPr>
            <w:noProof/>
            <w:webHidden/>
          </w:rPr>
          <w:instrText xml:space="preserve"> PAGEREF _Toc216388706 \h </w:instrText>
        </w:r>
        <w:r>
          <w:rPr>
            <w:noProof/>
            <w:webHidden/>
          </w:rPr>
        </w:r>
        <w:r>
          <w:rPr>
            <w:noProof/>
            <w:webHidden/>
          </w:rPr>
          <w:fldChar w:fldCharType="separate"/>
        </w:r>
        <w:r>
          <w:rPr>
            <w:noProof/>
            <w:webHidden/>
          </w:rPr>
          <w:t>58</w:t>
        </w:r>
        <w:r>
          <w:rPr>
            <w:noProof/>
            <w:webHidden/>
          </w:rPr>
          <w:fldChar w:fldCharType="end"/>
        </w:r>
      </w:hyperlink>
    </w:p>
    <w:p w14:paraId="148685C4" w14:textId="2EFDA993" w:rsidR="007516A7" w:rsidRDefault="007516A7">
      <w:pPr>
        <w:pStyle w:val="TableofFigures"/>
        <w:tabs>
          <w:tab w:val="right" w:leader="dot" w:pos="9344"/>
        </w:tabs>
        <w:rPr>
          <w:rFonts w:asciiTheme="minorHAnsi" w:eastAsiaTheme="minorEastAsia" w:hAnsiTheme="minorHAnsi" w:cstheme="minorBidi"/>
          <w:noProof/>
          <w:kern w:val="2"/>
          <w:sz w:val="24"/>
          <w:szCs w:val="24"/>
          <w:lang w:val="en-US" w:bidi="ar-SA"/>
          <w14:ligatures w14:val="standardContextual"/>
        </w:rPr>
      </w:pPr>
      <w:hyperlink w:anchor="_Toc216388707" w:history="1">
        <w:r w:rsidRPr="002D087B">
          <w:rPr>
            <w:rStyle w:val="Hyperlink"/>
            <w:noProof/>
          </w:rPr>
          <w:t>Bảng 2.17 Bảng mô tả các thực thể của hệ thống</w:t>
        </w:r>
        <w:r>
          <w:rPr>
            <w:noProof/>
            <w:webHidden/>
          </w:rPr>
          <w:tab/>
        </w:r>
        <w:r>
          <w:rPr>
            <w:noProof/>
            <w:webHidden/>
          </w:rPr>
          <w:fldChar w:fldCharType="begin"/>
        </w:r>
        <w:r>
          <w:rPr>
            <w:noProof/>
            <w:webHidden/>
          </w:rPr>
          <w:instrText xml:space="preserve"> PAGEREF _Toc216388707 \h </w:instrText>
        </w:r>
        <w:r>
          <w:rPr>
            <w:noProof/>
            <w:webHidden/>
          </w:rPr>
        </w:r>
        <w:r>
          <w:rPr>
            <w:noProof/>
            <w:webHidden/>
          </w:rPr>
          <w:fldChar w:fldCharType="separate"/>
        </w:r>
        <w:r>
          <w:rPr>
            <w:noProof/>
            <w:webHidden/>
          </w:rPr>
          <w:t>59</w:t>
        </w:r>
        <w:r>
          <w:rPr>
            <w:noProof/>
            <w:webHidden/>
          </w:rPr>
          <w:fldChar w:fldCharType="end"/>
        </w:r>
      </w:hyperlink>
    </w:p>
    <w:p w14:paraId="2CBCA436" w14:textId="07C670F2" w:rsidR="006420D2" w:rsidRPr="002E06F5" w:rsidRDefault="006420D2" w:rsidP="00CB6A60">
      <w:pPr>
        <w:rPr>
          <w:lang w:eastAsia="en-AU"/>
        </w:rPr>
      </w:pPr>
      <w:r w:rsidRPr="002E06F5">
        <w:rPr>
          <w:lang w:eastAsia="en-AU"/>
        </w:rPr>
        <w:fldChar w:fldCharType="end"/>
      </w:r>
    </w:p>
    <w:p w14:paraId="5BF47472" w14:textId="77777777" w:rsidR="000F6797" w:rsidRPr="002E06F5" w:rsidRDefault="000F6797" w:rsidP="006E7695">
      <w:pPr>
        <w:pStyle w:val="UH1"/>
      </w:pPr>
      <w:bookmarkStart w:id="6" w:name="_Toc452402264"/>
      <w:bookmarkStart w:id="7" w:name="_Toc216882120"/>
      <w:r w:rsidRPr="002E06F5">
        <w:lastRenderedPageBreak/>
        <w:t>Lời cảm ơn</w:t>
      </w:r>
      <w:bookmarkEnd w:id="6"/>
      <w:bookmarkEnd w:id="7"/>
    </w:p>
    <w:p w14:paraId="4C242888" w14:textId="6A00930E" w:rsidR="00B76FF0" w:rsidRPr="002E06F5" w:rsidRDefault="000F6797" w:rsidP="000F6797">
      <w:pPr>
        <w:rPr>
          <w:lang w:eastAsia="en-AU"/>
        </w:rPr>
      </w:pPr>
      <w:r w:rsidRPr="002E06F5">
        <w:rPr>
          <w:lang w:eastAsia="en-AU"/>
        </w:rPr>
        <w:t xml:space="preserve">Trong quá trình thực hiện đồ án tốt nghiệp này, tôi đã nhận được sự giúp đỡ tận tình của cán bộ hướng dẫn là TS. </w:t>
      </w:r>
      <w:r w:rsidR="00EA05A0">
        <w:rPr>
          <w:lang w:val="en-US" w:eastAsia="en-AU"/>
        </w:rPr>
        <w:t>Nguyễn Đức</w:t>
      </w:r>
      <w:r w:rsidRPr="002E06F5">
        <w:rPr>
          <w:lang w:eastAsia="en-AU"/>
        </w:rPr>
        <w:t>, sự quan tâm sâu sát của c</w:t>
      </w:r>
      <w:r w:rsidR="00AA3EFD" w:rsidRPr="002E06F5">
        <w:rPr>
          <w:lang w:eastAsia="en-AU"/>
        </w:rPr>
        <w:t>ác thầy cô</w:t>
      </w:r>
      <w:r w:rsidR="00111FAE">
        <w:rPr>
          <w:lang w:val="en-US" w:eastAsia="en-AU"/>
        </w:rPr>
        <w:t xml:space="preserve"> học viện Kỹ thuật Mật mã</w:t>
      </w:r>
      <w:r w:rsidR="00B76FF0" w:rsidRPr="002E06F5">
        <w:rPr>
          <w:lang w:eastAsia="en-AU"/>
        </w:rPr>
        <w:t>, sự động viên của người thân và bạn bè.</w:t>
      </w:r>
    </w:p>
    <w:p w14:paraId="2233D18F" w14:textId="77777777" w:rsidR="000F6797" w:rsidRPr="002E06F5" w:rsidRDefault="00B76FF0" w:rsidP="000F6797">
      <w:pPr>
        <w:rPr>
          <w:lang w:eastAsia="en-AU"/>
        </w:rPr>
      </w:pPr>
      <w:r w:rsidRPr="002E06F5">
        <w:rPr>
          <w:lang w:eastAsia="en-AU"/>
        </w:rPr>
        <w:t>Xin cảm ơn tất cả mọi người đã tạo những điều kiện tốt nhất để tôi hoàn thành đồ án tốt nghiệp này!</w:t>
      </w:r>
    </w:p>
    <w:tbl>
      <w:tblPr>
        <w:tblW w:w="0" w:type="auto"/>
        <w:tblCellMar>
          <w:left w:w="0" w:type="dxa"/>
          <w:right w:w="0" w:type="dxa"/>
        </w:tblCellMar>
        <w:tblLook w:val="04A0" w:firstRow="1" w:lastRow="0" w:firstColumn="1" w:lastColumn="0" w:noHBand="0" w:noVBand="1"/>
      </w:tblPr>
      <w:tblGrid>
        <w:gridCol w:w="3544"/>
        <w:gridCol w:w="5810"/>
      </w:tblGrid>
      <w:tr w:rsidR="00B76FF0" w:rsidRPr="002E06F5" w14:paraId="58A1A6E3" w14:textId="77777777" w:rsidTr="00340958">
        <w:tc>
          <w:tcPr>
            <w:tcW w:w="3544" w:type="dxa"/>
          </w:tcPr>
          <w:p w14:paraId="38FB20DC" w14:textId="77777777" w:rsidR="00B76FF0" w:rsidRPr="002E06F5" w:rsidRDefault="00B76FF0" w:rsidP="00EE1BD3">
            <w:pPr>
              <w:pStyle w:val="Table-Center"/>
            </w:pPr>
          </w:p>
        </w:tc>
        <w:tc>
          <w:tcPr>
            <w:tcW w:w="5810" w:type="dxa"/>
          </w:tcPr>
          <w:p w14:paraId="15285D75" w14:textId="77777777" w:rsidR="009447E5" w:rsidRPr="002E06F5" w:rsidRDefault="009447E5" w:rsidP="009447E5">
            <w:pPr>
              <w:pStyle w:val="Table-Center"/>
              <w:rPr>
                <w:rStyle w:val="Strong"/>
              </w:rPr>
            </w:pPr>
            <w:r w:rsidRPr="002E06F5">
              <w:rPr>
                <w:rStyle w:val="Strong"/>
              </w:rPr>
              <w:t>SINH VIÊN THỰC HIỆN ĐỒ ÁN</w:t>
            </w:r>
          </w:p>
          <w:p w14:paraId="48961A8F" w14:textId="77777777" w:rsidR="00B76FF0" w:rsidRPr="002E06F5" w:rsidRDefault="00B76FF0" w:rsidP="00EE1BD3">
            <w:pPr>
              <w:pStyle w:val="Table-Center"/>
            </w:pPr>
          </w:p>
          <w:p w14:paraId="4185BD9C" w14:textId="77777777" w:rsidR="00B76FF0" w:rsidRPr="002E06F5" w:rsidRDefault="00B76FF0" w:rsidP="00EE1BD3">
            <w:pPr>
              <w:pStyle w:val="Table-Center"/>
            </w:pPr>
          </w:p>
          <w:p w14:paraId="42C7E576" w14:textId="77777777" w:rsidR="00B76FF0" w:rsidRPr="002E06F5" w:rsidRDefault="00B76FF0" w:rsidP="00EE1BD3">
            <w:pPr>
              <w:pStyle w:val="Table-Center"/>
            </w:pPr>
          </w:p>
          <w:p w14:paraId="09BAA6E7" w14:textId="23B2C4E8" w:rsidR="00B76FF0" w:rsidRPr="00EA05A0" w:rsidRDefault="00EA05A0" w:rsidP="002632F4">
            <w:pPr>
              <w:pStyle w:val="Table-Center"/>
              <w:rPr>
                <w:lang w:val="en-US"/>
              </w:rPr>
            </w:pPr>
            <w:r>
              <w:rPr>
                <w:lang w:val="en-US"/>
              </w:rPr>
              <w:t>Trần Văn Thủy</w:t>
            </w:r>
          </w:p>
        </w:tc>
      </w:tr>
    </w:tbl>
    <w:p w14:paraId="4C8C2A6E" w14:textId="6197E534" w:rsidR="00901A8D" w:rsidRPr="002E06F5" w:rsidRDefault="00901A8D" w:rsidP="000F6797">
      <w:pPr>
        <w:rPr>
          <w:lang w:eastAsia="en-AU"/>
        </w:rPr>
      </w:pPr>
    </w:p>
    <w:p w14:paraId="1B40EBD6" w14:textId="77777777" w:rsidR="00901A8D" w:rsidRPr="002E06F5" w:rsidRDefault="00901A8D">
      <w:pPr>
        <w:spacing w:line="240" w:lineRule="auto"/>
        <w:ind w:firstLine="0"/>
        <w:jc w:val="left"/>
        <w:rPr>
          <w:lang w:eastAsia="en-AU"/>
        </w:rPr>
      </w:pPr>
      <w:r w:rsidRPr="002E06F5">
        <w:rPr>
          <w:lang w:eastAsia="en-AU"/>
        </w:rPr>
        <w:br w:type="page"/>
      </w:r>
    </w:p>
    <w:p w14:paraId="37A4A22F" w14:textId="77777777" w:rsidR="00F06A22" w:rsidRPr="002E06F5" w:rsidRDefault="00F06A22" w:rsidP="00F06A22">
      <w:pPr>
        <w:pStyle w:val="UH1"/>
      </w:pPr>
      <w:bookmarkStart w:id="8" w:name="_Toc182040514"/>
      <w:bookmarkStart w:id="9" w:name="_Toc184419993"/>
      <w:bookmarkStart w:id="10" w:name="_Toc216882121"/>
      <w:bookmarkStart w:id="11" w:name="_Toc452402265"/>
      <w:r w:rsidRPr="002E06F5">
        <w:lastRenderedPageBreak/>
        <w:t xml:space="preserve">Lời </w:t>
      </w:r>
      <w:bookmarkEnd w:id="8"/>
      <w:bookmarkEnd w:id="9"/>
      <w:r w:rsidRPr="002E06F5">
        <w:t>cam đoan</w:t>
      </w:r>
      <w:bookmarkEnd w:id="10"/>
    </w:p>
    <w:p w14:paraId="41EEBCE4" w14:textId="77789559" w:rsidR="00F06A22" w:rsidRPr="002E06F5" w:rsidRDefault="00F06A22" w:rsidP="00F06A22">
      <w:pPr>
        <w:spacing w:before="120" w:after="120" w:line="288" w:lineRule="auto"/>
        <w:rPr>
          <w:lang w:eastAsia="en-AU"/>
        </w:rPr>
      </w:pPr>
      <w:r w:rsidRPr="002E06F5">
        <w:rPr>
          <w:lang w:eastAsia="en-AU"/>
        </w:rPr>
        <w:t xml:space="preserve">Tôi xin cam đoan bản đồ án này do tôi tự nghiên cứu dưới sự hướng dẫn của thầy giáo ThS. </w:t>
      </w:r>
      <w:r w:rsidR="00EA05A0">
        <w:rPr>
          <w:lang w:val="en-US" w:eastAsia="en-AU"/>
        </w:rPr>
        <w:t>Nguyễn Đức Hiếu</w:t>
      </w:r>
      <w:r w:rsidRPr="002E06F5">
        <w:rPr>
          <w:lang w:eastAsia="en-AU"/>
        </w:rPr>
        <w:t>.</w:t>
      </w:r>
    </w:p>
    <w:p w14:paraId="7ED14C2B" w14:textId="77777777" w:rsidR="00F06A22" w:rsidRPr="002E06F5" w:rsidRDefault="00F06A22" w:rsidP="00F06A22">
      <w:pPr>
        <w:spacing w:before="120" w:after="120" w:line="288" w:lineRule="auto"/>
        <w:rPr>
          <w:lang w:eastAsia="en-AU"/>
        </w:rPr>
      </w:pPr>
      <w:r w:rsidRPr="002E06F5">
        <w:rPr>
          <w:lang w:eastAsia="en-AU"/>
        </w:rPr>
        <w:t>Để hoàn thành đồ án này, tôi chỉ sử dụng những tài liệu đã ghi trong mục tài liệu tham khảo, ngoài ra không sử dụng bất cứ tài liệu nào khác mà không được ghi.</w:t>
      </w:r>
    </w:p>
    <w:p w14:paraId="1ECF50D9" w14:textId="6BA187B9" w:rsidR="00F06A22" w:rsidRDefault="00F06A22" w:rsidP="003E7521">
      <w:pPr>
        <w:spacing w:before="120" w:after="120" w:line="288" w:lineRule="auto"/>
        <w:rPr>
          <w:lang w:eastAsia="en-AU"/>
        </w:rPr>
      </w:pPr>
      <w:r w:rsidRPr="002E06F5">
        <w:rPr>
          <w:lang w:eastAsia="en-AU"/>
        </w:rPr>
        <w:t>Nếu sai, tôi xin chịu mọi hình thức kỷ luật theo quy định của Học viện.</w:t>
      </w:r>
    </w:p>
    <w:p w14:paraId="5C453BD5" w14:textId="77777777" w:rsidR="00030D0A" w:rsidRPr="003E7521" w:rsidRDefault="00030D0A" w:rsidP="003E7521">
      <w:pPr>
        <w:spacing w:before="120" w:after="120" w:line="288" w:lineRule="auto"/>
        <w:rPr>
          <w:lang w:val="en-US" w:eastAsia="en-AU"/>
        </w:rPr>
      </w:pPr>
    </w:p>
    <w:tbl>
      <w:tblPr>
        <w:tblW w:w="0" w:type="auto"/>
        <w:tblLook w:val="04A0" w:firstRow="1" w:lastRow="0" w:firstColumn="1" w:lastColumn="0" w:noHBand="0" w:noVBand="1"/>
      </w:tblPr>
      <w:tblGrid>
        <w:gridCol w:w="4658"/>
        <w:gridCol w:w="4696"/>
      </w:tblGrid>
      <w:tr w:rsidR="00F06A22" w:rsidRPr="002E06F5" w14:paraId="23941544" w14:textId="77777777" w:rsidTr="003F311D">
        <w:trPr>
          <w:trHeight w:val="60"/>
        </w:trPr>
        <w:tc>
          <w:tcPr>
            <w:tcW w:w="4810" w:type="dxa"/>
          </w:tcPr>
          <w:p w14:paraId="125D5A85" w14:textId="77777777" w:rsidR="00F06A22" w:rsidRPr="002E06F5" w:rsidRDefault="00F06A22" w:rsidP="003F311D">
            <w:pPr>
              <w:pStyle w:val="NoiDung"/>
              <w:rPr>
                <w:noProof w:val="0"/>
                <w:lang w:val="vi-VN"/>
              </w:rPr>
            </w:pPr>
          </w:p>
        </w:tc>
        <w:tc>
          <w:tcPr>
            <w:tcW w:w="4811" w:type="dxa"/>
          </w:tcPr>
          <w:p w14:paraId="226650F2" w14:textId="57420143" w:rsidR="00F06A22" w:rsidRPr="00EA05A0" w:rsidRDefault="00F06A22" w:rsidP="003F311D">
            <w:pPr>
              <w:pStyle w:val="NoiDung"/>
              <w:ind w:firstLine="0"/>
              <w:rPr>
                <w:i/>
                <w:noProof w:val="0"/>
              </w:rPr>
            </w:pPr>
            <w:r w:rsidRPr="002E06F5">
              <w:rPr>
                <w:i/>
                <w:noProof w:val="0"/>
                <w:lang w:val="vi-VN"/>
              </w:rPr>
              <w:t>Hà Nội, ngày     tháng     năm 202</w:t>
            </w:r>
            <w:r w:rsidR="00EA05A0">
              <w:rPr>
                <w:i/>
                <w:noProof w:val="0"/>
              </w:rPr>
              <w:t>6</w:t>
            </w:r>
          </w:p>
          <w:p w14:paraId="4A3C2955" w14:textId="77777777" w:rsidR="00F06A22" w:rsidRPr="002E06F5" w:rsidRDefault="00F06A22" w:rsidP="003F311D">
            <w:pPr>
              <w:pStyle w:val="NoiDung"/>
              <w:rPr>
                <w:b/>
                <w:noProof w:val="0"/>
                <w:lang w:val="vi-VN"/>
              </w:rPr>
            </w:pPr>
            <w:r w:rsidRPr="002E06F5">
              <w:rPr>
                <w:b/>
                <w:noProof w:val="0"/>
                <w:lang w:val="vi-VN"/>
              </w:rPr>
              <w:t xml:space="preserve">    Sinh viên thực hiện</w:t>
            </w:r>
          </w:p>
          <w:p w14:paraId="010A7E6B" w14:textId="77777777" w:rsidR="00F06A22" w:rsidRPr="002E06F5" w:rsidRDefault="00F06A22" w:rsidP="003F311D">
            <w:pPr>
              <w:pStyle w:val="NoiDung"/>
              <w:rPr>
                <w:noProof w:val="0"/>
                <w:lang w:val="vi-VN"/>
              </w:rPr>
            </w:pPr>
            <w:r w:rsidRPr="002E06F5">
              <w:rPr>
                <w:noProof w:val="0"/>
                <w:lang w:val="vi-VN"/>
              </w:rPr>
              <w:t>(</w:t>
            </w:r>
            <w:r w:rsidRPr="002E06F5">
              <w:rPr>
                <w:i/>
                <w:noProof w:val="0"/>
                <w:lang w:val="vi-VN"/>
              </w:rPr>
              <w:t>Ký tên và ghi rõ họ tên</w:t>
            </w:r>
            <w:r w:rsidRPr="002E06F5">
              <w:rPr>
                <w:noProof w:val="0"/>
                <w:lang w:val="vi-VN"/>
              </w:rPr>
              <w:t>)</w:t>
            </w:r>
          </w:p>
          <w:p w14:paraId="0AA08EDD" w14:textId="77777777" w:rsidR="00F06A22" w:rsidRPr="002E06F5" w:rsidRDefault="00F06A22" w:rsidP="003F311D">
            <w:pPr>
              <w:pStyle w:val="NoiDung"/>
              <w:rPr>
                <w:noProof w:val="0"/>
                <w:lang w:val="vi-VN"/>
              </w:rPr>
            </w:pPr>
          </w:p>
          <w:p w14:paraId="4C956C68" w14:textId="77777777" w:rsidR="00F06A22" w:rsidRPr="002E06F5" w:rsidRDefault="00F06A22" w:rsidP="003F311D">
            <w:pPr>
              <w:pStyle w:val="NoiDung"/>
              <w:rPr>
                <w:noProof w:val="0"/>
                <w:lang w:val="vi-VN"/>
              </w:rPr>
            </w:pPr>
          </w:p>
          <w:p w14:paraId="1B6CB8FF" w14:textId="77777777" w:rsidR="00F06A22" w:rsidRPr="002E06F5" w:rsidRDefault="00F06A22" w:rsidP="003F311D">
            <w:pPr>
              <w:pStyle w:val="NoiDung"/>
              <w:rPr>
                <w:noProof w:val="0"/>
                <w:lang w:val="vi-VN"/>
              </w:rPr>
            </w:pPr>
          </w:p>
          <w:p w14:paraId="3501DD50" w14:textId="54851F7C" w:rsidR="00F06A22" w:rsidRPr="00EA05A0" w:rsidRDefault="00F06A22" w:rsidP="003F311D">
            <w:pPr>
              <w:pStyle w:val="NoiDung"/>
              <w:rPr>
                <w:b/>
                <w:noProof w:val="0"/>
              </w:rPr>
            </w:pPr>
            <w:r w:rsidRPr="002E06F5">
              <w:rPr>
                <w:b/>
                <w:noProof w:val="0"/>
                <w:lang w:val="vi-VN"/>
              </w:rPr>
              <w:t xml:space="preserve">    </w:t>
            </w:r>
            <w:r w:rsidR="00EA05A0">
              <w:rPr>
                <w:b/>
                <w:noProof w:val="0"/>
              </w:rPr>
              <w:t>Trần Văn Thủy</w:t>
            </w:r>
          </w:p>
        </w:tc>
      </w:tr>
    </w:tbl>
    <w:p w14:paraId="030084F5" w14:textId="77777777" w:rsidR="00F06A22" w:rsidRPr="002E06F5" w:rsidRDefault="00F06A22" w:rsidP="00F06A22">
      <w:pPr>
        <w:rPr>
          <w:lang w:eastAsia="en-AU"/>
        </w:rPr>
      </w:pPr>
    </w:p>
    <w:p w14:paraId="3844A13E" w14:textId="77777777" w:rsidR="006E7695" w:rsidRPr="002E06F5" w:rsidRDefault="006E7695" w:rsidP="006E7695">
      <w:pPr>
        <w:pStyle w:val="UH1"/>
      </w:pPr>
      <w:bookmarkStart w:id="12" w:name="_Toc216882122"/>
      <w:r w:rsidRPr="002E06F5">
        <w:lastRenderedPageBreak/>
        <w:t>Lời nói đầu</w:t>
      </w:r>
      <w:bookmarkEnd w:id="11"/>
      <w:bookmarkEnd w:id="12"/>
    </w:p>
    <w:p w14:paraId="7571D714" w14:textId="77777777" w:rsidR="00F03273" w:rsidRPr="00F03273" w:rsidRDefault="00F03273" w:rsidP="00F03273">
      <w:pPr>
        <w:rPr>
          <w:lang w:val="en-GB" w:eastAsia="en-AU"/>
        </w:rPr>
      </w:pPr>
      <w:r w:rsidRPr="00F03273">
        <w:rPr>
          <w:b/>
          <w:bCs/>
          <w:lang w:val="en-GB" w:eastAsia="en-AU"/>
        </w:rPr>
        <w:t># LỜI NÓI ĐẦU</w:t>
      </w:r>
    </w:p>
    <w:p w14:paraId="2B5511A1" w14:textId="77777777" w:rsidR="00F03273" w:rsidRPr="00F03273" w:rsidRDefault="00F03273" w:rsidP="00F03273">
      <w:pPr>
        <w:rPr>
          <w:lang w:val="en-GB" w:eastAsia="en-AU"/>
        </w:rPr>
      </w:pPr>
    </w:p>
    <w:p w14:paraId="79920E99" w14:textId="77777777" w:rsidR="00F03273" w:rsidRPr="00F03273" w:rsidRDefault="00F03273" w:rsidP="00F03273">
      <w:pPr>
        <w:rPr>
          <w:lang w:val="en-GB" w:eastAsia="en-AU"/>
        </w:rPr>
      </w:pPr>
      <w:r w:rsidRPr="00F03273">
        <w:rPr>
          <w:lang w:val="en-GB" w:eastAsia="en-AU"/>
        </w:rPr>
        <w:t>Sự trỗi dậy của ngành công nghiệp game đang mở ra một quỹ đạo phát triển mới cho lĩnh vực giải trí kỹ thuật số toàn cầu. Theo báo cáo của Newzoo (2024), tổng doanh thu thị trường game thế giới đạt hơn 184 tỷ USD, trong đó phân khúc game PC và console đóng góp khoảng 90 tỷ USD — tương đương gần 49% toàn thị trường. Đáng chú ý, các tựa game hành động nhập vai 2D (2D Action RPG) thuộc phân khúc indie đang chứng tỏ sức bền đặc biệt: Hollow Knight vượt 15 triệu bản bán ra, Dead Cells đạt hơn 10 triệu bản và Celeste giành nhiều giải Game of the Year — tất cả chứng minh rằng chiều sâu gameplay và thiết kế hệ thống chặt chẽ có giá trị hơn độ hoành tráng đồ họa. Bên cạnh đó, Steam — nền tảng phân phối game PC lớn nhất thế giới — ghi nhận hơn 14.000 tựa game được phát hành chỉ riêng trong năm 2023, trong đó thể loại Action RPG dẫn đầu về lượt tải về và thời gian chơi trung bình của người dùng.</w:t>
      </w:r>
    </w:p>
    <w:p w14:paraId="7346FDDD" w14:textId="77777777" w:rsidR="00F03273" w:rsidRPr="00F03273" w:rsidRDefault="00F03273" w:rsidP="00F03273">
      <w:pPr>
        <w:rPr>
          <w:lang w:val="en-GB" w:eastAsia="en-AU"/>
        </w:rPr>
      </w:pPr>
    </w:p>
    <w:p w14:paraId="0585F1E9" w14:textId="77777777" w:rsidR="00F03273" w:rsidRPr="00F03273" w:rsidRDefault="00F03273" w:rsidP="00F03273">
      <w:pPr>
        <w:rPr>
          <w:lang w:val="en-GB" w:eastAsia="en-AU"/>
        </w:rPr>
      </w:pPr>
      <w:r w:rsidRPr="00F03273">
        <w:rPr>
          <w:lang w:val="en-GB" w:eastAsia="en-AU"/>
        </w:rPr>
        <w:t>Tại Việt Nam, theo số liệu từ Vietnam Report và VGS (Vietnam Game Summit 2023), thị trường game nội địa đạt doanh thu ước tính 1,3 tỷ USD với tốc độ tăng trưởng hàng năm khoảng 11% và hơn 22 triệu người chơi game đang hoạt động. Tuy nhiên, lĩnh vực nghiên cứu và phát triển game trong đào tạo đại học tại Việt Nam vẫn đang đối mặt với những hạn chế rõ ràng. Phần lớn các đề tài về game chỉ dừng ở mức prototype đơn giản — thiếu hệ thống nhân vật có chiều sâu, thiếu trí tuệ nhân tạo đủ phức tạp cho quái vật và boss, và đặc biệt thiếu kiến trúc multiplayer đúng nghĩa theo chuẩn công nghiệp. Cụ thể hơn, gần như chưa có đề tài trong nước nào kết hợp đồng thời cả bốn yếu tố: gameplay hành động 2D real-time, hệ thống Gene/nguyên tố đặc trưng, AI quái vật đa giai đoạn và multiplayer theo mô hình Server Authoritative — trong khi đây chính là tổ hợp kỹ thuật mà thị trường và ngành công nghiệp game đang đòi hỏi.</w:t>
      </w:r>
    </w:p>
    <w:p w14:paraId="7E9E3D66" w14:textId="77777777" w:rsidR="00F03273" w:rsidRPr="00F03273" w:rsidRDefault="00F03273" w:rsidP="00F03273">
      <w:pPr>
        <w:rPr>
          <w:lang w:val="en-GB" w:eastAsia="en-AU"/>
        </w:rPr>
      </w:pPr>
    </w:p>
    <w:p w14:paraId="17A67661" w14:textId="77777777" w:rsidR="00F03273" w:rsidRPr="00F03273" w:rsidRDefault="00F03273" w:rsidP="00F03273">
      <w:pPr>
        <w:rPr>
          <w:lang w:val="en-GB" w:eastAsia="en-AU"/>
        </w:rPr>
      </w:pPr>
      <w:r w:rsidRPr="00F03273">
        <w:rPr>
          <w:lang w:val="en-GB" w:eastAsia="en-AU"/>
        </w:rPr>
        <w:t xml:space="preserve">Những hạn chế cố hữu này — thiếu chiều sâu thiết kế nhân vật, AI quái vật nghèo nàn, kiến trúc mạng không đảm bảo công bằng và chống can thiệp dữ liệu, cơ chế gameplay chưa kết nối chặt chẽ thành một tổng thể vận hành được — đòi hỏi một cách tiếp cận tích hợp, kết hợp thiết kế gameplay bài bản với kiến trúc kỹ thuật chuẩn công nghiệp. Trong bối cảnh ấy, việc nghiên cứu và xây dựng một tựa game </w:t>
      </w:r>
      <w:r w:rsidRPr="00F03273">
        <w:rPr>
          <w:lang w:val="en-GB" w:eastAsia="en-AU"/>
        </w:rPr>
        <w:lastRenderedPageBreak/>
        <w:t>2D Action RPG multiplayer hoàn chỉnh với hệ thống Gene Ngũ Hành đặc trưng là hướng đi có giá trị học thuật lẫn thực tiễn ứng dụng trong đào tạo ngành Công nghệ Thông tin tại Việt Nam.</w:t>
      </w:r>
    </w:p>
    <w:p w14:paraId="681838AF" w14:textId="77777777" w:rsidR="00F03273" w:rsidRPr="00F03273" w:rsidRDefault="00F03273" w:rsidP="00F03273">
      <w:pPr>
        <w:rPr>
          <w:lang w:val="en-GB" w:eastAsia="en-AU"/>
        </w:rPr>
      </w:pPr>
    </w:p>
    <w:p w14:paraId="04437C6D" w14:textId="7CD6ECBA" w:rsidR="00F03273" w:rsidRPr="00F03273" w:rsidRDefault="00F03273" w:rsidP="00F03273">
      <w:pPr>
        <w:jc w:val="left"/>
        <w:rPr>
          <w:lang w:val="en-GB" w:eastAsia="en-AU"/>
        </w:rPr>
      </w:pPr>
      <w:r w:rsidRPr="00F03273">
        <w:rPr>
          <w:lang w:val="en-GB" w:eastAsia="en-AU"/>
        </w:rPr>
        <w:t>Đồ án "</w:t>
      </w:r>
      <w:r w:rsidRPr="00F03273">
        <w:rPr>
          <w:rFonts w:eastAsia="Times New Roman"/>
          <w:b/>
          <w:sz w:val="36"/>
        </w:rPr>
        <w:t xml:space="preserve"> </w:t>
      </w:r>
      <w:r w:rsidRPr="00F03273">
        <w:rPr>
          <w:b/>
          <w:bCs/>
        </w:rPr>
        <w:t>PHÁT TRIỂN TRÒ CHƠI MUTANTS ARENA</w:t>
      </w:r>
      <w:r w:rsidRPr="00F03273">
        <w:rPr>
          <w:b/>
          <w:bCs/>
        </w:rPr>
        <w:br/>
        <w:t>VỚI HỆ THỐNG TIẾN HÓA GENE BẰNG UNITY</w:t>
      </w:r>
      <w:r w:rsidRPr="00F03273">
        <w:rPr>
          <w:lang w:val="en-GB" w:eastAsia="en-AU"/>
        </w:rPr>
        <w:t xml:space="preserve"> " được thực hiện trong khuôn khổ chương trình đào tạo ngành Công nghệ Thông tin tại </w:t>
      </w:r>
      <w:r w:rsidR="009D559A" w:rsidRPr="009D559A">
        <w:rPr>
          <w:lang w:eastAsia="en-AU"/>
        </w:rPr>
        <w:t xml:space="preserve">Học viện Kỹ thuật Mật mã, dưới sự hướng dẫn của TS. </w:t>
      </w:r>
      <w:r w:rsidR="009D559A">
        <w:rPr>
          <w:lang w:val="en-US" w:eastAsia="en-AU"/>
        </w:rPr>
        <w:t>Nguyễn Đức Hiếu</w:t>
      </w:r>
      <w:r w:rsidRPr="00F03273">
        <w:rPr>
          <w:lang w:val="en-GB" w:eastAsia="en-AU"/>
        </w:rPr>
        <w:t xml:space="preserve">. Mục tiêu của đồ án là hiện thực một nguyên mẫu game chơi được hoàn chỉnh, qua đó kiểm chứng năng lực của tổ hợp công nghệ Unity 2D — ASP.NET Core — Unity Netcode for GameObjects trong việc xây dựng hệ thống game đáp ứng đồng thời các tiêu chí về độ </w:t>
      </w:r>
      <w:r w:rsidR="009D559A">
        <w:rPr>
          <w:lang w:val="en-GB" w:eastAsia="en-AU"/>
        </w:rPr>
        <w:t xml:space="preserve">ổn định </w:t>
      </w:r>
      <w:r w:rsidRPr="00F03273">
        <w:rPr>
          <w:lang w:val="en-GB" w:eastAsia="en-AU"/>
        </w:rPr>
        <w:t xml:space="preserve"> mà gameplay, tính công bằng multiplayer và  thiết kế hệ thống Gene.</w:t>
      </w:r>
    </w:p>
    <w:p w14:paraId="2C0915D3" w14:textId="77777777" w:rsidR="00F03273" w:rsidRPr="00F03273" w:rsidRDefault="00F03273" w:rsidP="00F03273">
      <w:pPr>
        <w:rPr>
          <w:lang w:val="en-GB" w:eastAsia="en-AU"/>
        </w:rPr>
      </w:pPr>
    </w:p>
    <w:p w14:paraId="73970A47" w14:textId="0CAA1A31" w:rsidR="00F03273" w:rsidRPr="00F03273" w:rsidRDefault="00F03273" w:rsidP="00F03273">
      <w:pPr>
        <w:rPr>
          <w:lang w:val="en-GB" w:eastAsia="en-AU"/>
        </w:rPr>
      </w:pPr>
      <w:r w:rsidRPr="00F03273">
        <w:rPr>
          <w:lang w:val="en-GB" w:eastAsia="en-AU"/>
        </w:rPr>
        <w:t>Về mục tiêu cụ thể, đồ án tập trung: xây dựng hệ thống điều khiển và di chuyển nhân vật 2D hoàn chỉnh với nhảy đôi, Dash tích hợp invincibility frames và vật lý side-scrolling mượt mà; phát triển hệ thống chiến đấu thời gian thực với hitbox/hurtbox chính xác, kỹ năng nguyên tố và cơ chế tương khắc Ngũ Hành nhân; xây dựng hệ thống Gene sáu nguyên tố (Hỏa, Kim, Mộc, Phong, Thổ, Thủy) với năm Tier nâng cấp, cơ chế Gene Fusion tạo Hybrid gene và tích hợp trực tiếp vào chỉ số nhân vật; triển khai AI quái vật sử dụng Finite State Machine kết hợp NavMesh pathfinding và Boss AI với Phase System nhiều giai đoạn; xây dựng kiến trúc multiplayer Server Authoritative dùng Unity Netcode for GameObjects với xác thực JWT và đồng bộ trạng thái dưới 100ms; phát triển hệ thống phó bản (Dungeon) wave-based và tính năng Party qua SignalR; đồng thời xây dựng REST API backend bằng ASP.NET Core và cơ sở dữ liệu quan hệ MariaDB lưu trữ toàn bộ dữ liệu nhân vật, vật phẩm và tiến trình game.</w:t>
      </w:r>
    </w:p>
    <w:p w14:paraId="047242B4" w14:textId="77777777" w:rsidR="00F03273" w:rsidRPr="00F03273" w:rsidRDefault="00F03273" w:rsidP="00F03273">
      <w:pPr>
        <w:rPr>
          <w:lang w:val="en-GB" w:eastAsia="en-AU"/>
        </w:rPr>
      </w:pPr>
    </w:p>
    <w:p w14:paraId="2E759F13" w14:textId="77777777" w:rsidR="00F03273" w:rsidRPr="00F03273" w:rsidRDefault="00F03273" w:rsidP="00F03273">
      <w:pPr>
        <w:rPr>
          <w:lang w:val="en-GB" w:eastAsia="en-AU"/>
        </w:rPr>
      </w:pPr>
      <w:r w:rsidRPr="00F03273">
        <w:rPr>
          <w:lang w:val="en-GB" w:eastAsia="en-AU"/>
        </w:rPr>
        <w:t xml:space="preserve">Phương pháp tiếp cận của đồ án đi theo chu trình "phân tích → thiết kế → triển khai → kiểm thử". Trước hết, hệ thống được mô hình hóa đầy đủ về yêu cầu chức năng và phi chức năng, xác định tác nhân sử dụng, kiến trúc ba tầng (Unity Client — Game Server/API Server — MariaDB), thiết kế cơ sở dữ liệu quan hệ và đặc tả các ca sử dụng chi tiết. Kế đến, các thành phần (hệ thống game, server backend, cơ sở dữ liệu) được hiện thực lập trình tuần tự và tích hợp từng bước — ưu tiên các module cốt lõi (di chuyển, chiến đấu, Gene, multiplayer) trước khi mở rộng </w:t>
      </w:r>
      <w:r w:rsidRPr="00F03273">
        <w:rPr>
          <w:lang w:val="en-GB" w:eastAsia="en-AU"/>
        </w:rPr>
        <w:lastRenderedPageBreak/>
        <w:t>sang các hệ thống phụ trợ (Quest, NPC, cửa hàng, trang bị, bản đồ, phó bản). Cuối cùng là kiểm thử chức năng từng hệ thống gameplay, kiểm thử đồng bộ multiplayer với nhiều client đồng thời và đánh giá hiệu năng tổng thể theo các tiêu chí về FPS, độ trễ mạng và tính chính xác đồng bộ trạng thái.</w:t>
      </w:r>
    </w:p>
    <w:p w14:paraId="716471C4" w14:textId="77777777" w:rsidR="00F03273" w:rsidRPr="00F03273" w:rsidRDefault="00F03273" w:rsidP="00F03273">
      <w:pPr>
        <w:rPr>
          <w:lang w:val="en-GB" w:eastAsia="en-AU"/>
        </w:rPr>
      </w:pPr>
    </w:p>
    <w:p w14:paraId="356D728D" w14:textId="77777777" w:rsidR="00F03273" w:rsidRPr="00F03273" w:rsidRDefault="00F03273" w:rsidP="00F03273">
      <w:pPr>
        <w:rPr>
          <w:lang w:val="en-GB" w:eastAsia="en-AU"/>
        </w:rPr>
      </w:pPr>
      <w:r w:rsidRPr="00F03273">
        <w:rPr>
          <w:lang w:val="en-GB" w:eastAsia="en-AU"/>
        </w:rPr>
        <w:t>Về đóng góp kỳ vọng, đồ án hướng tới: một nguyên mẫu game 2D Action RPG multiplayer chơi được hoàn chỉnh làm tài liệu tham khảo cho các nghiên cứu phát triển game tiếp theo; một kiến trúc ba tầng chuẩn công nghiệp tích hợp Unity, ASP.NET Core và MariaDB có thể tái sử dụng và mở rộng; một bộ thiết kế hệ thống Gene Ngũ Hành sáu nguyên tố với ma trận tương khắc và cơ chế Gene Fusion là đóng góp gameplay đặc trưng của đề tài; và một tập hợp giải pháp kỹ thuật cho các bài toán điển hình trong game multiplayer — đồng bộ trạng thái Server Authoritative, chống can thiệp dữ liệu phía client, AI boss đa giai đoạn và hệ thống phó bản đồng đội — có giá trị học thuật và thực tiễn triển khai.</w:t>
      </w:r>
    </w:p>
    <w:p w14:paraId="42D058EC" w14:textId="77777777" w:rsidR="00F03273" w:rsidRPr="00F03273" w:rsidRDefault="00F03273" w:rsidP="00F03273">
      <w:pPr>
        <w:rPr>
          <w:lang w:val="en-GB" w:eastAsia="en-AU"/>
        </w:rPr>
      </w:pPr>
    </w:p>
    <w:p w14:paraId="4DF03D6F" w14:textId="77777777" w:rsidR="00F03273" w:rsidRPr="00F03273" w:rsidRDefault="00F03273" w:rsidP="00F03273">
      <w:pPr>
        <w:rPr>
          <w:lang w:val="en-GB" w:eastAsia="en-AU"/>
        </w:rPr>
      </w:pPr>
      <w:r w:rsidRPr="00F03273">
        <w:rPr>
          <w:lang w:val="en-GB" w:eastAsia="en-AU"/>
        </w:rPr>
        <w:t>Cấu trúc báo cáo gồm bốn chương chính:</w:t>
      </w:r>
    </w:p>
    <w:p w14:paraId="1471B427" w14:textId="573A2A34" w:rsidR="00F03273" w:rsidRPr="00F03273" w:rsidRDefault="00F03273">
      <w:pPr>
        <w:pStyle w:val="ListParagraph"/>
        <w:numPr>
          <w:ilvl w:val="0"/>
          <w:numId w:val="9"/>
        </w:numPr>
        <w:tabs>
          <w:tab w:val="left" w:pos="1069"/>
        </w:tabs>
        <w:ind w:left="709" w:firstLine="360"/>
      </w:pPr>
      <w:r w:rsidRPr="00F03273">
        <w:t>Chương 1 –Tổng quan về đề tài và cơ sở lý thuyết: trình bày tổng quan thể loại game 2D Action RPG, khảo sát các tựa game tiêu biểu trong và ngoài nước, phân tích sâu các cơ chế gameplay, nguyên lý trí tuệ nhân tạo trong game, kiến trúc Client-Server cho multiplayer và tổng quan các công nghệ, công cụ sử dụng trong đề tài.</w:t>
      </w:r>
    </w:p>
    <w:p w14:paraId="6918F410" w14:textId="7BFD9281" w:rsidR="00F03273" w:rsidRPr="00F03273" w:rsidRDefault="00F03273">
      <w:pPr>
        <w:pStyle w:val="ListParagraph"/>
        <w:numPr>
          <w:ilvl w:val="0"/>
          <w:numId w:val="9"/>
        </w:numPr>
        <w:ind w:left="709" w:firstLine="360"/>
      </w:pPr>
      <w:r w:rsidRPr="00F03273">
        <w:t>Chương 2 – Phân tích thiết kế hệ thống: xác định yêu cầu chức năng và phi chức năng, mô hình hóa kiến trúc tổng thể ba tầng, đặc tả các ca sử dụng, biểu đồ hoạt động và thiết kế cơ sở dữ liệu quan hệ cùng kiến trúc Client-Server.</w:t>
      </w:r>
    </w:p>
    <w:p w14:paraId="7D57F6FB" w14:textId="3E265628" w:rsidR="00F03273" w:rsidRPr="00F03273" w:rsidRDefault="00F03273">
      <w:pPr>
        <w:pStyle w:val="ListParagraph"/>
        <w:numPr>
          <w:ilvl w:val="0"/>
          <w:numId w:val="9"/>
        </w:numPr>
        <w:ind w:left="709" w:firstLine="360"/>
      </w:pPr>
      <w:r w:rsidRPr="00F03273">
        <w:t>Chương 3 – Xây dựng các cơ chế game: trình bày chi tiết quá trình triển khai từng hệ thống — điều khiển nhân vật, chiến đấu, Gene Ngũ Hành và chỉ số nhân vật, nhiệm vụ và quái vật, NPC và cửa hàng, trang bị và nâng cấp, bản đồ và phó bản — kèm theo mã nguồn minh họa và giải thích kỹ thuật cho từng giải pháp quan trọng.</w:t>
      </w:r>
    </w:p>
    <w:p w14:paraId="32AAEDFA" w14:textId="4FF87EB2" w:rsidR="00F03273" w:rsidRPr="00F03273" w:rsidRDefault="00F03273">
      <w:pPr>
        <w:pStyle w:val="ListParagraph"/>
        <w:numPr>
          <w:ilvl w:val="0"/>
          <w:numId w:val="9"/>
        </w:numPr>
        <w:ind w:left="709" w:firstLine="360"/>
      </w:pPr>
      <w:r w:rsidRPr="00F03273">
        <w:t xml:space="preserve">Chương 4 – Kết quả và thực nghiệm: trình bày kết quả đạt được qua từng nhóm chức năng, thực nghiệm kiểm thử hệ thống gameplay và di chuyển, Gene và chiến đấu, AI quái vật, multiplayer, NPC và các tính năng phụ trợ, </w:t>
      </w:r>
      <w:r w:rsidRPr="00F03273">
        <w:lastRenderedPageBreak/>
        <w:t>kết thúc bằng đánh giá tổng thể theo các tiêu chí về hiệu năng, độ tin cậy và trải nghiệm người chơi.</w:t>
      </w:r>
    </w:p>
    <w:p w14:paraId="62784DC9" w14:textId="77777777" w:rsidR="00F03273" w:rsidRPr="00F03273" w:rsidRDefault="00F03273" w:rsidP="00F03273">
      <w:pPr>
        <w:rPr>
          <w:lang w:val="en-GB" w:eastAsia="en-AU"/>
        </w:rPr>
      </w:pPr>
    </w:p>
    <w:p w14:paraId="3C4CFA2D" w14:textId="28388A2B" w:rsidR="00F03273" w:rsidRPr="00F03273" w:rsidRDefault="00F03273" w:rsidP="00F03273">
      <w:pPr>
        <w:rPr>
          <w:lang w:val="en-GB" w:eastAsia="en-AU"/>
        </w:rPr>
      </w:pPr>
      <w:r w:rsidRPr="00F03273">
        <w:rPr>
          <w:lang w:val="en-GB" w:eastAsia="en-AU"/>
        </w:rPr>
        <w:t xml:space="preserve">Sau thời gian khoảng </w:t>
      </w:r>
      <w:r>
        <w:rPr>
          <w:lang w:val="en-GB" w:eastAsia="en-AU"/>
        </w:rPr>
        <w:t xml:space="preserve">thời gian </w:t>
      </w:r>
      <w:r w:rsidRPr="00F03273">
        <w:rPr>
          <w:lang w:val="en-GB" w:eastAsia="en-AU"/>
        </w:rPr>
        <w:t xml:space="preserve"> thực hiện đồ án, các mục tiêu đề ra về cơ bản đã đạt được. Tuy nhiên, phát triển game là lĩnh vực rộng đòi hỏi sự kết hợp sâu giữa kỹ thuật lập trình, thiết kế hệ thống và tư duy sáng tạo, thời gian thực hiện tương đối ngắn nên chắc chắn không tránh khỏi những thiếu sót về nội dung và hình thức trình bày. Rất mong được sự góp ý của các thầy cô giáo, cũng như các bạn học viên để đồ án này được hoàn thiện hơn, có thể hướng tới áp dụng vào thực tiễn giảng dạy và nghiên cứu phát triển game tại Việt Nam.</w:t>
      </w:r>
    </w:p>
    <w:p w14:paraId="370C9B68" w14:textId="77777777" w:rsidR="00F03273" w:rsidRPr="00F03273" w:rsidRDefault="00F03273" w:rsidP="00F03273">
      <w:pPr>
        <w:ind w:firstLine="0"/>
        <w:rPr>
          <w:lang w:val="en-GB" w:eastAsia="en-AU"/>
        </w:rPr>
      </w:pPr>
    </w:p>
    <w:p w14:paraId="6978E18C" w14:textId="224969F0" w:rsidR="00CE1FF6" w:rsidRPr="00CE1FF6" w:rsidRDefault="00CE1FF6" w:rsidP="00CE1FF6">
      <w:pPr>
        <w:rPr>
          <w:lang w:val="en-US" w:eastAsia="en-AU"/>
        </w:rPr>
      </w:pPr>
    </w:p>
    <w:tbl>
      <w:tblPr>
        <w:tblW w:w="0" w:type="auto"/>
        <w:tblCellMar>
          <w:left w:w="0" w:type="dxa"/>
          <w:right w:w="0" w:type="dxa"/>
        </w:tblCellMar>
        <w:tblLook w:val="04A0" w:firstRow="1" w:lastRow="0" w:firstColumn="1" w:lastColumn="0" w:noHBand="0" w:noVBand="1"/>
      </w:tblPr>
      <w:tblGrid>
        <w:gridCol w:w="3544"/>
        <w:gridCol w:w="5810"/>
      </w:tblGrid>
      <w:tr w:rsidR="00B76FF0" w:rsidRPr="002E06F5" w14:paraId="01D167EE" w14:textId="77777777" w:rsidTr="00340958">
        <w:tc>
          <w:tcPr>
            <w:tcW w:w="3544" w:type="dxa"/>
          </w:tcPr>
          <w:p w14:paraId="711D746D" w14:textId="77777777" w:rsidR="00B76FF0" w:rsidRPr="002E06F5" w:rsidRDefault="00B76FF0" w:rsidP="00EE1BD3">
            <w:pPr>
              <w:pStyle w:val="Table-Center"/>
            </w:pPr>
          </w:p>
        </w:tc>
        <w:tc>
          <w:tcPr>
            <w:tcW w:w="5810" w:type="dxa"/>
          </w:tcPr>
          <w:p w14:paraId="12085E14" w14:textId="77777777" w:rsidR="00B76FF0" w:rsidRPr="002E06F5" w:rsidRDefault="00D70970" w:rsidP="00EE1BD3">
            <w:pPr>
              <w:pStyle w:val="Table-Center"/>
              <w:rPr>
                <w:rStyle w:val="Strong"/>
              </w:rPr>
            </w:pPr>
            <w:r w:rsidRPr="002E06F5">
              <w:rPr>
                <w:rStyle w:val="Strong"/>
              </w:rPr>
              <w:t>SINH VIÊN</w:t>
            </w:r>
            <w:r w:rsidR="009447E5" w:rsidRPr="002E06F5">
              <w:rPr>
                <w:rStyle w:val="Strong"/>
              </w:rPr>
              <w:t xml:space="preserve"> THỰC HIỆN ĐỒ ÁN</w:t>
            </w:r>
          </w:p>
          <w:p w14:paraId="660DEF11" w14:textId="77777777" w:rsidR="00B76FF0" w:rsidRPr="002E06F5" w:rsidRDefault="00B76FF0" w:rsidP="00EE1BD3">
            <w:pPr>
              <w:pStyle w:val="Table-Center"/>
            </w:pPr>
          </w:p>
          <w:p w14:paraId="3F995C28" w14:textId="77777777" w:rsidR="00B76FF0" w:rsidRPr="002E06F5" w:rsidRDefault="00B76FF0" w:rsidP="00EE1BD3">
            <w:pPr>
              <w:pStyle w:val="Table-Center"/>
            </w:pPr>
          </w:p>
          <w:p w14:paraId="79714378" w14:textId="77777777" w:rsidR="00B76FF0" w:rsidRPr="002E06F5" w:rsidRDefault="00B76FF0" w:rsidP="00EE1BD3">
            <w:pPr>
              <w:pStyle w:val="Table-Center"/>
            </w:pPr>
          </w:p>
          <w:p w14:paraId="093643BD" w14:textId="1E1537BF" w:rsidR="00B76FF0" w:rsidRPr="00F03273" w:rsidRDefault="00F03273" w:rsidP="002632F4">
            <w:pPr>
              <w:pStyle w:val="Table-Center"/>
              <w:rPr>
                <w:lang w:val="en-US"/>
              </w:rPr>
            </w:pPr>
            <w:r>
              <w:rPr>
                <w:lang w:val="en-US"/>
              </w:rPr>
              <w:t>Trần Văn Thủy</w:t>
            </w:r>
          </w:p>
        </w:tc>
      </w:tr>
    </w:tbl>
    <w:p w14:paraId="598CC6C3" w14:textId="77777777" w:rsidR="009E5B3F" w:rsidRPr="002E06F5" w:rsidRDefault="009E5B3F" w:rsidP="00EC16E7">
      <w:pPr>
        <w:rPr>
          <w:lang w:eastAsia="en-AU"/>
        </w:rPr>
      </w:pPr>
    </w:p>
    <w:p w14:paraId="08B2149E" w14:textId="77777777" w:rsidR="007019FB" w:rsidRPr="002E06F5" w:rsidRDefault="007019FB" w:rsidP="00EC16E7">
      <w:pPr>
        <w:rPr>
          <w:lang w:eastAsia="en-AU"/>
        </w:rPr>
        <w:sectPr w:rsidR="007019FB" w:rsidRPr="002E06F5" w:rsidSect="009E1B34">
          <w:footerReference w:type="default" r:id="rId10"/>
          <w:footerReference w:type="first" r:id="rId11"/>
          <w:type w:val="continuous"/>
          <w:pgSz w:w="11906" w:h="16838"/>
          <w:pgMar w:top="1134" w:right="851" w:bottom="1134" w:left="1701" w:header="709" w:footer="709" w:gutter="0"/>
          <w:pgNumType w:fmt="lowerRoman" w:start="1"/>
          <w:cols w:space="708"/>
          <w:docGrid w:linePitch="381"/>
        </w:sectPr>
      </w:pPr>
    </w:p>
    <w:p w14:paraId="793FC7B0" w14:textId="77777777" w:rsidR="00D670D2" w:rsidRDefault="00D670D2" w:rsidP="00D670D2">
      <w:pPr>
        <w:pStyle w:val="Heading1"/>
        <w:spacing w:before="240"/>
        <w:rPr>
          <w:sz w:val="30"/>
          <w:szCs w:val="30"/>
          <w:lang w:val="en-US"/>
        </w:rPr>
      </w:pPr>
      <w:bookmarkStart w:id="13" w:name="_Toc216882124"/>
      <w:r w:rsidRPr="00D670D2">
        <w:rPr>
          <w:sz w:val="30"/>
          <w:szCs w:val="30"/>
        </w:rPr>
        <w:lastRenderedPageBreak/>
        <w:t>TỔNG QUAN VỀ ĐỀ TÀI VÀ CƠ SỞ LÝ THUYẾT</w:t>
      </w:r>
    </w:p>
    <w:p w14:paraId="732A3361" w14:textId="77777777" w:rsidR="00847BA3" w:rsidRDefault="00847BA3" w:rsidP="00847BA3">
      <w:pPr>
        <w:rPr>
          <w:lang w:val="en-US"/>
        </w:rPr>
      </w:pPr>
    </w:p>
    <w:p w14:paraId="7B16609A" w14:textId="77777777" w:rsidR="00847BA3" w:rsidRPr="00847BA3" w:rsidRDefault="00847BA3" w:rsidP="00847BA3">
      <w:pPr>
        <w:pStyle w:val="Heading2"/>
      </w:pPr>
      <w:r w:rsidRPr="00847BA3">
        <w:t>Giới thiệu đề tài</w:t>
      </w:r>
    </w:p>
    <w:p w14:paraId="3FE6DEA7" w14:textId="36CD6115" w:rsidR="00847BA3" w:rsidRDefault="00847BA3" w:rsidP="00847BA3">
      <w:pPr>
        <w:pStyle w:val="Heading3"/>
        <w:rPr>
          <w:lang w:val="en-US"/>
        </w:rPr>
      </w:pPr>
      <w:r w:rsidRPr="00847BA3">
        <w:t>Bối cảnh chọn đề tài</w:t>
      </w:r>
    </w:p>
    <w:p w14:paraId="5B517B71" w14:textId="77777777" w:rsidR="00847BA3" w:rsidRDefault="00847BA3" w:rsidP="00847BA3">
      <w:pPr>
        <w:rPr>
          <w:sz w:val="26"/>
          <w:szCs w:val="26"/>
          <w:lang w:val="en-GB" w:bidi="ar-SA"/>
        </w:rPr>
      </w:pPr>
      <w:r>
        <w:t>Trong những năm gần đây, ngành công nghiệp game đã trở thành một trong những lĩnh vực phần mềm có tốc độ phát triển mạnh, đặc biệt ở nhóm trò chơi hành động nhập vai và trò chơi trực tuyến nhiều người chơi. Người chơi hiện nay không chỉ quan tâm đến hình ảnh mà còn đòi hỏi cảm giác điều khiển mượt, chiến đấu có chiều sâu, nhân vật có khả năng phát triển lâu dài, đồng thời có thể tương tác với người chơi khác trong môi trường trực tuyến ổn định.</w:t>
      </w:r>
    </w:p>
    <w:p w14:paraId="5FF995B6" w14:textId="77777777" w:rsidR="00847BA3" w:rsidRDefault="00847BA3" w:rsidP="00847BA3">
      <w:r>
        <w:t>Đối với môi trường đào tạo ngành Công nghệ thông tin, việc xây dựng một trò chơi hoàn chỉnh là bài toán tổng hợp nhiều mảng kiến thức: lập trình hướng đối tượng, cơ sở dữ liệu, mạng máy tính, thiết kế hệ thống, tối ưu hiệu năng, bảo mật và trải nghiệm người dùng. Tuy nhiên, nhiều đề tài game trong thực tế thường chỉ dừng ở mức demo đơn giản, tập trung vào một vài thao tác điều khiển cơ bản mà chưa làm rõ được kiến trúc hệ thống, cơ chế phát triển nhân vật hoặc cách tổ chức multiplayer theo mô hình server có thẩm quyền.</w:t>
      </w:r>
    </w:p>
    <w:p w14:paraId="04F14408" w14:textId="77777777" w:rsidR="00847BA3" w:rsidRDefault="00847BA3" w:rsidP="00847BA3">
      <w:r>
        <w:t>Từ thực tế đó, đề tài “Phát triển trò chơi Mutants Arena với hệ thống tiến hóa Gene bằng Unity” được lựa chọn nhằm xây dựng một nguyên mẫu game 2D Action RPG nhiều người chơi, trong đó điểm nhấn là hệ thống Gene tiến hóa nhân vật. Hệ thống Gene không chỉ đóng vai trò tăng chỉ số mà còn định hướng phong cách chiến đấu, kỹ năng và khả năng phối hợp trong các hoạt động PvE, dungeon hoặc party.</w:t>
      </w:r>
    </w:p>
    <w:p w14:paraId="25D1F2EC" w14:textId="77777777" w:rsidR="00847BA3" w:rsidRPr="00847BA3" w:rsidRDefault="00847BA3" w:rsidP="00847BA3">
      <w:pPr>
        <w:pStyle w:val="Heading3"/>
        <w:numPr>
          <w:ilvl w:val="0"/>
          <w:numId w:val="0"/>
        </w:numPr>
        <w:ind w:left="720" w:hanging="720"/>
        <w:rPr>
          <w:lang w:val="en-GB"/>
        </w:rPr>
      </w:pPr>
      <w:r w:rsidRPr="00847BA3">
        <w:rPr>
          <w:lang w:val="en-GB"/>
        </w:rPr>
        <w:t>1.1.2. Mục tiêu của đề tài</w:t>
      </w:r>
    </w:p>
    <w:p w14:paraId="02610721" w14:textId="77777777" w:rsidR="00847BA3" w:rsidRPr="00847BA3" w:rsidRDefault="00847BA3" w:rsidP="00847BA3">
      <w:pPr>
        <w:rPr>
          <w:lang w:val="en-GB"/>
        </w:rPr>
      </w:pPr>
      <w:r>
        <w:t>Mục tiêu tổng quát của đề tài là xây dựng một nguyên mẫu trò chơi multiplayer Mutants Arena có thể chơi được, có đầy đủ các thành phần cốt lõi của một game 2D Action RPG và có kiến trúc đủ rõ để mở rộng trong tương lai. Về mặt học thuật, đề tài hướng tới việc phân tích và hiện thực một hệ thống game có tổ chức, trong đó các thành phần gameplay, backend và cơ sở dữ liệu được thiết kế thống nhất thay vì xử lý rời rạc trong client.</w:t>
      </w:r>
    </w:p>
    <w:p w14:paraId="5F5B23BA" w14:textId="77777777" w:rsidR="00847BA3" w:rsidRPr="00847BA3" w:rsidRDefault="00847BA3">
      <w:pPr>
        <w:numPr>
          <w:ilvl w:val="0"/>
          <w:numId w:val="10"/>
        </w:numPr>
        <w:tabs>
          <w:tab w:val="left" w:pos="360"/>
        </w:tabs>
        <w:rPr>
          <w:lang w:val="en-GB"/>
        </w:rPr>
      </w:pPr>
      <w:r w:rsidRPr="00847BA3">
        <w:rPr>
          <w:lang w:val="en-GB"/>
        </w:rPr>
        <w:t>Xây dựng hệ thống điều khiển nhân vật 2D gồm di chuyển, nhảy, dash, tấn công và sử dụng kỹ năng.</w:t>
      </w:r>
    </w:p>
    <w:p w14:paraId="46766CE4" w14:textId="77777777" w:rsidR="00847BA3" w:rsidRPr="00847BA3" w:rsidRDefault="00847BA3">
      <w:pPr>
        <w:numPr>
          <w:ilvl w:val="0"/>
          <w:numId w:val="10"/>
        </w:numPr>
        <w:tabs>
          <w:tab w:val="left" w:pos="360"/>
        </w:tabs>
        <w:rPr>
          <w:lang w:val="en-GB"/>
        </w:rPr>
      </w:pPr>
      <w:r w:rsidRPr="00847BA3">
        <w:rPr>
          <w:lang w:val="en-GB"/>
        </w:rPr>
        <w:lastRenderedPageBreak/>
        <w:t>Thiết kế hệ thống chiến đấu thời gian thực với chỉ số nhân vật, sát thương, kỹ năng, cooldown và xử lý va chạm.</w:t>
      </w:r>
    </w:p>
    <w:p w14:paraId="483C3AE6" w14:textId="77777777" w:rsidR="00847BA3" w:rsidRPr="00847BA3" w:rsidRDefault="00847BA3">
      <w:pPr>
        <w:numPr>
          <w:ilvl w:val="0"/>
          <w:numId w:val="10"/>
        </w:numPr>
        <w:tabs>
          <w:tab w:val="left" w:pos="360"/>
        </w:tabs>
        <w:rPr>
          <w:lang w:val="en-GB"/>
        </w:rPr>
      </w:pPr>
      <w:r w:rsidRPr="00847BA3">
        <w:rPr>
          <w:lang w:val="en-GB"/>
        </w:rPr>
        <w:t>Xây dựng hệ thống Gene gồm nguyên tố, cấp tiến hóa, tăng chỉ số, mở khóa hiệu ứng và định hướng phát triển nhân vật.</w:t>
      </w:r>
    </w:p>
    <w:p w14:paraId="49AC5BC0" w14:textId="77777777" w:rsidR="00847BA3" w:rsidRPr="00847BA3" w:rsidRDefault="00847BA3">
      <w:pPr>
        <w:numPr>
          <w:ilvl w:val="0"/>
          <w:numId w:val="10"/>
        </w:numPr>
        <w:tabs>
          <w:tab w:val="left" w:pos="360"/>
        </w:tabs>
        <w:rPr>
          <w:lang w:val="en-GB"/>
        </w:rPr>
      </w:pPr>
      <w:r w:rsidRPr="00847BA3">
        <w:rPr>
          <w:lang w:val="en-GB"/>
        </w:rPr>
        <w:t>Triển khai mô hình multiplayer theo hướng Server-Authoritative, trong đó server quyết định các logic quan trọng như sát thương, máu, EXP, loot và phần thưởng.</w:t>
      </w:r>
    </w:p>
    <w:p w14:paraId="2A7A1998" w14:textId="4E533DFF" w:rsidR="00847BA3" w:rsidRPr="00847BA3" w:rsidRDefault="00847BA3">
      <w:pPr>
        <w:numPr>
          <w:ilvl w:val="0"/>
          <w:numId w:val="10"/>
        </w:numPr>
        <w:tabs>
          <w:tab w:val="left" w:pos="360"/>
        </w:tabs>
        <w:rPr>
          <w:lang w:val="en-GB"/>
        </w:rPr>
      </w:pPr>
      <w:r w:rsidRPr="00847BA3">
        <w:rPr>
          <w:lang w:val="en-GB"/>
        </w:rPr>
        <w:t>Xây dựng backend bằng ASP.NET Core API, SignalR và MariaDB để quản lý tài khoản, nhân vật, trang bị, Gene, nhiệm vụ, party, dungeon và leaderboard.</w:t>
      </w:r>
    </w:p>
    <w:p w14:paraId="1CEF0F17" w14:textId="3F3393AF" w:rsidR="00D670D2" w:rsidRPr="00D670D2" w:rsidRDefault="00D670D2" w:rsidP="003F311D">
      <w:pPr>
        <w:pStyle w:val="Heading2"/>
        <w:rPr>
          <w:sz w:val="24"/>
          <w:szCs w:val="24"/>
          <w:lang w:bidi="ar-SA"/>
        </w:rPr>
      </w:pPr>
      <w:bookmarkStart w:id="14" w:name="_Toc452402268"/>
      <w:bookmarkEnd w:id="13"/>
      <w:r>
        <w:t>Tổng quan về game 2D hành động nhập vai</w:t>
      </w:r>
      <w:r w:rsidRPr="002E06F5">
        <w:t xml:space="preserve"> </w:t>
      </w:r>
    </w:p>
    <w:p w14:paraId="6D3BCB4C" w14:textId="314FBBF8" w:rsidR="00D670D2" w:rsidRPr="00D670D2" w:rsidRDefault="00D670D2" w:rsidP="003F311D">
      <w:pPr>
        <w:pStyle w:val="Heading3"/>
        <w:rPr>
          <w:szCs w:val="28"/>
          <w:lang w:val="en-US"/>
        </w:rPr>
      </w:pPr>
      <w:bookmarkStart w:id="15" w:name="_Toc216882125"/>
      <w:r w:rsidRPr="00D670D2">
        <w:rPr>
          <w:lang w:val="en-US"/>
        </w:rPr>
        <w:t xml:space="preserve"> </w:t>
      </w:r>
      <w:bookmarkEnd w:id="15"/>
      <w:r w:rsidRPr="00D670D2">
        <w:rPr>
          <w:szCs w:val="28"/>
        </w:rPr>
        <w:t>Khái niệm và đặc điểm của game 2D Action RPG</w:t>
      </w:r>
    </w:p>
    <w:p w14:paraId="6B207B6D" w14:textId="77777777" w:rsidR="00847BA3" w:rsidRDefault="00847BA3" w:rsidP="00847BA3">
      <w:pPr>
        <w:rPr>
          <w:sz w:val="26"/>
          <w:szCs w:val="26"/>
          <w:lang w:val="en-GB" w:bidi="ar-SA"/>
        </w:rPr>
      </w:pPr>
      <w:bookmarkStart w:id="16" w:name="_Toc216882126"/>
      <w:r>
        <w:t>Game 2D Action RPG là thể loại kết hợp giữa yếu tố hành động thời gian thực và yếu tố nhập vai phát triển nhân vật. Người chơi điều khiển nhân vật trong không gian hai chiều, thường là màn hình ngang, trực tiếp né tránh, tấn công, sử dụng kỹ năng và tương tác với môi trường. Khác với game nhập vai theo lượt, hành động trong 2D Action RPG diễn ra liên tục và yêu cầu phản xạ của người chơi.</w:t>
      </w:r>
    </w:p>
    <w:p w14:paraId="256B4255" w14:textId="590C2D5A" w:rsidR="00847BA3" w:rsidRDefault="00847BA3" w:rsidP="00847BA3">
      <w:pPr>
        <w:rPr>
          <w:lang w:val="en-US"/>
        </w:rPr>
      </w:pPr>
      <w:r>
        <w:t>Trong mô hình side-scrolling, nhân vật di chuyển chủ yếu theo trục ngang, còn trục dọc chịu tác động của trọng lực, nền đất, nền tảng và va chạm. Điều này khiến hệ thống điều khiển nhân vật trở thành yếu tố nền tảng. Một game 2D Action RPG tốt cần tạo được cảm giác điều khiển chính xác, phản hồi nhanh và dễ dự đoán, đồng thời vẫn đủ độ sâu để người chơi luyện tập kỹ năng.</w:t>
      </w:r>
    </w:p>
    <w:p w14:paraId="7715D71B" w14:textId="7FA0C944" w:rsidR="00847BA3" w:rsidRPr="00847BA3" w:rsidRDefault="00847BA3" w:rsidP="00847BA3">
      <w:pPr>
        <w:pStyle w:val="Heading3"/>
        <w:rPr>
          <w:lang w:bidi="ar-SA"/>
        </w:rPr>
      </w:pPr>
      <w:r w:rsidRPr="00847BA3">
        <w:t>Đặc trưng của thể loại 2D Action RPG</w:t>
      </w:r>
    </w:p>
    <w:p w14:paraId="1BEA1362" w14:textId="7B6263BD" w:rsidR="00847BA3" w:rsidRDefault="00847BA3" w:rsidP="00847BA3">
      <w:pPr>
        <w:pStyle w:val="Tnbng"/>
      </w:pPr>
      <w:r>
        <w:t>Bảng 1.</w:t>
      </w:r>
      <w:r w:rsidR="00F724E3">
        <w:rPr>
          <w:lang w:val="en-US"/>
        </w:rPr>
        <w:t>1</w:t>
      </w:r>
      <w:r>
        <w:t>. Đặc trưng chính của game 2D Action RPG</w:t>
      </w:r>
    </w:p>
    <w:tbl>
      <w:tblPr>
        <w:tblStyle w:val="TableGrid"/>
        <w:tblW w:w="0" w:type="auto"/>
        <w:jc w:val="center"/>
        <w:tblLook w:val="04A0" w:firstRow="1" w:lastRow="0" w:firstColumn="1" w:lastColumn="0" w:noHBand="0" w:noVBand="1"/>
      </w:tblPr>
      <w:tblGrid>
        <w:gridCol w:w="3115"/>
        <w:gridCol w:w="3113"/>
        <w:gridCol w:w="3116"/>
      </w:tblGrid>
      <w:tr w:rsidR="00847BA3" w14:paraId="04C042C0"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F651B7" w14:textId="77777777" w:rsidR="00847BA3" w:rsidRDefault="00847BA3" w:rsidP="00847BA3">
            <w:pPr>
              <w:pStyle w:val="Table"/>
            </w:pPr>
            <w:r>
              <w:t>Đặc trưng</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A9E5BE" w14:textId="77777777" w:rsidR="00847BA3" w:rsidRDefault="00847BA3" w:rsidP="00847BA3">
            <w:pPr>
              <w:pStyle w:val="Table"/>
            </w:pPr>
            <w:r>
              <w:t>Ý nghĩa</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DFAB6D" w14:textId="77777777" w:rsidR="00847BA3" w:rsidRDefault="00847BA3" w:rsidP="00847BA3">
            <w:pPr>
              <w:pStyle w:val="Table"/>
            </w:pPr>
            <w:r>
              <w:t>Liên hệ với Mutants Arena</w:t>
            </w:r>
          </w:p>
        </w:tc>
      </w:tr>
      <w:tr w:rsidR="00847BA3" w14:paraId="5CE02A92"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5ECD8488" w14:textId="77777777" w:rsidR="00847BA3" w:rsidRDefault="00847BA3" w:rsidP="00847BA3">
            <w:pPr>
              <w:pStyle w:val="Table"/>
            </w:pPr>
            <w:r>
              <w:t>Di chuyển 2D</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D624BDF" w14:textId="77777777" w:rsidR="00847BA3" w:rsidRDefault="00847BA3" w:rsidP="00847BA3">
            <w:pPr>
              <w:pStyle w:val="Table"/>
            </w:pPr>
            <w:r>
              <w:t>Tạo cảm giác điều khiển và khám phá bản đồ</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F056429" w14:textId="77777777" w:rsidR="00847BA3" w:rsidRDefault="00847BA3" w:rsidP="00847BA3">
            <w:pPr>
              <w:pStyle w:val="Table"/>
            </w:pPr>
            <w:r>
              <w:t>Nhân vật có chạy, nhảy, dash và chuyển map</w:t>
            </w:r>
          </w:p>
        </w:tc>
      </w:tr>
      <w:tr w:rsidR="00847BA3" w14:paraId="297E9067"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ECE0D4A" w14:textId="77777777" w:rsidR="00847BA3" w:rsidRDefault="00847BA3" w:rsidP="00847BA3">
            <w:pPr>
              <w:pStyle w:val="Table"/>
            </w:pPr>
            <w:r>
              <w:t>Chiến đấu thời gian thực</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1E09916" w14:textId="77777777" w:rsidR="00847BA3" w:rsidRDefault="00847BA3" w:rsidP="00847BA3">
            <w:pPr>
              <w:pStyle w:val="Table"/>
            </w:pPr>
            <w:r>
              <w:t>Người chơi tấn công, né tránh và dùng kỹ năng liên tục</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05DCC98" w14:textId="77777777" w:rsidR="00847BA3" w:rsidRDefault="00847BA3" w:rsidP="00847BA3">
            <w:pPr>
              <w:pStyle w:val="Table"/>
            </w:pPr>
            <w:r>
              <w:t>Combat xử lý hitbox, sát thương, cooldown và kỹ năng nguyên tố</w:t>
            </w:r>
          </w:p>
        </w:tc>
      </w:tr>
      <w:tr w:rsidR="00847BA3" w14:paraId="569A93E6"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7768733" w14:textId="77777777" w:rsidR="00847BA3" w:rsidRDefault="00847BA3" w:rsidP="00847BA3">
            <w:pPr>
              <w:pStyle w:val="Table"/>
            </w:pPr>
            <w:r>
              <w:t>Phát triển nhân vật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92D9834" w14:textId="77777777" w:rsidR="00847BA3" w:rsidRDefault="00847BA3" w:rsidP="00847BA3">
            <w:pPr>
              <w:pStyle w:val="Table"/>
            </w:pPr>
            <w:r>
              <w:t>Người chơi mạnh dần qua cấp độ và trang bị</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534D34B" w14:textId="77777777" w:rsidR="00847BA3" w:rsidRDefault="00847BA3" w:rsidP="00847BA3">
            <w:pPr>
              <w:pStyle w:val="Table"/>
            </w:pPr>
            <w:r>
              <w:t>Kết hợp level, equipment và Gene</w:t>
            </w:r>
          </w:p>
        </w:tc>
      </w:tr>
      <w:tr w:rsidR="00847BA3" w14:paraId="612ACAEA"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0328CC7B" w14:textId="77777777" w:rsidR="00847BA3" w:rsidRDefault="00847BA3" w:rsidP="00847BA3">
            <w:pPr>
              <w:pStyle w:val="Table"/>
            </w:pPr>
            <w:r>
              <w:t>Kỹ năng và nguyên tố</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F3929B4" w14:textId="77777777" w:rsidR="00847BA3" w:rsidRDefault="00847BA3" w:rsidP="00847BA3">
            <w:pPr>
              <w:pStyle w:val="Table"/>
            </w:pPr>
            <w:r>
              <w:t>Tạo sự đa dạng lối chơi</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F01BFE0" w14:textId="77777777" w:rsidR="00847BA3" w:rsidRDefault="00847BA3" w:rsidP="00847BA3">
            <w:pPr>
              <w:pStyle w:val="Table"/>
            </w:pPr>
            <w:r>
              <w:t>Gene ảnh hưởng kỹ năng, chỉ số và hiệu ứng chiến đấu</w:t>
            </w:r>
          </w:p>
        </w:tc>
      </w:tr>
      <w:tr w:rsidR="00847BA3" w14:paraId="13F9C65E"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1B76B58" w14:textId="77777777" w:rsidR="00847BA3" w:rsidRDefault="00847BA3" w:rsidP="00847BA3">
            <w:pPr>
              <w:pStyle w:val="Table"/>
            </w:pPr>
            <w:r>
              <w:lastRenderedPageBreak/>
              <w:t>Nhiệm vụ và dungeon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49DDDDF" w14:textId="77777777" w:rsidR="00847BA3" w:rsidRDefault="00847BA3" w:rsidP="00847BA3">
            <w:pPr>
              <w:pStyle w:val="Table"/>
            </w:pPr>
            <w:r>
              <w:t>Tạo vòng lặp gameplay dài hạn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75571C1" w14:textId="77777777" w:rsidR="00847BA3" w:rsidRDefault="00847BA3" w:rsidP="00847BA3">
            <w:pPr>
              <w:pStyle w:val="Table"/>
            </w:pPr>
            <w:r>
              <w:t>Quest, map, dungeon wave-based và boss</w:t>
            </w:r>
          </w:p>
        </w:tc>
      </w:tr>
      <w:tr w:rsidR="00847BA3" w14:paraId="521F3DC8"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03BC209" w14:textId="77777777" w:rsidR="00847BA3" w:rsidRDefault="00847BA3" w:rsidP="00847BA3">
            <w:pPr>
              <w:pStyle w:val="Table"/>
            </w:pPr>
            <w:r>
              <w:t>Multiplayer</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F8FD4D2" w14:textId="77777777" w:rsidR="00847BA3" w:rsidRDefault="00847BA3" w:rsidP="00847BA3">
            <w:pPr>
              <w:pStyle w:val="Table"/>
            </w:pPr>
            <w:r>
              <w:t>Tăng tương tác xã hội và phối hợp</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BE45861" w14:textId="77777777" w:rsidR="00847BA3" w:rsidRDefault="00847BA3" w:rsidP="00847BA3">
            <w:pPr>
              <w:pStyle w:val="Table"/>
            </w:pPr>
            <w:r>
              <w:t>Party, chat, dungeon nhiều người, leaderboard</w:t>
            </w:r>
          </w:p>
        </w:tc>
      </w:tr>
    </w:tbl>
    <w:p w14:paraId="0DC87E9B" w14:textId="77777777" w:rsidR="00847BA3" w:rsidRPr="00847BA3" w:rsidRDefault="00847BA3" w:rsidP="00847BA3">
      <w:pPr>
        <w:rPr>
          <w:lang w:val="en-US"/>
        </w:rPr>
      </w:pPr>
    </w:p>
    <w:p w14:paraId="429FA097" w14:textId="54BE63F1" w:rsidR="00D670D2" w:rsidRPr="00C24C5D" w:rsidRDefault="00D670D2" w:rsidP="00C24C5D">
      <w:pPr>
        <w:pStyle w:val="Heading3"/>
      </w:pPr>
      <w:r w:rsidRPr="00C24C5D">
        <w:t xml:space="preserve"> </w:t>
      </w:r>
      <w:bookmarkEnd w:id="16"/>
      <w:r w:rsidR="00C24C5D" w:rsidRPr="00C24C5D">
        <w:t>Vòng lặp gameplay của Mutants Arena</w:t>
      </w:r>
    </w:p>
    <w:p w14:paraId="1469B6EE" w14:textId="77777777" w:rsidR="00C24C5D" w:rsidRDefault="00C24C5D" w:rsidP="00C24C5D">
      <w:pPr>
        <w:rPr>
          <w:lang w:val="en-US"/>
        </w:rPr>
      </w:pPr>
      <w:bookmarkStart w:id="17" w:name="_Toc216882127"/>
      <w:r>
        <w:t>Vòng lặp gameplay là chuỗi hành động lặp lại giúp người chơi duy trì động lực trong quá trình chơi. Đối với Mutants Arena, vòng lặp chính bắt đầu từ việc người chơi đăng nhập, chọn nhân vật, nhận nhiệm vụ hoặc tham gia dungeon, chiến đấu với quái vật, nhận EXP và vật phẩm, sau đó nâng cấp trang bị hoặc phát triển Gene để tiếp tục vượt qua thử thách khó hơn.</w:t>
      </w:r>
    </w:p>
    <w:p w14:paraId="53D0C1B3" w14:textId="650094F2" w:rsidR="00C24C5D" w:rsidRPr="00C24C5D" w:rsidRDefault="00C24C5D" w:rsidP="00C24C5D">
      <w:pPr>
        <w:pStyle w:val="Hnhv"/>
        <w:rPr>
          <w:lang w:val="en-US" w:bidi="ar-SA"/>
        </w:rPr>
      </w:pPr>
      <w:r w:rsidRPr="00C24C5D">
        <w:rPr>
          <w:noProof/>
          <w:lang w:val="en-US" w:bidi="ar-SA"/>
        </w:rPr>
        <w:drawing>
          <wp:inline distT="0" distB="0" distL="0" distR="0" wp14:anchorId="625EE905" wp14:editId="5A76DE63">
            <wp:extent cx="5939790" cy="2493645"/>
            <wp:effectExtent l="0" t="0" r="3810" b="1905"/>
            <wp:docPr id="59010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3224" name=""/>
                    <pic:cNvPicPr/>
                  </pic:nvPicPr>
                  <pic:blipFill>
                    <a:blip r:embed="rId12"/>
                    <a:stretch>
                      <a:fillRect/>
                    </a:stretch>
                  </pic:blipFill>
                  <pic:spPr>
                    <a:xfrm>
                      <a:off x="0" y="0"/>
                      <a:ext cx="5939790" cy="2493645"/>
                    </a:xfrm>
                    <a:prstGeom prst="rect">
                      <a:avLst/>
                    </a:prstGeom>
                  </pic:spPr>
                </pic:pic>
              </a:graphicData>
            </a:graphic>
          </wp:inline>
        </w:drawing>
      </w:r>
    </w:p>
    <w:p w14:paraId="35C948C2" w14:textId="194D7CED" w:rsidR="00C24C5D" w:rsidRDefault="00C24C5D" w:rsidP="00C24C5D">
      <w:pPr>
        <w:pStyle w:val="Tnhnhv"/>
        <w:rPr>
          <w:sz w:val="24"/>
          <w:szCs w:val="24"/>
        </w:rPr>
      </w:pPr>
      <w:r>
        <w:t xml:space="preserve">Hình 1.1. </w:t>
      </w:r>
      <w:r>
        <w:rPr>
          <w:lang w:val="en-US"/>
        </w:rPr>
        <w:t>S</w:t>
      </w:r>
      <w:r>
        <w:t>ơ đồ vòng lặp gameplay của Mutants Arena</w:t>
      </w:r>
    </w:p>
    <w:p w14:paraId="583927A6" w14:textId="058D5511" w:rsidR="00C24C5D" w:rsidRPr="00C24C5D" w:rsidRDefault="00C24C5D" w:rsidP="00C24C5D">
      <w:pPr>
        <w:rPr>
          <w:lang w:val="en-US"/>
        </w:rPr>
      </w:pPr>
      <w:r w:rsidRPr="00C24C5D">
        <w:t>Trong vòng lặp này, hệ thống Gene giữ vai trò là một cơ chế phát triển nhân vật quan trọng, không chỉ bổ sung chỉ số mà còn định hướng lối chơi của người chơi. Thông qua việc nâng cấp Gene, lựa chọn hệ nguyên tố và phát triển các hướng tiến hóa khác nhau, nhân vật có thể thay đổi sức mạnh, kỹ năng, hiệu ứng chiến đấu và khả năng thích ứng với từng loại quái vật hoặc dungeon. Vì vậy, Gene được xem là điểm nhấn riêng của Mutants Arena, giúp phân biệt hệ thống phát triển nhân vật của trò chơi với các cơ chế nâng cấp thông thường như tăng cấp hoặc trang bị.</w:t>
      </w:r>
    </w:p>
    <w:p w14:paraId="167016C3" w14:textId="77777777" w:rsidR="00C24C5D" w:rsidRPr="00C24C5D" w:rsidRDefault="00C24C5D" w:rsidP="00C24C5D">
      <w:pPr>
        <w:pStyle w:val="Heading2"/>
        <w:rPr>
          <w:i/>
          <w:szCs w:val="35"/>
        </w:rPr>
      </w:pPr>
      <w:bookmarkStart w:id="18" w:name="_Toc216882130"/>
      <w:bookmarkEnd w:id="17"/>
      <w:r w:rsidRPr="00C24C5D">
        <w:t>Cơ sở lý thuyết về các hệ thống gameplay</w:t>
      </w:r>
    </w:p>
    <w:p w14:paraId="5BCF9260" w14:textId="19FC9C2E" w:rsidR="007C3328" w:rsidRPr="00C24C5D" w:rsidRDefault="007C3328" w:rsidP="00C24C5D">
      <w:pPr>
        <w:pStyle w:val="Heading3"/>
      </w:pPr>
      <w:r w:rsidRPr="00C24C5D">
        <w:t xml:space="preserve"> </w:t>
      </w:r>
      <w:bookmarkEnd w:id="18"/>
      <w:r w:rsidR="00C24C5D" w:rsidRPr="00C24C5D">
        <w:t>Hệ thống điều khiển và vật lý 2D</w:t>
      </w:r>
    </w:p>
    <w:p w14:paraId="7977062E" w14:textId="77777777" w:rsidR="00C24C5D" w:rsidRPr="00C24C5D" w:rsidRDefault="00C24C5D" w:rsidP="00C24C5D">
      <w:pPr>
        <w:rPr>
          <w:lang w:val="en-US"/>
        </w:rPr>
      </w:pPr>
    </w:p>
    <w:p w14:paraId="64FB1F25" w14:textId="77777777" w:rsidR="00C24C5D" w:rsidRDefault="00C24C5D" w:rsidP="00C24C5D">
      <w:pPr>
        <w:rPr>
          <w:sz w:val="26"/>
          <w:szCs w:val="26"/>
          <w:lang w:val="en-GB" w:bidi="ar-SA"/>
        </w:rPr>
      </w:pPr>
      <w:bookmarkStart w:id="19" w:name="_Toc216882131"/>
      <w:r>
        <w:lastRenderedPageBreak/>
        <w:t>Hệ thống điều khiển nhân vật là nền tảng của game 2D màn hình ngang. Trong Unity, nhân vật thường được điều khiển thông qua Rigidbody2D, Collider2D và Animator Controller. Rigidbody2D chịu trách nhiệm mô phỏng vận tốc, trọng lực và va chạm; Collider2D xác định vùng va chạm với nền đất, quái vật hoặc vật thể; Animator Controller quản lý các trạng thái hoạt ảnh như Idle, Run, Jump, Fall, Attack, Hit và Die.</w:t>
      </w:r>
    </w:p>
    <w:p w14:paraId="10E6C548" w14:textId="77777777" w:rsidR="00C24C5D" w:rsidRDefault="00C24C5D" w:rsidP="00C24C5D">
      <w:r>
        <w:t>Các thao tác cơ bản của nhân vật bao gồm di chuyển trái/phải, nhảy, rơi, dash và tấn công. Để đảm bảo cảm giác điều khiển tốt, hệ thống cần xử lý phát hiện tiếp đất, giới hạn tốc độ, kiểm soát thời gian dash, chống spam kỹ năng và chuyển trạng thái hoạt ảnh mượt mà. Trong môi trường multiplayer, client có thể hiển thị phản hồi ngay cho người chơi, nhưng server vẫn cần kiểm tra các trạng thái quan trọng để tránh gian lận.</w:t>
      </w:r>
    </w:p>
    <w:p w14:paraId="3A3EF682" w14:textId="1768176C" w:rsidR="009D1BD1" w:rsidRDefault="009D1BD1" w:rsidP="009D1BD1">
      <w:pPr>
        <w:pStyle w:val="Heading4"/>
      </w:pPr>
      <w:r>
        <w:t>Ground Detection (Phát hiện tiếp đất)</w:t>
      </w:r>
    </w:p>
    <w:p w14:paraId="1C83AB5A" w14:textId="77777777" w:rsidR="009D1BD1" w:rsidRDefault="009D1BD1" w:rsidP="009D1BD1">
      <w:r>
        <w:t>Để xác định nhân vật đang đứng trên mặt đất — điều kiện cần để có thể nhảy — phương pháp phổ biến nhất trong Unity là Physics2D Raycast hoặc OverlapCircle. Một tia (ray) được bắn từ vị trí chân nhân vật thẳng xuống dưới; nếu tia va chạm với layer "Ground" trong khoảng cách ngắn (thường 0.1–0.2 đơn vị), nhân vật được xác định là đang tiếp đất và cờ IsGrounded được bật. Phương pháp OverlapCircle bắn một hình tròn nhỏ thay vì tia đơn, cho kết quả ổn định hơn trên các bề mặt nghiêng.</w:t>
      </w:r>
    </w:p>
    <w:p w14:paraId="0251522C" w14:textId="4E90702C" w:rsidR="009D1BD1" w:rsidRDefault="009D1BD1" w:rsidP="009D1BD1">
      <w:pPr>
        <w:pStyle w:val="Heading4"/>
      </w:pPr>
      <w:r>
        <w:t>Cơ chế nhảy (Jump Mechanics)</w:t>
      </w:r>
    </w:p>
    <w:p w14:paraId="04CA177D" w14:textId="77777777" w:rsidR="009D1BD1" w:rsidRDefault="009D1BD1" w:rsidP="009D1BD1">
      <w:r>
        <w:t>Nhảy là cơ chế di chuyển theo chiều dọc cơ bản nhất. Khi người chơi nhấn nút nhảy và IsGrounded = true, hệ thống gán cho Rigidbody2D một velocity.y ban đầu hướng lên. Sau đó gravity liên tục kéo xuống cho đến khi chạm đất. Các kỹ thuật nâng cao thường dùng bao gồm:</w:t>
      </w:r>
    </w:p>
    <w:p w14:paraId="57F3BE0C" w14:textId="77777777" w:rsidR="009D1BD1" w:rsidRPr="009D1BD1" w:rsidRDefault="009D1BD1" w:rsidP="009D1BD1">
      <w:pPr>
        <w:pStyle w:val="ListBullet"/>
      </w:pPr>
      <w:r w:rsidRPr="009D1BD1">
        <w:t>Variable Jump Height: Nếu người chơi thả nút nhảy sớm, tăng gravity scale để kết thúc nhảy nhanh. Tạo cảm giác điều khiển nhảy có chủ ý hơn, nhảy thấp hay cao tùy ý</w:t>
      </w:r>
    </w:p>
    <w:p w14:paraId="3CCEC690" w14:textId="77777777" w:rsidR="009D1BD1" w:rsidRPr="009D1BD1" w:rsidRDefault="009D1BD1" w:rsidP="009D1BD1">
      <w:pPr>
        <w:pStyle w:val="ListBullet"/>
      </w:pPr>
      <w:r w:rsidRPr="009D1BD1">
        <w:t>Coyote Time: Cho phép nhảy trong vài frame (~0.1–0.15 giây) sau khi nhân vật vừa rời khỏi mép nền tảng. Loại bỏ cảm giác "nhảy hụt" bực bội khi chạm mép</w:t>
      </w:r>
    </w:p>
    <w:p w14:paraId="63A468AA" w14:textId="77777777" w:rsidR="009D1BD1" w:rsidRPr="009D1BD1" w:rsidRDefault="009D1BD1" w:rsidP="009D1BD1">
      <w:pPr>
        <w:pStyle w:val="ListBullet"/>
      </w:pPr>
      <w:r w:rsidRPr="009D1BD1">
        <w:t>Jump Buffer: Ghi nhận input nhảy được nhấn trước khi chạm đất (~0.1 giây). Khi chạm đất, tự động kích hoạt nhảy. Giúp combo nhảy liền mạch không yêu cầu timing chính xác milisecond</w:t>
      </w:r>
    </w:p>
    <w:p w14:paraId="3550203E" w14:textId="6C068C72" w:rsidR="009D1BD1" w:rsidRDefault="009D1BD1" w:rsidP="009D1BD1">
      <w:pPr>
        <w:pStyle w:val="Heading4"/>
      </w:pPr>
      <w:r>
        <w:lastRenderedPageBreak/>
        <w:t>Cơ chế Dash (Lướt nhanh)</w:t>
      </w:r>
    </w:p>
    <w:p w14:paraId="5DF1C63C" w14:textId="77777777" w:rsidR="009D1BD1" w:rsidRDefault="009D1BD1" w:rsidP="009D1BD1">
      <w:r>
        <w:t>Dash là cơ chế di chuyển đặc biệt cho phép nhân vật dịch chuyển nhanh theo một hướng trong thời gian cực ngắn (thường 0.15–0.25 giây). Đây là cơ chế quan trọng nhất phân biệt game action hiện đại với game cổ điển. Trong combat, Dash dùng để né tránh đòn tấn công của kẻ địch hoặc tiếp cận nhanh mục tiêu.</w:t>
      </w:r>
    </w:p>
    <w:p w14:paraId="1F4ED23A" w14:textId="77777777" w:rsidR="009D1BD1" w:rsidRDefault="009D1BD1" w:rsidP="009D1BD1">
      <w:r>
        <w:t xml:space="preserve">Yếu tố quan trọng nhất của Dash là </w:t>
      </w:r>
      <w:r>
        <w:rPr>
          <w:b/>
        </w:rPr>
        <w:t>Invincibility Frames (I-Frames)</w:t>
      </w:r>
      <w:r>
        <w:t xml:space="preserve"> — trong suốt thời gian Dash, nhân vật không nhận bất kỳ sát thương nào. Đây là yếu tố kỹ năng (skill expression) cốt lõi: người chơi giỏi biết thời điểm Dash vào đúng lúc đòn của boss để né tránh hoàn toàn. Sau mỗi Dash có thời gian hồi (cooldown) — thường 0.5–1.5 giây — để tránh lạm dụng liên tục, buộc người chơi phải chọn thời điểm sử dụng.</w:t>
      </w:r>
    </w:p>
    <w:p w14:paraId="2DE3BA29" w14:textId="77777777" w:rsidR="009D1BD1" w:rsidRDefault="009D1BD1" w:rsidP="009D1BD1">
      <w:pPr>
        <w:pStyle w:val="Heading4"/>
        <w:numPr>
          <w:ilvl w:val="0"/>
          <w:numId w:val="0"/>
        </w:numPr>
        <w:ind w:left="993" w:hanging="284"/>
      </w:pPr>
      <w:r>
        <w:t>d) Hệ thống hoạt ảnh và Animator Controller</w:t>
      </w:r>
    </w:p>
    <w:p w14:paraId="14698E7D" w14:textId="77777777" w:rsidR="009D1BD1" w:rsidRDefault="009D1BD1" w:rsidP="009D1BD1">
      <w:pPr>
        <w:rPr>
          <w:lang w:val="en-US"/>
        </w:rPr>
      </w:pPr>
      <w:r>
        <w:t>Trong Unity 2D, hoạt ảnh nhân vật được quản lý bởi Animator Controller — đồ thị trạng thái (state machine) xác định khi nào chuyển đổi giữa các animation clip. Mỗi trạng thái tương ứng với một animation (Idle, Run, Jump, Fall, Dash, Attack, Skill, Die) và chuyển trạng thái dựa trên điều kiện như tốc độ di chuyển, IsGrounded hay đầu vào người chơi. Sơ đồ trạng thái Animator Controller được minh họa trong Hình 1.1.</w:t>
      </w:r>
    </w:p>
    <w:p w14:paraId="355E92BF" w14:textId="2247F048" w:rsidR="009D1BD1" w:rsidRDefault="009D1BD1" w:rsidP="009D1BD1">
      <w:pPr>
        <w:rPr>
          <w:lang w:val="en-US"/>
        </w:rPr>
      </w:pPr>
      <w:r>
        <w:rPr>
          <w:noProof/>
        </w:rPr>
        <w:lastRenderedPageBreak/>
        <mc:AlternateContent>
          <mc:Choice Requires="wps">
            <w:drawing>
              <wp:inline distT="0" distB="0" distL="0" distR="0" wp14:anchorId="39583158" wp14:editId="6037E959">
                <wp:extent cx="308610" cy="308610"/>
                <wp:effectExtent l="0" t="0" r="0" b="0"/>
                <wp:docPr id="43363649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93CE4"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lang w:val="en-US"/>
        </w:rPr>
        <w:drawing>
          <wp:inline distT="0" distB="0" distL="0" distR="0" wp14:anchorId="41E3CF80" wp14:editId="4A4D971A">
            <wp:extent cx="5932805" cy="4199890"/>
            <wp:effectExtent l="0" t="0" r="0" b="0"/>
            <wp:docPr id="1411178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4199890"/>
                    </a:xfrm>
                    <a:prstGeom prst="rect">
                      <a:avLst/>
                    </a:prstGeom>
                    <a:noFill/>
                    <a:ln>
                      <a:noFill/>
                    </a:ln>
                  </pic:spPr>
                </pic:pic>
              </a:graphicData>
            </a:graphic>
          </wp:inline>
        </w:drawing>
      </w:r>
    </w:p>
    <w:p w14:paraId="666E9CC9" w14:textId="3A76873B" w:rsidR="009D1BD1" w:rsidRDefault="009D1BD1" w:rsidP="009D1BD1">
      <w:pPr>
        <w:pStyle w:val="Tnhnhv"/>
      </w:pPr>
      <w:r>
        <w:t>Hình 1.</w:t>
      </w:r>
      <w:r w:rsidR="00F972FB">
        <w:rPr>
          <w:lang w:val="en-US"/>
        </w:rPr>
        <w:t>2</w:t>
      </w:r>
      <w:r>
        <w:t>: Sơ đồ trạng thái Animator Controller của nhân vật 2D (Idle → Run → Jump → Fall → Dash → Attack → Die)</w:t>
      </w:r>
    </w:p>
    <w:p w14:paraId="6842D191" w14:textId="27C019F2" w:rsidR="009D1BD1" w:rsidRPr="009D1BD1" w:rsidRDefault="009D1BD1" w:rsidP="009D1BD1">
      <w:pPr>
        <w:rPr>
          <w:lang w:val="en-US"/>
        </w:rPr>
      </w:pPr>
      <w:r>
        <w:t>Transition giữa các animation cần được thiết lập với Exit Time bằng 0 và Transition Duration ngắn (0.05–0.1 giây) để animation chuyển đổi tức thì theo input, không tạo cảm giác chậm trễ. Đây là chi tiết kỹ thuật nhỏ nhưng tác động lớn đến combat feel.</w:t>
      </w:r>
    </w:p>
    <w:p w14:paraId="03592A4C" w14:textId="70A68A51" w:rsidR="009D1BD1" w:rsidRPr="00F972FB" w:rsidRDefault="009D1BD1" w:rsidP="00F972FB">
      <w:pPr>
        <w:pStyle w:val="Heading3"/>
        <w:numPr>
          <w:ilvl w:val="2"/>
          <w:numId w:val="11"/>
        </w:numPr>
        <w:rPr>
          <w:lang w:bidi="ar-SA"/>
        </w:rPr>
      </w:pPr>
      <w:r w:rsidRPr="00F972FB">
        <w:t xml:space="preserve"> </w:t>
      </w:r>
      <w:bookmarkEnd w:id="19"/>
      <w:r w:rsidR="00C24C5D" w:rsidRPr="00F972FB">
        <w:t>Hệ thống chiến đấu thời gian thực</w:t>
      </w:r>
    </w:p>
    <w:p w14:paraId="2881F224" w14:textId="77777777" w:rsidR="009D1BD1" w:rsidRDefault="009D1BD1" w:rsidP="009D1BD1">
      <w:bookmarkStart w:id="20" w:name="_Toc216882132"/>
      <w:r>
        <w:t>Hệ thống chiến đấu là trung tâm của trải nghiệm game 2D Action RPG. Chất lượng chiến đấu quyết định phần lớn sự thành công hay thất bại của tựa game — một combat system tốt mang lại cảm giác thỏa mãn, công bằng và có chiều sâu kỹ năng, trong khi combat system kém tạo ra sự bực bội và chán nản.</w:t>
      </w:r>
    </w:p>
    <w:p w14:paraId="1C3311C4" w14:textId="64A08CFC" w:rsidR="009D1BD1" w:rsidRDefault="009D1BD1" w:rsidP="009D1BD1">
      <w:pPr>
        <w:pStyle w:val="Heading4"/>
      </w:pPr>
      <w:r>
        <w:t>Hitbox và Hurtbox</w:t>
      </w:r>
    </w:p>
    <w:p w14:paraId="6E3D5901" w14:textId="77777777" w:rsidR="009D1BD1" w:rsidRDefault="009D1BD1" w:rsidP="009D1BD1">
      <w:r>
        <w:t xml:space="preserve">Hai khái niệm cốt lõi trong chiến đấu 2D là hitbox và hurtbox. </w:t>
      </w:r>
      <w:r>
        <w:rPr>
          <w:b/>
        </w:rPr>
        <w:t>Hitbox</w:t>
      </w:r>
      <w:r>
        <w:t xml:space="preserve"> là vùng không gian mà một đòn đánh hoặc đạn có thể gây sát thương. </w:t>
      </w:r>
      <w:r>
        <w:rPr>
          <w:b/>
        </w:rPr>
        <w:t>Hurtbox</w:t>
      </w:r>
      <w:r>
        <w:t xml:space="preserve"> là vùng không gian mà một đối tượng có thể nhận sát thương. Sát thương chỉ xảy ra khi hitbox của bên tấn công giao thoa (overlap) với hurtbox của bên bị tấn công.</w:t>
      </w:r>
    </w:p>
    <w:p w14:paraId="428C5C2C" w14:textId="77777777" w:rsidR="009D1BD1" w:rsidRDefault="009D1BD1" w:rsidP="009D1BD1">
      <w:r>
        <w:lastRenderedPageBreak/>
        <w:t>Trong thực tế thiết kế, hurtbox thường nhỏ hơn sprite (hình ảnh) của nhân vật, và hitbox của đòn tấn công thường khớp chính xác với phần "vũ khí" trong animation frame đang hiển thị. Cách thiết kế này tạo ra cảm giác "fair" — đòn trúng khi nhìn thực sự có vẻ trúng, không phải khi chỉ đứng gần nhau. Trong Unity 2D, hitbox và hurtbox thường được triển khai bằng BoxCollider2D hoặc PolygonCollider2D với Is Trigger = true, phát sự kiện OnTriggerEnter2D khi giao thoa.</w:t>
      </w:r>
    </w:p>
    <w:p w14:paraId="1DB8D18A" w14:textId="19777106" w:rsidR="009D1BD1" w:rsidRDefault="009D1BD1" w:rsidP="009D1BD1">
      <w:pPr>
        <w:pStyle w:val="Heading4"/>
      </w:pPr>
      <w:r>
        <w:t>Hệ thống chỉ số nhân vật</w:t>
      </w:r>
    </w:p>
    <w:p w14:paraId="564B4E88" w14:textId="77777777" w:rsidR="009D1BD1" w:rsidRDefault="009D1BD1" w:rsidP="009D1BD1">
      <w:r>
        <w:t>Các chỉ số cơ bản trong game Action RPG bao gồm:</w:t>
      </w:r>
    </w:p>
    <w:p w14:paraId="2210A87A" w14:textId="77777777" w:rsidR="009D1BD1" w:rsidRDefault="009D1BD1" w:rsidP="009D1BD1">
      <w:pPr>
        <w:pStyle w:val="ListBullet"/>
      </w:pPr>
      <w:r>
        <w:rPr>
          <w:b/>
        </w:rPr>
        <w:t>HP (Health Point)</w:t>
      </w:r>
      <w:r>
        <w:t>: Điểm máu — lượng sức chịu đựng, bằng 0 thì chết</w:t>
      </w:r>
    </w:p>
    <w:p w14:paraId="741C0777" w14:textId="77777777" w:rsidR="009D1BD1" w:rsidRDefault="009D1BD1" w:rsidP="009D1BD1">
      <w:pPr>
        <w:pStyle w:val="ListBullet"/>
      </w:pPr>
      <w:r>
        <w:rPr>
          <w:b/>
        </w:rPr>
        <w:t>MP (Mana Point)</w:t>
      </w:r>
      <w:r>
        <w:t>: Năng lượng dùng để kích hoạt kỹ năng, tự hồi dần hoặc khi tấn công</w:t>
      </w:r>
    </w:p>
    <w:p w14:paraId="72575471" w14:textId="77777777" w:rsidR="009D1BD1" w:rsidRDefault="009D1BD1" w:rsidP="009D1BD1">
      <w:pPr>
        <w:pStyle w:val="ListBullet"/>
      </w:pPr>
      <w:r>
        <w:rPr>
          <w:b/>
        </w:rPr>
        <w:t>ATK (Attack)</w:t>
      </w:r>
      <w:r>
        <w:t>: Sát thương gây ra mỗi đòn đánh cơ bản hoặc hệ số nhân cho kỹ năng</w:t>
      </w:r>
    </w:p>
    <w:p w14:paraId="1B4F68C4" w14:textId="77777777" w:rsidR="009D1BD1" w:rsidRDefault="009D1BD1" w:rsidP="009D1BD1">
      <w:pPr>
        <w:pStyle w:val="ListBullet"/>
      </w:pPr>
      <w:r>
        <w:rPr>
          <w:b/>
        </w:rPr>
        <w:t>DEF (Defense)</w:t>
      </w:r>
      <w:r>
        <w:t>: Giảm bớt sát thương nhận vào theo công thức xác định</w:t>
      </w:r>
    </w:p>
    <w:p w14:paraId="5072E877" w14:textId="77777777" w:rsidR="009D1BD1" w:rsidRDefault="009D1BD1" w:rsidP="009D1BD1">
      <w:pPr>
        <w:pStyle w:val="ListBullet"/>
      </w:pPr>
      <w:r>
        <w:rPr>
          <w:b/>
        </w:rPr>
        <w:t>SPD (Speed)</w:t>
      </w:r>
      <w:r>
        <w:t>: Tốc độ di chuyển và hồi chiêu kỹ năng</w:t>
      </w:r>
    </w:p>
    <w:p w14:paraId="634CFF16" w14:textId="77777777" w:rsidR="009D1BD1" w:rsidRDefault="009D1BD1" w:rsidP="009D1BD1">
      <w:pPr>
        <w:pStyle w:val="ListBullet"/>
      </w:pPr>
      <w:r>
        <w:rPr>
          <w:b/>
        </w:rPr>
        <w:t>CRIT Rate</w:t>
      </w:r>
      <w:r>
        <w:t>: Tỉ lệ phần trăm xác suất đòn đánh gây sát thương gấp đôi (Critical Hit)</w:t>
      </w:r>
    </w:p>
    <w:p w14:paraId="1BE2D160" w14:textId="77777777" w:rsidR="009D1BD1" w:rsidRDefault="009D1BD1" w:rsidP="009D1BD1">
      <w:pPr>
        <w:pStyle w:val="ListBullet"/>
      </w:pPr>
      <w:r>
        <w:rPr>
          <w:b/>
        </w:rPr>
        <w:t>CRIT Damage</w:t>
      </w:r>
      <w:r>
        <w:t>: Hệ số nhân sát thương khi xảy ra Critical Hit (thường 150–200%)</w:t>
      </w:r>
    </w:p>
    <w:p w14:paraId="6787164E" w14:textId="77777777" w:rsidR="009D1BD1" w:rsidRDefault="009D1BD1" w:rsidP="009D1BD1">
      <w:r>
        <w:t>Công thức tính sát thương thường tuân theo dạng: sát thương cuối cùng = (ATK × skill_multiplier × element_multiplier − DEF × reduction_factor), với giá trị tối thiểu là 1 để luôn gây ít nhất 1 sát thương, tránh tình huống người chơi hoàn toàn không thể gây sát thương.</w:t>
      </w:r>
    </w:p>
    <w:p w14:paraId="446FA4A6" w14:textId="18F500A5" w:rsidR="009D1BD1" w:rsidRDefault="009D1BD1" w:rsidP="009D1BD1">
      <w:pPr>
        <w:pStyle w:val="Heading4"/>
      </w:pPr>
      <w:r>
        <w:t>Hệ thống hồi chiêu (Cooldown System)</w:t>
      </w:r>
    </w:p>
    <w:p w14:paraId="0A0C46E1" w14:textId="77777777" w:rsidR="009D1BD1" w:rsidRDefault="009D1BD1" w:rsidP="009D1BD1">
      <w:r>
        <w:t>Kỹ năng thường có thời gian hồi chiêu (cooldown) — khoảng thời gian bắt buộc chờ sau khi sử dụng. Cooldown tạo ra yếu tố chiến thuật: người chơi phải cân nhắc thời điểm sử dụng kỹ năng quan trọng, không thể spam vô hạn. Đây là cơ chế cân bằng cơ bản nhất trong thiết kế kỹ năng game, ngăn chặn một kỹ năng mạnh bị khai thác liên tục để loại bỏ mọi thách thức.</w:t>
      </w:r>
    </w:p>
    <w:p w14:paraId="1407DFA9" w14:textId="77777777" w:rsidR="009D1BD1" w:rsidRDefault="009D1BD1" w:rsidP="009D1BD1">
      <w:pPr>
        <w:jc w:val="left"/>
      </w:pPr>
      <w:r>
        <w:t>Trong Unity, cooldown thường được quản lý bằng cách lưu lastUsedTime (thời điểm sử dụng cuối) và kiểm tra Time.time - lastUsedTime &gt;= cooldownDuration trước khi cho phép kích hoạt lại. Giao diện người dùng thường hiển thị cooldown bằng hiệu ứng fade-out trên icon kỹ năng, giúp người chơi theo dõi trực quan.</w:t>
      </w:r>
    </w:p>
    <w:p w14:paraId="5A72E224" w14:textId="40597277" w:rsidR="009D1BD1" w:rsidRPr="009D1BD1" w:rsidRDefault="009D1BD1" w:rsidP="009D1BD1">
      <w:pPr>
        <w:pStyle w:val="Heading3"/>
      </w:pPr>
      <w:r>
        <w:rPr>
          <w:lang w:val="en-US"/>
        </w:rPr>
        <w:lastRenderedPageBreak/>
        <w:t xml:space="preserve"> </w:t>
      </w:r>
      <w:bookmarkEnd w:id="20"/>
      <w:r w:rsidRPr="009D1BD1">
        <w:t>Hệ thống kỹ năng và tương khắc nguyên tố</w:t>
      </w:r>
    </w:p>
    <w:p w14:paraId="169B6B38" w14:textId="6994A926" w:rsidR="009D1BD1" w:rsidRDefault="009D1BD1" w:rsidP="004F27F4">
      <w:pPr>
        <w:pStyle w:val="Heading4"/>
      </w:pPr>
      <w:bookmarkStart w:id="21" w:name="_Toc216882133"/>
      <w:r>
        <w:t>Phân loại kỹ năng</w:t>
      </w:r>
    </w:p>
    <w:p w14:paraId="636CF16C" w14:textId="77777777" w:rsidR="009D1BD1" w:rsidRDefault="009D1BD1" w:rsidP="009D1BD1">
      <w:r>
        <w:t>Kỹ năng trong game RPG được phân loại theo nhiều cách. Theo cơ chế kích hoạt:</w:t>
      </w:r>
    </w:p>
    <w:p w14:paraId="6576B145" w14:textId="77777777" w:rsidR="009D1BD1" w:rsidRDefault="009D1BD1" w:rsidP="009D1BD1">
      <w:pPr>
        <w:pStyle w:val="ListBullet"/>
      </w:pPr>
      <w:r>
        <w:rPr>
          <w:b/>
        </w:rPr>
        <w:t>Active (Chủ động)</w:t>
      </w:r>
      <w:r>
        <w:t>: Người chơi kích hoạt bằng phím tắt, tiêu tốn MP. Đây là loại phổ biến nhất, trực tiếp ảnh hưởng đến chiến đấu ngay lập tức</w:t>
      </w:r>
    </w:p>
    <w:p w14:paraId="157B99A2" w14:textId="77777777" w:rsidR="009D1BD1" w:rsidRDefault="009D1BD1" w:rsidP="009D1BD1">
      <w:pPr>
        <w:pStyle w:val="ListBullet"/>
      </w:pPr>
      <w:r>
        <w:rPr>
          <w:b/>
        </w:rPr>
        <w:t>Passive (Bị động)</w:t>
      </w:r>
      <w:r>
        <w:t>: Luôn có hiệu lực, không cần kích hoạt. Thường tăng chỉ số hoặc thêm hiệu ứng đặc biệt vĩnh viễn</w:t>
      </w:r>
    </w:p>
    <w:p w14:paraId="41C18F1A" w14:textId="77777777" w:rsidR="009D1BD1" w:rsidRDefault="009D1BD1" w:rsidP="009D1BD1">
      <w:pPr>
        <w:pStyle w:val="ListBullet"/>
      </w:pPr>
      <w:r>
        <w:rPr>
          <w:b/>
        </w:rPr>
        <w:t>Toggle (Bật/tắt)</w:t>
      </w:r>
      <w:r>
        <w:t>: Kích hoạt để bật, tốn MP liên tục mỗi giây khi đang hoạt động</w:t>
      </w:r>
    </w:p>
    <w:p w14:paraId="399BBB93" w14:textId="77777777" w:rsidR="009D1BD1" w:rsidRDefault="009D1BD1" w:rsidP="009D1BD1">
      <w:pPr>
        <w:pStyle w:val="ListBullet"/>
      </w:pPr>
      <w:r>
        <w:rPr>
          <w:b/>
        </w:rPr>
        <w:t>Proc</w:t>
      </w:r>
      <w:r>
        <w:t>: Tự kích hoạt theo xác suất khi điều kiện xảy ra (ví dụ: 15% cơ hội bắt lửa khi đánh thường)</w:t>
      </w:r>
    </w:p>
    <w:p w14:paraId="2677DC28" w14:textId="77777777" w:rsidR="009D1BD1" w:rsidRDefault="009D1BD1" w:rsidP="009D1BD1">
      <w:r>
        <w:t>Theo hình thức tác động: Melee (tác động gần), Projectile (đạn bay), AoE (vùng tròn), Buff (tăng chỉ số bản thân), Debuff (giảm chỉ số địch), Heal (hồi phục HP).</w:t>
      </w:r>
    </w:p>
    <w:p w14:paraId="5F45B7A2" w14:textId="3362F324" w:rsidR="009D1BD1" w:rsidRDefault="009D1BD1" w:rsidP="004F27F4">
      <w:pPr>
        <w:pStyle w:val="Heading4"/>
      </w:pPr>
      <w:r>
        <w:t>Hệ thống tương khắc nguyên tố</w:t>
      </w:r>
      <w:r w:rsidR="00C24C5D">
        <w:rPr>
          <w:lang w:val="en-US"/>
        </w:rPr>
        <w:t xml:space="preserve"> gen</w:t>
      </w:r>
      <w:r>
        <w:t xml:space="preserve"> (Elemental Interaction)</w:t>
      </w:r>
    </w:p>
    <w:p w14:paraId="10A2982C" w14:textId="77777777" w:rsidR="009D1BD1" w:rsidRDefault="009D1BD1" w:rsidP="009D1BD1">
      <w:r>
        <w:t>Hệ thống tương khắc nguyên tố là cơ chế chiến lược dựa trên triết lý Ngũ Hành của phương Đông — Kim, Mộc, Thủy, Hỏa, Thổ — định nghĩa mối quan hệ tương sinh và tương khắc giữa các nguyên tố. Trong bối cảnh game, vòng tương khắc được đơn giản hóa để dễ học nhưng vẫn đủ phức tạp để tạo chiều sâu chiến thuật: Kim khắc Mộc, Mộc khắc Thổ, Thổ khắc Thủy, Thủy khắc Hỏa, Hỏa khắc Kim.</w:t>
      </w:r>
    </w:p>
    <w:p w14:paraId="48B48D0D" w14:textId="77777777" w:rsidR="009D1BD1" w:rsidRDefault="009D1BD1" w:rsidP="009D1BD1">
      <w:r>
        <w:t>Cơ chế tính toán tương khắc trong game thường hoạt động theo mô hình hệ số nhân (multiplier):</w:t>
      </w:r>
    </w:p>
    <w:p w14:paraId="519406FC" w14:textId="77777777" w:rsidR="009D1BD1" w:rsidRDefault="009D1BD1" w:rsidP="009D1BD1">
      <w:r>
        <w:t xml:space="preserve">Nguyên tố tấn công </w:t>
      </w:r>
      <w:r>
        <w:rPr>
          <w:b/>
        </w:rPr>
        <w:t>khắc</w:t>
      </w:r>
      <w:r>
        <w:t xml:space="preserve"> nguyên tố bị tấn công: sát thương × </w:t>
      </w:r>
      <w:r>
        <w:rPr>
          <w:b/>
        </w:rPr>
        <w:t>1.5</w:t>
      </w:r>
      <w:r>
        <w:t xml:space="preserve"> (damage buff)</w:t>
      </w:r>
    </w:p>
    <w:p w14:paraId="36DCD487" w14:textId="77777777" w:rsidR="009D1BD1" w:rsidRDefault="009D1BD1" w:rsidP="009D1BD1">
      <w:r>
        <w:t xml:space="preserve">Nguyên tố tấn công </w:t>
      </w:r>
      <w:r>
        <w:rPr>
          <w:b/>
        </w:rPr>
        <w:t>bị khắc</w:t>
      </w:r>
      <w:r>
        <w:t xml:space="preserve"> bởi nguyên tố đối phương: sát thương × </w:t>
      </w:r>
      <w:r>
        <w:rPr>
          <w:b/>
        </w:rPr>
        <w:t>0.75</w:t>
      </w:r>
      <w:r>
        <w:t xml:space="preserve"> (damage debuff)</w:t>
      </w:r>
    </w:p>
    <w:p w14:paraId="50D216DC" w14:textId="77777777" w:rsidR="009D1BD1" w:rsidRDefault="009D1BD1" w:rsidP="009D1BD1">
      <w:r>
        <w:t xml:space="preserve">Nguyên tố </w:t>
      </w:r>
      <w:r>
        <w:rPr>
          <w:b/>
        </w:rPr>
        <w:t>trung lập</w:t>
      </w:r>
      <w:r>
        <w:t xml:space="preserve"> (không có quan hệ khắc): sát thương × </w:t>
      </w:r>
      <w:r>
        <w:rPr>
          <w:b/>
        </w:rPr>
        <w:t>1.0</w:t>
      </w:r>
      <w:r>
        <w:t xml:space="preserve"> (bình thường)</w:t>
      </w:r>
    </w:p>
    <w:p w14:paraId="26C3CB44" w14:textId="77777777" w:rsidR="009D1BD1" w:rsidRDefault="009D1BD1" w:rsidP="004F27F4">
      <w:pPr>
        <w:rPr>
          <w:lang w:val="en-US"/>
        </w:rPr>
      </w:pPr>
      <w:r>
        <w:t>Bảng 1.3 trình bày đầy đủ ma trận hệ số nhân sát thương của 6 nguyên tố trong Mutants Arena — nền tảng cho toàn bộ thiết kế class và chiến thuật chiến đấu:</w:t>
      </w:r>
    </w:p>
    <w:p w14:paraId="7842FAC5" w14:textId="77777777" w:rsidR="004F27F4" w:rsidRPr="004F27F4" w:rsidRDefault="004F27F4" w:rsidP="004F27F4">
      <w:pPr>
        <w:rPr>
          <w:lang w:val="en-US"/>
        </w:rPr>
      </w:pPr>
    </w:p>
    <w:p w14:paraId="4059C546" w14:textId="7BC1D44F" w:rsidR="009D1BD1" w:rsidRDefault="009D1BD1" w:rsidP="004F27F4">
      <w:pPr>
        <w:pStyle w:val="Tnbng"/>
      </w:pPr>
      <w:r>
        <w:lastRenderedPageBreak/>
        <w:t>Bảng 1.</w:t>
      </w:r>
      <w:r w:rsidR="00F724E3">
        <w:rPr>
          <w:lang w:val="en-US"/>
        </w:rPr>
        <w:t>2</w:t>
      </w:r>
      <w:r>
        <w:t>: Ma trận tương khắc 6 nguyên tố (hàng = nguyên tố tấn công, cột = nguyên tố bị tấn công)</w:t>
      </w:r>
    </w:p>
    <w:tbl>
      <w:tblPr>
        <w:tblStyle w:val="TableGrid"/>
        <w:tblW w:w="5401" w:type="pct"/>
        <w:jc w:val="center"/>
        <w:tblLook w:val="04A0" w:firstRow="1" w:lastRow="0" w:firstColumn="1" w:lastColumn="0" w:noHBand="0" w:noVBand="1"/>
      </w:tblPr>
      <w:tblGrid>
        <w:gridCol w:w="1838"/>
        <w:gridCol w:w="1341"/>
        <w:gridCol w:w="1341"/>
        <w:gridCol w:w="1428"/>
        <w:gridCol w:w="1317"/>
        <w:gridCol w:w="1304"/>
        <w:gridCol w:w="1524"/>
      </w:tblGrid>
      <w:tr w:rsidR="009D1BD1" w14:paraId="2233A271" w14:textId="77777777" w:rsidTr="004F27F4">
        <w:trPr>
          <w:jc w:val="center"/>
        </w:trPr>
        <w:tc>
          <w:tcPr>
            <w:tcW w:w="910" w:type="pct"/>
            <w:shd w:val="clear" w:color="auto" w:fill="D9EAF7"/>
            <w:vAlign w:val="center"/>
          </w:tcPr>
          <w:p w14:paraId="4EF1D28A" w14:textId="32C2F5A1" w:rsidR="009D1BD1" w:rsidRPr="003657EE" w:rsidRDefault="009D1BD1" w:rsidP="004F27F4">
            <w:pPr>
              <w:ind w:firstLine="0"/>
              <w:jc w:val="center"/>
              <w:rPr>
                <w:lang w:val="en-US"/>
              </w:rPr>
            </w:pPr>
            <w:r w:rsidRPr="003657EE">
              <w:rPr>
                <w:b/>
              </w:rPr>
              <w:t>Tấn công / Bị tấn công</w:t>
            </w:r>
          </w:p>
        </w:tc>
        <w:tc>
          <w:tcPr>
            <w:tcW w:w="664" w:type="pct"/>
            <w:shd w:val="clear" w:color="auto" w:fill="D9EAF7"/>
            <w:vAlign w:val="center"/>
          </w:tcPr>
          <w:p w14:paraId="2E26D63F" w14:textId="77777777" w:rsidR="009D1BD1" w:rsidRPr="003657EE" w:rsidRDefault="009D1BD1" w:rsidP="004F27F4">
            <w:pPr>
              <w:ind w:firstLine="0"/>
              <w:jc w:val="center"/>
            </w:pPr>
            <w:r w:rsidRPr="003657EE">
              <w:rPr>
                <w:b/>
              </w:rPr>
              <w:t>Kim</w:t>
            </w:r>
          </w:p>
        </w:tc>
        <w:tc>
          <w:tcPr>
            <w:tcW w:w="664" w:type="pct"/>
            <w:shd w:val="clear" w:color="auto" w:fill="D9EAF7"/>
            <w:vAlign w:val="center"/>
          </w:tcPr>
          <w:p w14:paraId="22F5E7C2" w14:textId="77777777" w:rsidR="009D1BD1" w:rsidRPr="003657EE" w:rsidRDefault="009D1BD1" w:rsidP="004F27F4">
            <w:pPr>
              <w:ind w:firstLine="0"/>
              <w:jc w:val="center"/>
            </w:pPr>
            <w:r w:rsidRPr="003657EE">
              <w:rPr>
                <w:b/>
              </w:rPr>
              <w:t>Mộc</w:t>
            </w:r>
          </w:p>
        </w:tc>
        <w:tc>
          <w:tcPr>
            <w:tcW w:w="707" w:type="pct"/>
            <w:shd w:val="clear" w:color="auto" w:fill="D9EAF7"/>
            <w:vAlign w:val="center"/>
          </w:tcPr>
          <w:p w14:paraId="4EC8D225" w14:textId="77777777" w:rsidR="009D1BD1" w:rsidRPr="003657EE" w:rsidRDefault="009D1BD1" w:rsidP="004F27F4">
            <w:pPr>
              <w:ind w:hanging="101"/>
              <w:jc w:val="center"/>
            </w:pPr>
            <w:r w:rsidRPr="003657EE">
              <w:rPr>
                <w:b/>
              </w:rPr>
              <w:t>Thủy</w:t>
            </w:r>
          </w:p>
        </w:tc>
        <w:tc>
          <w:tcPr>
            <w:tcW w:w="652" w:type="pct"/>
            <w:shd w:val="clear" w:color="auto" w:fill="D9EAF7"/>
            <w:vAlign w:val="center"/>
          </w:tcPr>
          <w:p w14:paraId="0932B906" w14:textId="77777777" w:rsidR="009D1BD1" w:rsidRPr="003657EE" w:rsidRDefault="009D1BD1" w:rsidP="004F27F4">
            <w:pPr>
              <w:ind w:firstLine="177"/>
              <w:jc w:val="center"/>
            </w:pPr>
            <w:r w:rsidRPr="003657EE">
              <w:rPr>
                <w:b/>
              </w:rPr>
              <w:t>Hỏa</w:t>
            </w:r>
          </w:p>
        </w:tc>
        <w:tc>
          <w:tcPr>
            <w:tcW w:w="646" w:type="pct"/>
            <w:shd w:val="clear" w:color="auto" w:fill="D9EAF7"/>
            <w:vAlign w:val="center"/>
          </w:tcPr>
          <w:p w14:paraId="79F0DE03" w14:textId="77777777" w:rsidR="009D1BD1" w:rsidRPr="003657EE" w:rsidRDefault="009D1BD1" w:rsidP="004F27F4">
            <w:pPr>
              <w:ind w:firstLine="0"/>
              <w:jc w:val="center"/>
            </w:pPr>
            <w:r w:rsidRPr="003657EE">
              <w:rPr>
                <w:b/>
              </w:rPr>
              <w:t>Thổ</w:t>
            </w:r>
          </w:p>
        </w:tc>
        <w:tc>
          <w:tcPr>
            <w:tcW w:w="755" w:type="pct"/>
            <w:shd w:val="clear" w:color="auto" w:fill="D9EAF7"/>
            <w:vAlign w:val="center"/>
          </w:tcPr>
          <w:p w14:paraId="28821A31" w14:textId="77777777" w:rsidR="009D1BD1" w:rsidRPr="003657EE" w:rsidRDefault="009D1BD1" w:rsidP="004F27F4">
            <w:pPr>
              <w:ind w:firstLine="0"/>
              <w:jc w:val="center"/>
            </w:pPr>
            <w:r w:rsidRPr="003657EE">
              <w:rPr>
                <w:b/>
              </w:rPr>
              <w:t>Phong</w:t>
            </w:r>
          </w:p>
        </w:tc>
      </w:tr>
      <w:tr w:rsidR="009D1BD1" w14:paraId="3CCCB1CD" w14:textId="77777777" w:rsidTr="004F27F4">
        <w:trPr>
          <w:jc w:val="center"/>
        </w:trPr>
        <w:tc>
          <w:tcPr>
            <w:tcW w:w="910" w:type="pct"/>
            <w:vAlign w:val="center"/>
          </w:tcPr>
          <w:p w14:paraId="31EB9E52" w14:textId="77777777" w:rsidR="009D1BD1" w:rsidRPr="003657EE" w:rsidRDefault="009D1BD1" w:rsidP="004F27F4">
            <w:pPr>
              <w:ind w:firstLine="309"/>
              <w:jc w:val="center"/>
            </w:pPr>
            <w:r w:rsidRPr="003657EE">
              <w:t>Kim</w:t>
            </w:r>
          </w:p>
        </w:tc>
        <w:tc>
          <w:tcPr>
            <w:tcW w:w="664" w:type="pct"/>
            <w:vAlign w:val="center"/>
          </w:tcPr>
          <w:p w14:paraId="37257E64" w14:textId="77777777" w:rsidR="009D1BD1" w:rsidRPr="003657EE" w:rsidRDefault="009D1BD1" w:rsidP="004F27F4">
            <w:pPr>
              <w:ind w:firstLine="0"/>
              <w:jc w:val="center"/>
            </w:pPr>
            <w:r w:rsidRPr="003657EE">
              <w:t>1.0</w:t>
            </w:r>
          </w:p>
        </w:tc>
        <w:tc>
          <w:tcPr>
            <w:tcW w:w="664" w:type="pct"/>
            <w:vAlign w:val="center"/>
          </w:tcPr>
          <w:p w14:paraId="346E8A8F" w14:textId="77777777" w:rsidR="009D1BD1" w:rsidRPr="003657EE" w:rsidRDefault="009D1BD1" w:rsidP="004F27F4">
            <w:pPr>
              <w:ind w:firstLine="0"/>
              <w:jc w:val="center"/>
            </w:pPr>
            <w:r w:rsidRPr="003657EE">
              <w:t>1.5</w:t>
            </w:r>
          </w:p>
        </w:tc>
        <w:tc>
          <w:tcPr>
            <w:tcW w:w="707" w:type="pct"/>
            <w:vAlign w:val="center"/>
          </w:tcPr>
          <w:p w14:paraId="0FC66DB0" w14:textId="77777777" w:rsidR="009D1BD1" w:rsidRPr="003657EE" w:rsidRDefault="009D1BD1" w:rsidP="004F27F4">
            <w:pPr>
              <w:ind w:hanging="101"/>
              <w:jc w:val="center"/>
            </w:pPr>
            <w:r w:rsidRPr="003657EE">
              <w:t>1.0</w:t>
            </w:r>
          </w:p>
        </w:tc>
        <w:tc>
          <w:tcPr>
            <w:tcW w:w="652" w:type="pct"/>
            <w:vAlign w:val="center"/>
          </w:tcPr>
          <w:p w14:paraId="4A6AB554" w14:textId="77777777" w:rsidR="009D1BD1" w:rsidRPr="003657EE" w:rsidRDefault="009D1BD1" w:rsidP="004F27F4">
            <w:pPr>
              <w:ind w:firstLine="177"/>
              <w:jc w:val="center"/>
            </w:pPr>
            <w:r w:rsidRPr="003657EE">
              <w:t>1.0</w:t>
            </w:r>
          </w:p>
        </w:tc>
        <w:tc>
          <w:tcPr>
            <w:tcW w:w="646" w:type="pct"/>
            <w:vAlign w:val="center"/>
          </w:tcPr>
          <w:p w14:paraId="7ABB40C9" w14:textId="77777777" w:rsidR="009D1BD1" w:rsidRPr="003657EE" w:rsidRDefault="009D1BD1" w:rsidP="004F27F4">
            <w:pPr>
              <w:ind w:firstLine="0"/>
              <w:jc w:val="center"/>
            </w:pPr>
            <w:r w:rsidRPr="003657EE">
              <w:t>1.0</w:t>
            </w:r>
          </w:p>
        </w:tc>
        <w:tc>
          <w:tcPr>
            <w:tcW w:w="755" w:type="pct"/>
            <w:vAlign w:val="center"/>
          </w:tcPr>
          <w:p w14:paraId="7CB16716" w14:textId="77777777" w:rsidR="009D1BD1" w:rsidRPr="003657EE" w:rsidRDefault="009D1BD1" w:rsidP="004F27F4">
            <w:pPr>
              <w:ind w:firstLine="0"/>
              <w:jc w:val="center"/>
            </w:pPr>
            <w:r w:rsidRPr="003657EE">
              <w:t>0.75</w:t>
            </w:r>
          </w:p>
        </w:tc>
      </w:tr>
      <w:tr w:rsidR="009D1BD1" w14:paraId="02F3A03E" w14:textId="77777777" w:rsidTr="004F27F4">
        <w:trPr>
          <w:jc w:val="center"/>
        </w:trPr>
        <w:tc>
          <w:tcPr>
            <w:tcW w:w="910" w:type="pct"/>
            <w:vAlign w:val="center"/>
          </w:tcPr>
          <w:p w14:paraId="13CDD43A" w14:textId="77777777" w:rsidR="009D1BD1" w:rsidRPr="003657EE" w:rsidRDefault="009D1BD1" w:rsidP="004F27F4">
            <w:pPr>
              <w:ind w:firstLine="309"/>
              <w:jc w:val="center"/>
            </w:pPr>
            <w:r w:rsidRPr="003657EE">
              <w:t>Mộc</w:t>
            </w:r>
          </w:p>
        </w:tc>
        <w:tc>
          <w:tcPr>
            <w:tcW w:w="664" w:type="pct"/>
            <w:vAlign w:val="center"/>
          </w:tcPr>
          <w:p w14:paraId="5A5364E0" w14:textId="01338E6B" w:rsidR="009D1BD1" w:rsidRPr="003657EE" w:rsidRDefault="009D1BD1" w:rsidP="004F27F4">
            <w:pPr>
              <w:ind w:firstLine="0"/>
              <w:jc w:val="center"/>
              <w:rPr>
                <w:lang w:val="en-US"/>
              </w:rPr>
            </w:pPr>
            <w:r w:rsidRPr="003657EE">
              <w:t>0.7</w:t>
            </w:r>
          </w:p>
        </w:tc>
        <w:tc>
          <w:tcPr>
            <w:tcW w:w="664" w:type="pct"/>
            <w:vAlign w:val="center"/>
          </w:tcPr>
          <w:p w14:paraId="4C51BADE" w14:textId="77777777" w:rsidR="009D1BD1" w:rsidRPr="003657EE" w:rsidRDefault="009D1BD1" w:rsidP="004F27F4">
            <w:pPr>
              <w:ind w:firstLine="0"/>
              <w:jc w:val="center"/>
            </w:pPr>
            <w:r w:rsidRPr="003657EE">
              <w:t>1.0</w:t>
            </w:r>
          </w:p>
        </w:tc>
        <w:tc>
          <w:tcPr>
            <w:tcW w:w="707" w:type="pct"/>
            <w:vAlign w:val="center"/>
          </w:tcPr>
          <w:p w14:paraId="767ABA26" w14:textId="77777777" w:rsidR="009D1BD1" w:rsidRPr="003657EE" w:rsidRDefault="009D1BD1" w:rsidP="004F27F4">
            <w:pPr>
              <w:ind w:hanging="101"/>
              <w:jc w:val="center"/>
            </w:pPr>
            <w:r w:rsidRPr="003657EE">
              <w:t>1.0</w:t>
            </w:r>
          </w:p>
        </w:tc>
        <w:tc>
          <w:tcPr>
            <w:tcW w:w="652" w:type="pct"/>
            <w:vAlign w:val="center"/>
          </w:tcPr>
          <w:p w14:paraId="5D444C66" w14:textId="77777777" w:rsidR="009D1BD1" w:rsidRPr="003657EE" w:rsidRDefault="009D1BD1" w:rsidP="004F27F4">
            <w:pPr>
              <w:ind w:firstLine="177"/>
              <w:jc w:val="center"/>
            </w:pPr>
            <w:r w:rsidRPr="003657EE">
              <w:t>1.0</w:t>
            </w:r>
          </w:p>
        </w:tc>
        <w:tc>
          <w:tcPr>
            <w:tcW w:w="646" w:type="pct"/>
            <w:vAlign w:val="center"/>
          </w:tcPr>
          <w:p w14:paraId="2033C3FE" w14:textId="77777777" w:rsidR="009D1BD1" w:rsidRPr="003657EE" w:rsidRDefault="009D1BD1" w:rsidP="004F27F4">
            <w:pPr>
              <w:ind w:firstLine="0"/>
              <w:jc w:val="center"/>
            </w:pPr>
            <w:r w:rsidRPr="003657EE">
              <w:t>1.5</w:t>
            </w:r>
          </w:p>
        </w:tc>
        <w:tc>
          <w:tcPr>
            <w:tcW w:w="755" w:type="pct"/>
            <w:vAlign w:val="center"/>
          </w:tcPr>
          <w:p w14:paraId="7CF2A011" w14:textId="77777777" w:rsidR="009D1BD1" w:rsidRPr="003657EE" w:rsidRDefault="009D1BD1" w:rsidP="004F27F4">
            <w:pPr>
              <w:ind w:firstLine="0"/>
              <w:jc w:val="center"/>
            </w:pPr>
            <w:r w:rsidRPr="003657EE">
              <w:t>1.0</w:t>
            </w:r>
          </w:p>
        </w:tc>
      </w:tr>
      <w:tr w:rsidR="009D1BD1" w14:paraId="425D8361" w14:textId="77777777" w:rsidTr="004F27F4">
        <w:trPr>
          <w:jc w:val="center"/>
        </w:trPr>
        <w:tc>
          <w:tcPr>
            <w:tcW w:w="910" w:type="pct"/>
            <w:vAlign w:val="center"/>
          </w:tcPr>
          <w:p w14:paraId="57572BEF" w14:textId="77777777" w:rsidR="009D1BD1" w:rsidRPr="003657EE" w:rsidRDefault="009D1BD1" w:rsidP="004F27F4">
            <w:pPr>
              <w:ind w:firstLine="309"/>
              <w:jc w:val="center"/>
            </w:pPr>
            <w:r w:rsidRPr="003657EE">
              <w:t>Thủy</w:t>
            </w:r>
          </w:p>
        </w:tc>
        <w:tc>
          <w:tcPr>
            <w:tcW w:w="664" w:type="pct"/>
            <w:vAlign w:val="center"/>
          </w:tcPr>
          <w:p w14:paraId="463D5F9F" w14:textId="77777777" w:rsidR="009D1BD1" w:rsidRPr="003657EE" w:rsidRDefault="009D1BD1" w:rsidP="004F27F4">
            <w:pPr>
              <w:ind w:firstLine="0"/>
              <w:jc w:val="center"/>
            </w:pPr>
            <w:r w:rsidRPr="003657EE">
              <w:t>1.0</w:t>
            </w:r>
          </w:p>
        </w:tc>
        <w:tc>
          <w:tcPr>
            <w:tcW w:w="664" w:type="pct"/>
            <w:vAlign w:val="center"/>
          </w:tcPr>
          <w:p w14:paraId="3B8A218A" w14:textId="77777777" w:rsidR="009D1BD1" w:rsidRPr="003657EE" w:rsidRDefault="009D1BD1" w:rsidP="004F27F4">
            <w:pPr>
              <w:ind w:firstLine="0"/>
              <w:jc w:val="center"/>
            </w:pPr>
            <w:r w:rsidRPr="003657EE">
              <w:t>1.0</w:t>
            </w:r>
          </w:p>
        </w:tc>
        <w:tc>
          <w:tcPr>
            <w:tcW w:w="707" w:type="pct"/>
            <w:vAlign w:val="center"/>
          </w:tcPr>
          <w:p w14:paraId="3D358F9D" w14:textId="77777777" w:rsidR="009D1BD1" w:rsidRPr="003657EE" w:rsidRDefault="009D1BD1" w:rsidP="004F27F4">
            <w:pPr>
              <w:ind w:hanging="101"/>
              <w:jc w:val="center"/>
            </w:pPr>
            <w:r w:rsidRPr="003657EE">
              <w:t>1.0</w:t>
            </w:r>
          </w:p>
        </w:tc>
        <w:tc>
          <w:tcPr>
            <w:tcW w:w="652" w:type="pct"/>
            <w:vAlign w:val="center"/>
          </w:tcPr>
          <w:p w14:paraId="4AD343C4" w14:textId="77777777" w:rsidR="009D1BD1" w:rsidRPr="003657EE" w:rsidRDefault="009D1BD1" w:rsidP="004F27F4">
            <w:pPr>
              <w:ind w:firstLine="177"/>
              <w:jc w:val="center"/>
            </w:pPr>
            <w:r w:rsidRPr="003657EE">
              <w:t>1.5</w:t>
            </w:r>
          </w:p>
        </w:tc>
        <w:tc>
          <w:tcPr>
            <w:tcW w:w="646" w:type="pct"/>
            <w:vAlign w:val="center"/>
          </w:tcPr>
          <w:p w14:paraId="25DB85DB" w14:textId="1A3503DB" w:rsidR="009D1BD1" w:rsidRPr="003657EE" w:rsidRDefault="009D1BD1" w:rsidP="004F27F4">
            <w:pPr>
              <w:ind w:firstLine="0"/>
              <w:jc w:val="center"/>
              <w:rPr>
                <w:lang w:val="en-US"/>
              </w:rPr>
            </w:pPr>
            <w:r w:rsidRPr="003657EE">
              <w:t>0.7</w:t>
            </w:r>
          </w:p>
        </w:tc>
        <w:tc>
          <w:tcPr>
            <w:tcW w:w="755" w:type="pct"/>
            <w:vAlign w:val="center"/>
          </w:tcPr>
          <w:p w14:paraId="71AAD941" w14:textId="77777777" w:rsidR="009D1BD1" w:rsidRPr="003657EE" w:rsidRDefault="009D1BD1" w:rsidP="004F27F4">
            <w:pPr>
              <w:ind w:firstLine="0"/>
              <w:jc w:val="center"/>
            </w:pPr>
            <w:r w:rsidRPr="003657EE">
              <w:t>1.0</w:t>
            </w:r>
          </w:p>
        </w:tc>
      </w:tr>
      <w:tr w:rsidR="009D1BD1" w14:paraId="17029E54" w14:textId="77777777" w:rsidTr="004F27F4">
        <w:trPr>
          <w:jc w:val="center"/>
        </w:trPr>
        <w:tc>
          <w:tcPr>
            <w:tcW w:w="910" w:type="pct"/>
            <w:vAlign w:val="center"/>
          </w:tcPr>
          <w:p w14:paraId="18860851" w14:textId="77777777" w:rsidR="009D1BD1" w:rsidRPr="003657EE" w:rsidRDefault="009D1BD1" w:rsidP="004F27F4">
            <w:pPr>
              <w:ind w:firstLine="309"/>
              <w:jc w:val="center"/>
            </w:pPr>
            <w:r w:rsidRPr="003657EE">
              <w:t>Hỏa</w:t>
            </w:r>
          </w:p>
        </w:tc>
        <w:tc>
          <w:tcPr>
            <w:tcW w:w="664" w:type="pct"/>
            <w:vAlign w:val="center"/>
          </w:tcPr>
          <w:p w14:paraId="68F9CA5D" w14:textId="77777777" w:rsidR="009D1BD1" w:rsidRPr="003657EE" w:rsidRDefault="009D1BD1" w:rsidP="004F27F4">
            <w:pPr>
              <w:ind w:firstLine="0"/>
              <w:jc w:val="center"/>
            </w:pPr>
            <w:r w:rsidRPr="003657EE">
              <w:t>1.0</w:t>
            </w:r>
          </w:p>
        </w:tc>
        <w:tc>
          <w:tcPr>
            <w:tcW w:w="664" w:type="pct"/>
            <w:vAlign w:val="center"/>
          </w:tcPr>
          <w:p w14:paraId="51D541CD" w14:textId="77777777" w:rsidR="009D1BD1" w:rsidRPr="003657EE" w:rsidRDefault="009D1BD1" w:rsidP="004F27F4">
            <w:pPr>
              <w:ind w:firstLine="0"/>
              <w:jc w:val="center"/>
            </w:pPr>
            <w:r w:rsidRPr="003657EE">
              <w:t>1.0</w:t>
            </w:r>
          </w:p>
        </w:tc>
        <w:tc>
          <w:tcPr>
            <w:tcW w:w="707" w:type="pct"/>
            <w:vAlign w:val="center"/>
          </w:tcPr>
          <w:p w14:paraId="7D4A4483" w14:textId="77777777" w:rsidR="009D1BD1" w:rsidRPr="003657EE" w:rsidRDefault="009D1BD1" w:rsidP="004F27F4">
            <w:pPr>
              <w:ind w:hanging="101"/>
              <w:jc w:val="center"/>
            </w:pPr>
            <w:r w:rsidRPr="003657EE">
              <w:t>0.75</w:t>
            </w:r>
          </w:p>
        </w:tc>
        <w:tc>
          <w:tcPr>
            <w:tcW w:w="652" w:type="pct"/>
            <w:vAlign w:val="center"/>
          </w:tcPr>
          <w:p w14:paraId="25335D23" w14:textId="77777777" w:rsidR="009D1BD1" w:rsidRPr="003657EE" w:rsidRDefault="009D1BD1" w:rsidP="004F27F4">
            <w:pPr>
              <w:ind w:firstLine="177"/>
              <w:jc w:val="center"/>
            </w:pPr>
            <w:r w:rsidRPr="003657EE">
              <w:t>1.0</w:t>
            </w:r>
          </w:p>
        </w:tc>
        <w:tc>
          <w:tcPr>
            <w:tcW w:w="646" w:type="pct"/>
            <w:vAlign w:val="center"/>
          </w:tcPr>
          <w:p w14:paraId="3E88D1D2" w14:textId="77777777" w:rsidR="009D1BD1" w:rsidRPr="003657EE" w:rsidRDefault="009D1BD1" w:rsidP="004F27F4">
            <w:pPr>
              <w:ind w:firstLine="0"/>
              <w:jc w:val="center"/>
            </w:pPr>
            <w:r w:rsidRPr="003657EE">
              <w:t>1.0</w:t>
            </w:r>
          </w:p>
        </w:tc>
        <w:tc>
          <w:tcPr>
            <w:tcW w:w="755" w:type="pct"/>
            <w:vAlign w:val="center"/>
          </w:tcPr>
          <w:p w14:paraId="21E6316B" w14:textId="77777777" w:rsidR="009D1BD1" w:rsidRPr="003657EE" w:rsidRDefault="009D1BD1" w:rsidP="004F27F4">
            <w:pPr>
              <w:ind w:firstLine="0"/>
              <w:jc w:val="center"/>
            </w:pPr>
            <w:r w:rsidRPr="003657EE">
              <w:t>1.5</w:t>
            </w:r>
          </w:p>
        </w:tc>
      </w:tr>
      <w:tr w:rsidR="009D1BD1" w14:paraId="371294CA" w14:textId="77777777" w:rsidTr="004F27F4">
        <w:trPr>
          <w:jc w:val="center"/>
        </w:trPr>
        <w:tc>
          <w:tcPr>
            <w:tcW w:w="910" w:type="pct"/>
            <w:vAlign w:val="center"/>
          </w:tcPr>
          <w:p w14:paraId="5A80C8CB" w14:textId="77777777" w:rsidR="009D1BD1" w:rsidRPr="003657EE" w:rsidRDefault="009D1BD1" w:rsidP="004F27F4">
            <w:pPr>
              <w:ind w:firstLine="309"/>
              <w:jc w:val="center"/>
            </w:pPr>
            <w:r w:rsidRPr="003657EE">
              <w:t>Thổ</w:t>
            </w:r>
          </w:p>
        </w:tc>
        <w:tc>
          <w:tcPr>
            <w:tcW w:w="664" w:type="pct"/>
            <w:vAlign w:val="center"/>
          </w:tcPr>
          <w:p w14:paraId="19A3EA24" w14:textId="77777777" w:rsidR="009D1BD1" w:rsidRPr="003657EE" w:rsidRDefault="009D1BD1" w:rsidP="004F27F4">
            <w:pPr>
              <w:ind w:firstLine="0"/>
              <w:jc w:val="center"/>
            </w:pPr>
            <w:r w:rsidRPr="003657EE">
              <w:t>1.0</w:t>
            </w:r>
          </w:p>
        </w:tc>
        <w:tc>
          <w:tcPr>
            <w:tcW w:w="664" w:type="pct"/>
            <w:vAlign w:val="center"/>
          </w:tcPr>
          <w:p w14:paraId="405A2B1D" w14:textId="3DD50A6E" w:rsidR="009D1BD1" w:rsidRPr="003657EE" w:rsidRDefault="009D1BD1" w:rsidP="004F27F4">
            <w:pPr>
              <w:ind w:firstLine="0"/>
              <w:jc w:val="center"/>
              <w:rPr>
                <w:lang w:val="en-US"/>
              </w:rPr>
            </w:pPr>
            <w:r w:rsidRPr="003657EE">
              <w:t>0.7</w:t>
            </w:r>
          </w:p>
        </w:tc>
        <w:tc>
          <w:tcPr>
            <w:tcW w:w="707" w:type="pct"/>
            <w:vAlign w:val="center"/>
          </w:tcPr>
          <w:p w14:paraId="5E34CEAD" w14:textId="77777777" w:rsidR="009D1BD1" w:rsidRPr="003657EE" w:rsidRDefault="009D1BD1" w:rsidP="004F27F4">
            <w:pPr>
              <w:ind w:hanging="101"/>
              <w:jc w:val="center"/>
            </w:pPr>
            <w:r w:rsidRPr="003657EE">
              <w:t>1.5</w:t>
            </w:r>
          </w:p>
        </w:tc>
        <w:tc>
          <w:tcPr>
            <w:tcW w:w="652" w:type="pct"/>
            <w:vAlign w:val="center"/>
          </w:tcPr>
          <w:p w14:paraId="2AE9A634" w14:textId="77777777" w:rsidR="009D1BD1" w:rsidRPr="003657EE" w:rsidRDefault="009D1BD1" w:rsidP="004F27F4">
            <w:pPr>
              <w:ind w:firstLine="177"/>
              <w:jc w:val="center"/>
            </w:pPr>
            <w:r w:rsidRPr="003657EE">
              <w:t>1.0</w:t>
            </w:r>
          </w:p>
        </w:tc>
        <w:tc>
          <w:tcPr>
            <w:tcW w:w="646" w:type="pct"/>
            <w:vAlign w:val="center"/>
          </w:tcPr>
          <w:p w14:paraId="6099ED2F" w14:textId="77777777" w:rsidR="009D1BD1" w:rsidRPr="003657EE" w:rsidRDefault="009D1BD1" w:rsidP="004F27F4">
            <w:pPr>
              <w:ind w:firstLine="0"/>
              <w:jc w:val="center"/>
            </w:pPr>
            <w:r w:rsidRPr="003657EE">
              <w:t>1.0</w:t>
            </w:r>
          </w:p>
        </w:tc>
        <w:tc>
          <w:tcPr>
            <w:tcW w:w="755" w:type="pct"/>
            <w:vAlign w:val="center"/>
          </w:tcPr>
          <w:p w14:paraId="0C2D0B2E" w14:textId="77777777" w:rsidR="009D1BD1" w:rsidRPr="003657EE" w:rsidRDefault="009D1BD1" w:rsidP="004F27F4">
            <w:pPr>
              <w:ind w:firstLine="0"/>
              <w:jc w:val="center"/>
            </w:pPr>
            <w:r w:rsidRPr="003657EE">
              <w:t>1.0</w:t>
            </w:r>
          </w:p>
        </w:tc>
      </w:tr>
      <w:tr w:rsidR="009D1BD1" w14:paraId="145FA016" w14:textId="77777777" w:rsidTr="004F27F4">
        <w:trPr>
          <w:jc w:val="center"/>
        </w:trPr>
        <w:tc>
          <w:tcPr>
            <w:tcW w:w="910" w:type="pct"/>
            <w:vAlign w:val="center"/>
          </w:tcPr>
          <w:p w14:paraId="5EE2E23F" w14:textId="77777777" w:rsidR="009D1BD1" w:rsidRPr="003657EE" w:rsidRDefault="009D1BD1" w:rsidP="004F27F4">
            <w:pPr>
              <w:ind w:firstLine="309"/>
              <w:jc w:val="center"/>
            </w:pPr>
            <w:r w:rsidRPr="003657EE">
              <w:t>Phong</w:t>
            </w:r>
          </w:p>
        </w:tc>
        <w:tc>
          <w:tcPr>
            <w:tcW w:w="664" w:type="pct"/>
            <w:vAlign w:val="center"/>
          </w:tcPr>
          <w:p w14:paraId="410E750F" w14:textId="77777777" w:rsidR="009D1BD1" w:rsidRPr="003657EE" w:rsidRDefault="009D1BD1" w:rsidP="004F27F4">
            <w:pPr>
              <w:ind w:firstLine="0"/>
              <w:jc w:val="center"/>
            </w:pPr>
            <w:r w:rsidRPr="003657EE">
              <w:t>1.5</w:t>
            </w:r>
          </w:p>
        </w:tc>
        <w:tc>
          <w:tcPr>
            <w:tcW w:w="664" w:type="pct"/>
            <w:vAlign w:val="center"/>
          </w:tcPr>
          <w:p w14:paraId="62ADA90C" w14:textId="77777777" w:rsidR="009D1BD1" w:rsidRPr="003657EE" w:rsidRDefault="009D1BD1" w:rsidP="004F27F4">
            <w:pPr>
              <w:ind w:firstLine="0"/>
              <w:jc w:val="center"/>
            </w:pPr>
            <w:r w:rsidRPr="003657EE">
              <w:t>1.0</w:t>
            </w:r>
          </w:p>
        </w:tc>
        <w:tc>
          <w:tcPr>
            <w:tcW w:w="707" w:type="pct"/>
            <w:vAlign w:val="center"/>
          </w:tcPr>
          <w:p w14:paraId="3B3B2114" w14:textId="77777777" w:rsidR="009D1BD1" w:rsidRPr="003657EE" w:rsidRDefault="009D1BD1" w:rsidP="004F27F4">
            <w:pPr>
              <w:ind w:hanging="101"/>
              <w:jc w:val="center"/>
            </w:pPr>
            <w:r w:rsidRPr="003657EE">
              <w:t>1.0</w:t>
            </w:r>
          </w:p>
        </w:tc>
        <w:tc>
          <w:tcPr>
            <w:tcW w:w="652" w:type="pct"/>
            <w:vAlign w:val="center"/>
          </w:tcPr>
          <w:p w14:paraId="6670CF6F" w14:textId="30FDF88D" w:rsidR="009D1BD1" w:rsidRPr="003657EE" w:rsidRDefault="009D1BD1" w:rsidP="004F27F4">
            <w:pPr>
              <w:ind w:firstLine="177"/>
              <w:jc w:val="center"/>
              <w:rPr>
                <w:lang w:val="en-US"/>
              </w:rPr>
            </w:pPr>
            <w:r w:rsidRPr="003657EE">
              <w:t>0.7</w:t>
            </w:r>
          </w:p>
        </w:tc>
        <w:tc>
          <w:tcPr>
            <w:tcW w:w="646" w:type="pct"/>
            <w:vAlign w:val="center"/>
          </w:tcPr>
          <w:p w14:paraId="10D2C6FE" w14:textId="77777777" w:rsidR="009D1BD1" w:rsidRPr="003657EE" w:rsidRDefault="009D1BD1" w:rsidP="004F27F4">
            <w:pPr>
              <w:ind w:firstLine="0"/>
              <w:jc w:val="center"/>
            </w:pPr>
            <w:r w:rsidRPr="003657EE">
              <w:t>1.0</w:t>
            </w:r>
          </w:p>
        </w:tc>
        <w:tc>
          <w:tcPr>
            <w:tcW w:w="755" w:type="pct"/>
            <w:vAlign w:val="center"/>
          </w:tcPr>
          <w:p w14:paraId="0128C6CF" w14:textId="77777777" w:rsidR="009D1BD1" w:rsidRPr="003657EE" w:rsidRDefault="009D1BD1" w:rsidP="004F27F4">
            <w:pPr>
              <w:ind w:firstLine="0"/>
              <w:jc w:val="center"/>
            </w:pPr>
            <w:r w:rsidRPr="003657EE">
              <w:t>1.0</w:t>
            </w:r>
          </w:p>
        </w:tc>
      </w:tr>
    </w:tbl>
    <w:p w14:paraId="338D17E7" w14:textId="77777777" w:rsidR="009D1BD1" w:rsidRDefault="009D1BD1" w:rsidP="004F27F4">
      <w:pPr>
        <w:jc w:val="center"/>
      </w:pPr>
    </w:p>
    <w:p w14:paraId="46DAC8D4" w14:textId="77777777" w:rsidR="009D1BD1" w:rsidRDefault="009D1BD1" w:rsidP="009D1BD1">
      <w:r>
        <w:t>Vòng tương khắc 6 chiều: Kim → Mộc → Thổ → Thủy → Hỏa → Phong → Kim (ký hiệu → nghĩa là "khắc", gây ×1.5; chiều ngược lại chịu ×0.75). Đây là cấu trúc lục giác đối xứng — mỗi nguyên tố khắc đúng một nguyên tố và bị khắc bởi đúng một nguyên tố, đảm bảo cân bằng game.</w:t>
      </w:r>
    </w:p>
    <w:p w14:paraId="52574F49" w14:textId="77777777" w:rsidR="009D1BD1" w:rsidRDefault="009D1BD1" w:rsidP="009D1BD1">
      <w:r>
        <w:t>Ngoài Ngũ Hành truyền thống, nguyên tố thứ sáu Phong (Wind) được bổ sung thêm để tạo ra 6 class nhân vật đa dạng hơn, đồng thời phá vỡ tính đối xứng tuyến tính của vòng Ngũ Hành, tạo ra cấu trúc tương khắc phức tạp và thú vị hơn. Việc thêm nguyên tố này cũng tạo ra các tổ hợp mới thú vị trong hệ thống Gene Fusion (tổng hợp gene) của đề tài.</w:t>
      </w:r>
    </w:p>
    <w:p w14:paraId="7A8972A4" w14:textId="1AD60412" w:rsidR="009D1BD1" w:rsidRDefault="009D1BD1" w:rsidP="004F27F4">
      <w:pPr>
        <w:pStyle w:val="Heading4"/>
      </w:pPr>
      <w:r>
        <w:t xml:space="preserve"> Hệ thống hiệu ứng trạng thái (Status Effect)</w:t>
      </w:r>
    </w:p>
    <w:p w14:paraId="05FFF697" w14:textId="77777777" w:rsidR="009D1BD1" w:rsidRDefault="009D1BD1" w:rsidP="009D1BD1">
      <w:r>
        <w:t>Hiệu ứng trạng thái là các debuff tạm thời áp lên mục tiêu sau khi kỹ năng của một nguyên tố nhất định trúng đủ số lần. Ví dụ: Hỏa gây Burn (cháy — mất HP liên tục), Thủy gây Freeze (đóng băng — giảm tốc độ), Phong gây Knockback (đẩy ngược). Hệ thống này thêm một lớp chiều sâu nữa vào combat, khuyến khích người chơi chú ý đến nguyên tố kẻ địch và tận dụng điểm yếu.</w:t>
      </w:r>
    </w:p>
    <w:bookmarkEnd w:id="21"/>
    <w:p w14:paraId="15882E83" w14:textId="70A1D42C" w:rsidR="004F27F4" w:rsidRPr="004F27F4" w:rsidRDefault="004F27F4" w:rsidP="004F27F4">
      <w:pPr>
        <w:pStyle w:val="Heading3"/>
      </w:pPr>
      <w:r w:rsidRPr="004F27F4">
        <w:t xml:space="preserve">Hệ thống </w:t>
      </w:r>
      <w:r w:rsidR="0005607A">
        <w:rPr>
          <w:lang w:val="en-US"/>
        </w:rPr>
        <w:t>phát triển và tiến hóa nhân vật</w:t>
      </w:r>
    </w:p>
    <w:p w14:paraId="204AF2D2" w14:textId="77777777" w:rsidR="0005607A" w:rsidRDefault="0005607A" w:rsidP="0005607A">
      <w:pPr>
        <w:rPr>
          <w:sz w:val="24"/>
          <w:szCs w:val="24"/>
          <w:lang w:val="en-GB" w:bidi="ar-SA"/>
        </w:rPr>
      </w:pPr>
      <w:r>
        <w:t>Trong các trò chơi hành động nhập vai 2D, hệ thống phát triển nhân vật giữ vai trò rất quan trọng vì nó quyết định cảm giác tiến bộ của người chơi trong suốt quá trình trải nghiệm. Nếu nhân vật không có sự thay đổi về sức mạnh, kỹ năng hoặc lối chơi, gameplay sẽ nhanh chóng trở nên lặp lại và thiếu động lực. Vì vậy, Mutants Arena được thiết kế với nhiều lớp phát triển nhân vật khác nhau, bao gồm: hệ thống lên cấp, hệ thống trang bị và hệ thống tiến hóa Gene.</w:t>
      </w:r>
    </w:p>
    <w:p w14:paraId="76521FF4" w14:textId="77777777" w:rsidR="0005607A" w:rsidRDefault="0005607A" w:rsidP="0005607A">
      <w:pPr>
        <w:rPr>
          <w:lang w:val="en-US"/>
        </w:rPr>
      </w:pPr>
      <w:r>
        <w:lastRenderedPageBreak/>
        <w:t>Ba hệ thống này không hoạt động tách biệt mà bổ trợ cho nhau. Hệ thống lên cấp giúp nhân vật tăng trưởng ổn định theo thời gian chơi. Hệ thống trang bị cho phép người chơi thay đổi sức mạnh thông qua vũ khí, giáp và phụ kiện. Trong khi đó, hệ thống Gene đóng vai trò là cơ chế tiến hóa đặc trưng của đề tài, cho phép người chơi định hình hướng phát triển, nguyên tố, kỹ năng và vai trò chiến đấu của nhân vật.</w:t>
      </w:r>
    </w:p>
    <w:p w14:paraId="49884AFB" w14:textId="7B407DC8" w:rsidR="0005607A" w:rsidRDefault="0005607A" w:rsidP="0005607A">
      <w:pPr>
        <w:pStyle w:val="Heading4"/>
        <w:rPr>
          <w:sz w:val="27"/>
          <w:szCs w:val="27"/>
          <w:lang w:val="en-GB" w:bidi="ar-SA"/>
        </w:rPr>
      </w:pPr>
      <w:r>
        <w:t>Hệ thống lên cấp</w:t>
      </w:r>
    </w:p>
    <w:p w14:paraId="7A82837E" w14:textId="13026A12" w:rsidR="00495940" w:rsidRDefault="00495940" w:rsidP="00495940">
      <w:pPr>
        <w:pStyle w:val="ListBullet"/>
        <w:rPr>
          <w:sz w:val="24"/>
          <w:szCs w:val="24"/>
          <w:lang w:val="en-GB" w:bidi="ar-SA"/>
        </w:rPr>
      </w:pPr>
      <w:r>
        <w:t xml:space="preserve">Level là cơ chế phát triển cơ bản của nhân vật. </w:t>
      </w:r>
    </w:p>
    <w:p w14:paraId="7BFB6351" w14:textId="500DD911" w:rsidR="00495940" w:rsidRDefault="00495940" w:rsidP="00495940">
      <w:pPr>
        <w:pStyle w:val="ListBullet"/>
      </w:pPr>
      <w:r>
        <w:t xml:space="preserve">Người chơi nhận EXP thông qua đánh quái, hoàn thành nhiệm vụ hoặc tham gia hoạt động trong game. </w:t>
      </w:r>
    </w:p>
    <w:p w14:paraId="761E2604" w14:textId="54A395C6" w:rsidR="00495940" w:rsidRDefault="00495940" w:rsidP="00495940">
      <w:pPr>
        <w:pStyle w:val="ListBullet"/>
      </w:pPr>
      <w:r>
        <w:t xml:space="preserve">Khi đủ EXP, nhân vật tăng cấp. </w:t>
      </w:r>
    </w:p>
    <w:p w14:paraId="7DA55093" w14:textId="5C59FB44" w:rsidR="00495940" w:rsidRDefault="00495940" w:rsidP="00495940">
      <w:pPr>
        <w:pStyle w:val="ListBullet"/>
      </w:pPr>
      <w:r>
        <w:t xml:space="preserve">Mỗi lần tăng cấp, các chỉ số nền như HP, ATK, DEF được tăng lên. </w:t>
      </w:r>
    </w:p>
    <w:p w14:paraId="4A11119C" w14:textId="351D247C" w:rsidR="00495940" w:rsidRDefault="00495940" w:rsidP="00495940">
      <w:pPr>
        <w:pStyle w:val="ListBullet"/>
      </w:pPr>
      <w:r>
        <w:t xml:space="preserve">Level giúp nhân vật mạnh dần theo tiến trình chơi. </w:t>
      </w:r>
    </w:p>
    <w:p w14:paraId="302175A4" w14:textId="3879C6A4" w:rsidR="00495940" w:rsidRDefault="00495940" w:rsidP="00495940">
      <w:pPr>
        <w:pStyle w:val="Heading4"/>
        <w:rPr>
          <w:lang w:val="en-US"/>
        </w:rPr>
      </w:pPr>
      <w:r w:rsidRPr="00495940">
        <w:t>Hệ thống Equipment</w:t>
      </w:r>
    </w:p>
    <w:p w14:paraId="3B2D5A11" w14:textId="77777777" w:rsidR="00495940" w:rsidRPr="00495940" w:rsidRDefault="00495940" w:rsidP="00495940">
      <w:pPr>
        <w:pStyle w:val="ListBullet"/>
        <w:rPr>
          <w:lang w:val="en-US"/>
        </w:rPr>
      </w:pPr>
      <w:r w:rsidRPr="00495940">
        <w:rPr>
          <w:lang w:val="en-US"/>
        </w:rPr>
        <w:t>Equipment là hệ thống trang bị cho nhân vật.</w:t>
      </w:r>
    </w:p>
    <w:p w14:paraId="55E5123F" w14:textId="77777777" w:rsidR="00495940" w:rsidRPr="00495940" w:rsidRDefault="00495940" w:rsidP="00495940">
      <w:pPr>
        <w:pStyle w:val="ListBullet"/>
        <w:rPr>
          <w:lang w:val="en-US"/>
        </w:rPr>
      </w:pPr>
      <w:r w:rsidRPr="00495940">
        <w:rPr>
          <w:lang w:val="en-US"/>
        </w:rPr>
        <w:t>Người chơi có thể nhận trang bị thông qua loot quái, nhiệm vụ, shop hoặc rương thưởng.</w:t>
      </w:r>
    </w:p>
    <w:p w14:paraId="4FF9CD15" w14:textId="77777777" w:rsidR="00495940" w:rsidRPr="00495940" w:rsidRDefault="00495940" w:rsidP="00495940">
      <w:pPr>
        <w:pStyle w:val="ListBullet"/>
        <w:rPr>
          <w:lang w:val="en-US"/>
        </w:rPr>
      </w:pPr>
      <w:r w:rsidRPr="00495940">
        <w:rPr>
          <w:lang w:val="en-US"/>
        </w:rPr>
        <w:t>Trang bị bao gồm vũ khí, giáp, phụ kiện.</w:t>
      </w:r>
    </w:p>
    <w:p w14:paraId="3D3D826F" w14:textId="77777777" w:rsidR="00495940" w:rsidRPr="00495940" w:rsidRDefault="00495940" w:rsidP="00495940">
      <w:pPr>
        <w:pStyle w:val="ListBullet"/>
        <w:rPr>
          <w:lang w:val="en-US"/>
        </w:rPr>
      </w:pPr>
      <w:r w:rsidRPr="00495940">
        <w:rPr>
          <w:lang w:val="en-US"/>
        </w:rPr>
        <w:t>Mỗi trang bị có thể cộng thêm các chỉ số như sát thương, máu, phòng thủ, tốc độ.</w:t>
      </w:r>
    </w:p>
    <w:p w14:paraId="7BC1B410" w14:textId="77777777" w:rsidR="00495940" w:rsidRPr="00495940" w:rsidRDefault="00495940" w:rsidP="00495940">
      <w:pPr>
        <w:pStyle w:val="ListBullet"/>
        <w:rPr>
          <w:lang w:val="en-US"/>
        </w:rPr>
      </w:pPr>
      <w:r w:rsidRPr="00495940">
        <w:rPr>
          <w:lang w:val="en-US"/>
        </w:rPr>
        <w:t>Trang bị có thể chia theo độ hiếm: Common, Rare, Epic, Legendary.</w:t>
      </w:r>
    </w:p>
    <w:p w14:paraId="5125BE8D" w14:textId="77777777" w:rsidR="00495940" w:rsidRPr="00495940" w:rsidRDefault="00495940" w:rsidP="00495940">
      <w:pPr>
        <w:pStyle w:val="ListBullet"/>
        <w:rPr>
          <w:lang w:val="en-US"/>
        </w:rPr>
      </w:pPr>
      <w:r w:rsidRPr="00495940">
        <w:rPr>
          <w:lang w:val="en-US"/>
        </w:rPr>
        <w:t>Người chơi có thể nâng cấp trang bị để tăng sức mạnh.</w:t>
      </w:r>
    </w:p>
    <w:p w14:paraId="783C746D" w14:textId="300C0110" w:rsidR="00495940" w:rsidRPr="00495940" w:rsidRDefault="00495940" w:rsidP="00495940">
      <w:pPr>
        <w:pStyle w:val="ListBullet"/>
        <w:rPr>
          <w:lang w:val="en-US"/>
        </w:rPr>
      </w:pPr>
      <w:r w:rsidRPr="00495940">
        <w:rPr>
          <w:lang w:val="en-US"/>
        </w:rPr>
        <w:t>Equipment giúp tùy biến chỉ số nhân vật nhưng chưa thay đổi sâu bản chất chiến đấu.</w:t>
      </w:r>
    </w:p>
    <w:p w14:paraId="5CB570E2" w14:textId="7E36AC2B" w:rsidR="0005607A" w:rsidRDefault="00495940" w:rsidP="00495940">
      <w:pPr>
        <w:pStyle w:val="Heading4"/>
        <w:rPr>
          <w:lang w:val="en-US"/>
        </w:rPr>
      </w:pPr>
      <w:r w:rsidRPr="00495940">
        <w:t>Hệ thống Gene</w:t>
      </w:r>
    </w:p>
    <w:p w14:paraId="24952D66" w14:textId="77777777" w:rsidR="00495940" w:rsidRPr="00495940" w:rsidRDefault="00495940" w:rsidP="00495940">
      <w:pPr>
        <w:pStyle w:val="ListBullet"/>
        <w:rPr>
          <w:lang w:val="en-US"/>
        </w:rPr>
      </w:pPr>
      <w:r w:rsidRPr="00495940">
        <w:rPr>
          <w:lang w:val="en-US"/>
        </w:rPr>
        <w:t>Gene là cơ chế tiến hóa đặc trưng của Mutants Arena.</w:t>
      </w:r>
    </w:p>
    <w:p w14:paraId="09FB5948" w14:textId="77777777" w:rsidR="00495940" w:rsidRPr="00495940" w:rsidRDefault="00495940" w:rsidP="00495940">
      <w:pPr>
        <w:pStyle w:val="ListBullet"/>
        <w:rPr>
          <w:lang w:val="en-US"/>
        </w:rPr>
      </w:pPr>
      <w:r w:rsidRPr="00495940">
        <w:rPr>
          <w:lang w:val="en-US"/>
        </w:rPr>
        <w:t>Gene không chỉ tăng chỉ số mà còn ảnh hưởng đến nguyên tố, kỹ năng và vai trò chiến đấu.</w:t>
      </w:r>
    </w:p>
    <w:p w14:paraId="0A9CCD9E" w14:textId="77777777" w:rsidR="00495940" w:rsidRPr="00495940" w:rsidRDefault="00495940" w:rsidP="00495940">
      <w:pPr>
        <w:pStyle w:val="ListBullet"/>
        <w:rPr>
          <w:lang w:val="en-US"/>
        </w:rPr>
      </w:pPr>
      <w:r w:rsidRPr="00495940">
        <w:rPr>
          <w:lang w:val="en-US"/>
        </w:rPr>
        <w:t>Mỗi Gene gắn với một nguyên tố riêng.</w:t>
      </w:r>
    </w:p>
    <w:p w14:paraId="3C88CB30" w14:textId="77777777" w:rsidR="00495940" w:rsidRPr="00495940" w:rsidRDefault="00495940" w:rsidP="00495940">
      <w:pPr>
        <w:pStyle w:val="ListBullet"/>
        <w:rPr>
          <w:lang w:val="en-US"/>
        </w:rPr>
      </w:pPr>
      <w:r w:rsidRPr="00495940">
        <w:rPr>
          <w:lang w:val="en-US"/>
        </w:rPr>
        <w:t>Người chơi có thể thu thập và nâng cấp Gene để mở khóa sức mạnh mới.</w:t>
      </w:r>
    </w:p>
    <w:p w14:paraId="66E7D165" w14:textId="77777777" w:rsidR="00495940" w:rsidRPr="00495940" w:rsidRDefault="00495940" w:rsidP="00495940">
      <w:pPr>
        <w:pStyle w:val="ListBullet"/>
        <w:rPr>
          <w:lang w:val="en-US"/>
        </w:rPr>
      </w:pPr>
      <w:r w:rsidRPr="00495940">
        <w:rPr>
          <w:lang w:val="en-US"/>
        </w:rPr>
        <w:t>Gene giúp nhân vật phát triển theo nhiều hướng khác nhau như tấn công, phòng thủ, tốc độ hoặc hỗ trợ.</w:t>
      </w:r>
    </w:p>
    <w:p w14:paraId="1CC096DA" w14:textId="6658EB2D" w:rsidR="00495940" w:rsidRDefault="00495940" w:rsidP="00495940">
      <w:pPr>
        <w:pStyle w:val="ListBullet"/>
        <w:rPr>
          <w:lang w:val="en-US"/>
        </w:rPr>
      </w:pPr>
      <w:r w:rsidRPr="00495940">
        <w:rPr>
          <w:lang w:val="en-US"/>
        </w:rPr>
        <w:lastRenderedPageBreak/>
        <w:t>Đây là hệ thống trọng tâm của đề tài vì tạo ra sự khác biệt so với các game 2D RPG thông thường.</w:t>
      </w:r>
    </w:p>
    <w:p w14:paraId="64808D86" w14:textId="77777777" w:rsidR="00495940" w:rsidRPr="00495940" w:rsidRDefault="00495940" w:rsidP="00495940">
      <w:pPr>
        <w:rPr>
          <w:lang w:val="en-US"/>
        </w:rPr>
      </w:pPr>
    </w:p>
    <w:tbl>
      <w:tblPr>
        <w:tblStyle w:val="TableGrid"/>
        <w:tblW w:w="0" w:type="auto"/>
        <w:tblLook w:val="04A0" w:firstRow="1" w:lastRow="0" w:firstColumn="1" w:lastColumn="0" w:noHBand="0" w:noVBand="1"/>
      </w:tblPr>
      <w:tblGrid>
        <w:gridCol w:w="2336"/>
        <w:gridCol w:w="2336"/>
        <w:gridCol w:w="2336"/>
        <w:gridCol w:w="2336"/>
      </w:tblGrid>
      <w:tr w:rsidR="00495940" w14:paraId="246B4C78" w14:textId="77777777" w:rsidTr="00495940">
        <w:tc>
          <w:tcPr>
            <w:tcW w:w="2336" w:type="dxa"/>
            <w:shd w:val="clear" w:color="auto" w:fill="95B3D7" w:themeFill="accent1" w:themeFillTint="99"/>
            <w:vAlign w:val="center"/>
          </w:tcPr>
          <w:p w14:paraId="68FC2140" w14:textId="46414BAE" w:rsidR="00495940" w:rsidRPr="003657EE" w:rsidRDefault="00495940" w:rsidP="00495940">
            <w:pPr>
              <w:ind w:firstLine="0"/>
              <w:rPr>
                <w:lang w:val="en-US"/>
              </w:rPr>
            </w:pPr>
            <w:r w:rsidRPr="003657EE">
              <w:rPr>
                <w:b/>
                <w:bCs/>
              </w:rPr>
              <w:t>Tiêu chí</w:t>
            </w:r>
          </w:p>
        </w:tc>
        <w:tc>
          <w:tcPr>
            <w:tcW w:w="2336" w:type="dxa"/>
            <w:shd w:val="clear" w:color="auto" w:fill="95B3D7" w:themeFill="accent1" w:themeFillTint="99"/>
            <w:vAlign w:val="center"/>
          </w:tcPr>
          <w:p w14:paraId="2B947AC1" w14:textId="52012B9A" w:rsidR="00495940" w:rsidRPr="003657EE" w:rsidRDefault="00495940" w:rsidP="00495940">
            <w:pPr>
              <w:ind w:firstLine="0"/>
              <w:rPr>
                <w:lang w:val="en-US"/>
              </w:rPr>
            </w:pPr>
            <w:r w:rsidRPr="003657EE">
              <w:rPr>
                <w:b/>
                <w:bCs/>
              </w:rPr>
              <w:t>Level</w:t>
            </w:r>
          </w:p>
        </w:tc>
        <w:tc>
          <w:tcPr>
            <w:tcW w:w="2336" w:type="dxa"/>
            <w:shd w:val="clear" w:color="auto" w:fill="95B3D7" w:themeFill="accent1" w:themeFillTint="99"/>
            <w:vAlign w:val="center"/>
          </w:tcPr>
          <w:p w14:paraId="7A36042B" w14:textId="11F2812C" w:rsidR="00495940" w:rsidRPr="003657EE" w:rsidRDefault="00495940" w:rsidP="00495940">
            <w:pPr>
              <w:ind w:firstLine="0"/>
              <w:rPr>
                <w:lang w:val="en-US"/>
              </w:rPr>
            </w:pPr>
            <w:r w:rsidRPr="003657EE">
              <w:rPr>
                <w:b/>
                <w:bCs/>
              </w:rPr>
              <w:t>Equipment</w:t>
            </w:r>
          </w:p>
        </w:tc>
        <w:tc>
          <w:tcPr>
            <w:tcW w:w="2336" w:type="dxa"/>
            <w:shd w:val="clear" w:color="auto" w:fill="95B3D7" w:themeFill="accent1" w:themeFillTint="99"/>
            <w:vAlign w:val="center"/>
          </w:tcPr>
          <w:p w14:paraId="054ADF75" w14:textId="1F5240BD" w:rsidR="00495940" w:rsidRPr="003657EE" w:rsidRDefault="00495940" w:rsidP="00495940">
            <w:pPr>
              <w:ind w:firstLine="0"/>
              <w:rPr>
                <w:lang w:val="en-US"/>
              </w:rPr>
            </w:pPr>
            <w:r w:rsidRPr="003657EE">
              <w:rPr>
                <w:b/>
                <w:bCs/>
              </w:rPr>
              <w:t>Gene</w:t>
            </w:r>
          </w:p>
        </w:tc>
      </w:tr>
      <w:tr w:rsidR="00495940" w14:paraId="4866A289" w14:textId="77777777" w:rsidTr="003F311D">
        <w:tc>
          <w:tcPr>
            <w:tcW w:w="2336" w:type="dxa"/>
            <w:vAlign w:val="center"/>
          </w:tcPr>
          <w:p w14:paraId="43615D94" w14:textId="318A5EA3" w:rsidR="00495940" w:rsidRPr="003657EE" w:rsidRDefault="00495940" w:rsidP="00495940">
            <w:pPr>
              <w:ind w:firstLine="0"/>
              <w:jc w:val="left"/>
              <w:rPr>
                <w:lang w:val="en-US"/>
              </w:rPr>
            </w:pPr>
            <w:r w:rsidRPr="003657EE">
              <w:t>Vai trò</w:t>
            </w:r>
          </w:p>
        </w:tc>
        <w:tc>
          <w:tcPr>
            <w:tcW w:w="2336" w:type="dxa"/>
            <w:vAlign w:val="center"/>
          </w:tcPr>
          <w:p w14:paraId="094FC345" w14:textId="245D7419" w:rsidR="00495940" w:rsidRPr="003657EE" w:rsidRDefault="00495940" w:rsidP="00495940">
            <w:pPr>
              <w:ind w:firstLine="0"/>
              <w:jc w:val="left"/>
              <w:rPr>
                <w:lang w:val="en-US"/>
              </w:rPr>
            </w:pPr>
            <w:r w:rsidRPr="003657EE">
              <w:t>Tăng trưởng cơ bản</w:t>
            </w:r>
          </w:p>
        </w:tc>
        <w:tc>
          <w:tcPr>
            <w:tcW w:w="2336" w:type="dxa"/>
            <w:vAlign w:val="center"/>
          </w:tcPr>
          <w:p w14:paraId="5402F300" w14:textId="303BB79A" w:rsidR="00495940" w:rsidRPr="003657EE" w:rsidRDefault="00495940" w:rsidP="00495940">
            <w:pPr>
              <w:ind w:firstLine="0"/>
              <w:jc w:val="left"/>
              <w:rPr>
                <w:lang w:val="en-US"/>
              </w:rPr>
            </w:pPr>
            <w:r w:rsidRPr="003657EE">
              <w:t>Tăng sức mạnh qua vật phẩm</w:t>
            </w:r>
          </w:p>
        </w:tc>
        <w:tc>
          <w:tcPr>
            <w:tcW w:w="2336" w:type="dxa"/>
            <w:vAlign w:val="center"/>
          </w:tcPr>
          <w:p w14:paraId="1031250A" w14:textId="7DFF6496" w:rsidR="00495940" w:rsidRPr="003657EE" w:rsidRDefault="00495940" w:rsidP="00495940">
            <w:pPr>
              <w:ind w:firstLine="0"/>
              <w:jc w:val="left"/>
              <w:rPr>
                <w:lang w:val="en-US"/>
              </w:rPr>
            </w:pPr>
            <w:r w:rsidRPr="003657EE">
              <w:t>Tiến hóa nhân vật</w:t>
            </w:r>
          </w:p>
        </w:tc>
      </w:tr>
      <w:tr w:rsidR="00495940" w14:paraId="7B8AF5E3" w14:textId="77777777" w:rsidTr="003F311D">
        <w:tc>
          <w:tcPr>
            <w:tcW w:w="2336" w:type="dxa"/>
            <w:vAlign w:val="center"/>
          </w:tcPr>
          <w:p w14:paraId="24763A90" w14:textId="49C2BFEF" w:rsidR="00495940" w:rsidRPr="003657EE" w:rsidRDefault="00495940" w:rsidP="00495940">
            <w:pPr>
              <w:ind w:firstLine="0"/>
              <w:jc w:val="left"/>
              <w:rPr>
                <w:lang w:val="en-US"/>
              </w:rPr>
            </w:pPr>
            <w:r w:rsidRPr="003657EE">
              <w:t>Cách phát triển</w:t>
            </w:r>
          </w:p>
        </w:tc>
        <w:tc>
          <w:tcPr>
            <w:tcW w:w="2336" w:type="dxa"/>
            <w:vAlign w:val="center"/>
          </w:tcPr>
          <w:p w14:paraId="66B16327" w14:textId="4F4A0DF6" w:rsidR="00495940" w:rsidRPr="003657EE" w:rsidRDefault="00495940" w:rsidP="00495940">
            <w:pPr>
              <w:ind w:firstLine="0"/>
              <w:jc w:val="left"/>
              <w:rPr>
                <w:lang w:val="en-US"/>
              </w:rPr>
            </w:pPr>
            <w:r w:rsidRPr="003657EE">
              <w:t>Nhận EXP để lên cấp</w:t>
            </w:r>
          </w:p>
        </w:tc>
        <w:tc>
          <w:tcPr>
            <w:tcW w:w="2336" w:type="dxa"/>
            <w:vAlign w:val="center"/>
          </w:tcPr>
          <w:p w14:paraId="3E35BBE4" w14:textId="670683E9" w:rsidR="00495940" w:rsidRPr="003657EE" w:rsidRDefault="00495940" w:rsidP="00495940">
            <w:pPr>
              <w:ind w:firstLine="0"/>
              <w:jc w:val="left"/>
              <w:rPr>
                <w:lang w:val="en-US"/>
              </w:rPr>
            </w:pPr>
            <w:r w:rsidRPr="003657EE">
              <w:t>Thu thập và nâng cấp trang bị</w:t>
            </w:r>
          </w:p>
        </w:tc>
        <w:tc>
          <w:tcPr>
            <w:tcW w:w="2336" w:type="dxa"/>
            <w:vAlign w:val="center"/>
          </w:tcPr>
          <w:p w14:paraId="2E75E2CF" w14:textId="7FFF70E9" w:rsidR="00495940" w:rsidRPr="003657EE" w:rsidRDefault="00495940" w:rsidP="00495940">
            <w:pPr>
              <w:ind w:firstLine="0"/>
              <w:jc w:val="left"/>
              <w:rPr>
                <w:lang w:val="en-US"/>
              </w:rPr>
            </w:pPr>
            <w:r w:rsidRPr="003657EE">
              <w:t>Thu thập và nâng cấp Gene</w:t>
            </w:r>
          </w:p>
        </w:tc>
      </w:tr>
      <w:tr w:rsidR="00495940" w14:paraId="39ECE132" w14:textId="77777777" w:rsidTr="003F311D">
        <w:tc>
          <w:tcPr>
            <w:tcW w:w="2336" w:type="dxa"/>
            <w:vAlign w:val="center"/>
          </w:tcPr>
          <w:p w14:paraId="1D080BBD" w14:textId="059B90BC" w:rsidR="00495940" w:rsidRPr="003657EE" w:rsidRDefault="00495940" w:rsidP="00495940">
            <w:pPr>
              <w:ind w:firstLine="0"/>
              <w:jc w:val="left"/>
              <w:rPr>
                <w:lang w:val="en-US"/>
              </w:rPr>
            </w:pPr>
            <w:r w:rsidRPr="003657EE">
              <w:t>Ảnh hưởng</w:t>
            </w:r>
          </w:p>
        </w:tc>
        <w:tc>
          <w:tcPr>
            <w:tcW w:w="2336" w:type="dxa"/>
            <w:vAlign w:val="center"/>
          </w:tcPr>
          <w:p w14:paraId="58B71851" w14:textId="3C0C39F7" w:rsidR="00495940" w:rsidRPr="003657EE" w:rsidRDefault="00495940" w:rsidP="00495940">
            <w:pPr>
              <w:ind w:firstLine="0"/>
              <w:jc w:val="left"/>
              <w:rPr>
                <w:lang w:val="en-US"/>
              </w:rPr>
            </w:pPr>
            <w:r w:rsidRPr="003657EE">
              <w:t>Tăng chỉ số nền</w:t>
            </w:r>
          </w:p>
        </w:tc>
        <w:tc>
          <w:tcPr>
            <w:tcW w:w="2336" w:type="dxa"/>
            <w:vAlign w:val="center"/>
          </w:tcPr>
          <w:p w14:paraId="032CC049" w14:textId="3C187F04" w:rsidR="00495940" w:rsidRPr="003657EE" w:rsidRDefault="00495940" w:rsidP="00495940">
            <w:pPr>
              <w:ind w:firstLine="0"/>
              <w:jc w:val="left"/>
              <w:rPr>
                <w:lang w:val="en-US"/>
              </w:rPr>
            </w:pPr>
            <w:r w:rsidRPr="003657EE">
              <w:t>Cộng chỉ số, hiệu ứng</w:t>
            </w:r>
          </w:p>
        </w:tc>
        <w:tc>
          <w:tcPr>
            <w:tcW w:w="2336" w:type="dxa"/>
            <w:vAlign w:val="center"/>
          </w:tcPr>
          <w:p w14:paraId="66D9505D" w14:textId="12CD7E78" w:rsidR="00495940" w:rsidRPr="003657EE" w:rsidRDefault="00495940" w:rsidP="00495940">
            <w:pPr>
              <w:ind w:firstLine="0"/>
              <w:jc w:val="left"/>
              <w:rPr>
                <w:lang w:val="en-US"/>
              </w:rPr>
            </w:pPr>
            <w:r w:rsidRPr="003657EE">
              <w:t>Thay đổi nguyên tố, kỹ năng</w:t>
            </w:r>
          </w:p>
        </w:tc>
      </w:tr>
      <w:tr w:rsidR="00495940" w14:paraId="7B6D9A09" w14:textId="77777777" w:rsidTr="003F311D">
        <w:tc>
          <w:tcPr>
            <w:tcW w:w="2336" w:type="dxa"/>
            <w:vAlign w:val="center"/>
          </w:tcPr>
          <w:p w14:paraId="4F880ABD" w14:textId="7079760A" w:rsidR="00495940" w:rsidRPr="003657EE" w:rsidRDefault="00495940" w:rsidP="00495940">
            <w:pPr>
              <w:ind w:firstLine="0"/>
              <w:jc w:val="left"/>
              <w:rPr>
                <w:lang w:val="en-US"/>
              </w:rPr>
            </w:pPr>
            <w:r w:rsidRPr="003657EE">
              <w:t>Mức tùy biến</w:t>
            </w:r>
          </w:p>
        </w:tc>
        <w:tc>
          <w:tcPr>
            <w:tcW w:w="2336" w:type="dxa"/>
            <w:vAlign w:val="center"/>
          </w:tcPr>
          <w:p w14:paraId="3110CAC1" w14:textId="7EB26387" w:rsidR="00495940" w:rsidRPr="003657EE" w:rsidRDefault="00495940" w:rsidP="00495940">
            <w:pPr>
              <w:ind w:firstLine="0"/>
              <w:jc w:val="left"/>
              <w:rPr>
                <w:lang w:val="en-US"/>
              </w:rPr>
            </w:pPr>
            <w:r w:rsidRPr="003657EE">
              <w:t>Thấp</w:t>
            </w:r>
          </w:p>
        </w:tc>
        <w:tc>
          <w:tcPr>
            <w:tcW w:w="2336" w:type="dxa"/>
            <w:vAlign w:val="center"/>
          </w:tcPr>
          <w:p w14:paraId="6C3F1CA3" w14:textId="1CA122AA" w:rsidR="00495940" w:rsidRPr="003657EE" w:rsidRDefault="00495940" w:rsidP="00495940">
            <w:pPr>
              <w:ind w:firstLine="0"/>
              <w:jc w:val="left"/>
              <w:rPr>
                <w:lang w:val="en-US"/>
              </w:rPr>
            </w:pPr>
            <w:r w:rsidRPr="003657EE">
              <w:t>Trung bình</w:t>
            </w:r>
          </w:p>
        </w:tc>
        <w:tc>
          <w:tcPr>
            <w:tcW w:w="2336" w:type="dxa"/>
            <w:vAlign w:val="center"/>
          </w:tcPr>
          <w:p w14:paraId="4C3A80D7" w14:textId="6CBB8788" w:rsidR="00495940" w:rsidRPr="003657EE" w:rsidRDefault="00495940" w:rsidP="00495940">
            <w:pPr>
              <w:ind w:firstLine="0"/>
              <w:jc w:val="left"/>
              <w:rPr>
                <w:lang w:val="en-US"/>
              </w:rPr>
            </w:pPr>
            <w:r w:rsidRPr="003657EE">
              <w:t>Cao</w:t>
            </w:r>
          </w:p>
        </w:tc>
      </w:tr>
      <w:tr w:rsidR="00495940" w14:paraId="4F32A458" w14:textId="77777777" w:rsidTr="003F311D">
        <w:tc>
          <w:tcPr>
            <w:tcW w:w="2336" w:type="dxa"/>
            <w:vAlign w:val="center"/>
          </w:tcPr>
          <w:p w14:paraId="36BB349F" w14:textId="714B59F3" w:rsidR="00495940" w:rsidRPr="003657EE" w:rsidRDefault="00495940" w:rsidP="00495940">
            <w:pPr>
              <w:ind w:firstLine="0"/>
              <w:jc w:val="left"/>
              <w:rPr>
                <w:lang w:val="en-US"/>
              </w:rPr>
            </w:pPr>
            <w:r w:rsidRPr="003657EE">
              <w:t>Tác động chiến thuật</w:t>
            </w:r>
          </w:p>
        </w:tc>
        <w:tc>
          <w:tcPr>
            <w:tcW w:w="2336" w:type="dxa"/>
            <w:vAlign w:val="center"/>
          </w:tcPr>
          <w:p w14:paraId="46DE7A39" w14:textId="72C6AEB1" w:rsidR="00495940" w:rsidRPr="003657EE" w:rsidRDefault="00495940" w:rsidP="00495940">
            <w:pPr>
              <w:ind w:firstLine="0"/>
              <w:jc w:val="left"/>
              <w:rPr>
                <w:lang w:val="en-US"/>
              </w:rPr>
            </w:pPr>
            <w:r w:rsidRPr="003657EE">
              <w:t>Ít</w:t>
            </w:r>
          </w:p>
        </w:tc>
        <w:tc>
          <w:tcPr>
            <w:tcW w:w="2336" w:type="dxa"/>
            <w:vAlign w:val="center"/>
          </w:tcPr>
          <w:p w14:paraId="6003BAF7" w14:textId="4B28C066" w:rsidR="00495940" w:rsidRPr="003657EE" w:rsidRDefault="00495940" w:rsidP="00495940">
            <w:pPr>
              <w:ind w:firstLine="0"/>
              <w:jc w:val="left"/>
              <w:rPr>
                <w:lang w:val="en-US"/>
              </w:rPr>
            </w:pPr>
            <w:r w:rsidRPr="003657EE">
              <w:t>Vừa phải</w:t>
            </w:r>
          </w:p>
        </w:tc>
        <w:tc>
          <w:tcPr>
            <w:tcW w:w="2336" w:type="dxa"/>
            <w:vAlign w:val="center"/>
          </w:tcPr>
          <w:p w14:paraId="0A2882E8" w14:textId="7569EBE2" w:rsidR="00495940" w:rsidRPr="003657EE" w:rsidRDefault="00495940" w:rsidP="00495940">
            <w:pPr>
              <w:ind w:firstLine="0"/>
              <w:jc w:val="left"/>
              <w:rPr>
                <w:lang w:val="en-US"/>
              </w:rPr>
            </w:pPr>
            <w:r w:rsidRPr="003657EE">
              <w:t>Rõ rệt</w:t>
            </w:r>
          </w:p>
        </w:tc>
      </w:tr>
      <w:tr w:rsidR="00495940" w14:paraId="5E30355A" w14:textId="77777777" w:rsidTr="003F311D">
        <w:tc>
          <w:tcPr>
            <w:tcW w:w="2336" w:type="dxa"/>
            <w:vAlign w:val="center"/>
          </w:tcPr>
          <w:p w14:paraId="64D7A84C" w14:textId="7B8B2D57" w:rsidR="00495940" w:rsidRPr="003657EE" w:rsidRDefault="00495940" w:rsidP="00495940">
            <w:pPr>
              <w:ind w:firstLine="0"/>
              <w:jc w:val="left"/>
              <w:rPr>
                <w:lang w:val="en-US"/>
              </w:rPr>
            </w:pPr>
            <w:r w:rsidRPr="003657EE">
              <w:t>Vai trò trong đề tài</w:t>
            </w:r>
          </w:p>
        </w:tc>
        <w:tc>
          <w:tcPr>
            <w:tcW w:w="2336" w:type="dxa"/>
            <w:vAlign w:val="center"/>
          </w:tcPr>
          <w:p w14:paraId="40604DC4" w14:textId="255766B5" w:rsidR="00495940" w:rsidRPr="003657EE" w:rsidRDefault="00495940" w:rsidP="00495940">
            <w:pPr>
              <w:ind w:firstLine="0"/>
              <w:jc w:val="left"/>
              <w:rPr>
                <w:lang w:val="en-US"/>
              </w:rPr>
            </w:pPr>
            <w:r w:rsidRPr="003657EE">
              <w:t>Hệ thống nền</w:t>
            </w:r>
          </w:p>
        </w:tc>
        <w:tc>
          <w:tcPr>
            <w:tcW w:w="2336" w:type="dxa"/>
            <w:vAlign w:val="center"/>
          </w:tcPr>
          <w:p w14:paraId="49943018" w14:textId="250BEA39" w:rsidR="00495940" w:rsidRPr="003657EE" w:rsidRDefault="00495940" w:rsidP="00495940">
            <w:pPr>
              <w:ind w:firstLine="0"/>
              <w:jc w:val="left"/>
              <w:rPr>
                <w:lang w:val="en-US"/>
              </w:rPr>
            </w:pPr>
            <w:r w:rsidRPr="003657EE">
              <w:t>Hệ thống hỗ trợ</w:t>
            </w:r>
          </w:p>
        </w:tc>
        <w:tc>
          <w:tcPr>
            <w:tcW w:w="2336" w:type="dxa"/>
            <w:vAlign w:val="center"/>
          </w:tcPr>
          <w:p w14:paraId="5505E508" w14:textId="55255696" w:rsidR="00495940" w:rsidRPr="003657EE" w:rsidRDefault="00495940" w:rsidP="00495940">
            <w:pPr>
              <w:ind w:firstLine="0"/>
              <w:jc w:val="left"/>
              <w:rPr>
                <w:lang w:val="en-US"/>
              </w:rPr>
            </w:pPr>
            <w:r w:rsidRPr="003657EE">
              <w:t>Hệ thống trọng tâm</w:t>
            </w:r>
          </w:p>
        </w:tc>
      </w:tr>
    </w:tbl>
    <w:p w14:paraId="1B2D9750" w14:textId="3A441B1F" w:rsidR="0005607A" w:rsidRDefault="00495940" w:rsidP="00495940">
      <w:pPr>
        <w:pStyle w:val="Tnbng"/>
        <w:rPr>
          <w:lang w:val="en-US"/>
        </w:rPr>
      </w:pPr>
      <w:r w:rsidRPr="00495940">
        <w:t>Bảng 1.</w:t>
      </w:r>
      <w:r w:rsidR="00F972FB">
        <w:rPr>
          <w:lang w:val="en-US"/>
        </w:rPr>
        <w:t>3</w:t>
      </w:r>
      <w:r w:rsidRPr="00495940">
        <w:t>. So sánh Level, Equipment và Gene</w:t>
      </w:r>
    </w:p>
    <w:p w14:paraId="0D8178AA" w14:textId="730ACF76" w:rsidR="00C3031B" w:rsidRDefault="00C3031B" w:rsidP="00C3031B">
      <w:pPr>
        <w:pStyle w:val="Heading3"/>
        <w:rPr>
          <w:lang w:val="en-US"/>
        </w:rPr>
      </w:pPr>
      <w:r w:rsidRPr="00C3031B">
        <w:t>Hệ thống Gene Evolution</w:t>
      </w:r>
    </w:p>
    <w:p w14:paraId="5479F02D" w14:textId="278F1778" w:rsidR="00C3031B" w:rsidRDefault="00C3031B" w:rsidP="00C3031B">
      <w:pPr>
        <w:rPr>
          <w:lang w:val="en-US"/>
        </w:rPr>
      </w:pPr>
      <w:r w:rsidRPr="00C3031B">
        <w:t>Hệ thống Gene Evolution là điểm nhấn chính trong Mutants Arena. Cơ chế này cho phép người chơi phát triển nhân vật theo từng cấp Gene, mở khóa chỉ số, kỹ năng và các dạng tiến hóa cao hơn.</w:t>
      </w:r>
    </w:p>
    <w:p w14:paraId="276F1A77" w14:textId="55839A38" w:rsidR="00C3031B" w:rsidRPr="00C3031B" w:rsidRDefault="00C3031B" w:rsidP="00C3031B">
      <w:pPr>
        <w:rPr>
          <w:lang w:val="en-US"/>
        </w:rPr>
      </w:pPr>
      <w:r>
        <w:t>Gene có 5 bậc nâng cấp (Tier), mỗi bậc yêu cầu tài nguyên đặc thù và mở ra thêm chỉ số lẫn kỹ năng</w:t>
      </w:r>
      <w:r>
        <w:rPr>
          <w:lang w:val="en-US"/>
        </w:rPr>
        <w:t>.</w:t>
      </w:r>
    </w:p>
    <w:p w14:paraId="52778E31" w14:textId="77777777" w:rsidR="00C3031B" w:rsidRDefault="00C3031B" w:rsidP="00C3031B">
      <w:pPr>
        <w:pStyle w:val="Tnbng"/>
      </w:pPr>
      <w:r>
        <w:t>Bảng 1.4: Cấu trúc 5 Tier của hệ thống Gene trong Mutants Arena</w:t>
      </w:r>
    </w:p>
    <w:tbl>
      <w:tblPr>
        <w:tblStyle w:val="TableGrid"/>
        <w:tblW w:w="0" w:type="auto"/>
        <w:jc w:val="center"/>
        <w:tblLook w:val="04A0" w:firstRow="1" w:lastRow="0" w:firstColumn="1" w:lastColumn="0" w:noHBand="0" w:noVBand="1"/>
      </w:tblPr>
      <w:tblGrid>
        <w:gridCol w:w="2268"/>
        <w:gridCol w:w="2268"/>
        <w:gridCol w:w="2268"/>
        <w:gridCol w:w="2268"/>
      </w:tblGrid>
      <w:tr w:rsidR="00C3031B" w14:paraId="6CC3A9B8" w14:textId="77777777" w:rsidTr="003F311D">
        <w:trPr>
          <w:jc w:val="center"/>
        </w:trPr>
        <w:tc>
          <w:tcPr>
            <w:tcW w:w="2268" w:type="dxa"/>
            <w:shd w:val="clear" w:color="auto" w:fill="D9EAF7"/>
            <w:vAlign w:val="center"/>
          </w:tcPr>
          <w:p w14:paraId="5FCE2546" w14:textId="77777777" w:rsidR="00C3031B" w:rsidRPr="003657EE" w:rsidRDefault="00C3031B" w:rsidP="00AF432A">
            <w:pPr>
              <w:pStyle w:val="Table"/>
            </w:pPr>
            <w:r w:rsidRPr="003657EE">
              <w:t>Tier</w:t>
            </w:r>
          </w:p>
        </w:tc>
        <w:tc>
          <w:tcPr>
            <w:tcW w:w="2268" w:type="dxa"/>
            <w:shd w:val="clear" w:color="auto" w:fill="D9EAF7"/>
            <w:vAlign w:val="center"/>
          </w:tcPr>
          <w:p w14:paraId="0278D04A" w14:textId="77777777" w:rsidR="00C3031B" w:rsidRPr="003657EE" w:rsidRDefault="00C3031B" w:rsidP="00AF432A">
            <w:pPr>
              <w:pStyle w:val="Table"/>
            </w:pPr>
            <w:r w:rsidRPr="003657EE">
              <w:t>Tài nguyên nâng cấp</w:t>
            </w:r>
          </w:p>
        </w:tc>
        <w:tc>
          <w:tcPr>
            <w:tcW w:w="2268" w:type="dxa"/>
            <w:shd w:val="clear" w:color="auto" w:fill="D9EAF7"/>
            <w:vAlign w:val="center"/>
          </w:tcPr>
          <w:p w14:paraId="6FDB62E6" w14:textId="77777777" w:rsidR="00C3031B" w:rsidRPr="003657EE" w:rsidRDefault="00C3031B" w:rsidP="00AF432A">
            <w:pPr>
              <w:pStyle w:val="Table"/>
            </w:pPr>
            <w:r w:rsidRPr="003657EE">
              <w:t>Bonus chỉ số nguyên tố</w:t>
            </w:r>
          </w:p>
        </w:tc>
        <w:tc>
          <w:tcPr>
            <w:tcW w:w="2268" w:type="dxa"/>
            <w:shd w:val="clear" w:color="auto" w:fill="D9EAF7"/>
            <w:vAlign w:val="center"/>
          </w:tcPr>
          <w:p w14:paraId="4E6DFE5A" w14:textId="77777777" w:rsidR="00C3031B" w:rsidRPr="003657EE" w:rsidRDefault="00C3031B" w:rsidP="00AF432A">
            <w:pPr>
              <w:pStyle w:val="Table"/>
            </w:pPr>
            <w:r w:rsidRPr="003657EE">
              <w:t>Mở khóa</w:t>
            </w:r>
          </w:p>
        </w:tc>
      </w:tr>
      <w:tr w:rsidR="00C3031B" w14:paraId="3072DB98" w14:textId="77777777" w:rsidTr="003F311D">
        <w:trPr>
          <w:jc w:val="center"/>
        </w:trPr>
        <w:tc>
          <w:tcPr>
            <w:tcW w:w="2268" w:type="dxa"/>
            <w:vAlign w:val="center"/>
          </w:tcPr>
          <w:p w14:paraId="2952EEAF" w14:textId="77777777" w:rsidR="00C3031B" w:rsidRPr="003657EE" w:rsidRDefault="00C3031B" w:rsidP="00AF432A">
            <w:pPr>
              <w:pStyle w:val="Table"/>
            </w:pPr>
            <w:r w:rsidRPr="003657EE">
              <w:t>Tier 1 — Sơ cấp</w:t>
            </w:r>
          </w:p>
        </w:tc>
        <w:tc>
          <w:tcPr>
            <w:tcW w:w="2268" w:type="dxa"/>
            <w:vAlign w:val="center"/>
          </w:tcPr>
          <w:p w14:paraId="6D9B6658" w14:textId="77777777" w:rsidR="00C3031B" w:rsidRPr="003657EE" w:rsidRDefault="00C3031B" w:rsidP="00AF432A">
            <w:pPr>
              <w:pStyle w:val="Table"/>
            </w:pPr>
            <w:r w:rsidRPr="003657EE">
              <w:t>Gene Fragment × 10</w:t>
            </w:r>
          </w:p>
        </w:tc>
        <w:tc>
          <w:tcPr>
            <w:tcW w:w="2268" w:type="dxa"/>
            <w:vAlign w:val="center"/>
          </w:tcPr>
          <w:p w14:paraId="7DB235B3" w14:textId="77777777" w:rsidR="00C3031B" w:rsidRPr="003657EE" w:rsidRDefault="00C3031B" w:rsidP="00AF432A">
            <w:pPr>
              <w:pStyle w:val="Table"/>
            </w:pPr>
            <w:r w:rsidRPr="003657EE">
              <w:t>+5% ATK nguyên tố</w:t>
            </w:r>
          </w:p>
        </w:tc>
        <w:tc>
          <w:tcPr>
            <w:tcW w:w="2268" w:type="dxa"/>
            <w:vAlign w:val="center"/>
          </w:tcPr>
          <w:p w14:paraId="38C31E6C" w14:textId="77777777" w:rsidR="00C3031B" w:rsidRPr="003657EE" w:rsidRDefault="00C3031B" w:rsidP="00AF432A">
            <w:pPr>
              <w:pStyle w:val="Table"/>
            </w:pPr>
            <w:r w:rsidRPr="003657EE">
              <w:t>Kỹ năng nguyên tố cơ bản</w:t>
            </w:r>
          </w:p>
        </w:tc>
      </w:tr>
      <w:tr w:rsidR="00C3031B" w14:paraId="696349EB" w14:textId="77777777" w:rsidTr="003F311D">
        <w:trPr>
          <w:jc w:val="center"/>
        </w:trPr>
        <w:tc>
          <w:tcPr>
            <w:tcW w:w="2268" w:type="dxa"/>
            <w:vAlign w:val="center"/>
          </w:tcPr>
          <w:p w14:paraId="415F1F33" w14:textId="77777777" w:rsidR="00C3031B" w:rsidRPr="003657EE" w:rsidRDefault="00C3031B" w:rsidP="00AF432A">
            <w:pPr>
              <w:pStyle w:val="Table"/>
            </w:pPr>
            <w:r w:rsidRPr="003657EE">
              <w:t>Tier 2 — Trung cấp</w:t>
            </w:r>
          </w:p>
        </w:tc>
        <w:tc>
          <w:tcPr>
            <w:tcW w:w="2268" w:type="dxa"/>
            <w:vAlign w:val="center"/>
          </w:tcPr>
          <w:p w14:paraId="793CBE37" w14:textId="77777777" w:rsidR="00C3031B" w:rsidRPr="003657EE" w:rsidRDefault="00C3031B" w:rsidP="00AF432A">
            <w:pPr>
              <w:pStyle w:val="Table"/>
            </w:pPr>
            <w:r w:rsidRPr="003657EE">
              <w:t>Gene Fragment × 30</w:t>
            </w:r>
          </w:p>
        </w:tc>
        <w:tc>
          <w:tcPr>
            <w:tcW w:w="2268" w:type="dxa"/>
            <w:vAlign w:val="center"/>
          </w:tcPr>
          <w:p w14:paraId="2A5A4A41" w14:textId="77777777" w:rsidR="00C3031B" w:rsidRPr="003657EE" w:rsidRDefault="00C3031B" w:rsidP="00AF432A">
            <w:pPr>
              <w:pStyle w:val="Table"/>
            </w:pPr>
            <w:r w:rsidRPr="003657EE">
              <w:t>+10% ATK, +5% HP</w:t>
            </w:r>
          </w:p>
        </w:tc>
        <w:tc>
          <w:tcPr>
            <w:tcW w:w="2268" w:type="dxa"/>
            <w:vAlign w:val="center"/>
          </w:tcPr>
          <w:p w14:paraId="64DF6645" w14:textId="77777777" w:rsidR="00C3031B" w:rsidRPr="003657EE" w:rsidRDefault="00C3031B" w:rsidP="00AF432A">
            <w:pPr>
              <w:pStyle w:val="Table"/>
            </w:pPr>
            <w:r w:rsidRPr="003657EE">
              <w:t>Kỹ năng cấp 2</w:t>
            </w:r>
          </w:p>
        </w:tc>
      </w:tr>
      <w:tr w:rsidR="00C3031B" w14:paraId="0CD7FD09" w14:textId="77777777" w:rsidTr="003F311D">
        <w:trPr>
          <w:jc w:val="center"/>
        </w:trPr>
        <w:tc>
          <w:tcPr>
            <w:tcW w:w="2268" w:type="dxa"/>
            <w:vAlign w:val="center"/>
          </w:tcPr>
          <w:p w14:paraId="2117A8F2" w14:textId="77777777" w:rsidR="00C3031B" w:rsidRPr="003657EE" w:rsidRDefault="00C3031B" w:rsidP="00AF432A">
            <w:pPr>
              <w:pStyle w:val="Table"/>
            </w:pPr>
            <w:r w:rsidRPr="003657EE">
              <w:t>Tier 3 — Cao cấp</w:t>
            </w:r>
          </w:p>
        </w:tc>
        <w:tc>
          <w:tcPr>
            <w:tcW w:w="2268" w:type="dxa"/>
            <w:vAlign w:val="center"/>
          </w:tcPr>
          <w:p w14:paraId="23B906F6" w14:textId="77777777" w:rsidR="00C3031B" w:rsidRPr="003657EE" w:rsidRDefault="00C3031B" w:rsidP="00AF432A">
            <w:pPr>
              <w:pStyle w:val="Table"/>
            </w:pPr>
            <w:r w:rsidRPr="003657EE">
              <w:t>Gene Core × 5</w:t>
            </w:r>
          </w:p>
        </w:tc>
        <w:tc>
          <w:tcPr>
            <w:tcW w:w="2268" w:type="dxa"/>
            <w:vAlign w:val="center"/>
          </w:tcPr>
          <w:p w14:paraId="0C4CC3F1" w14:textId="77777777" w:rsidR="00C3031B" w:rsidRPr="003657EE" w:rsidRDefault="00C3031B" w:rsidP="00AF432A">
            <w:pPr>
              <w:pStyle w:val="Table"/>
            </w:pPr>
            <w:r w:rsidRPr="003657EE">
              <w:t>+15% ATK, +10% HP, +5% DEF</w:t>
            </w:r>
          </w:p>
        </w:tc>
        <w:tc>
          <w:tcPr>
            <w:tcW w:w="2268" w:type="dxa"/>
            <w:vAlign w:val="center"/>
          </w:tcPr>
          <w:p w14:paraId="7805AD58" w14:textId="77777777" w:rsidR="00C3031B" w:rsidRPr="003657EE" w:rsidRDefault="00C3031B" w:rsidP="00AF432A">
            <w:pPr>
              <w:pStyle w:val="Table"/>
            </w:pPr>
            <w:r w:rsidRPr="003657EE">
              <w:t>Kỹ năng cấp 3</w:t>
            </w:r>
          </w:p>
        </w:tc>
      </w:tr>
      <w:tr w:rsidR="00C3031B" w14:paraId="05EB4345" w14:textId="77777777" w:rsidTr="003F311D">
        <w:trPr>
          <w:jc w:val="center"/>
        </w:trPr>
        <w:tc>
          <w:tcPr>
            <w:tcW w:w="2268" w:type="dxa"/>
            <w:vAlign w:val="center"/>
          </w:tcPr>
          <w:p w14:paraId="551303AE" w14:textId="77777777" w:rsidR="00C3031B" w:rsidRPr="003657EE" w:rsidRDefault="00C3031B" w:rsidP="00AF432A">
            <w:pPr>
              <w:pStyle w:val="Table"/>
            </w:pPr>
            <w:r w:rsidRPr="003657EE">
              <w:lastRenderedPageBreak/>
              <w:t>Tier 4 — Tinh anh</w:t>
            </w:r>
          </w:p>
        </w:tc>
        <w:tc>
          <w:tcPr>
            <w:tcW w:w="2268" w:type="dxa"/>
            <w:vAlign w:val="center"/>
          </w:tcPr>
          <w:p w14:paraId="55811A01" w14:textId="77777777" w:rsidR="00C3031B" w:rsidRPr="003657EE" w:rsidRDefault="00C3031B" w:rsidP="00AF432A">
            <w:pPr>
              <w:pStyle w:val="Table"/>
            </w:pPr>
            <w:r w:rsidRPr="003657EE">
              <w:t>Gene Core × 15</w:t>
            </w:r>
          </w:p>
        </w:tc>
        <w:tc>
          <w:tcPr>
            <w:tcW w:w="2268" w:type="dxa"/>
            <w:vAlign w:val="center"/>
          </w:tcPr>
          <w:p w14:paraId="54CF7280" w14:textId="77777777" w:rsidR="00C3031B" w:rsidRPr="003657EE" w:rsidRDefault="00C3031B" w:rsidP="00AF432A">
            <w:pPr>
              <w:pStyle w:val="Table"/>
            </w:pPr>
            <w:r w:rsidRPr="003657EE">
              <w:t>+20% ATK, +15% HP, +10% DEF</w:t>
            </w:r>
          </w:p>
        </w:tc>
        <w:tc>
          <w:tcPr>
            <w:tcW w:w="2268" w:type="dxa"/>
            <w:vAlign w:val="center"/>
          </w:tcPr>
          <w:p w14:paraId="3568860C" w14:textId="77777777" w:rsidR="00C3031B" w:rsidRPr="003657EE" w:rsidRDefault="00C3031B" w:rsidP="00AF432A">
            <w:pPr>
              <w:pStyle w:val="Table"/>
            </w:pPr>
            <w:r w:rsidRPr="003657EE">
              <w:t>Passive đặc biệt nguyên tố</w:t>
            </w:r>
          </w:p>
        </w:tc>
      </w:tr>
      <w:tr w:rsidR="00C3031B" w14:paraId="6D714B5D" w14:textId="77777777" w:rsidTr="003F311D">
        <w:trPr>
          <w:jc w:val="center"/>
        </w:trPr>
        <w:tc>
          <w:tcPr>
            <w:tcW w:w="2268" w:type="dxa"/>
            <w:vAlign w:val="center"/>
          </w:tcPr>
          <w:p w14:paraId="2D80576E" w14:textId="77777777" w:rsidR="00C3031B" w:rsidRPr="003657EE" w:rsidRDefault="00C3031B" w:rsidP="00AF432A">
            <w:pPr>
              <w:pStyle w:val="Table"/>
            </w:pPr>
            <w:r w:rsidRPr="003657EE">
              <w:t>Tier 5 — Tối thượng</w:t>
            </w:r>
          </w:p>
        </w:tc>
        <w:tc>
          <w:tcPr>
            <w:tcW w:w="2268" w:type="dxa"/>
            <w:vAlign w:val="center"/>
          </w:tcPr>
          <w:p w14:paraId="2FA6D4A1" w14:textId="77777777" w:rsidR="00C3031B" w:rsidRPr="003657EE" w:rsidRDefault="00C3031B" w:rsidP="00AF432A">
            <w:pPr>
              <w:pStyle w:val="Table"/>
            </w:pPr>
            <w:r w:rsidRPr="003657EE">
              <w:t>Gene Core × 30 + Gene Essence</w:t>
            </w:r>
          </w:p>
        </w:tc>
        <w:tc>
          <w:tcPr>
            <w:tcW w:w="2268" w:type="dxa"/>
            <w:vAlign w:val="center"/>
          </w:tcPr>
          <w:p w14:paraId="2E37EAC6" w14:textId="77777777" w:rsidR="00C3031B" w:rsidRPr="003657EE" w:rsidRDefault="00C3031B" w:rsidP="00AF432A">
            <w:pPr>
              <w:pStyle w:val="Table"/>
            </w:pPr>
            <w:r w:rsidRPr="003657EE">
              <w:t>+30% toàn bộ chỉ số nguyên tố</w:t>
            </w:r>
          </w:p>
        </w:tc>
        <w:tc>
          <w:tcPr>
            <w:tcW w:w="2268" w:type="dxa"/>
            <w:vAlign w:val="center"/>
          </w:tcPr>
          <w:p w14:paraId="32366FF1" w14:textId="77777777" w:rsidR="00C3031B" w:rsidRPr="003657EE" w:rsidRDefault="00C3031B" w:rsidP="00AF432A">
            <w:pPr>
              <w:pStyle w:val="Table"/>
            </w:pPr>
            <w:r w:rsidRPr="003657EE">
              <w:t>Mở khóa Multi-Gene và Hybrid Fusion</w:t>
            </w:r>
          </w:p>
        </w:tc>
      </w:tr>
    </w:tbl>
    <w:p w14:paraId="7152EB11" w14:textId="3C8A53AC" w:rsidR="003657EE" w:rsidRPr="003657EE" w:rsidRDefault="003657EE" w:rsidP="003657EE">
      <w:pPr>
        <w:pStyle w:val="Heading4"/>
        <w:rPr>
          <w:lang w:val="en-GB"/>
        </w:rPr>
      </w:pPr>
      <w:r w:rsidRPr="003657EE">
        <w:rPr>
          <w:lang w:val="en-GB"/>
        </w:rPr>
        <w:t>Multi-Gene</w:t>
      </w:r>
    </w:p>
    <w:p w14:paraId="1510CDC9" w14:textId="77777777" w:rsidR="003657EE" w:rsidRPr="003657EE" w:rsidRDefault="003657EE" w:rsidP="003657EE">
      <w:pPr>
        <w:pStyle w:val="ListBullet"/>
        <w:rPr>
          <w:lang w:val="en-GB"/>
        </w:rPr>
      </w:pPr>
      <w:r w:rsidRPr="003657EE">
        <w:rPr>
          <w:lang w:val="en-GB"/>
        </w:rPr>
        <w:t xml:space="preserve">Multi-Gene được mở khóa khi Gene đạt Tier 5. </w:t>
      </w:r>
    </w:p>
    <w:p w14:paraId="40B34CFE" w14:textId="77777777" w:rsidR="003657EE" w:rsidRPr="003657EE" w:rsidRDefault="003657EE" w:rsidP="003657EE">
      <w:pPr>
        <w:pStyle w:val="ListBullet"/>
        <w:rPr>
          <w:lang w:val="en-GB"/>
        </w:rPr>
      </w:pPr>
      <w:r w:rsidRPr="003657EE">
        <w:rPr>
          <w:lang w:val="en-GB"/>
        </w:rPr>
        <w:t xml:space="preserve">Người chơi có thể sử dụng một Gene chính và tối đa hai Gene phụ. </w:t>
      </w:r>
    </w:p>
    <w:p w14:paraId="399D9639" w14:textId="77777777" w:rsidR="003657EE" w:rsidRPr="003657EE" w:rsidRDefault="003657EE" w:rsidP="003657EE">
      <w:pPr>
        <w:pStyle w:val="ListBullet"/>
        <w:rPr>
          <w:lang w:val="en-GB"/>
        </w:rPr>
      </w:pPr>
      <w:r w:rsidRPr="003657EE">
        <w:rPr>
          <w:lang w:val="en-GB"/>
        </w:rPr>
        <w:t xml:space="preserve">Gene chính quyết định hướng phát triển chính của nhân vật. </w:t>
      </w:r>
    </w:p>
    <w:p w14:paraId="6D98DC66" w14:textId="77777777" w:rsidR="003657EE" w:rsidRPr="003657EE" w:rsidRDefault="003657EE" w:rsidP="003657EE">
      <w:pPr>
        <w:pStyle w:val="ListBullet"/>
        <w:rPr>
          <w:lang w:val="en-GB"/>
        </w:rPr>
      </w:pPr>
      <w:r w:rsidRPr="003657EE">
        <w:rPr>
          <w:lang w:val="en-GB"/>
        </w:rPr>
        <w:t xml:space="preserve">Gene phụ bổ sung thêm chỉ số hoặc hiệu ứng phụ. </w:t>
      </w:r>
    </w:p>
    <w:p w14:paraId="1C4C3123" w14:textId="77777777" w:rsidR="003657EE" w:rsidRPr="003657EE" w:rsidRDefault="003657EE" w:rsidP="003657EE">
      <w:pPr>
        <w:pStyle w:val="ListBullet"/>
        <w:rPr>
          <w:lang w:val="en-GB"/>
        </w:rPr>
      </w:pPr>
      <w:r w:rsidRPr="003657EE">
        <w:rPr>
          <w:lang w:val="en-GB"/>
        </w:rPr>
        <w:t xml:space="preserve">Cơ chế này giúp người chơi tạo ra nhiều hướng build khác nhau. </w:t>
      </w:r>
    </w:p>
    <w:p w14:paraId="6DE95B40" w14:textId="7E09DB20" w:rsidR="003657EE" w:rsidRPr="003657EE" w:rsidRDefault="003657EE" w:rsidP="003657EE">
      <w:pPr>
        <w:pStyle w:val="Heading4"/>
        <w:rPr>
          <w:lang w:val="en-GB"/>
        </w:rPr>
      </w:pPr>
      <w:r w:rsidRPr="003657EE">
        <w:rPr>
          <w:lang w:val="en-GB"/>
        </w:rPr>
        <w:t>Hybrid Fusion</w:t>
      </w:r>
    </w:p>
    <w:p w14:paraId="2C5E9346" w14:textId="77777777" w:rsidR="003657EE" w:rsidRPr="003657EE" w:rsidRDefault="003657EE" w:rsidP="003657EE">
      <w:pPr>
        <w:pStyle w:val="ListBullet"/>
        <w:rPr>
          <w:lang w:val="en-GB"/>
        </w:rPr>
      </w:pPr>
      <w:r w:rsidRPr="003657EE">
        <w:rPr>
          <w:lang w:val="en-GB"/>
        </w:rPr>
        <w:t xml:space="preserve">Hybrid Fusion là cơ chế dung hợp Gene cấp cao. </w:t>
      </w:r>
    </w:p>
    <w:p w14:paraId="4344A2FF" w14:textId="77777777" w:rsidR="003657EE" w:rsidRPr="003657EE" w:rsidRDefault="003657EE" w:rsidP="003657EE">
      <w:pPr>
        <w:pStyle w:val="ListBullet"/>
        <w:rPr>
          <w:lang w:val="en-GB"/>
        </w:rPr>
      </w:pPr>
      <w:r w:rsidRPr="003657EE">
        <w:rPr>
          <w:lang w:val="en-GB"/>
        </w:rPr>
        <w:t xml:space="preserve">Người chơi cần hai Gene Tier 5 thuộc hai nguyên tố khác nhau. </w:t>
      </w:r>
    </w:p>
    <w:p w14:paraId="3B2DDDD0" w14:textId="77777777" w:rsidR="003657EE" w:rsidRPr="003657EE" w:rsidRDefault="003657EE" w:rsidP="003657EE">
      <w:pPr>
        <w:pStyle w:val="ListBullet"/>
        <w:rPr>
          <w:lang w:val="en-GB"/>
        </w:rPr>
      </w:pPr>
      <w:r w:rsidRPr="003657EE">
        <w:rPr>
          <w:lang w:val="en-GB"/>
        </w:rPr>
        <w:t xml:space="preserve">Sau khi dung hợp, nhân vật nhận được Gene Hybrid. </w:t>
      </w:r>
    </w:p>
    <w:p w14:paraId="69A351D9" w14:textId="77777777" w:rsidR="003657EE" w:rsidRPr="003657EE" w:rsidRDefault="003657EE" w:rsidP="003657EE">
      <w:pPr>
        <w:pStyle w:val="ListBullet"/>
        <w:rPr>
          <w:lang w:val="en-GB"/>
        </w:rPr>
      </w:pPr>
      <w:r w:rsidRPr="003657EE">
        <w:rPr>
          <w:lang w:val="en-GB"/>
        </w:rPr>
        <w:t xml:space="preserve">Gene Hybrid có kỹ năng hoặc hiệu ứng đặc biệt riêng. </w:t>
      </w:r>
    </w:p>
    <w:p w14:paraId="3987D124" w14:textId="77777777" w:rsidR="003657EE" w:rsidRPr="003657EE" w:rsidRDefault="003657EE" w:rsidP="003657EE">
      <w:pPr>
        <w:pStyle w:val="ListBullet"/>
        <w:rPr>
          <w:lang w:val="en-GB"/>
        </w:rPr>
      </w:pPr>
      <w:r w:rsidRPr="003657EE">
        <w:rPr>
          <w:lang w:val="en-GB"/>
        </w:rPr>
        <w:t>Đây là mục tiêu phát triển cuối game của hệ thống Gene.</w:t>
      </w:r>
    </w:p>
    <w:p w14:paraId="01C16DFB" w14:textId="77777777" w:rsidR="003657EE" w:rsidRPr="003657EE" w:rsidRDefault="003657EE" w:rsidP="003657EE">
      <w:pPr>
        <w:pStyle w:val="Heading4"/>
        <w:rPr>
          <w:lang w:val="en-US"/>
        </w:rPr>
      </w:pPr>
      <w:r w:rsidRPr="003657EE">
        <w:rPr>
          <w:lang w:val="en-US"/>
        </w:rPr>
        <w:t>Vai trò của Gene trong gameplay</w:t>
      </w:r>
    </w:p>
    <w:p w14:paraId="74A4D99F" w14:textId="77777777" w:rsidR="003657EE" w:rsidRPr="003657EE" w:rsidRDefault="003657EE" w:rsidP="003657EE">
      <w:pPr>
        <w:pStyle w:val="ListBullet"/>
        <w:rPr>
          <w:lang w:val="en-US"/>
        </w:rPr>
      </w:pPr>
      <w:r w:rsidRPr="003657EE">
        <w:rPr>
          <w:lang w:val="en-US"/>
        </w:rPr>
        <w:t>Gene giúp người chơi định hình phong cách chiến đấu.</w:t>
      </w:r>
    </w:p>
    <w:p w14:paraId="733DA5BE" w14:textId="77777777" w:rsidR="003657EE" w:rsidRPr="003657EE" w:rsidRDefault="003657EE" w:rsidP="003657EE">
      <w:pPr>
        <w:pStyle w:val="ListBullet"/>
        <w:rPr>
          <w:lang w:val="en-US"/>
        </w:rPr>
      </w:pPr>
      <w:r w:rsidRPr="003657EE">
        <w:rPr>
          <w:lang w:val="en-US"/>
        </w:rPr>
        <w:t>Mỗi nguyên tố tạo ra một hướng phát triển khác nhau.</w:t>
      </w:r>
    </w:p>
    <w:p w14:paraId="1F0C5A0B" w14:textId="77777777" w:rsidR="003657EE" w:rsidRPr="003657EE" w:rsidRDefault="003657EE" w:rsidP="003657EE">
      <w:pPr>
        <w:pStyle w:val="ListBullet"/>
        <w:rPr>
          <w:lang w:val="en-US"/>
        </w:rPr>
      </w:pPr>
      <w:r w:rsidRPr="003657EE">
        <w:rPr>
          <w:lang w:val="en-US"/>
        </w:rPr>
        <w:t>Gene ảnh hưởng đến kỹ năng, chỉ số và khả năng tương khắc.</w:t>
      </w:r>
    </w:p>
    <w:p w14:paraId="37E720C1" w14:textId="77777777" w:rsidR="003657EE" w:rsidRPr="003657EE" w:rsidRDefault="003657EE" w:rsidP="003657EE">
      <w:pPr>
        <w:pStyle w:val="ListBullet"/>
        <w:rPr>
          <w:lang w:val="en-US"/>
        </w:rPr>
      </w:pPr>
      <w:r w:rsidRPr="003657EE">
        <w:rPr>
          <w:lang w:val="en-US"/>
        </w:rPr>
        <w:t>Trong chế độ multiplayer, Gene giúp phân chia vai trò trong đội hình.</w:t>
      </w:r>
    </w:p>
    <w:p w14:paraId="38E04DE7" w14:textId="77777777" w:rsidR="003657EE" w:rsidRPr="003657EE" w:rsidRDefault="003657EE" w:rsidP="003657EE">
      <w:pPr>
        <w:pStyle w:val="ListBullet"/>
        <w:rPr>
          <w:lang w:val="en-US"/>
        </w:rPr>
      </w:pPr>
      <w:r w:rsidRPr="003657EE">
        <w:rPr>
          <w:lang w:val="en-US"/>
        </w:rPr>
        <w:t>Người chơi có thể đảm nhận vai trò tấn công, phòng thủ, hỗ trợ hoặc khống chế.</w:t>
      </w:r>
    </w:p>
    <w:p w14:paraId="369480CE" w14:textId="10195CD4" w:rsidR="00C3031B" w:rsidRDefault="003657EE" w:rsidP="003657EE">
      <w:pPr>
        <w:pStyle w:val="ListBullet"/>
        <w:rPr>
          <w:lang w:val="en-US"/>
        </w:rPr>
      </w:pPr>
      <w:r w:rsidRPr="003657EE">
        <w:rPr>
          <w:lang w:val="en-US"/>
        </w:rPr>
        <w:t>Nhờ đó, Gene làm tăng tính chiến thuật và tính phối hợp nhóm.</w:t>
      </w:r>
    </w:p>
    <w:p w14:paraId="30FA0B5A" w14:textId="08D57373" w:rsidR="00AF432A" w:rsidRDefault="00AF432A" w:rsidP="00AF432A">
      <w:pPr>
        <w:pStyle w:val="Heading3"/>
        <w:spacing w:after="80"/>
        <w:ind w:firstLine="0"/>
        <w:rPr>
          <w:sz w:val="26"/>
          <w:szCs w:val="26"/>
          <w:lang w:val="en-GB" w:bidi="ar-SA"/>
        </w:rPr>
      </w:pPr>
      <w:r>
        <w:t>Hệ thống nhiệm vụ, quái vật và dungeon</w:t>
      </w:r>
    </w:p>
    <w:p w14:paraId="0392361B" w14:textId="77777777" w:rsidR="00AF432A" w:rsidRDefault="00AF432A" w:rsidP="00AF432A">
      <w:r>
        <w:t>Nhiệm vụ, quái vật và dungeon tạo nên nội dung PvE chính cho game. Nhiệm vụ định hướng người chơi thực hiện các mục tiêu như tiêu diệt quái, thu thập vật phẩm, gặp NPC hoặc hoàn thành phó bản. Quái vật cung cấp thử thách chiến đấu thường xuyên, còn dungeon tạo không gian thử thách có cấu trúc rõ ràng hơn, thường gồm nhiều wave và boss cuối.</w:t>
      </w:r>
    </w:p>
    <w:p w14:paraId="1B3249B1" w14:textId="77777777" w:rsidR="00AF432A" w:rsidRDefault="00AF432A" w:rsidP="00AF432A">
      <w:pPr>
        <w:rPr>
          <w:lang w:val="en-US"/>
        </w:rPr>
      </w:pPr>
      <w:r>
        <w:t xml:space="preserve">AI quái vật trong game 2D thường được mô hình hóa bằng máy trạng thái hữu hạn. Các trạng thái cơ bản gồm Idle, Patrol, Chase, Attack, Hit và Dead. Việc chia </w:t>
      </w:r>
      <w:r>
        <w:lastRenderedPageBreak/>
        <w:t>trạng thái rõ ràng giúp dễ kiểm soát hành vi, dễ debug và dễ mở rộng sang boss nhiều phase. Đối với boss, mỗi phase có thể thay đổi tốc độ, kỹ năng, tần suất tấn công hoặc vùng sát thương.</w:t>
      </w:r>
    </w:p>
    <w:p w14:paraId="4417F9FF" w14:textId="4F1293AA" w:rsidR="00AF432A" w:rsidRPr="00AF432A" w:rsidRDefault="00AF432A" w:rsidP="00AF432A">
      <w:pPr>
        <w:pStyle w:val="Hnhv"/>
        <w:rPr>
          <w:lang w:val="en-US"/>
        </w:rPr>
      </w:pPr>
      <w:r w:rsidRPr="00AF432A">
        <w:rPr>
          <w:noProof/>
          <w:lang w:val="en-US"/>
        </w:rPr>
        <w:drawing>
          <wp:inline distT="0" distB="0" distL="0" distR="0" wp14:anchorId="16B7C683" wp14:editId="76FD9EC5">
            <wp:extent cx="5939790" cy="3600450"/>
            <wp:effectExtent l="0" t="0" r="3810" b="0"/>
            <wp:docPr id="12383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2633" name=""/>
                    <pic:cNvPicPr/>
                  </pic:nvPicPr>
                  <pic:blipFill>
                    <a:blip r:embed="rId14"/>
                    <a:stretch>
                      <a:fillRect/>
                    </a:stretch>
                  </pic:blipFill>
                  <pic:spPr>
                    <a:xfrm>
                      <a:off x="0" y="0"/>
                      <a:ext cx="5939790" cy="3600450"/>
                    </a:xfrm>
                    <a:prstGeom prst="rect">
                      <a:avLst/>
                    </a:prstGeom>
                  </pic:spPr>
                </pic:pic>
              </a:graphicData>
            </a:graphic>
          </wp:inline>
        </w:drawing>
      </w:r>
    </w:p>
    <w:p w14:paraId="74EFCA7B" w14:textId="3401C063" w:rsidR="00AF432A" w:rsidRPr="00AF432A" w:rsidRDefault="00AF432A" w:rsidP="00AF432A">
      <w:pPr>
        <w:pStyle w:val="Tnhnhv"/>
        <w:rPr>
          <w:sz w:val="24"/>
          <w:szCs w:val="24"/>
          <w:lang w:val="en-US"/>
        </w:rPr>
      </w:pPr>
      <w:r>
        <w:t>Hình 1.</w:t>
      </w:r>
      <w:r w:rsidR="00F972FB">
        <w:rPr>
          <w:lang w:val="en-US"/>
        </w:rPr>
        <w:t>4</w:t>
      </w:r>
      <w:r>
        <w:t>. Sơ đồ FSM quái vật trong Mutants Arena</w:t>
      </w:r>
    </w:p>
    <w:bookmarkEnd w:id="14"/>
    <w:p w14:paraId="5E5A5EAD" w14:textId="4323FA64" w:rsidR="00200A6E" w:rsidRDefault="00AF432A" w:rsidP="00137E40">
      <w:pPr>
        <w:pStyle w:val="Heading2"/>
        <w:rPr>
          <w:lang w:val="en-US"/>
        </w:rPr>
      </w:pPr>
      <w:r w:rsidRPr="00AF432A">
        <w:t>Khảo sát một số trò chơi tham khảo</w:t>
      </w:r>
    </w:p>
    <w:p w14:paraId="595682EC" w14:textId="4A965EF5" w:rsidR="00AF432A" w:rsidRPr="00AF432A" w:rsidRDefault="00AF432A" w:rsidP="00AF432A">
      <w:pPr>
        <w:rPr>
          <w:lang w:val="en-US"/>
        </w:rPr>
      </w:pPr>
      <w:r>
        <w:t>Để xác định hướng thiết kế phù hợp cho Mutants Arena, một số trò chơi 2D hành động nhập vai và game online màn hình ngang được khảo sát nhằm rút ra bài học về điều khiển, chiến đấu, phát triển nhân vật và tổ chức nội dung.</w:t>
      </w:r>
    </w:p>
    <w:p w14:paraId="68646153" w14:textId="1084E615" w:rsidR="00AF432A" w:rsidRPr="00AF432A" w:rsidRDefault="00AF432A" w:rsidP="00AF432A">
      <w:pPr>
        <w:pStyle w:val="Tnbng"/>
      </w:pPr>
      <w:r w:rsidRPr="00AF432A">
        <w:t>Bảng 1.</w:t>
      </w:r>
      <w:r w:rsidR="00F724E3">
        <w:rPr>
          <w:lang w:val="en-US"/>
        </w:rPr>
        <w:t>5</w:t>
      </w:r>
      <w:r w:rsidRPr="00AF432A">
        <w:t>. Khảo sát trò chơi tham khảo và bài học áp dụng</w:t>
      </w:r>
    </w:p>
    <w:tbl>
      <w:tblPr>
        <w:tblStyle w:val="TableGrid"/>
        <w:tblW w:w="0" w:type="auto"/>
        <w:jc w:val="center"/>
        <w:tblLook w:val="04A0" w:firstRow="1" w:lastRow="0" w:firstColumn="1" w:lastColumn="0" w:noHBand="0" w:noVBand="1"/>
      </w:tblPr>
      <w:tblGrid>
        <w:gridCol w:w="1980"/>
        <w:gridCol w:w="3685"/>
        <w:gridCol w:w="3679"/>
      </w:tblGrid>
      <w:tr w:rsidR="00AF432A" w14:paraId="7B3828D8"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F6A27D" w14:textId="77777777" w:rsidR="00AF432A" w:rsidRDefault="00AF432A" w:rsidP="00AF432A">
            <w:pPr>
              <w:pStyle w:val="Table"/>
            </w:pPr>
            <w:r>
              <w:t>Trò chơi</w:t>
            </w:r>
          </w:p>
        </w:tc>
        <w:tc>
          <w:tcPr>
            <w:tcW w:w="368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9C4807C" w14:textId="77777777" w:rsidR="00AF432A" w:rsidRDefault="00AF432A" w:rsidP="00AF432A">
            <w:pPr>
              <w:pStyle w:val="Table"/>
            </w:pPr>
            <w:r>
              <w:t>Đặc điểm nổi bật</w:t>
            </w:r>
          </w:p>
        </w:tc>
        <w:tc>
          <w:tcPr>
            <w:tcW w:w="367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81DE40" w14:textId="77777777" w:rsidR="00AF432A" w:rsidRDefault="00AF432A" w:rsidP="00AF432A">
            <w:pPr>
              <w:pStyle w:val="Table"/>
            </w:pPr>
            <w:r>
              <w:t>Bài học áp dụng cho Mutants Arena</w:t>
            </w:r>
          </w:p>
        </w:tc>
      </w:tr>
      <w:tr w:rsidR="00AF432A" w14:paraId="71F735D1"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3483E061" w14:textId="77777777" w:rsidR="00AF432A" w:rsidRDefault="00AF432A" w:rsidP="00AF432A">
            <w:pPr>
              <w:pStyle w:val="Table"/>
            </w:pPr>
            <w:r>
              <w:t>Hollow Knight</w:t>
            </w:r>
          </w:p>
        </w:tc>
        <w:tc>
          <w:tcPr>
            <w:tcW w:w="3685" w:type="dxa"/>
            <w:tcBorders>
              <w:top w:val="single" w:sz="4" w:space="0" w:color="auto"/>
              <w:left w:val="single" w:sz="4" w:space="0" w:color="auto"/>
              <w:bottom w:val="single" w:sz="4" w:space="0" w:color="auto"/>
              <w:right w:val="single" w:sz="4" w:space="0" w:color="auto"/>
            </w:tcBorders>
            <w:vAlign w:val="center"/>
            <w:hideMark/>
          </w:tcPr>
          <w:p w14:paraId="4243B118" w14:textId="77777777" w:rsidR="00AF432A" w:rsidRDefault="00AF432A" w:rsidP="00AF432A">
            <w:pPr>
              <w:pStyle w:val="Table"/>
            </w:pPr>
            <w:r>
              <w:t>Điều khiển 2D mượt, boss nhiều pattern, hệ Charm tùy biến lối chơi</w:t>
            </w:r>
          </w:p>
        </w:tc>
        <w:tc>
          <w:tcPr>
            <w:tcW w:w="3679" w:type="dxa"/>
            <w:tcBorders>
              <w:top w:val="single" w:sz="4" w:space="0" w:color="auto"/>
              <w:left w:val="single" w:sz="4" w:space="0" w:color="auto"/>
              <w:bottom w:val="single" w:sz="4" w:space="0" w:color="auto"/>
              <w:right w:val="single" w:sz="4" w:space="0" w:color="auto"/>
            </w:tcBorders>
            <w:vAlign w:val="center"/>
            <w:hideMark/>
          </w:tcPr>
          <w:p w14:paraId="39EDC6FA" w14:textId="77777777" w:rsidR="00AF432A" w:rsidRDefault="00AF432A" w:rsidP="00AF432A">
            <w:pPr>
              <w:pStyle w:val="Table"/>
            </w:pPr>
            <w:r>
              <w:t>Cần xây dựng combat có phản hồi tốt và cơ chế tùy biến nhân vật rõ ràng</w:t>
            </w:r>
          </w:p>
        </w:tc>
      </w:tr>
      <w:tr w:rsidR="00AF432A" w14:paraId="18E13022"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33D87A54" w14:textId="77777777" w:rsidR="00AF432A" w:rsidRDefault="00AF432A" w:rsidP="00AF432A">
            <w:pPr>
              <w:pStyle w:val="Table"/>
            </w:pPr>
            <w:r>
              <w:t>Dead Cells</w:t>
            </w:r>
          </w:p>
        </w:tc>
        <w:tc>
          <w:tcPr>
            <w:tcW w:w="3685" w:type="dxa"/>
            <w:tcBorders>
              <w:top w:val="single" w:sz="4" w:space="0" w:color="auto"/>
              <w:left w:val="single" w:sz="4" w:space="0" w:color="auto"/>
              <w:bottom w:val="single" w:sz="4" w:space="0" w:color="auto"/>
              <w:right w:val="single" w:sz="4" w:space="0" w:color="auto"/>
            </w:tcBorders>
            <w:vAlign w:val="center"/>
            <w:hideMark/>
          </w:tcPr>
          <w:p w14:paraId="12D9B578" w14:textId="77777777" w:rsidR="00AF432A" w:rsidRDefault="00AF432A" w:rsidP="00AF432A">
            <w:pPr>
              <w:pStyle w:val="Table"/>
            </w:pPr>
            <w:r>
              <w:t>Nhịp combat nhanh, hiệu ứng hit-stop, vũ khí/skill đa dạng</w:t>
            </w:r>
          </w:p>
        </w:tc>
        <w:tc>
          <w:tcPr>
            <w:tcW w:w="3679" w:type="dxa"/>
            <w:tcBorders>
              <w:top w:val="single" w:sz="4" w:space="0" w:color="auto"/>
              <w:left w:val="single" w:sz="4" w:space="0" w:color="auto"/>
              <w:bottom w:val="single" w:sz="4" w:space="0" w:color="auto"/>
              <w:right w:val="single" w:sz="4" w:space="0" w:color="auto"/>
            </w:tcBorders>
            <w:vAlign w:val="center"/>
            <w:hideMark/>
          </w:tcPr>
          <w:p w14:paraId="451384F9" w14:textId="77777777" w:rsidR="00AF432A" w:rsidRDefault="00AF432A" w:rsidP="00AF432A">
            <w:pPr>
              <w:pStyle w:val="Table"/>
            </w:pPr>
            <w:r>
              <w:t>Cần tạo cảm giác đánh trúng rõ, kỹ năng có cooldown và hiệu ứng trực quan</w:t>
            </w:r>
          </w:p>
        </w:tc>
      </w:tr>
      <w:tr w:rsidR="00AF432A" w14:paraId="3C56D891"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2003C81" w14:textId="77777777" w:rsidR="00AF432A" w:rsidRDefault="00AF432A" w:rsidP="00AF432A">
            <w:pPr>
              <w:pStyle w:val="Table"/>
            </w:pPr>
            <w:r>
              <w:t>Celeste</w:t>
            </w:r>
          </w:p>
        </w:tc>
        <w:tc>
          <w:tcPr>
            <w:tcW w:w="3685" w:type="dxa"/>
            <w:tcBorders>
              <w:top w:val="single" w:sz="4" w:space="0" w:color="auto"/>
              <w:left w:val="single" w:sz="4" w:space="0" w:color="auto"/>
              <w:bottom w:val="single" w:sz="4" w:space="0" w:color="auto"/>
              <w:right w:val="single" w:sz="4" w:space="0" w:color="auto"/>
            </w:tcBorders>
            <w:vAlign w:val="center"/>
            <w:hideMark/>
          </w:tcPr>
          <w:p w14:paraId="2E1DE486" w14:textId="77777777" w:rsidR="00AF432A" w:rsidRDefault="00AF432A" w:rsidP="00AF432A">
            <w:pPr>
              <w:pStyle w:val="Table"/>
            </w:pPr>
            <w:r>
              <w:t>Điều khiển platformer chính xác, dash có vai trò trung tâm</w:t>
            </w:r>
          </w:p>
        </w:tc>
        <w:tc>
          <w:tcPr>
            <w:tcW w:w="3679" w:type="dxa"/>
            <w:tcBorders>
              <w:top w:val="single" w:sz="4" w:space="0" w:color="auto"/>
              <w:left w:val="single" w:sz="4" w:space="0" w:color="auto"/>
              <w:bottom w:val="single" w:sz="4" w:space="0" w:color="auto"/>
              <w:right w:val="single" w:sz="4" w:space="0" w:color="auto"/>
            </w:tcBorders>
            <w:vAlign w:val="center"/>
            <w:hideMark/>
          </w:tcPr>
          <w:p w14:paraId="4BD4C358" w14:textId="77777777" w:rsidR="00AF432A" w:rsidRDefault="00AF432A" w:rsidP="00AF432A">
            <w:pPr>
              <w:pStyle w:val="Table"/>
            </w:pPr>
            <w:r>
              <w:t>Cần tinh chỉnh nhảy, dash và va chạm để nhân vật dễ điều khiển</w:t>
            </w:r>
          </w:p>
        </w:tc>
      </w:tr>
      <w:tr w:rsidR="00AF432A" w14:paraId="67F8961A"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6ABF0518" w14:textId="77777777" w:rsidR="00AF432A" w:rsidRDefault="00AF432A" w:rsidP="00AF432A">
            <w:pPr>
              <w:pStyle w:val="Table"/>
            </w:pPr>
            <w:r>
              <w:lastRenderedPageBreak/>
              <w:t>MapleStory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D33626E" w14:textId="77777777" w:rsidR="00AF432A" w:rsidRDefault="00AF432A" w:rsidP="00AF432A">
            <w:pPr>
              <w:pStyle w:val="Table"/>
            </w:pPr>
            <w:r>
              <w:t>Game online 2D màn hình ngang có nhiệm vụ, party, trang bị, lớp nhân vật</w:t>
            </w:r>
          </w:p>
        </w:tc>
        <w:tc>
          <w:tcPr>
            <w:tcW w:w="3679" w:type="dxa"/>
            <w:tcBorders>
              <w:top w:val="single" w:sz="4" w:space="0" w:color="auto"/>
              <w:left w:val="single" w:sz="4" w:space="0" w:color="auto"/>
              <w:bottom w:val="single" w:sz="4" w:space="0" w:color="auto"/>
              <w:right w:val="single" w:sz="4" w:space="0" w:color="auto"/>
            </w:tcBorders>
            <w:vAlign w:val="center"/>
            <w:hideMark/>
          </w:tcPr>
          <w:p w14:paraId="7753E156" w14:textId="77777777" w:rsidR="00AF432A" w:rsidRDefault="00AF432A" w:rsidP="00AF432A">
            <w:pPr>
              <w:pStyle w:val="Table"/>
            </w:pPr>
            <w:r>
              <w:t>Cần tổ chức hệ thống RPG dài hạn và tương tác nhiều người chơi</w:t>
            </w:r>
          </w:p>
        </w:tc>
      </w:tr>
      <w:tr w:rsidR="00AF432A" w14:paraId="72B5610C" w14:textId="77777777" w:rsidTr="00AF432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46A35902" w14:textId="77777777" w:rsidR="00AF432A" w:rsidRDefault="00AF432A" w:rsidP="00AF432A">
            <w:pPr>
              <w:pStyle w:val="Table"/>
            </w:pPr>
            <w:r>
              <w:t>LangLa</w:t>
            </w:r>
          </w:p>
        </w:tc>
        <w:tc>
          <w:tcPr>
            <w:tcW w:w="3685" w:type="dxa"/>
            <w:tcBorders>
              <w:top w:val="single" w:sz="4" w:space="0" w:color="auto"/>
              <w:left w:val="single" w:sz="4" w:space="0" w:color="auto"/>
              <w:bottom w:val="single" w:sz="4" w:space="0" w:color="auto"/>
              <w:right w:val="single" w:sz="4" w:space="0" w:color="auto"/>
            </w:tcBorders>
            <w:vAlign w:val="center"/>
            <w:hideMark/>
          </w:tcPr>
          <w:p w14:paraId="039A7B58" w14:textId="77777777" w:rsidR="00AF432A" w:rsidRDefault="00AF432A" w:rsidP="00AF432A">
            <w:pPr>
              <w:pStyle w:val="Table"/>
            </w:pPr>
            <w:r>
              <w:t>Có yếu tố Ngũ Hành, chiến đấu online và cộng đồng người chơi Việt Nam</w:t>
            </w:r>
          </w:p>
        </w:tc>
        <w:tc>
          <w:tcPr>
            <w:tcW w:w="3679" w:type="dxa"/>
            <w:tcBorders>
              <w:top w:val="single" w:sz="4" w:space="0" w:color="auto"/>
              <w:left w:val="single" w:sz="4" w:space="0" w:color="auto"/>
              <w:bottom w:val="single" w:sz="4" w:space="0" w:color="auto"/>
              <w:right w:val="single" w:sz="4" w:space="0" w:color="auto"/>
            </w:tcBorders>
            <w:vAlign w:val="center"/>
            <w:hideMark/>
          </w:tcPr>
          <w:p w14:paraId="587A9BBC" w14:textId="77777777" w:rsidR="00AF432A" w:rsidRDefault="00AF432A" w:rsidP="00AF432A">
            <w:pPr>
              <w:pStyle w:val="Table"/>
            </w:pPr>
            <w:r>
              <w:t>Có thể tham khảo cách đưa hệ nguyên tố vào gameplay gần gũi với người chơi Việt</w:t>
            </w:r>
          </w:p>
        </w:tc>
      </w:tr>
    </w:tbl>
    <w:p w14:paraId="3358FCD3" w14:textId="77777777" w:rsidR="00AF432A" w:rsidRDefault="00AF432A" w:rsidP="00AF432A">
      <w:pPr>
        <w:rPr>
          <w:sz w:val="26"/>
          <w:szCs w:val="26"/>
        </w:rPr>
      </w:pPr>
      <w:r>
        <w:t xml:space="preserve"> </w:t>
      </w:r>
    </w:p>
    <w:p w14:paraId="62BCABAE" w14:textId="77E8010B" w:rsidR="00AF432A" w:rsidRDefault="00AF432A" w:rsidP="00AF432A">
      <w:pPr>
        <w:rPr>
          <w:lang w:val="en-US" w:eastAsia="en-AU"/>
        </w:rPr>
      </w:pPr>
      <w:r>
        <w:t>Qua khảo sát, có thể rút ra rằng Mutants Arena cần tập trung vào bốn yếu tố: điều khiển nhân vật dễ phản hồi, combat có chiều sâu, phát triển nhân vật có tính lựa chọn và kiến trúc multiplayer đủ an toàn. Hệ thống Gene được đặt ở trung tâm để tạo sự khác biệt so với mô hình tăng cấp và trang bị truyền thống.</w:t>
      </w:r>
    </w:p>
    <w:p w14:paraId="268B2BD5" w14:textId="77777777" w:rsidR="00AF432A" w:rsidRPr="00AF432A" w:rsidRDefault="00AF432A" w:rsidP="00AF432A">
      <w:pPr>
        <w:rPr>
          <w:lang w:val="en-US" w:eastAsia="en-AU"/>
        </w:rPr>
      </w:pPr>
    </w:p>
    <w:p w14:paraId="26EE7082" w14:textId="476685D7" w:rsidR="00D52B35" w:rsidRPr="00D52B35" w:rsidRDefault="00CF2FFF" w:rsidP="00CF2FFF">
      <w:pPr>
        <w:pStyle w:val="Heading2"/>
        <w:rPr>
          <w:lang w:val="en-US"/>
        </w:rPr>
      </w:pPr>
      <w:bookmarkStart w:id="22" w:name="_Toc216882161"/>
      <w:r w:rsidRPr="00CF2FFF">
        <w:t xml:space="preserve">Kiến trúc Client-Server cho game multiplayer </w:t>
      </w:r>
      <w:bookmarkEnd w:id="22"/>
    </w:p>
    <w:p w14:paraId="5B12BB22" w14:textId="77777777" w:rsidR="00AF432A" w:rsidRPr="00AF432A" w:rsidRDefault="00CF2FFF" w:rsidP="00CF2FFF">
      <w:pPr>
        <w:pStyle w:val="Heading3"/>
        <w:rPr>
          <w:lang w:bidi="ar-SA"/>
        </w:rPr>
      </w:pPr>
      <w:bookmarkStart w:id="23" w:name="_Toc216882162"/>
      <w:r w:rsidRPr="00CF2FFF">
        <w:rPr>
          <w:lang w:val="en-US"/>
        </w:rPr>
        <w:t xml:space="preserve"> </w:t>
      </w:r>
      <w:bookmarkEnd w:id="23"/>
      <w:r w:rsidRPr="00CF2FFF">
        <w:t xml:space="preserve">Các mô hình mạng trong game multiplayer </w:t>
      </w:r>
    </w:p>
    <w:p w14:paraId="502DA7A7" w14:textId="63D0C497" w:rsidR="00BC1468" w:rsidRPr="00CF2FFF" w:rsidRDefault="00BC1468" w:rsidP="00AF432A">
      <w:pPr>
        <w:pStyle w:val="Heading3"/>
        <w:numPr>
          <w:ilvl w:val="0"/>
          <w:numId w:val="0"/>
        </w:numPr>
        <w:rPr>
          <w:lang w:bidi="ar-SA"/>
        </w:rPr>
      </w:pPr>
      <w:r w:rsidRPr="00CF2FFF">
        <w:t>Định danh hồ sơ: Mỗi yêu cầu bồi thường được cấp một mã định danh duy nhất.</w:t>
      </w:r>
    </w:p>
    <w:p w14:paraId="474C6A1D" w14:textId="280110FC" w:rsidR="00CF2FFF" w:rsidRDefault="00CF2FFF" w:rsidP="00AF432A">
      <w:pPr>
        <w:rPr>
          <w:lang w:val="en-US"/>
        </w:rPr>
      </w:pPr>
      <w:bookmarkStart w:id="24" w:name="_Toc216882163"/>
      <w:r>
        <w:t>Game multiplayer có thể được xây dựng theo nhiều mô hình kiến trúc mạng, mỗi mô hình có ưu điểm và nhược điểm tùy thuộc vào quy mô, yêu cầu bảo mật và ngân sách vận hành. Bảng 1.0 so sánh ba mô hình phổ biến, từ đó làm rõ lý do lựa chọn áp dụng cho đề tài Mutants Arena.</w:t>
      </w:r>
    </w:p>
    <w:p w14:paraId="723E2D40" w14:textId="7D45C4EA" w:rsidR="00CF2FFF" w:rsidRPr="00AF432A" w:rsidRDefault="00CF2FFF" w:rsidP="00AF432A">
      <w:pPr>
        <w:pStyle w:val="Tnbng"/>
      </w:pPr>
      <w:r w:rsidRPr="00AF432A">
        <w:t>Bảng 1.</w:t>
      </w:r>
      <w:r w:rsidR="00F724E3">
        <w:rPr>
          <w:lang w:val="en-US"/>
        </w:rPr>
        <w:t>6</w:t>
      </w:r>
      <w:r w:rsidRPr="00AF432A">
        <w:t>: So sánh các mô hình mạng trong game multiplayer</w:t>
      </w:r>
    </w:p>
    <w:tbl>
      <w:tblPr>
        <w:tblStyle w:val="TableGrid"/>
        <w:tblW w:w="0" w:type="auto"/>
        <w:jc w:val="center"/>
        <w:tblLook w:val="04A0" w:firstRow="1" w:lastRow="0" w:firstColumn="1" w:lastColumn="0" w:noHBand="0" w:noVBand="1"/>
      </w:tblPr>
      <w:tblGrid>
        <w:gridCol w:w="2268"/>
        <w:gridCol w:w="2268"/>
        <w:gridCol w:w="2268"/>
        <w:gridCol w:w="2268"/>
      </w:tblGrid>
      <w:tr w:rsidR="00CF2FFF" w14:paraId="4B326F68" w14:textId="77777777" w:rsidTr="003F311D">
        <w:trPr>
          <w:jc w:val="center"/>
        </w:trPr>
        <w:tc>
          <w:tcPr>
            <w:tcW w:w="2268" w:type="dxa"/>
            <w:shd w:val="clear" w:color="auto" w:fill="D9EAF7"/>
            <w:vAlign w:val="center"/>
          </w:tcPr>
          <w:p w14:paraId="5B7A64BB" w14:textId="77777777" w:rsidR="00CF2FFF" w:rsidRPr="00CF2FFF" w:rsidRDefault="00CF2FFF" w:rsidP="005C6CC1">
            <w:pPr>
              <w:ind w:firstLine="0"/>
            </w:pPr>
            <w:r w:rsidRPr="00CF2FFF">
              <w:rPr>
                <w:rFonts w:eastAsia="Times New Roman"/>
                <w:b/>
              </w:rPr>
              <w:t>Tiêu chí</w:t>
            </w:r>
          </w:p>
        </w:tc>
        <w:tc>
          <w:tcPr>
            <w:tcW w:w="2268" w:type="dxa"/>
            <w:shd w:val="clear" w:color="auto" w:fill="D9EAF7"/>
            <w:vAlign w:val="center"/>
          </w:tcPr>
          <w:p w14:paraId="017735CD" w14:textId="77777777" w:rsidR="00CF2FFF" w:rsidRPr="00CF2FFF" w:rsidRDefault="00CF2FFF" w:rsidP="005C6CC1">
            <w:pPr>
              <w:ind w:firstLine="0"/>
            </w:pPr>
            <w:r w:rsidRPr="00CF2FFF">
              <w:rPr>
                <w:rFonts w:eastAsia="Times New Roman"/>
                <w:b/>
              </w:rPr>
              <w:t>Peer-to-Peer (P2P)</w:t>
            </w:r>
          </w:p>
        </w:tc>
        <w:tc>
          <w:tcPr>
            <w:tcW w:w="2268" w:type="dxa"/>
            <w:shd w:val="clear" w:color="auto" w:fill="D9EAF7"/>
            <w:vAlign w:val="center"/>
          </w:tcPr>
          <w:p w14:paraId="5557A11C" w14:textId="77777777" w:rsidR="00CF2FFF" w:rsidRPr="00CF2FFF" w:rsidRDefault="00CF2FFF" w:rsidP="005C6CC1">
            <w:pPr>
              <w:ind w:firstLine="24"/>
            </w:pPr>
            <w:r w:rsidRPr="00CF2FFF">
              <w:rPr>
                <w:rFonts w:eastAsia="Times New Roman"/>
                <w:b/>
              </w:rPr>
              <w:t>Listen Server</w:t>
            </w:r>
          </w:p>
        </w:tc>
        <w:tc>
          <w:tcPr>
            <w:tcW w:w="2268" w:type="dxa"/>
            <w:shd w:val="clear" w:color="auto" w:fill="D9EAF7"/>
            <w:vAlign w:val="center"/>
          </w:tcPr>
          <w:p w14:paraId="1DCC8C63" w14:textId="77777777" w:rsidR="00CF2FFF" w:rsidRPr="00CF2FFF" w:rsidRDefault="00CF2FFF" w:rsidP="005C6CC1">
            <w:pPr>
              <w:ind w:firstLine="32"/>
            </w:pPr>
            <w:r w:rsidRPr="00CF2FFF">
              <w:rPr>
                <w:rFonts w:eastAsia="Times New Roman"/>
                <w:b/>
              </w:rPr>
              <w:t>Dedicated Server</w:t>
            </w:r>
          </w:p>
        </w:tc>
      </w:tr>
      <w:tr w:rsidR="00CF2FFF" w14:paraId="3E719D2D" w14:textId="77777777" w:rsidTr="003F311D">
        <w:trPr>
          <w:jc w:val="center"/>
        </w:trPr>
        <w:tc>
          <w:tcPr>
            <w:tcW w:w="2268" w:type="dxa"/>
            <w:vAlign w:val="center"/>
          </w:tcPr>
          <w:p w14:paraId="68E8C085" w14:textId="77777777" w:rsidR="00CF2FFF" w:rsidRPr="00CF2FFF" w:rsidRDefault="00CF2FFF" w:rsidP="00126E73">
            <w:pPr>
              <w:ind w:firstLine="0"/>
              <w:jc w:val="left"/>
            </w:pPr>
            <w:r w:rsidRPr="00CF2FFF">
              <w:rPr>
                <w:rFonts w:eastAsia="Times New Roman"/>
              </w:rPr>
              <w:t>Server chuyên dụng</w:t>
            </w:r>
          </w:p>
        </w:tc>
        <w:tc>
          <w:tcPr>
            <w:tcW w:w="2268" w:type="dxa"/>
            <w:vAlign w:val="center"/>
          </w:tcPr>
          <w:p w14:paraId="442EA30E" w14:textId="77777777" w:rsidR="00CF2FFF" w:rsidRPr="00CF2FFF" w:rsidRDefault="00CF2FFF" w:rsidP="005C6CC1">
            <w:pPr>
              <w:ind w:firstLine="0"/>
            </w:pPr>
            <w:r w:rsidRPr="00CF2FFF">
              <w:rPr>
                <w:rFonts w:eastAsia="Times New Roman"/>
              </w:rPr>
              <w:t>Không</w:t>
            </w:r>
          </w:p>
        </w:tc>
        <w:tc>
          <w:tcPr>
            <w:tcW w:w="2268" w:type="dxa"/>
            <w:vAlign w:val="center"/>
          </w:tcPr>
          <w:p w14:paraId="4C3229C6" w14:textId="77777777" w:rsidR="00CF2FFF" w:rsidRPr="00CF2FFF" w:rsidRDefault="00CF2FFF" w:rsidP="005C6CC1">
            <w:pPr>
              <w:ind w:firstLine="24"/>
            </w:pPr>
            <w:r w:rsidRPr="00CF2FFF">
              <w:rPr>
                <w:rFonts w:eastAsia="Times New Roman"/>
              </w:rPr>
              <w:t>Không (host = client)</w:t>
            </w:r>
          </w:p>
        </w:tc>
        <w:tc>
          <w:tcPr>
            <w:tcW w:w="2268" w:type="dxa"/>
            <w:vAlign w:val="center"/>
          </w:tcPr>
          <w:p w14:paraId="3B797B07" w14:textId="77777777" w:rsidR="00CF2FFF" w:rsidRPr="00CF2FFF" w:rsidRDefault="00CF2FFF" w:rsidP="005C6CC1">
            <w:pPr>
              <w:ind w:firstLine="32"/>
            </w:pPr>
            <w:r w:rsidRPr="00CF2FFF">
              <w:rPr>
                <w:rFonts w:eastAsia="Times New Roman"/>
              </w:rPr>
              <w:t>Có</w:t>
            </w:r>
          </w:p>
        </w:tc>
      </w:tr>
      <w:tr w:rsidR="00CF2FFF" w14:paraId="6A5E6700" w14:textId="77777777" w:rsidTr="003F311D">
        <w:trPr>
          <w:jc w:val="center"/>
        </w:trPr>
        <w:tc>
          <w:tcPr>
            <w:tcW w:w="2268" w:type="dxa"/>
            <w:vAlign w:val="center"/>
          </w:tcPr>
          <w:p w14:paraId="27A794D3" w14:textId="77777777" w:rsidR="00CF2FFF" w:rsidRPr="00CF2FFF" w:rsidRDefault="00CF2FFF" w:rsidP="005C6CC1">
            <w:pPr>
              <w:ind w:firstLine="0"/>
            </w:pPr>
            <w:r w:rsidRPr="00CF2FFF">
              <w:rPr>
                <w:rFonts w:eastAsia="Times New Roman"/>
              </w:rPr>
              <w:t>Chống gian lận</w:t>
            </w:r>
          </w:p>
        </w:tc>
        <w:tc>
          <w:tcPr>
            <w:tcW w:w="2268" w:type="dxa"/>
            <w:vAlign w:val="center"/>
          </w:tcPr>
          <w:p w14:paraId="63053572" w14:textId="77777777" w:rsidR="00CF2FFF" w:rsidRPr="00CF2FFF" w:rsidRDefault="00CF2FFF" w:rsidP="005C6CC1">
            <w:pPr>
              <w:ind w:firstLine="0"/>
            </w:pPr>
            <w:r w:rsidRPr="00CF2FFF">
              <w:rPr>
                <w:rFonts w:eastAsia="Times New Roman"/>
              </w:rPr>
              <w:t>Yếu</w:t>
            </w:r>
          </w:p>
        </w:tc>
        <w:tc>
          <w:tcPr>
            <w:tcW w:w="2268" w:type="dxa"/>
            <w:vAlign w:val="center"/>
          </w:tcPr>
          <w:p w14:paraId="59E04B9A" w14:textId="77777777" w:rsidR="00CF2FFF" w:rsidRPr="00CF2FFF" w:rsidRDefault="00CF2FFF" w:rsidP="005C6CC1">
            <w:pPr>
              <w:ind w:firstLine="24"/>
            </w:pPr>
            <w:r w:rsidRPr="00CF2FFF">
              <w:rPr>
                <w:rFonts w:eastAsia="Times New Roman"/>
              </w:rPr>
              <w:t>Yếu</w:t>
            </w:r>
          </w:p>
        </w:tc>
        <w:tc>
          <w:tcPr>
            <w:tcW w:w="2268" w:type="dxa"/>
            <w:vAlign w:val="center"/>
          </w:tcPr>
          <w:p w14:paraId="0CC13016" w14:textId="77777777" w:rsidR="00CF2FFF" w:rsidRPr="00CF2FFF" w:rsidRDefault="00CF2FFF" w:rsidP="005C6CC1">
            <w:pPr>
              <w:ind w:firstLine="32"/>
            </w:pPr>
            <w:r w:rsidRPr="00CF2FFF">
              <w:rPr>
                <w:rFonts w:eastAsia="Times New Roman"/>
              </w:rPr>
              <w:t>Tốt</w:t>
            </w:r>
          </w:p>
        </w:tc>
      </w:tr>
      <w:tr w:rsidR="00CF2FFF" w14:paraId="7711BEAB" w14:textId="77777777" w:rsidTr="003F311D">
        <w:trPr>
          <w:jc w:val="center"/>
        </w:trPr>
        <w:tc>
          <w:tcPr>
            <w:tcW w:w="2268" w:type="dxa"/>
            <w:vAlign w:val="center"/>
          </w:tcPr>
          <w:p w14:paraId="42A24EE1" w14:textId="77777777" w:rsidR="00CF2FFF" w:rsidRPr="00CF2FFF" w:rsidRDefault="00CF2FFF" w:rsidP="005C6CC1">
            <w:pPr>
              <w:ind w:firstLine="0"/>
            </w:pPr>
            <w:r w:rsidRPr="00CF2FFF">
              <w:rPr>
                <w:rFonts w:eastAsia="Times New Roman"/>
              </w:rPr>
              <w:t>Host advantage</w:t>
            </w:r>
          </w:p>
        </w:tc>
        <w:tc>
          <w:tcPr>
            <w:tcW w:w="2268" w:type="dxa"/>
            <w:vAlign w:val="center"/>
          </w:tcPr>
          <w:p w14:paraId="67B8EC72" w14:textId="77777777" w:rsidR="00CF2FFF" w:rsidRPr="00CF2FFF" w:rsidRDefault="00CF2FFF" w:rsidP="005C6CC1">
            <w:pPr>
              <w:ind w:firstLine="0"/>
            </w:pPr>
            <w:r w:rsidRPr="00CF2FFF">
              <w:rPr>
                <w:rFonts w:eastAsia="Times New Roman"/>
              </w:rPr>
              <w:t>Có</w:t>
            </w:r>
          </w:p>
        </w:tc>
        <w:tc>
          <w:tcPr>
            <w:tcW w:w="2268" w:type="dxa"/>
            <w:vAlign w:val="center"/>
          </w:tcPr>
          <w:p w14:paraId="3C53C208" w14:textId="77777777" w:rsidR="00CF2FFF" w:rsidRPr="00CF2FFF" w:rsidRDefault="00CF2FFF" w:rsidP="005C6CC1">
            <w:pPr>
              <w:ind w:firstLine="24"/>
            </w:pPr>
            <w:r w:rsidRPr="00CF2FFF">
              <w:rPr>
                <w:rFonts w:eastAsia="Times New Roman"/>
              </w:rPr>
              <w:t>Có</w:t>
            </w:r>
          </w:p>
        </w:tc>
        <w:tc>
          <w:tcPr>
            <w:tcW w:w="2268" w:type="dxa"/>
            <w:vAlign w:val="center"/>
          </w:tcPr>
          <w:p w14:paraId="744786F8" w14:textId="77777777" w:rsidR="00CF2FFF" w:rsidRPr="00CF2FFF" w:rsidRDefault="00CF2FFF" w:rsidP="005C6CC1">
            <w:pPr>
              <w:ind w:firstLine="32"/>
            </w:pPr>
            <w:r w:rsidRPr="00CF2FFF">
              <w:rPr>
                <w:rFonts w:eastAsia="Times New Roman"/>
              </w:rPr>
              <w:t>Không</w:t>
            </w:r>
          </w:p>
        </w:tc>
      </w:tr>
      <w:tr w:rsidR="00CF2FFF" w14:paraId="42F732D3" w14:textId="77777777" w:rsidTr="003F311D">
        <w:trPr>
          <w:jc w:val="center"/>
        </w:trPr>
        <w:tc>
          <w:tcPr>
            <w:tcW w:w="2268" w:type="dxa"/>
            <w:vAlign w:val="center"/>
          </w:tcPr>
          <w:p w14:paraId="7ECC9995" w14:textId="77777777" w:rsidR="00CF2FFF" w:rsidRPr="00CF2FFF" w:rsidRDefault="00CF2FFF" w:rsidP="005C6CC1">
            <w:pPr>
              <w:ind w:firstLine="0"/>
            </w:pPr>
            <w:r w:rsidRPr="00CF2FFF">
              <w:rPr>
                <w:rFonts w:eastAsia="Times New Roman"/>
              </w:rPr>
              <w:t>Chi phí vận hành</w:t>
            </w:r>
          </w:p>
        </w:tc>
        <w:tc>
          <w:tcPr>
            <w:tcW w:w="2268" w:type="dxa"/>
            <w:vAlign w:val="center"/>
          </w:tcPr>
          <w:p w14:paraId="0A2CE5E3" w14:textId="77777777" w:rsidR="00CF2FFF" w:rsidRPr="00CF2FFF" w:rsidRDefault="00CF2FFF" w:rsidP="005C6CC1">
            <w:pPr>
              <w:ind w:firstLine="0"/>
            </w:pPr>
            <w:r w:rsidRPr="00CF2FFF">
              <w:rPr>
                <w:rFonts w:eastAsia="Times New Roman"/>
              </w:rPr>
              <w:t>Thấp</w:t>
            </w:r>
          </w:p>
        </w:tc>
        <w:tc>
          <w:tcPr>
            <w:tcW w:w="2268" w:type="dxa"/>
            <w:vAlign w:val="center"/>
          </w:tcPr>
          <w:p w14:paraId="777BF992" w14:textId="77777777" w:rsidR="00CF2FFF" w:rsidRPr="00CF2FFF" w:rsidRDefault="00CF2FFF" w:rsidP="005C6CC1">
            <w:pPr>
              <w:ind w:firstLine="24"/>
            </w:pPr>
            <w:r w:rsidRPr="00CF2FFF">
              <w:rPr>
                <w:rFonts w:eastAsia="Times New Roman"/>
              </w:rPr>
              <w:t>Thấp</w:t>
            </w:r>
          </w:p>
        </w:tc>
        <w:tc>
          <w:tcPr>
            <w:tcW w:w="2268" w:type="dxa"/>
            <w:vAlign w:val="center"/>
          </w:tcPr>
          <w:p w14:paraId="6A225A83" w14:textId="77777777" w:rsidR="00CF2FFF" w:rsidRPr="00CF2FFF" w:rsidRDefault="00CF2FFF" w:rsidP="005C6CC1">
            <w:pPr>
              <w:ind w:firstLine="32"/>
            </w:pPr>
            <w:r w:rsidRPr="00CF2FFF">
              <w:rPr>
                <w:rFonts w:eastAsia="Times New Roman"/>
              </w:rPr>
              <w:t>Trung bình</w:t>
            </w:r>
          </w:p>
        </w:tc>
      </w:tr>
      <w:tr w:rsidR="00CF2FFF" w14:paraId="0D149D1C" w14:textId="77777777" w:rsidTr="003F311D">
        <w:trPr>
          <w:jc w:val="center"/>
        </w:trPr>
        <w:tc>
          <w:tcPr>
            <w:tcW w:w="2268" w:type="dxa"/>
            <w:vAlign w:val="center"/>
          </w:tcPr>
          <w:p w14:paraId="20659D53" w14:textId="77777777" w:rsidR="00CF2FFF" w:rsidRPr="00CF2FFF" w:rsidRDefault="00CF2FFF" w:rsidP="005C6CC1">
            <w:pPr>
              <w:ind w:firstLine="0"/>
            </w:pPr>
            <w:r w:rsidRPr="00CF2FFF">
              <w:rPr>
                <w:rFonts w:eastAsia="Times New Roman"/>
              </w:rPr>
              <w:t>Độ tin cậy</w:t>
            </w:r>
          </w:p>
        </w:tc>
        <w:tc>
          <w:tcPr>
            <w:tcW w:w="2268" w:type="dxa"/>
            <w:vAlign w:val="center"/>
          </w:tcPr>
          <w:p w14:paraId="7551365E" w14:textId="77777777" w:rsidR="00CF2FFF" w:rsidRPr="00CF2FFF" w:rsidRDefault="00CF2FFF" w:rsidP="00126E73">
            <w:pPr>
              <w:ind w:firstLine="0"/>
              <w:jc w:val="left"/>
            </w:pPr>
            <w:r w:rsidRPr="00CF2FFF">
              <w:rPr>
                <w:rFonts w:eastAsia="Times New Roman"/>
              </w:rPr>
              <w:t>Thấp (phụ thuộc host)</w:t>
            </w:r>
          </w:p>
        </w:tc>
        <w:tc>
          <w:tcPr>
            <w:tcW w:w="2268" w:type="dxa"/>
            <w:vAlign w:val="center"/>
          </w:tcPr>
          <w:p w14:paraId="479F9D59" w14:textId="77777777" w:rsidR="00CF2FFF" w:rsidRPr="00CF2FFF" w:rsidRDefault="00CF2FFF" w:rsidP="005C6CC1">
            <w:pPr>
              <w:ind w:firstLine="24"/>
            </w:pPr>
            <w:r w:rsidRPr="00CF2FFF">
              <w:rPr>
                <w:rFonts w:eastAsia="Times New Roman"/>
              </w:rPr>
              <w:t>Thấp</w:t>
            </w:r>
          </w:p>
        </w:tc>
        <w:tc>
          <w:tcPr>
            <w:tcW w:w="2268" w:type="dxa"/>
            <w:vAlign w:val="center"/>
          </w:tcPr>
          <w:p w14:paraId="51643A12" w14:textId="77777777" w:rsidR="00CF2FFF" w:rsidRPr="00CF2FFF" w:rsidRDefault="00CF2FFF" w:rsidP="005C6CC1">
            <w:pPr>
              <w:ind w:firstLine="32"/>
            </w:pPr>
            <w:r w:rsidRPr="00CF2FFF">
              <w:rPr>
                <w:rFonts w:eastAsia="Times New Roman"/>
              </w:rPr>
              <w:t>Cao</w:t>
            </w:r>
          </w:p>
        </w:tc>
      </w:tr>
      <w:tr w:rsidR="00CF2FFF" w14:paraId="15E55F66" w14:textId="77777777" w:rsidTr="003F311D">
        <w:trPr>
          <w:jc w:val="center"/>
        </w:trPr>
        <w:tc>
          <w:tcPr>
            <w:tcW w:w="2268" w:type="dxa"/>
            <w:vAlign w:val="center"/>
          </w:tcPr>
          <w:p w14:paraId="6ADBE31B" w14:textId="77777777" w:rsidR="00CF2FFF" w:rsidRPr="00CF2FFF" w:rsidRDefault="00CF2FFF" w:rsidP="005C6CC1">
            <w:pPr>
              <w:ind w:firstLine="0"/>
            </w:pPr>
            <w:r w:rsidRPr="00CF2FFF">
              <w:rPr>
                <w:rFonts w:eastAsia="Times New Roman"/>
              </w:rPr>
              <w:t>Phù hợp quy mô</w:t>
            </w:r>
          </w:p>
        </w:tc>
        <w:tc>
          <w:tcPr>
            <w:tcW w:w="2268" w:type="dxa"/>
            <w:vAlign w:val="center"/>
          </w:tcPr>
          <w:p w14:paraId="10A47BE5" w14:textId="77777777" w:rsidR="00CF2FFF" w:rsidRPr="00CF2FFF" w:rsidRDefault="00CF2FFF" w:rsidP="00126E73">
            <w:pPr>
              <w:ind w:firstLine="0"/>
              <w:jc w:val="left"/>
            </w:pPr>
            <w:r w:rsidRPr="00CF2FFF">
              <w:rPr>
                <w:rFonts w:eastAsia="Times New Roman"/>
              </w:rPr>
              <w:t>Nhỏ, không thương mại</w:t>
            </w:r>
          </w:p>
        </w:tc>
        <w:tc>
          <w:tcPr>
            <w:tcW w:w="2268" w:type="dxa"/>
            <w:vAlign w:val="center"/>
          </w:tcPr>
          <w:p w14:paraId="1131C80D" w14:textId="77777777" w:rsidR="00CF2FFF" w:rsidRPr="00CF2FFF" w:rsidRDefault="00CF2FFF" w:rsidP="005C6CC1">
            <w:pPr>
              <w:ind w:firstLine="24"/>
            </w:pPr>
            <w:r w:rsidRPr="00CF2FFF">
              <w:rPr>
                <w:rFonts w:eastAsia="Times New Roman"/>
              </w:rPr>
              <w:t>Dev/test</w:t>
            </w:r>
          </w:p>
        </w:tc>
        <w:tc>
          <w:tcPr>
            <w:tcW w:w="2268" w:type="dxa"/>
            <w:vAlign w:val="center"/>
          </w:tcPr>
          <w:p w14:paraId="3DD4559E" w14:textId="77777777" w:rsidR="00CF2FFF" w:rsidRPr="00CF2FFF" w:rsidRDefault="00CF2FFF" w:rsidP="005C6CC1">
            <w:pPr>
              <w:ind w:firstLine="32"/>
            </w:pPr>
            <w:r w:rsidRPr="00CF2FFF">
              <w:rPr>
                <w:rFonts w:eastAsia="Times New Roman"/>
              </w:rPr>
              <w:t>Thương mại</w:t>
            </w:r>
          </w:p>
        </w:tc>
      </w:tr>
    </w:tbl>
    <w:p w14:paraId="716B0C03" w14:textId="13D0D877" w:rsidR="005C6CC1" w:rsidRDefault="005C6CC1" w:rsidP="005C6CC1">
      <w:pPr>
        <w:pStyle w:val="Heading4"/>
      </w:pPr>
      <w:r>
        <w:t>Mô hình Peer-to-Peer (P2P)</w:t>
      </w:r>
    </w:p>
    <w:p w14:paraId="32B8C1A8" w14:textId="77777777" w:rsidR="005C6CC1" w:rsidRDefault="005C6CC1" w:rsidP="005C6CC1">
      <w:r>
        <w:t xml:space="preserve">Trong mô hình P2P, các máy client kết nối trực tiếp với nhau mà không có server trung tâm. Một người chơi đóng vai trò "host" — vừa là client vừa chạy logic </w:t>
      </w:r>
      <w:r>
        <w:lastRenderedPageBreak/>
        <w:t>game cục bộ, các client còn lại kết nối vào host và nhận trạng thái game từ đó. Ưu điểm là không cần chi phí thuê server. Tuy nhiên, nhược điểm nghiêm trọng làm P2P không phù hợp cho đề tài: host có lợi thế không công bằng (host advantage), không thể chống gian lận do logic chạy trên máy người chơi, và game sụp đổ khi host ngắt kết nối.</w:t>
      </w:r>
    </w:p>
    <w:p w14:paraId="74EA1987" w14:textId="10871599" w:rsidR="005C6CC1" w:rsidRDefault="005C6CC1" w:rsidP="005C6CC1">
      <w:pPr>
        <w:pStyle w:val="Heading4"/>
      </w:pPr>
      <w:r>
        <w:t>Mô hình Listen Server</w:t>
      </w:r>
    </w:p>
    <w:p w14:paraId="53E24588" w14:textId="77777777" w:rsidR="005C6CC1" w:rsidRDefault="005C6CC1" w:rsidP="005C6CC1">
      <w:r>
        <w:t>Listen Server là mô hình trung gian: một người chơi vừa là client vừa chạy server, các client khác kết nối vào. Phù hợp cho giai đoạn phát triển và thử nghiệm nội bộ vì không cần server riêng, nhưng vẫn mang đầy đủ nhược điểm của P2P về host advantage và độ tin cậy.</w:t>
      </w:r>
    </w:p>
    <w:p w14:paraId="2A92450E" w14:textId="46C1E8A9" w:rsidR="005C6CC1" w:rsidRDefault="005C6CC1" w:rsidP="005C6CC1">
      <w:pPr>
        <w:pStyle w:val="Heading4"/>
      </w:pPr>
      <w:r>
        <w:t>Mô hình Dedicated Server — Lựa chọn của đề tài</w:t>
      </w:r>
    </w:p>
    <w:p w14:paraId="486FEAF9" w14:textId="77777777" w:rsidR="005C6CC1" w:rsidRDefault="005C6CC1" w:rsidP="005C6CC1">
      <w:r>
        <w:t xml:space="preserve">Trong mô hình Dedicated Server, một tiến trình server chuyên dụng chạy logic game hoàn toàn độc lập, không có người chơi nào trên đó. Tất cả client kết nối vào server này, server nhận input, tính toán kết quả, cập nhật trạng thái game và đồng bộ lại cho tất cả. </w:t>
      </w:r>
      <w:r>
        <w:rPr>
          <w:b/>
        </w:rPr>
        <w:t>Đề tài Mutants Arena áp dụng mô hình Dedicated Server</w:t>
      </w:r>
      <w:r>
        <w:t xml:space="preserve"> theo nguyên lý Server Authoritative — đây là lý do trực tiếp dẫn đến các quyết định thiết kế trong Chương 2 và 3:</w:t>
      </w:r>
    </w:p>
    <w:p w14:paraId="089637D7" w14:textId="77777777" w:rsidR="005C6CC1" w:rsidRDefault="005C6CC1" w:rsidP="005C6CC1">
      <w:r>
        <w:rPr>
          <w:b/>
        </w:rPr>
        <w:t>Chống gian lận</w:t>
      </w:r>
      <w:r>
        <w:t>: Mọi tính toán HP, sát thương, spawn item đều thực hiện trên server — client không thể giả mạo kết quả</w:t>
      </w:r>
    </w:p>
    <w:p w14:paraId="05E8DD5E" w14:textId="77777777" w:rsidR="005C6CC1" w:rsidRDefault="005C6CC1" w:rsidP="005C6CC1">
      <w:r>
        <w:rPr>
          <w:b/>
        </w:rPr>
        <w:t>Nhất quán trạng thái</w:t>
      </w:r>
      <w:r>
        <w:t>: Toàn bộ người chơi trong cùng zone nhìn thấy cùng một trạng thái game do server là nguồn sự thật duy nhất</w:t>
      </w:r>
    </w:p>
    <w:p w14:paraId="518123B5" w14:textId="77777777" w:rsidR="005C6CC1" w:rsidRDefault="005C6CC1" w:rsidP="005C6CC1">
      <w:r>
        <w:rPr>
          <w:b/>
        </w:rPr>
        <w:t>Không có host advantage</w:t>
      </w:r>
      <w:r>
        <w:t>: Server chạy độc lập trên VPS, mọi người chơi có điều kiện kết nối như nhau</w:t>
      </w:r>
    </w:p>
    <w:p w14:paraId="6243B84F" w14:textId="77777777" w:rsidR="005C6CC1" w:rsidRDefault="005C6CC1" w:rsidP="005C6CC1">
      <w:r>
        <w:rPr>
          <w:b/>
        </w:rPr>
        <w:t>Triển khai Docker</w:t>
      </w:r>
      <w:r>
        <w:t>: Build Unity Dedicated Server headless (Linux), đóng gói thành container và triển khai lên Linux VPS cùng API server và MariaDB trong Docker Compose</w:t>
      </w:r>
    </w:p>
    <w:p w14:paraId="5B029B92" w14:textId="77777777" w:rsidR="005C6CC1" w:rsidRDefault="005C6CC1" w:rsidP="005C6CC1">
      <w:r>
        <w:t>Unity NGO hỗ trợ cả Dedicated Server lẫn Listen Server với cùng codebase, nhờ các cờ IsServer / IsClient trong NetworkBehaviour. Trong quá trình phát triển cục bộ, đề tài sử dụng Listen Server để debug nhanh; khi triển khai production chuyển sang Dedicated Server bằng cách build theo target Dedicated Server trong Unity Build Settings mà không cần sửa code.</w:t>
      </w:r>
    </w:p>
    <w:p w14:paraId="79BF9044" w14:textId="77777777" w:rsidR="00CF2FFF" w:rsidRPr="00CF2FFF" w:rsidRDefault="00CF2FFF" w:rsidP="00CF2FFF">
      <w:pPr>
        <w:rPr>
          <w:lang w:val="en-US"/>
        </w:rPr>
      </w:pPr>
    </w:p>
    <w:p w14:paraId="50AC59D6" w14:textId="2EEBB203" w:rsidR="005C6CC1" w:rsidRPr="005C6CC1" w:rsidRDefault="005C6CC1" w:rsidP="005C6CC1">
      <w:pPr>
        <w:pStyle w:val="Heading3"/>
      </w:pPr>
      <w:r w:rsidRPr="005C6CC1">
        <w:lastRenderedPageBreak/>
        <w:t xml:space="preserve"> </w:t>
      </w:r>
      <w:bookmarkEnd w:id="24"/>
      <w:r w:rsidRPr="005C6CC1">
        <w:t>Kiến trúc Server Authoritative</w:t>
      </w:r>
    </w:p>
    <w:p w14:paraId="2E99474E" w14:textId="77777777" w:rsidR="005C6CC1" w:rsidRDefault="005C6CC1" w:rsidP="005C6CC1">
      <w:r>
        <w:t>Server Authoritative Architecture là nguyên lý thiết kế trong đó server là nguồn thông tin duy nhất và đáng tin cậy (single source of truth) về trạng thái game. Mọi quyết định quan trọng đều do server tính toán và xác nhận, client chỉ gửi input và nhận kết quả.</w:t>
      </w:r>
    </w:p>
    <w:p w14:paraId="4951454A" w14:textId="0431C134" w:rsidR="005C6CC1" w:rsidRDefault="005C6CC1" w:rsidP="005C6CC1">
      <w:pPr>
        <w:pStyle w:val="Heading4"/>
      </w:pPr>
      <w:r>
        <w:t>Nguyên tắc hoạt động</w:t>
      </w:r>
    </w:p>
    <w:p w14:paraId="4DDC0C70" w14:textId="77777777" w:rsidR="005C6CC1" w:rsidRDefault="005C6CC1" w:rsidP="005C6CC1">
      <w:r>
        <w:t>Theo nguyên tắc Server Authoritative, khi người chơi nhấn phím tấn công, client gửi yêu cầu lên server. Server nhận, kiểm tra tính hợp lệ (khoảng cách, cooldown, trạng thái...), tính toán sát thương, cập nhật HP enemy và broadcast kết quả về cho tất cả clients. Clients chỉ hiển thị kết quả nhận được. Luồng này được minh họa trong Hình 1.5.</w:t>
      </w:r>
    </w:p>
    <w:p w14:paraId="0DD5F563" w14:textId="2C6B8CCD" w:rsidR="005C6CC1" w:rsidRDefault="005C6CC1" w:rsidP="005C6CC1">
      <w:r>
        <w:rPr>
          <w:noProof/>
        </w:rPr>
        <w:drawing>
          <wp:inline distT="0" distB="0" distL="0" distR="0" wp14:anchorId="21E81DDE" wp14:editId="0AAFE6F2">
            <wp:extent cx="5922645" cy="3955415"/>
            <wp:effectExtent l="0" t="0" r="1905" b="6985"/>
            <wp:docPr id="1280303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2645" cy="3955415"/>
                    </a:xfrm>
                    <a:prstGeom prst="rect">
                      <a:avLst/>
                    </a:prstGeom>
                    <a:noFill/>
                    <a:ln>
                      <a:noFill/>
                    </a:ln>
                  </pic:spPr>
                </pic:pic>
              </a:graphicData>
            </a:graphic>
          </wp:inline>
        </w:drawing>
      </w:r>
    </w:p>
    <w:p w14:paraId="6433A27E" w14:textId="77777777" w:rsidR="005C6CC1" w:rsidRDefault="005C6CC1" w:rsidP="005C6CC1">
      <w:pPr>
        <w:pStyle w:val="Tnhnhv"/>
      </w:pPr>
      <w:r>
        <w:t>Hình 1.5: Luồng Server Authoritative — Client gửi input, Server xử lý và xác nhận, broadcast kết quả cho tất cả clients</w:t>
      </w:r>
    </w:p>
    <w:p w14:paraId="2BED9936" w14:textId="73A86B1B" w:rsidR="005C6CC1" w:rsidRDefault="005C6CC1" w:rsidP="005C6CC1">
      <w:pPr>
        <w:pStyle w:val="Heading4"/>
      </w:pPr>
      <w:r>
        <w:t>Lợi ích bảo mật</w:t>
      </w:r>
    </w:p>
    <w:p w14:paraId="551B7380" w14:textId="77777777" w:rsidR="005C6CC1" w:rsidRDefault="005C6CC1" w:rsidP="005C6CC1">
      <w:pPr>
        <w:pStyle w:val="ListBullet"/>
      </w:pPr>
      <w:r>
        <w:t>Kiến trúc Server Authoritative ngăn chặn hầu hết hình thức gian lận phổ biến:</w:t>
      </w:r>
    </w:p>
    <w:p w14:paraId="192AC8E6" w14:textId="77777777" w:rsidR="005C6CC1" w:rsidRDefault="005C6CC1" w:rsidP="005C6CC1">
      <w:pPr>
        <w:pStyle w:val="ListBullet"/>
      </w:pPr>
      <w:r>
        <w:t>Không thể tự thay đổi HP bản thân hay enemy (god mode, HP hack) vì HP chỉ do server cập nhật</w:t>
      </w:r>
    </w:p>
    <w:p w14:paraId="1969D967" w14:textId="77777777" w:rsidR="005C6CC1" w:rsidRDefault="005C6CC1" w:rsidP="005C6CC1">
      <w:pPr>
        <w:pStyle w:val="ListBullet"/>
      </w:pPr>
      <w:r>
        <w:lastRenderedPageBreak/>
        <w:t>Không thể teleport hay tăng tốc (speed hack) vì server kiểm tra vị trí hợp lệ</w:t>
      </w:r>
    </w:p>
    <w:p w14:paraId="0CC60097" w14:textId="77777777" w:rsidR="005C6CC1" w:rsidRDefault="005C6CC1" w:rsidP="005C6CC1">
      <w:pPr>
        <w:pStyle w:val="ListBullet"/>
      </w:pPr>
      <w:r>
        <w:t>Không thể tự thêm vật phẩm hay vàng vì inventory chỉ do server cấp phát</w:t>
      </w:r>
    </w:p>
    <w:p w14:paraId="23114EDD" w14:textId="77777777" w:rsidR="005C6CC1" w:rsidRDefault="005C6CC1" w:rsidP="005C6CC1">
      <w:pPr>
        <w:pStyle w:val="ListBullet"/>
      </w:pPr>
      <w:r>
        <w:t>Không thể thay đổi kết quả sát thương vì tính toán chỉ xảy ra trên server</w:t>
      </w:r>
    </w:p>
    <w:p w14:paraId="6A0B3BFD" w14:textId="0BA1BFC2" w:rsidR="005C6CC1" w:rsidRDefault="005C6CC1" w:rsidP="005C6CC1">
      <w:pPr>
        <w:pStyle w:val="Heading4"/>
      </w:pPr>
      <w:r>
        <w:t>Client-side Prediction và Server Reconciliation</w:t>
      </w:r>
    </w:p>
    <w:p w14:paraId="3216C05F" w14:textId="072F0D19" w:rsidR="00CE2854" w:rsidRPr="003739F7" w:rsidRDefault="005C6CC1" w:rsidP="003739F7">
      <w:pPr>
        <w:rPr>
          <w:lang w:val="en-US"/>
        </w:rPr>
      </w:pPr>
      <w:r>
        <w:t xml:space="preserve">Nhược điểm của Server Authoritative thuần túy là input lag — người chơi phải đợi server phản hồi mới thấy kết quả, tạo cảm giác giật với kết nối latency cao. Giải pháp là </w:t>
      </w:r>
      <w:r>
        <w:rPr>
          <w:b/>
        </w:rPr>
        <w:t>Client-side Prediction</w:t>
      </w:r>
      <w:r>
        <w:t>: client áp dụng kết quả input ngay lập tức trên màn hình cục bộ (dự đoán server sẽ đồng ý), đồng thời gửi input lên server. Khi server phản hồi, client so sánh — nếu khớp thì không làm gì, nếu sai lệch thì điều chỉnh (Server Reconciliation) về giá trị đúng từ server. Kỹ thuật này tạo cảm giác responsive trong khi server vẫn là nguồn sự thật cuối cùng.</w:t>
      </w:r>
    </w:p>
    <w:p w14:paraId="6A9FEC8F" w14:textId="05EFE019" w:rsidR="006C64EE" w:rsidRPr="00623210" w:rsidRDefault="00623210" w:rsidP="00623210">
      <w:pPr>
        <w:pStyle w:val="Heading3"/>
        <w:rPr>
          <w:lang w:val="en-US"/>
        </w:rPr>
      </w:pPr>
      <w:r>
        <w:rPr>
          <w:sz w:val="26"/>
        </w:rPr>
        <w:t xml:space="preserve">. </w:t>
      </w:r>
      <w:r w:rsidRPr="00623210">
        <w:t>Xác thực người dùng với JWT</w:t>
      </w:r>
    </w:p>
    <w:p w14:paraId="2A57492B" w14:textId="77777777" w:rsidR="00623210" w:rsidRDefault="00623210" w:rsidP="00623210">
      <w:r>
        <w:t>JWT (JSON Web Token) là chuẩn mở theo đặc tả RFC 7519, cho phép truyền thông tin an toàn dưới dạng JSON object có ký số. JWT được sử dụng rộng rãi trong ứng dụng web và game hiện đại để xác thực người dùng và phân quyền API.</w:t>
      </w:r>
    </w:p>
    <w:p w14:paraId="719EBCE7" w14:textId="4248CF41" w:rsidR="00623210" w:rsidRDefault="00623210" w:rsidP="00623210">
      <w:pPr>
        <w:pStyle w:val="Heading4"/>
      </w:pPr>
      <w:r>
        <w:t>Cấu trúc JWT</w:t>
      </w:r>
    </w:p>
    <w:p w14:paraId="71C1D24A" w14:textId="77777777" w:rsidR="00623210" w:rsidRDefault="00623210" w:rsidP="00623210">
      <w:r>
        <w:t>JWT gồm ba phần ngăn cách bằng dấu chấm (.):</w:t>
      </w:r>
    </w:p>
    <w:p w14:paraId="33AD6223" w14:textId="77777777" w:rsidR="00623210" w:rsidRDefault="00623210" w:rsidP="00623210">
      <w:pPr>
        <w:pStyle w:val="ListBullet"/>
      </w:pPr>
      <w:r>
        <w:rPr>
          <w:b/>
        </w:rPr>
        <w:t>Header</w:t>
      </w:r>
      <w:r>
        <w:t>: JSON chứa loại token (</w:t>
      </w:r>
      <w:r>
        <w:rPr>
          <w:rFonts w:ascii="Courier New" w:eastAsia="Courier New" w:hAnsi="Courier New"/>
          <w:sz w:val="22"/>
        </w:rPr>
        <w:t>typ: "JWT"</w:t>
      </w:r>
      <w:r>
        <w:t>) và thuật toán ký (</w:t>
      </w:r>
      <w:r>
        <w:rPr>
          <w:rFonts w:ascii="Courier New" w:eastAsia="Courier New" w:hAnsi="Courier New"/>
          <w:sz w:val="22"/>
        </w:rPr>
        <w:t>alg: "HS256"</w:t>
      </w:r>
      <w:r>
        <w:t>), mã hóa Base64URL</w:t>
      </w:r>
    </w:p>
    <w:p w14:paraId="1D9A98EE" w14:textId="77777777" w:rsidR="00623210" w:rsidRDefault="00623210" w:rsidP="00623210">
      <w:pPr>
        <w:pStyle w:val="ListBullet"/>
      </w:pPr>
      <w:r>
        <w:rPr>
          <w:b/>
        </w:rPr>
        <w:t>Payload</w:t>
      </w:r>
      <w:r>
        <w:t>: JSON chứa các "claim" — user_id, username, thời hạn (exp), thời gian phát hành (iat). Cũng là Base64URL — không mã hóa bảo mật, chỉ encoding</w:t>
      </w:r>
    </w:p>
    <w:p w14:paraId="4EE9AF7D" w14:textId="77777777" w:rsidR="00623210" w:rsidRDefault="00623210" w:rsidP="00623210">
      <w:pPr>
        <w:pStyle w:val="ListBullet"/>
      </w:pPr>
      <w:r>
        <w:rPr>
          <w:b/>
        </w:rPr>
        <w:t>Signature</w:t>
      </w:r>
      <w:r>
        <w:t>: Chữ ký HMAC-SHA256 của (Header + "." + Payload) với secret key chỉ server biết. Đây là phần đảm bảo tính toàn vẹn — không có secret key thì không thể tạo chữ ký hợp lệ</w:t>
      </w:r>
    </w:p>
    <w:p w14:paraId="75FE1DC2" w14:textId="63FDF402" w:rsidR="00623210" w:rsidRDefault="00623210" w:rsidP="00623210">
      <w:pPr>
        <w:pStyle w:val="Heading4"/>
      </w:pPr>
      <w:r>
        <w:t>Luồng xác thực JWT trong game</w:t>
      </w:r>
    </w:p>
    <w:p w14:paraId="30C88307" w14:textId="7A08705E" w:rsidR="00623210" w:rsidRPr="00623210" w:rsidRDefault="00623210" w:rsidP="00623210">
      <w:pPr>
        <w:rPr>
          <w:lang w:val="en-US"/>
        </w:rPr>
      </w:pPr>
      <w:r>
        <w:t xml:space="preserve">Luồng xác thực JWT điển hình </w:t>
      </w:r>
      <w:r>
        <w:rPr>
          <w:lang w:val="en-US"/>
        </w:rPr>
        <w:t>:</w:t>
      </w:r>
    </w:p>
    <w:p w14:paraId="17577E95" w14:textId="77777777" w:rsidR="00623210" w:rsidRDefault="00623210" w:rsidP="00623210">
      <w:pPr>
        <w:pStyle w:val="ListBullet"/>
      </w:pPr>
      <w:r>
        <w:rPr>
          <w:b/>
        </w:rPr>
        <w:t>Bước 1</w:t>
      </w:r>
      <w:r>
        <w:t>: Client gửi username và password đến POST /api/auth/login</w:t>
      </w:r>
    </w:p>
    <w:p w14:paraId="129FE835" w14:textId="77777777" w:rsidR="00623210" w:rsidRDefault="00623210" w:rsidP="00623210">
      <w:pPr>
        <w:pStyle w:val="ListBullet"/>
      </w:pPr>
      <w:r>
        <w:rPr>
          <w:b/>
        </w:rPr>
        <w:t>Bước 2</w:t>
      </w:r>
      <w:r>
        <w:t>: Server xác minh, tạo JWT chứa user_id và exp, ký bằng secret key</w:t>
      </w:r>
    </w:p>
    <w:p w14:paraId="1B9BF713" w14:textId="77777777" w:rsidR="00623210" w:rsidRDefault="00623210" w:rsidP="00623210">
      <w:pPr>
        <w:pStyle w:val="ListBullet"/>
      </w:pPr>
      <w:r>
        <w:rPr>
          <w:b/>
        </w:rPr>
        <w:t>Bước 3</w:t>
      </w:r>
      <w:r>
        <w:t>: Server trả JWT về cho client</w:t>
      </w:r>
    </w:p>
    <w:p w14:paraId="496241C2" w14:textId="77777777" w:rsidR="00623210" w:rsidRDefault="00623210" w:rsidP="00623210">
      <w:pPr>
        <w:pStyle w:val="ListBullet"/>
      </w:pPr>
      <w:r>
        <w:rPr>
          <w:b/>
        </w:rPr>
        <w:lastRenderedPageBreak/>
        <w:t>Bước 4</w:t>
      </w:r>
      <w:r>
        <w:t>: Client lưu token (PlayerPrefs trong Unity)</w:t>
      </w:r>
    </w:p>
    <w:p w14:paraId="59818F9C" w14:textId="77777777" w:rsidR="00623210" w:rsidRDefault="00623210" w:rsidP="00623210">
      <w:pPr>
        <w:pStyle w:val="ListBullet"/>
      </w:pPr>
      <w:r>
        <w:rPr>
          <w:b/>
        </w:rPr>
        <w:t>Bước 5</w:t>
      </w:r>
      <w:r>
        <w:t xml:space="preserve">: Mọi request API tiếp theo gửi kèm header </w:t>
      </w:r>
      <w:r>
        <w:rPr>
          <w:rFonts w:ascii="Courier New" w:eastAsia="Courier New" w:hAnsi="Courier New"/>
          <w:sz w:val="22"/>
        </w:rPr>
        <w:t>Authorization: Bearer {token}</w:t>
      </w:r>
    </w:p>
    <w:p w14:paraId="5A6F2F3C" w14:textId="77777777" w:rsidR="00623210" w:rsidRDefault="00623210" w:rsidP="00623210">
      <w:pPr>
        <w:pStyle w:val="ListBullet"/>
      </w:pPr>
      <w:r>
        <w:rPr>
          <w:b/>
        </w:rPr>
        <w:t>Bước 6</w:t>
      </w:r>
      <w:r>
        <w:t>: Server xác minh chữ ký JWT, trích xuất user_id và xử lý</w:t>
      </w:r>
    </w:p>
    <w:p w14:paraId="1E994B2A" w14:textId="2D18571C" w:rsidR="00623210" w:rsidRPr="003739F7" w:rsidRDefault="00623210">
      <w:pPr>
        <w:pStyle w:val="ListBullet"/>
      </w:pPr>
      <w:r>
        <w:rPr>
          <w:b/>
        </w:rPr>
        <w:t>Bước 7</w:t>
      </w:r>
      <w:r>
        <w:t>: Khi kết nối vào NGO game server, client gửi kèm JWT để game server xác minh danh tính trước khi chấp nhận kết nối</w:t>
      </w:r>
    </w:p>
    <w:p w14:paraId="6E079E3B" w14:textId="022BB3B4" w:rsidR="00623210" w:rsidRPr="00623210" w:rsidRDefault="00623210" w:rsidP="003739F7">
      <w:pPr>
        <w:pStyle w:val="Hnhv"/>
        <w:rPr>
          <w:lang w:val="en-US"/>
        </w:rPr>
      </w:pPr>
      <w:r>
        <w:rPr>
          <w:noProof/>
          <w:lang w:val="en-US"/>
        </w:rPr>
        <w:drawing>
          <wp:inline distT="0" distB="0" distL="0" distR="0" wp14:anchorId="0562204F" wp14:editId="32AF7B07">
            <wp:extent cx="5443708" cy="3268089"/>
            <wp:effectExtent l="0" t="0" r="5080" b="8890"/>
            <wp:docPr id="1772217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7899" cy="3270605"/>
                    </a:xfrm>
                    <a:prstGeom prst="rect">
                      <a:avLst/>
                    </a:prstGeom>
                    <a:noFill/>
                    <a:ln>
                      <a:noFill/>
                    </a:ln>
                  </pic:spPr>
                </pic:pic>
              </a:graphicData>
            </a:graphic>
          </wp:inline>
        </w:drawing>
      </w:r>
    </w:p>
    <w:p w14:paraId="5DC179E5" w14:textId="352CCD59" w:rsidR="00623210" w:rsidRPr="003739F7" w:rsidRDefault="00623210" w:rsidP="003739F7">
      <w:pPr>
        <w:pStyle w:val="Tnhnhv"/>
      </w:pPr>
      <w:r w:rsidRPr="003739F7">
        <w:t>Hình 1.</w:t>
      </w:r>
      <w:r w:rsidR="003739F7">
        <w:rPr>
          <w:lang w:val="en-US"/>
        </w:rPr>
        <w:t>5.3</w:t>
      </w:r>
      <w:r w:rsidRPr="003739F7">
        <w:t>: Luồng xác thực JWT từ đăng nhập REST API đến kết nối Game Server (NGO Connection Approval)</w:t>
      </w:r>
    </w:p>
    <w:p w14:paraId="231C44A3" w14:textId="7C4064F0" w:rsidR="006D0CE0" w:rsidRDefault="00623210" w:rsidP="00623210">
      <w:pPr>
        <w:pStyle w:val="Heading2"/>
        <w:rPr>
          <w:lang w:val="en-US"/>
        </w:rPr>
      </w:pPr>
      <w:r>
        <w:t>Các công nghệ và công cụ sử dụng</w:t>
      </w:r>
    </w:p>
    <w:p w14:paraId="2DAC8FB9" w14:textId="127CE74B" w:rsidR="00623210" w:rsidRPr="00623210" w:rsidRDefault="00623210" w:rsidP="00623210">
      <w:pPr>
        <w:pStyle w:val="Heading3"/>
      </w:pPr>
      <w:r w:rsidRPr="00623210">
        <w:t xml:space="preserve"> Unity 2D Game Engine và Netcode for GameObjects</w:t>
      </w:r>
    </w:p>
    <w:p w14:paraId="50127303" w14:textId="77777777" w:rsidR="00623210" w:rsidRDefault="00623210" w:rsidP="003739F7">
      <w:r>
        <w:t>Unity là game engine đa nền tảng do Unity Technologies phát triển, ra mắt năm 2005. Theo thống kê năm 2023, hơn 50% game trên nền tảng di động được phát triển bằng Unity, và đây là engine được sử dụng phổ biến nhất trong phát triển game indie và AA. Unity hỗ trợ xuất bản lên hơn 25 nền tảng từ một codebase, bao gồm Windows, macOS, Linux, iOS, Android, WebGL.</w:t>
      </w:r>
    </w:p>
    <w:p w14:paraId="6ED32CE1" w14:textId="38A1BAAA" w:rsidR="00623210" w:rsidRDefault="00623210" w:rsidP="00623210">
      <w:pPr>
        <w:pStyle w:val="Heading4"/>
      </w:pPr>
      <w:r>
        <w:t>Kiến trúc Entity-Component</w:t>
      </w:r>
    </w:p>
    <w:p w14:paraId="366D9811" w14:textId="77777777" w:rsidR="00623210" w:rsidRDefault="00623210" w:rsidP="003739F7">
      <w:pPr>
        <w:jc w:val="left"/>
      </w:pPr>
      <w:r>
        <w:t>Unity hoạt động theo mô hình Entity-Component: mọi đối tượng (GameObject) là tập hợp các Component độc lập. Các Component quan trọng trong game 2D:</w:t>
      </w:r>
    </w:p>
    <w:p w14:paraId="256FA669" w14:textId="77777777" w:rsidR="00623210" w:rsidRDefault="00623210" w:rsidP="00623210">
      <w:pPr>
        <w:pStyle w:val="ListBullet"/>
      </w:pPr>
      <w:r>
        <w:rPr>
          <w:b/>
        </w:rPr>
        <w:t>Transform</w:t>
      </w:r>
      <w:r>
        <w:t>: Vị trí (position), góc quay (rotation) và tỉ lệ (scale) của GameObject</w:t>
      </w:r>
    </w:p>
    <w:p w14:paraId="474FC2A4" w14:textId="77777777" w:rsidR="00623210" w:rsidRDefault="00623210" w:rsidP="00623210">
      <w:pPr>
        <w:pStyle w:val="ListBullet"/>
      </w:pPr>
      <w:r>
        <w:rPr>
          <w:b/>
        </w:rPr>
        <w:lastRenderedPageBreak/>
        <w:t>SpriteRenderer</w:t>
      </w:r>
      <w:r>
        <w:t>: Hiển thị sprite 2D lên màn hình với tùy chọn màu sắc và thứ tự layer</w:t>
      </w:r>
    </w:p>
    <w:p w14:paraId="59EAE5C4" w14:textId="77777777" w:rsidR="00623210" w:rsidRDefault="00623210" w:rsidP="00623210">
      <w:pPr>
        <w:pStyle w:val="ListBullet"/>
      </w:pPr>
      <w:r>
        <w:rPr>
          <w:b/>
        </w:rPr>
        <w:t>Rigidbody2D</w:t>
      </w:r>
      <w:r>
        <w:t>: Mô phỏng vật lý 2D — trọng lực, va chạm vật lý</w:t>
      </w:r>
    </w:p>
    <w:p w14:paraId="237D8864" w14:textId="77777777" w:rsidR="00623210" w:rsidRDefault="00623210" w:rsidP="00623210">
      <w:pPr>
        <w:pStyle w:val="ListBullet"/>
      </w:pPr>
      <w:r>
        <w:rPr>
          <w:b/>
        </w:rPr>
        <w:t>Collider2D</w:t>
      </w:r>
      <w:r>
        <w:t xml:space="preserve"> (BoxCollider2D, CircleCollider2D): Định nghĩa hình dạng vùng va chạm</w:t>
      </w:r>
    </w:p>
    <w:p w14:paraId="21E6254B" w14:textId="77777777" w:rsidR="00623210" w:rsidRDefault="00623210" w:rsidP="00623210">
      <w:pPr>
        <w:pStyle w:val="ListBullet"/>
      </w:pPr>
      <w:r>
        <w:rPr>
          <w:b/>
        </w:rPr>
        <w:t>Animator</w:t>
      </w:r>
      <w:r>
        <w:t>: Quản lý hoạt ảnh và chuyển đổi giữa animation clip</w:t>
      </w:r>
    </w:p>
    <w:p w14:paraId="1531743B" w14:textId="77777777" w:rsidR="00623210" w:rsidRDefault="00623210" w:rsidP="00623210">
      <w:pPr>
        <w:pStyle w:val="ListBullet"/>
      </w:pPr>
      <w:r>
        <w:rPr>
          <w:b/>
        </w:rPr>
        <w:t>MonoBehaviour Script</w:t>
      </w:r>
      <w:r>
        <w:t>: Script C# tùy chỉnh với vòng lặp game (Awake, Start, Update, FixedUpdate)</w:t>
      </w:r>
    </w:p>
    <w:p w14:paraId="2544C7F0" w14:textId="01CE6C48" w:rsidR="00623210" w:rsidRDefault="00623210" w:rsidP="00623210">
      <w:pPr>
        <w:pStyle w:val="Heading4"/>
      </w:pPr>
      <w:r>
        <w:t>Vòng lặp game trong Unity</w:t>
      </w:r>
    </w:p>
    <w:p w14:paraId="5AB7071F" w14:textId="77777777" w:rsidR="00623210" w:rsidRDefault="00623210" w:rsidP="00623210">
      <w:r>
        <w:t>Unity thực thi vòng lặp game theo thứ tự callback cố định:</w:t>
      </w:r>
    </w:p>
    <w:p w14:paraId="3A990E4C" w14:textId="77777777" w:rsidR="00623210" w:rsidRDefault="00623210" w:rsidP="00623210">
      <w:pPr>
        <w:pStyle w:val="ListBullet"/>
      </w:pPr>
      <w:r>
        <w:rPr>
          <w:b/>
        </w:rPr>
        <w:t>Awake()</w:t>
      </w:r>
      <w:r>
        <w:t>: Gọi một lần khi đối tượng khởi tạo. Dùng để khởi tạo tham chiếu nội bộ</w:t>
      </w:r>
    </w:p>
    <w:p w14:paraId="1CC651E1" w14:textId="77777777" w:rsidR="00623210" w:rsidRDefault="00623210" w:rsidP="00623210">
      <w:pPr>
        <w:pStyle w:val="ListBullet"/>
      </w:pPr>
      <w:r>
        <w:rPr>
          <w:b/>
        </w:rPr>
        <w:t>Start()</w:t>
      </w:r>
      <w:r>
        <w:t>: Gọi một lần sau khi tất cả Awake đã chạy. Dùng để khởi tạo phụ thuộc vào đối tượng khác</w:t>
      </w:r>
    </w:p>
    <w:p w14:paraId="7F3FD729" w14:textId="77777777" w:rsidR="00623210" w:rsidRDefault="00623210" w:rsidP="00623210">
      <w:pPr>
        <w:pStyle w:val="ListBullet"/>
      </w:pPr>
      <w:r>
        <w:rPr>
          <w:b/>
        </w:rPr>
        <w:t>FixedUpdate()</w:t>
      </w:r>
      <w:r>
        <w:t>: Gọi 50 lần/giây cố định. Dùng cho mọi xử lý vật lý và Rigidbody</w:t>
      </w:r>
    </w:p>
    <w:p w14:paraId="4F2E4976" w14:textId="77777777" w:rsidR="00623210" w:rsidRDefault="00623210" w:rsidP="00623210">
      <w:pPr>
        <w:pStyle w:val="ListBullet"/>
      </w:pPr>
      <w:r>
        <w:rPr>
          <w:b/>
        </w:rPr>
        <w:t>Update()</w:t>
      </w:r>
      <w:r>
        <w:t>: Gọi mỗi frame (phụ thuộc FPS). Dùng cho input và logic game thông thường</w:t>
      </w:r>
    </w:p>
    <w:p w14:paraId="3DC52097" w14:textId="77777777" w:rsidR="00623210" w:rsidRDefault="00623210" w:rsidP="00623210">
      <w:pPr>
        <w:pStyle w:val="ListBullet"/>
      </w:pPr>
      <w:r>
        <w:rPr>
          <w:b/>
        </w:rPr>
        <w:t>LateUpdate()</w:t>
      </w:r>
      <w:r>
        <w:t>: Gọi sau Update. Dùng cho camera follow và cập nhật UI</w:t>
      </w:r>
    </w:p>
    <w:p w14:paraId="4E8009D6" w14:textId="4F9BB975" w:rsidR="00623210" w:rsidRDefault="00623210" w:rsidP="00623210">
      <w:pPr>
        <w:pStyle w:val="Heading4"/>
      </w:pPr>
      <w:r>
        <w:t>Unity Netcode for GameObjects (NGO)</w:t>
      </w:r>
    </w:p>
    <w:p w14:paraId="21062D70" w14:textId="77777777" w:rsidR="00623210" w:rsidRDefault="00623210" w:rsidP="00623210">
      <w:r>
        <w:t>Unity NGO là framework multiplayer chính thức theo mô hình Server Authoritative. Các khái niệm cốt lõi:</w:t>
      </w:r>
    </w:p>
    <w:p w14:paraId="0509DB3D" w14:textId="77777777" w:rsidR="00623210" w:rsidRDefault="00623210" w:rsidP="00623210">
      <w:pPr>
        <w:pStyle w:val="ListBullet"/>
      </w:pPr>
      <w:r>
        <w:rPr>
          <w:b/>
        </w:rPr>
        <w:t>NetworkObject</w:t>
      </w:r>
      <w:r>
        <w:t>: Component đánh dấu GameObject cần đồng bộ qua mạng. Chỉ NetworkObject mới được spawn/despawn qua mạng</w:t>
      </w:r>
    </w:p>
    <w:p w14:paraId="662C5374" w14:textId="77777777" w:rsidR="00623210" w:rsidRDefault="00623210" w:rsidP="00623210">
      <w:pPr>
        <w:pStyle w:val="ListBullet"/>
      </w:pPr>
      <w:r>
        <w:rPr>
          <w:b/>
        </w:rPr>
        <w:t>NetworkBehaviour</w:t>
      </w:r>
      <w:r>
        <w:t>: Lớp cơ sở cho script có networking, cung cấp IsServer, IsClient, IsOwner, OwnerClientId</w:t>
      </w:r>
    </w:p>
    <w:p w14:paraId="4D8A6DFE" w14:textId="77777777" w:rsidR="00623210" w:rsidRDefault="00623210" w:rsidP="00623210">
      <w:pPr>
        <w:pStyle w:val="ListBullet"/>
      </w:pPr>
      <w:r>
        <w:rPr>
          <w:b/>
        </w:rPr>
        <w:t>NetworkVariable\&lt;T\&gt;</w:t>
      </w:r>
      <w:r>
        <w:t>: Biến tự động đồng bộ server → clients khi giá trị thay đổi (server write, client read-only)</w:t>
      </w:r>
    </w:p>
    <w:p w14:paraId="52AA95D8" w14:textId="77777777" w:rsidR="00623210" w:rsidRDefault="00623210" w:rsidP="00623210">
      <w:pPr>
        <w:pStyle w:val="ListBullet"/>
      </w:pPr>
      <w:r>
        <w:rPr>
          <w:b/>
        </w:rPr>
        <w:t>ServerRpc</w:t>
      </w:r>
      <w:r>
        <w:t>: Client gọi nhưng thực thi trên server. Cơ chế gửi input từ client lên server an toàn</w:t>
      </w:r>
    </w:p>
    <w:p w14:paraId="754360DF" w14:textId="77777777" w:rsidR="00623210" w:rsidRDefault="00623210" w:rsidP="00623210">
      <w:pPr>
        <w:pStyle w:val="ListBullet"/>
      </w:pPr>
      <w:r>
        <w:rPr>
          <w:b/>
        </w:rPr>
        <w:t>ClientRpc</w:t>
      </w:r>
      <w:r>
        <w:t>: Server gọi, thực thi trên tất cả (hoặc một số chỉ định) clients. Dùng để thông báo sự kiện</w:t>
      </w:r>
    </w:p>
    <w:p w14:paraId="34E8504F" w14:textId="77777777" w:rsidR="00623210" w:rsidRDefault="00623210" w:rsidP="00623210">
      <w:pPr>
        <w:pStyle w:val="ListBullet"/>
      </w:pPr>
      <w:r>
        <w:rPr>
          <w:b/>
        </w:rPr>
        <w:lastRenderedPageBreak/>
        <w:t>NetworkTransform</w:t>
      </w:r>
      <w:r>
        <w:t>: Đồng bộ Transform (vị trí, góc quay) tự động qua mạng với interpolation</w:t>
      </w:r>
    </w:p>
    <w:p w14:paraId="4F5DC5EF" w14:textId="77777777" w:rsidR="00623210" w:rsidRDefault="00623210" w:rsidP="00623210">
      <w:pPr>
        <w:pStyle w:val="ListBullet"/>
      </w:pPr>
      <w:r>
        <w:rPr>
          <w:b/>
        </w:rPr>
        <w:t>Connection Approval</w:t>
      </w:r>
      <w:r>
        <w:t>: Callback cho server kiểm tra và chấp thuận/từ chối kết nối dựa trên JWT token</w:t>
      </w:r>
    </w:p>
    <w:p w14:paraId="5B7F367E" w14:textId="5313CF0C" w:rsidR="00623210" w:rsidRDefault="00623210" w:rsidP="00623210">
      <w:pPr>
        <w:pStyle w:val="Heading4"/>
      </w:pPr>
      <w:r>
        <w:t>Lý do chọn Unity NGO so với Photon / Mirror / WebSocket thuần</w:t>
      </w:r>
    </w:p>
    <w:p w14:paraId="3A5A635B" w14:textId="77777777" w:rsidR="00623210" w:rsidRDefault="00623210" w:rsidP="00623210">
      <w:r>
        <w:t>Đây là một quyết định kiến trúc quan trọng, ảnh hưởng đến toàn bộ tầng đồng bộ multiplayer của đề tài. Bảng 1.6 so sánh bốn lựa chọn phổ biến cho game 2D Unity multiplayer theo bảy tiêu chí.</w:t>
      </w:r>
    </w:p>
    <w:p w14:paraId="38A25CE5" w14:textId="345E7EE4" w:rsidR="00623210" w:rsidRDefault="00623210" w:rsidP="00623210">
      <w:pPr>
        <w:pStyle w:val="Tnbng"/>
      </w:pPr>
      <w:r>
        <w:t>Bảng 1.</w:t>
      </w:r>
      <w:r w:rsidR="00F724E3">
        <w:rPr>
          <w:lang w:val="en-US"/>
        </w:rPr>
        <w:t>7</w:t>
      </w:r>
      <w:r>
        <w:t>: So sánh các giải pháp multiplayer cho game Unity</w:t>
      </w:r>
    </w:p>
    <w:tbl>
      <w:tblPr>
        <w:tblStyle w:val="TableGrid"/>
        <w:tblW w:w="0" w:type="auto"/>
        <w:jc w:val="center"/>
        <w:tblLayout w:type="fixed"/>
        <w:tblLook w:val="04A0" w:firstRow="1" w:lastRow="0" w:firstColumn="1" w:lastColumn="0" w:noHBand="0" w:noVBand="1"/>
      </w:tblPr>
      <w:tblGrid>
        <w:gridCol w:w="1696"/>
        <w:gridCol w:w="2127"/>
        <w:gridCol w:w="2409"/>
        <w:gridCol w:w="1560"/>
        <w:gridCol w:w="1552"/>
      </w:tblGrid>
      <w:tr w:rsidR="00623210" w14:paraId="04BD342F" w14:textId="77777777" w:rsidTr="005C4641">
        <w:trPr>
          <w:jc w:val="center"/>
        </w:trPr>
        <w:tc>
          <w:tcPr>
            <w:tcW w:w="1696" w:type="dxa"/>
            <w:shd w:val="clear" w:color="auto" w:fill="D9EAF7"/>
            <w:vAlign w:val="center"/>
          </w:tcPr>
          <w:p w14:paraId="47D297EE" w14:textId="77777777" w:rsidR="00623210" w:rsidRPr="00623210" w:rsidRDefault="00623210" w:rsidP="003739F7">
            <w:pPr>
              <w:pStyle w:val="Table"/>
            </w:pPr>
            <w:r w:rsidRPr="00623210">
              <w:t>Tiêu chí</w:t>
            </w:r>
          </w:p>
        </w:tc>
        <w:tc>
          <w:tcPr>
            <w:tcW w:w="2127" w:type="dxa"/>
            <w:shd w:val="clear" w:color="auto" w:fill="D9EAF7"/>
            <w:vAlign w:val="center"/>
          </w:tcPr>
          <w:p w14:paraId="751B5E06" w14:textId="77777777" w:rsidR="00623210" w:rsidRPr="00623210" w:rsidRDefault="00623210" w:rsidP="003739F7">
            <w:pPr>
              <w:pStyle w:val="Table"/>
            </w:pPr>
            <w:r w:rsidRPr="00623210">
              <w:t>Unity NGO</w:t>
            </w:r>
          </w:p>
        </w:tc>
        <w:tc>
          <w:tcPr>
            <w:tcW w:w="2409" w:type="dxa"/>
            <w:shd w:val="clear" w:color="auto" w:fill="D9EAF7"/>
            <w:vAlign w:val="center"/>
          </w:tcPr>
          <w:p w14:paraId="35F300D8" w14:textId="77777777" w:rsidR="00623210" w:rsidRPr="00623210" w:rsidRDefault="00623210" w:rsidP="003739F7">
            <w:pPr>
              <w:pStyle w:val="Table"/>
            </w:pPr>
            <w:r w:rsidRPr="00623210">
              <w:t>Photon (PUN2/Fusion)</w:t>
            </w:r>
          </w:p>
        </w:tc>
        <w:tc>
          <w:tcPr>
            <w:tcW w:w="1560" w:type="dxa"/>
            <w:shd w:val="clear" w:color="auto" w:fill="D9EAF7"/>
            <w:vAlign w:val="center"/>
          </w:tcPr>
          <w:p w14:paraId="46743144" w14:textId="77777777" w:rsidR="00623210" w:rsidRPr="00623210" w:rsidRDefault="00623210" w:rsidP="003739F7">
            <w:pPr>
              <w:pStyle w:val="Table"/>
            </w:pPr>
            <w:r w:rsidRPr="00623210">
              <w:t>Mirror</w:t>
            </w:r>
          </w:p>
        </w:tc>
        <w:tc>
          <w:tcPr>
            <w:tcW w:w="1552" w:type="dxa"/>
            <w:shd w:val="clear" w:color="auto" w:fill="D9EAF7"/>
            <w:vAlign w:val="center"/>
          </w:tcPr>
          <w:p w14:paraId="7292CC86" w14:textId="77777777" w:rsidR="00623210" w:rsidRPr="00623210" w:rsidRDefault="00623210" w:rsidP="003739F7">
            <w:pPr>
              <w:pStyle w:val="Table"/>
            </w:pPr>
            <w:r w:rsidRPr="00623210">
              <w:t>WebSocket thuần</w:t>
            </w:r>
          </w:p>
        </w:tc>
      </w:tr>
      <w:tr w:rsidR="00623210" w14:paraId="4765B805" w14:textId="77777777" w:rsidTr="005C4641">
        <w:trPr>
          <w:jc w:val="center"/>
        </w:trPr>
        <w:tc>
          <w:tcPr>
            <w:tcW w:w="1696" w:type="dxa"/>
            <w:vAlign w:val="center"/>
          </w:tcPr>
          <w:p w14:paraId="69879A28" w14:textId="77777777" w:rsidR="00623210" w:rsidRPr="00623210" w:rsidRDefault="00623210" w:rsidP="003739F7">
            <w:pPr>
              <w:pStyle w:val="Table"/>
            </w:pPr>
            <w:r w:rsidRPr="00623210">
              <w:t>Mô hình</w:t>
            </w:r>
          </w:p>
        </w:tc>
        <w:tc>
          <w:tcPr>
            <w:tcW w:w="2127" w:type="dxa"/>
            <w:vAlign w:val="center"/>
          </w:tcPr>
          <w:p w14:paraId="1231DB62" w14:textId="77777777" w:rsidR="00623210" w:rsidRPr="00623210" w:rsidRDefault="00623210" w:rsidP="003739F7">
            <w:pPr>
              <w:pStyle w:val="Table"/>
            </w:pPr>
            <w:r w:rsidRPr="00623210">
              <w:t>Server Authoritative (dedicated/host)</w:t>
            </w:r>
          </w:p>
        </w:tc>
        <w:tc>
          <w:tcPr>
            <w:tcW w:w="2409" w:type="dxa"/>
            <w:vAlign w:val="center"/>
          </w:tcPr>
          <w:p w14:paraId="1DB9F2D4" w14:textId="77777777" w:rsidR="00623210" w:rsidRPr="00623210" w:rsidRDefault="00623210" w:rsidP="003739F7">
            <w:pPr>
              <w:pStyle w:val="Table"/>
            </w:pPr>
            <w:r w:rsidRPr="00623210">
              <w:t>Relay-based hoặc rollback (Fusion)</w:t>
            </w:r>
          </w:p>
        </w:tc>
        <w:tc>
          <w:tcPr>
            <w:tcW w:w="1560" w:type="dxa"/>
            <w:vAlign w:val="center"/>
          </w:tcPr>
          <w:p w14:paraId="01A579A6" w14:textId="77777777" w:rsidR="00623210" w:rsidRPr="00623210" w:rsidRDefault="00623210" w:rsidP="003739F7">
            <w:pPr>
              <w:pStyle w:val="Table"/>
            </w:pPr>
            <w:r w:rsidRPr="00623210">
              <w:t>Server Authoritative (dedicated)</w:t>
            </w:r>
          </w:p>
        </w:tc>
        <w:tc>
          <w:tcPr>
            <w:tcW w:w="1552" w:type="dxa"/>
            <w:vAlign w:val="center"/>
          </w:tcPr>
          <w:p w14:paraId="4438857C" w14:textId="77777777" w:rsidR="00623210" w:rsidRPr="00623210" w:rsidRDefault="00623210" w:rsidP="003739F7">
            <w:pPr>
              <w:pStyle w:val="Table"/>
            </w:pPr>
            <w:r w:rsidRPr="00623210">
              <w:t>Tự xây toàn bộ</w:t>
            </w:r>
          </w:p>
        </w:tc>
      </w:tr>
      <w:tr w:rsidR="00623210" w14:paraId="2F3561E2" w14:textId="77777777" w:rsidTr="005C4641">
        <w:trPr>
          <w:jc w:val="center"/>
        </w:trPr>
        <w:tc>
          <w:tcPr>
            <w:tcW w:w="1696" w:type="dxa"/>
            <w:vAlign w:val="center"/>
          </w:tcPr>
          <w:p w14:paraId="2451722F" w14:textId="77777777" w:rsidR="00623210" w:rsidRPr="00623210" w:rsidRDefault="00623210" w:rsidP="003739F7">
            <w:pPr>
              <w:pStyle w:val="Table"/>
            </w:pPr>
            <w:r w:rsidRPr="00623210">
              <w:t>Vendor / phụ thuộc</w:t>
            </w:r>
          </w:p>
        </w:tc>
        <w:tc>
          <w:tcPr>
            <w:tcW w:w="2127" w:type="dxa"/>
            <w:vAlign w:val="center"/>
          </w:tcPr>
          <w:p w14:paraId="63962ACC" w14:textId="77777777" w:rsidR="00623210" w:rsidRPr="00623210" w:rsidRDefault="00623210" w:rsidP="003739F7">
            <w:pPr>
              <w:pStyle w:val="Table"/>
            </w:pPr>
            <w:r w:rsidRPr="00623210">
              <w:t>First-party Unity, miễn phí</w:t>
            </w:r>
          </w:p>
        </w:tc>
        <w:tc>
          <w:tcPr>
            <w:tcW w:w="2409" w:type="dxa"/>
            <w:vAlign w:val="center"/>
          </w:tcPr>
          <w:p w14:paraId="12F4B705" w14:textId="77777777" w:rsidR="00623210" w:rsidRPr="00623210" w:rsidRDefault="00623210" w:rsidP="003739F7">
            <w:pPr>
              <w:pStyle w:val="Table"/>
            </w:pPr>
            <w:r w:rsidRPr="00623210">
              <w:t>Bên thứ ba, free tier 20 CCU</w:t>
            </w:r>
          </w:p>
        </w:tc>
        <w:tc>
          <w:tcPr>
            <w:tcW w:w="1560" w:type="dxa"/>
            <w:vAlign w:val="center"/>
          </w:tcPr>
          <w:p w14:paraId="511DE54D" w14:textId="77777777" w:rsidR="00623210" w:rsidRPr="00623210" w:rsidRDefault="00623210" w:rsidP="003739F7">
            <w:pPr>
              <w:pStyle w:val="Table"/>
            </w:pPr>
            <w:r w:rsidRPr="00623210">
              <w:t>OSS, miễn phí</w:t>
            </w:r>
          </w:p>
        </w:tc>
        <w:tc>
          <w:tcPr>
            <w:tcW w:w="1552" w:type="dxa"/>
            <w:vAlign w:val="center"/>
          </w:tcPr>
          <w:p w14:paraId="02F29471" w14:textId="77777777" w:rsidR="00623210" w:rsidRPr="00623210" w:rsidRDefault="00623210" w:rsidP="003739F7">
            <w:pPr>
              <w:pStyle w:val="Table"/>
            </w:pPr>
            <w:r w:rsidRPr="00623210">
              <w:t>Không phụ thuộc</w:t>
            </w:r>
          </w:p>
        </w:tc>
      </w:tr>
      <w:tr w:rsidR="00623210" w14:paraId="27567823" w14:textId="77777777" w:rsidTr="005C4641">
        <w:trPr>
          <w:jc w:val="center"/>
        </w:trPr>
        <w:tc>
          <w:tcPr>
            <w:tcW w:w="1696" w:type="dxa"/>
            <w:vAlign w:val="center"/>
          </w:tcPr>
          <w:p w14:paraId="2DF8E2BD" w14:textId="77777777" w:rsidR="00623210" w:rsidRPr="00623210" w:rsidRDefault="00623210" w:rsidP="003739F7">
            <w:pPr>
              <w:pStyle w:val="Table"/>
            </w:pPr>
            <w:r w:rsidRPr="00623210">
              <w:t>Tích hợp Unity Editor</w:t>
            </w:r>
          </w:p>
        </w:tc>
        <w:tc>
          <w:tcPr>
            <w:tcW w:w="2127" w:type="dxa"/>
            <w:vAlign w:val="center"/>
          </w:tcPr>
          <w:p w14:paraId="401F29A7" w14:textId="77777777" w:rsidR="00623210" w:rsidRPr="00623210" w:rsidRDefault="00623210" w:rsidP="003739F7">
            <w:pPr>
              <w:pStyle w:val="Table"/>
            </w:pPr>
            <w:r w:rsidRPr="00623210">
              <w:t>Cao nhất (NetworkObject, NetworkTransform có Inspector)</w:t>
            </w:r>
          </w:p>
        </w:tc>
        <w:tc>
          <w:tcPr>
            <w:tcW w:w="2409" w:type="dxa"/>
            <w:vAlign w:val="center"/>
          </w:tcPr>
          <w:p w14:paraId="068DBFF7" w14:textId="77777777" w:rsidR="00623210" w:rsidRPr="00623210" w:rsidRDefault="00623210" w:rsidP="003739F7">
            <w:pPr>
              <w:pStyle w:val="Table"/>
            </w:pPr>
            <w:r w:rsidRPr="00623210">
              <w:t>Cao</w:t>
            </w:r>
          </w:p>
        </w:tc>
        <w:tc>
          <w:tcPr>
            <w:tcW w:w="1560" w:type="dxa"/>
            <w:vAlign w:val="center"/>
          </w:tcPr>
          <w:p w14:paraId="070A2779" w14:textId="77777777" w:rsidR="00623210" w:rsidRPr="00623210" w:rsidRDefault="00623210" w:rsidP="003739F7">
            <w:pPr>
              <w:pStyle w:val="Table"/>
            </w:pPr>
            <w:r w:rsidRPr="00623210">
              <w:t>Trung bình</w:t>
            </w:r>
          </w:p>
        </w:tc>
        <w:tc>
          <w:tcPr>
            <w:tcW w:w="1552" w:type="dxa"/>
            <w:vAlign w:val="center"/>
          </w:tcPr>
          <w:p w14:paraId="2B98FE09" w14:textId="77777777" w:rsidR="00623210" w:rsidRPr="00623210" w:rsidRDefault="00623210" w:rsidP="003739F7">
            <w:pPr>
              <w:pStyle w:val="Table"/>
            </w:pPr>
            <w:r w:rsidRPr="00623210">
              <w:t>Thấp (phải tự viết serializer)</w:t>
            </w:r>
          </w:p>
        </w:tc>
      </w:tr>
      <w:tr w:rsidR="00623210" w14:paraId="4129D9F9" w14:textId="77777777" w:rsidTr="005C4641">
        <w:trPr>
          <w:jc w:val="center"/>
        </w:trPr>
        <w:tc>
          <w:tcPr>
            <w:tcW w:w="1696" w:type="dxa"/>
            <w:vAlign w:val="center"/>
          </w:tcPr>
          <w:p w14:paraId="3B4B9A87" w14:textId="77777777" w:rsidR="00623210" w:rsidRPr="00623210" w:rsidRDefault="00623210" w:rsidP="003739F7">
            <w:pPr>
              <w:pStyle w:val="Table"/>
            </w:pPr>
            <w:r w:rsidRPr="00623210">
              <w:t>Khả năng tự host trên VPS</w:t>
            </w:r>
          </w:p>
        </w:tc>
        <w:tc>
          <w:tcPr>
            <w:tcW w:w="2127" w:type="dxa"/>
            <w:vAlign w:val="center"/>
          </w:tcPr>
          <w:p w14:paraId="5E73EF47" w14:textId="77777777" w:rsidR="00623210" w:rsidRPr="00623210" w:rsidRDefault="00623210" w:rsidP="003739F7">
            <w:pPr>
              <w:pStyle w:val="Table"/>
            </w:pPr>
            <w:r w:rsidRPr="00623210">
              <w:t>Có (dedicated server Linux)</w:t>
            </w:r>
          </w:p>
        </w:tc>
        <w:tc>
          <w:tcPr>
            <w:tcW w:w="2409" w:type="dxa"/>
            <w:vAlign w:val="center"/>
          </w:tcPr>
          <w:p w14:paraId="20AF6683" w14:textId="77777777" w:rsidR="00623210" w:rsidRPr="00623210" w:rsidRDefault="00623210" w:rsidP="003739F7">
            <w:pPr>
              <w:pStyle w:val="Table"/>
            </w:pPr>
            <w:r w:rsidRPr="00623210">
              <w:t>Photon Cloud (host bởi vendor) hoặc tự host (phức tạp)</w:t>
            </w:r>
          </w:p>
        </w:tc>
        <w:tc>
          <w:tcPr>
            <w:tcW w:w="1560" w:type="dxa"/>
            <w:vAlign w:val="center"/>
          </w:tcPr>
          <w:p w14:paraId="03FC82C4" w14:textId="77777777" w:rsidR="00623210" w:rsidRPr="00623210" w:rsidRDefault="00623210" w:rsidP="003739F7">
            <w:pPr>
              <w:pStyle w:val="Table"/>
            </w:pPr>
            <w:r w:rsidRPr="00623210">
              <w:t>Có</w:t>
            </w:r>
          </w:p>
        </w:tc>
        <w:tc>
          <w:tcPr>
            <w:tcW w:w="1552" w:type="dxa"/>
            <w:vAlign w:val="center"/>
          </w:tcPr>
          <w:p w14:paraId="09313E25" w14:textId="77777777" w:rsidR="00623210" w:rsidRPr="00623210" w:rsidRDefault="00623210" w:rsidP="003739F7">
            <w:pPr>
              <w:pStyle w:val="Table"/>
            </w:pPr>
            <w:r w:rsidRPr="00623210">
              <w:t>Có</w:t>
            </w:r>
          </w:p>
        </w:tc>
      </w:tr>
      <w:tr w:rsidR="00623210" w14:paraId="2B5CBF02" w14:textId="77777777" w:rsidTr="005C4641">
        <w:trPr>
          <w:jc w:val="center"/>
        </w:trPr>
        <w:tc>
          <w:tcPr>
            <w:tcW w:w="1696" w:type="dxa"/>
            <w:vAlign w:val="center"/>
          </w:tcPr>
          <w:p w14:paraId="7D9BF8B3" w14:textId="77777777" w:rsidR="00623210" w:rsidRPr="00623210" w:rsidRDefault="00623210" w:rsidP="003739F7">
            <w:pPr>
              <w:pStyle w:val="Table"/>
            </w:pPr>
            <w:r w:rsidRPr="00623210">
              <w:t>Chi phí khi scale</w:t>
            </w:r>
          </w:p>
        </w:tc>
        <w:tc>
          <w:tcPr>
            <w:tcW w:w="2127" w:type="dxa"/>
            <w:vAlign w:val="center"/>
          </w:tcPr>
          <w:p w14:paraId="63A0E3A9" w14:textId="77777777" w:rsidR="00623210" w:rsidRPr="00623210" w:rsidRDefault="00623210" w:rsidP="003739F7">
            <w:pPr>
              <w:pStyle w:val="Table"/>
            </w:pPr>
            <w:r w:rsidRPr="00623210">
              <w:t>Chỉ tốn VPS</w:t>
            </w:r>
          </w:p>
        </w:tc>
        <w:tc>
          <w:tcPr>
            <w:tcW w:w="2409" w:type="dxa"/>
            <w:vAlign w:val="center"/>
          </w:tcPr>
          <w:p w14:paraId="2E4AB552" w14:textId="77777777" w:rsidR="00623210" w:rsidRPr="00623210" w:rsidRDefault="00623210" w:rsidP="003739F7">
            <w:pPr>
              <w:pStyle w:val="Table"/>
            </w:pPr>
            <w:r w:rsidRPr="00623210">
              <w:t>CCU &gt; 20 phải mua gói (&gt;= ~95 USD/tháng)</w:t>
            </w:r>
          </w:p>
        </w:tc>
        <w:tc>
          <w:tcPr>
            <w:tcW w:w="1560" w:type="dxa"/>
            <w:vAlign w:val="center"/>
          </w:tcPr>
          <w:p w14:paraId="031AC5FD" w14:textId="77777777" w:rsidR="00623210" w:rsidRPr="00623210" w:rsidRDefault="00623210" w:rsidP="003739F7">
            <w:pPr>
              <w:pStyle w:val="Table"/>
            </w:pPr>
            <w:r w:rsidRPr="00623210">
              <w:t>Chỉ tốn VPS</w:t>
            </w:r>
          </w:p>
        </w:tc>
        <w:tc>
          <w:tcPr>
            <w:tcW w:w="1552" w:type="dxa"/>
            <w:vAlign w:val="center"/>
          </w:tcPr>
          <w:p w14:paraId="352A1B0E" w14:textId="77777777" w:rsidR="00623210" w:rsidRPr="00623210" w:rsidRDefault="00623210" w:rsidP="003739F7">
            <w:pPr>
              <w:pStyle w:val="Table"/>
            </w:pPr>
            <w:r w:rsidRPr="00623210">
              <w:t>Chỉ tốn VPS</w:t>
            </w:r>
          </w:p>
        </w:tc>
      </w:tr>
      <w:tr w:rsidR="00623210" w14:paraId="740C7EA4" w14:textId="77777777" w:rsidTr="005C4641">
        <w:trPr>
          <w:jc w:val="center"/>
        </w:trPr>
        <w:tc>
          <w:tcPr>
            <w:tcW w:w="1696" w:type="dxa"/>
            <w:vAlign w:val="center"/>
          </w:tcPr>
          <w:p w14:paraId="20186ED2" w14:textId="77777777" w:rsidR="00623210" w:rsidRPr="00623210" w:rsidRDefault="00623210" w:rsidP="003739F7">
            <w:pPr>
              <w:pStyle w:val="Table"/>
            </w:pPr>
            <w:r w:rsidRPr="00623210">
              <w:t>Bảo trì lâu dài</w:t>
            </w:r>
          </w:p>
        </w:tc>
        <w:tc>
          <w:tcPr>
            <w:tcW w:w="2127" w:type="dxa"/>
            <w:vAlign w:val="center"/>
          </w:tcPr>
          <w:p w14:paraId="64601F84" w14:textId="77777777" w:rsidR="00623210" w:rsidRPr="00623210" w:rsidRDefault="00623210" w:rsidP="003739F7">
            <w:pPr>
              <w:pStyle w:val="Table"/>
            </w:pPr>
            <w:r w:rsidRPr="00623210">
              <w:t>Đang được Unity duy trì tích cực</w:t>
            </w:r>
          </w:p>
        </w:tc>
        <w:tc>
          <w:tcPr>
            <w:tcW w:w="2409" w:type="dxa"/>
            <w:vAlign w:val="center"/>
          </w:tcPr>
          <w:p w14:paraId="56A5F1C1" w14:textId="77777777" w:rsidR="00623210" w:rsidRPr="00623210" w:rsidRDefault="00623210" w:rsidP="003739F7">
            <w:pPr>
              <w:pStyle w:val="Table"/>
            </w:pPr>
            <w:r w:rsidRPr="00623210">
              <w:t>Có nguy cơ thay đổi pricing</w:t>
            </w:r>
          </w:p>
        </w:tc>
        <w:tc>
          <w:tcPr>
            <w:tcW w:w="1560" w:type="dxa"/>
            <w:vAlign w:val="center"/>
          </w:tcPr>
          <w:p w14:paraId="37385B0C" w14:textId="77777777" w:rsidR="00623210" w:rsidRPr="00623210" w:rsidRDefault="00623210" w:rsidP="003739F7">
            <w:pPr>
              <w:pStyle w:val="Table"/>
            </w:pPr>
            <w:r w:rsidRPr="00623210">
              <w:t>Cộng đồng OSS</w:t>
            </w:r>
          </w:p>
        </w:tc>
        <w:tc>
          <w:tcPr>
            <w:tcW w:w="1552" w:type="dxa"/>
            <w:vAlign w:val="center"/>
          </w:tcPr>
          <w:p w14:paraId="08099E59" w14:textId="77777777" w:rsidR="00623210" w:rsidRPr="00623210" w:rsidRDefault="00623210" w:rsidP="003739F7">
            <w:pPr>
              <w:pStyle w:val="Table"/>
            </w:pPr>
            <w:r w:rsidRPr="00623210">
              <w:t>Phụ thuộc hoàn toàn vào đề tài</w:t>
            </w:r>
          </w:p>
        </w:tc>
      </w:tr>
      <w:tr w:rsidR="00623210" w14:paraId="5879C20B" w14:textId="77777777" w:rsidTr="005C4641">
        <w:trPr>
          <w:jc w:val="center"/>
        </w:trPr>
        <w:tc>
          <w:tcPr>
            <w:tcW w:w="1696" w:type="dxa"/>
            <w:vAlign w:val="center"/>
          </w:tcPr>
          <w:p w14:paraId="1E635044" w14:textId="77777777" w:rsidR="00623210" w:rsidRPr="00623210" w:rsidRDefault="00623210" w:rsidP="003739F7">
            <w:pPr>
              <w:pStyle w:val="Table"/>
            </w:pPr>
            <w:r w:rsidRPr="00623210">
              <w:t>Phù hợp đồ án (POC + báo cáo)</w:t>
            </w:r>
          </w:p>
        </w:tc>
        <w:tc>
          <w:tcPr>
            <w:tcW w:w="2127" w:type="dxa"/>
            <w:vAlign w:val="center"/>
          </w:tcPr>
          <w:p w14:paraId="630B0FC0" w14:textId="77777777" w:rsidR="00623210" w:rsidRPr="00623210" w:rsidRDefault="00623210" w:rsidP="003739F7">
            <w:pPr>
              <w:pStyle w:val="Table"/>
            </w:pPr>
            <w:r w:rsidRPr="00623210">
              <w:t>Cao</w:t>
            </w:r>
          </w:p>
        </w:tc>
        <w:tc>
          <w:tcPr>
            <w:tcW w:w="2409" w:type="dxa"/>
            <w:vAlign w:val="center"/>
          </w:tcPr>
          <w:p w14:paraId="3A682ACB" w14:textId="77777777" w:rsidR="00623210" w:rsidRPr="00623210" w:rsidRDefault="00623210" w:rsidP="003739F7">
            <w:pPr>
              <w:pStyle w:val="Table"/>
            </w:pPr>
            <w:r w:rsidRPr="00623210">
              <w:t>Trung bình (lock-in vendor)</w:t>
            </w:r>
          </w:p>
        </w:tc>
        <w:tc>
          <w:tcPr>
            <w:tcW w:w="1560" w:type="dxa"/>
            <w:vAlign w:val="center"/>
          </w:tcPr>
          <w:p w14:paraId="493E72C1" w14:textId="77777777" w:rsidR="00623210" w:rsidRPr="00623210" w:rsidRDefault="00623210" w:rsidP="003739F7">
            <w:pPr>
              <w:pStyle w:val="Table"/>
            </w:pPr>
            <w:r w:rsidRPr="00623210">
              <w:t>Cao</w:t>
            </w:r>
          </w:p>
        </w:tc>
        <w:tc>
          <w:tcPr>
            <w:tcW w:w="1552" w:type="dxa"/>
            <w:vAlign w:val="center"/>
          </w:tcPr>
          <w:p w14:paraId="7BC53B1D" w14:textId="77777777" w:rsidR="00623210" w:rsidRPr="00623210" w:rsidRDefault="00623210" w:rsidP="003739F7">
            <w:pPr>
              <w:pStyle w:val="Table"/>
            </w:pPr>
            <w:r w:rsidRPr="00623210">
              <w:t>Thấp (làm lại bánh xe)</w:t>
            </w:r>
          </w:p>
        </w:tc>
      </w:tr>
    </w:tbl>
    <w:p w14:paraId="5215F93C" w14:textId="77777777" w:rsidR="00623210" w:rsidRDefault="00623210" w:rsidP="00623210"/>
    <w:p w14:paraId="30075973" w14:textId="77777777" w:rsidR="00623210" w:rsidRDefault="00623210" w:rsidP="005C4641">
      <w:r>
        <w:t xml:space="preserve">→ </w:t>
      </w:r>
      <w:r>
        <w:rPr>
          <w:b/>
        </w:rPr>
        <w:t>Kết luận chọn NGO</w:t>
      </w:r>
      <w:r>
        <w:t xml:space="preserve"> vì ba lý do: (1) là giải pháp first-party của Unity, đảm bảo tương thích lâu dài với engine; (2) tự host được trên VPS qua Docker, không phụ thuộc dịch vụ cloud trả phí; (3) sẵn sàng cho mô hình Server Authoritative với </w:t>
      </w:r>
      <w:r>
        <w:lastRenderedPageBreak/>
        <w:t>ServerRpc/ClientRpc/NetworkVariable mức ngôn ngữ — đúng nhu cầu chống gian lận của RPG online.</w:t>
      </w:r>
    </w:p>
    <w:p w14:paraId="24FF64C6" w14:textId="77777777" w:rsidR="00623210" w:rsidRDefault="00623210" w:rsidP="005C4641">
      <w:r>
        <w:t xml:space="preserve">→ </w:t>
      </w:r>
      <w:r>
        <w:rPr>
          <w:b/>
        </w:rPr>
        <w:t>Vì sao vẫn cần SignalR bên cạnh NGO?</w:t>
      </w:r>
      <w:r>
        <w:t xml:space="preserve"> NGO dùng UDP (giao thức unity-transport) tối ưu cho dữ liệu game tần suất cao và chấp nhận mất gói, phù hợp combat / vị trí. Nhưng các sự kiện *meta-game* như mời party, chat lobby, thông báo bạn online — bản chất là *trạng thái phải tới nơi* và xảy ra ngay cả khi người chơi không trong cùng NetworkManager (ví dụ A đang ở map khác B) — phù hợp hơn với SignalR (WebSocket, TCP, qua REST stack). Cùng tồn tại hai kênh giúp </w:t>
      </w:r>
      <w:r>
        <w:rPr>
          <w:b/>
        </w:rPr>
        <w:t>tách trách nhiệm</w:t>
      </w:r>
      <w:r>
        <w:t>: NGO cho gameplay realtime, SignalR cho meta-state.</w:t>
      </w:r>
    </w:p>
    <w:p w14:paraId="74C9CB28" w14:textId="0B11D72C" w:rsidR="00623210" w:rsidRPr="00623210" w:rsidRDefault="00623210" w:rsidP="005C4641">
      <w:pPr>
        <w:pStyle w:val="Heading3"/>
      </w:pPr>
      <w:r w:rsidRPr="00623210">
        <w:t>Ngôn ngữ lập trình C#</w:t>
      </w:r>
    </w:p>
    <w:p w14:paraId="7C83A574" w14:textId="77777777" w:rsidR="00623210" w:rsidRDefault="00623210" w:rsidP="005C4641">
      <w:r>
        <w:t>C# (C-Sharp) là ngôn ngữ lập trình hướng đối tượng hiện đại do Microsoft phát triển, ra mắt năm 2000. Là ngôn ngữ chính thức duy nhất trong Unity, C# chạy trên nền .NET runtime với garbage collection tự động và hệ thống kiểu mạnh (strongly typed).</w:t>
      </w:r>
    </w:p>
    <w:p w14:paraId="616F50F2" w14:textId="306E80B3" w:rsidR="00623210" w:rsidRDefault="00623210" w:rsidP="005C4641">
      <w:pPr>
        <w:pStyle w:val="Heading4"/>
      </w:pPr>
      <w:r>
        <w:t>Đặc điểm phù hợp với phát triển game</w:t>
      </w:r>
    </w:p>
    <w:p w14:paraId="06812CDC" w14:textId="77777777" w:rsidR="00623210" w:rsidRDefault="00623210" w:rsidP="005C4641">
      <w:pPr>
        <w:pStyle w:val="ListBullet"/>
      </w:pPr>
      <w:r>
        <w:rPr>
          <w:b/>
        </w:rPr>
        <w:t>Strongly typed</w:t>
      </w:r>
      <w:r>
        <w:t>: Phát hiện nhiều lỗi tại compile time, tránh bug runtime khó debug</w:t>
      </w:r>
    </w:p>
    <w:p w14:paraId="24A29857" w14:textId="77777777" w:rsidR="00623210" w:rsidRDefault="00623210" w:rsidP="005C4641">
      <w:pPr>
        <w:pStyle w:val="ListBullet"/>
      </w:pPr>
      <w:r>
        <w:rPr>
          <w:b/>
        </w:rPr>
        <w:t>Garbage Collection</w:t>
      </w:r>
      <w:r>
        <w:t>: Quản lý bộ nhớ tự động. Lập trình viên game cần tránh tạo nhiều object tạm thời trong Update() để không kích hoạt GC pause gây giật</w:t>
      </w:r>
    </w:p>
    <w:p w14:paraId="0CBAFFB9" w14:textId="77777777" w:rsidR="00623210" w:rsidRDefault="00623210" w:rsidP="005C4641">
      <w:pPr>
        <w:pStyle w:val="ListBullet"/>
      </w:pPr>
      <w:r>
        <w:rPr>
          <w:b/>
        </w:rPr>
        <w:t>Async/Await</w:t>
      </w:r>
      <w:r>
        <w:t>: Lập trình bất đồng bộ cho gọi API và load asset không chặn main thread</w:t>
      </w:r>
    </w:p>
    <w:p w14:paraId="7CF125EF" w14:textId="77777777" w:rsidR="00623210" w:rsidRDefault="00623210" w:rsidP="005C4641">
      <w:pPr>
        <w:pStyle w:val="ListBullet"/>
      </w:pPr>
      <w:r>
        <w:rPr>
          <w:b/>
        </w:rPr>
        <w:t>LINQ</w:t>
      </w:r>
      <w:r>
        <w:t>: Truy vấn và xử lý tập hợp dữ liệu với cú pháp rõ ràng và type-safe</w:t>
      </w:r>
    </w:p>
    <w:p w14:paraId="4A4937D6" w14:textId="77777777" w:rsidR="00623210" w:rsidRDefault="00623210" w:rsidP="005C4641">
      <w:pPr>
        <w:pStyle w:val="ListBullet"/>
      </w:pPr>
      <w:r>
        <w:rPr>
          <w:b/>
        </w:rPr>
        <w:t>Generics</w:t>
      </w:r>
      <w:r>
        <w:t>: Viết code tái sử dụng với nhiều kiểu dữ liệu (List\&lt;T\&gt;, Dictionary\&lt;K,V\&gt;)</w:t>
      </w:r>
    </w:p>
    <w:p w14:paraId="75EFE9E0" w14:textId="23FF0EEE" w:rsidR="00623210" w:rsidRDefault="00623210" w:rsidP="005C4641">
      <w:pPr>
        <w:pStyle w:val="Heading4"/>
      </w:pPr>
      <w:r>
        <w:t>Design Pattern phổ biến trong Unity</w:t>
      </w:r>
    </w:p>
    <w:p w14:paraId="0FEC2E1D" w14:textId="77777777" w:rsidR="00623210" w:rsidRDefault="00623210" w:rsidP="005C4641">
      <w:pPr>
        <w:pStyle w:val="ListBullet"/>
      </w:pPr>
      <w:r>
        <w:rPr>
          <w:b/>
        </w:rPr>
        <w:t>Singleton</w:t>
      </w:r>
      <w:r>
        <w:t>: Đảm bảo một instance duy nhất toàn cục. Dùng cho GameManager, AudioManager, UIManager</w:t>
      </w:r>
    </w:p>
    <w:p w14:paraId="72B1CC33" w14:textId="77777777" w:rsidR="00623210" w:rsidRDefault="00623210" w:rsidP="005C4641">
      <w:pPr>
        <w:pStyle w:val="ListBullet"/>
      </w:pPr>
      <w:r>
        <w:rPr>
          <w:b/>
        </w:rPr>
        <w:t>Observer (Event System)</w:t>
      </w:r>
      <w:r>
        <w:t>: Phát sự kiện, nhiều subscriber lắng nghe. Dùng cho OnPlayerDeath, OnLevelUp, OnItemPickup</w:t>
      </w:r>
    </w:p>
    <w:p w14:paraId="29F3AD2D" w14:textId="77777777" w:rsidR="00623210" w:rsidRDefault="00623210" w:rsidP="005C4641">
      <w:pPr>
        <w:pStyle w:val="ListBullet"/>
      </w:pPr>
      <w:r>
        <w:rPr>
          <w:b/>
        </w:rPr>
        <w:t>Strategy</w:t>
      </w:r>
      <w:r>
        <w:t>: Đóng gói thuật toán có thể thay đổi runtime. Dùng cho các SkillEffect khác nhau theo loại kỹ năng</w:t>
      </w:r>
    </w:p>
    <w:p w14:paraId="04475983" w14:textId="77777777" w:rsidR="00623210" w:rsidRDefault="00623210" w:rsidP="005C4641">
      <w:pPr>
        <w:pStyle w:val="ListBullet"/>
      </w:pPr>
      <w:r>
        <w:rPr>
          <w:b/>
        </w:rPr>
        <w:lastRenderedPageBreak/>
        <w:t>State Machine</w:t>
      </w:r>
      <w:r>
        <w:t>: Quản lý trạng thái rõ ràng. Dùng cho EnemyAI (Idle/Chase/Attack), PlayerState (Ground/Air/Attack)</w:t>
      </w:r>
    </w:p>
    <w:p w14:paraId="4041B8FA" w14:textId="77777777" w:rsidR="00623210" w:rsidRDefault="00623210" w:rsidP="005C4641">
      <w:pPr>
        <w:pStyle w:val="ListBullet"/>
      </w:pPr>
      <w:r>
        <w:rPr>
          <w:b/>
        </w:rPr>
        <w:t>Factory</w:t>
      </w:r>
      <w:r>
        <w:t>: Tạo đối tượng mà không cần biết class cụ thể tại compile time. Dùng spawn prefab nhân vật theo nguyên tố</w:t>
      </w:r>
    </w:p>
    <w:p w14:paraId="3462261D" w14:textId="77777777" w:rsidR="00623210" w:rsidRDefault="00623210" w:rsidP="005C4641">
      <w:pPr>
        <w:pStyle w:val="ListBullet"/>
      </w:pPr>
      <w:r>
        <w:rPr>
          <w:b/>
        </w:rPr>
        <w:t>ScriptableObject as Data Container</w:t>
      </w:r>
      <w:r>
        <w:t>: Tách dữ liệu config khỏi logic code, dễ cấu hình trong Editor</w:t>
      </w:r>
    </w:p>
    <w:p w14:paraId="345CF177" w14:textId="55CF2709" w:rsidR="00623210" w:rsidRPr="00623210" w:rsidRDefault="00623210" w:rsidP="00623210">
      <w:pPr>
        <w:pStyle w:val="Heading3"/>
      </w:pPr>
      <w:r w:rsidRPr="00623210">
        <w:t>ASP.NET Core</w:t>
      </w:r>
    </w:p>
    <w:p w14:paraId="6CA82E48" w14:textId="77777777" w:rsidR="00623210" w:rsidRDefault="00623210" w:rsidP="005C4641">
      <w:r>
        <w:t>ASP.NET Core là framework mã nguồn mở, đa nền tảng do Microsoft phát triển để xây dựng REST API và web service. Đây là phiên bản hiện đại, viết lại hoàn toàn từ ASP.NET Framework cổ điển, với hiệu suất vượt trội và hỗ trợ Docker natively.</w:t>
      </w:r>
    </w:p>
    <w:p w14:paraId="0B046803" w14:textId="56C1A1AC" w:rsidR="00623210" w:rsidRDefault="00623210" w:rsidP="005C4641">
      <w:pPr>
        <w:pStyle w:val="Heading4"/>
      </w:pPr>
      <w:r>
        <w:t>Middleware Pipeline</w:t>
      </w:r>
    </w:p>
    <w:p w14:paraId="4316E546" w14:textId="77777777" w:rsidR="00623210" w:rsidRDefault="00623210" w:rsidP="005C4641">
      <w:r>
        <w:t>ASP.NET Core xử lý mọi HTTP request thông qua chuỗi middleware. Mỗi middleware nhận request, xử lý và chuyển tiếp hoặc trả về response trực tiếp. Thứ tự tiêu biểu: xử lý exception → HTTPS redirect → Authentication (kiểm tra JWT) → Authorization (kiểm tra quyền) → CORS → Controller Action.</w:t>
      </w:r>
    </w:p>
    <w:p w14:paraId="60669262" w14:textId="10BE9EA9" w:rsidR="00623210" w:rsidRDefault="00623210" w:rsidP="005C4641">
      <w:pPr>
        <w:pStyle w:val="Heading4"/>
      </w:pPr>
      <w:r>
        <w:t>Entity Framework Core (EF Core)</w:t>
      </w:r>
    </w:p>
    <w:p w14:paraId="5A0A9F47" w14:textId="77777777" w:rsidR="00623210" w:rsidRDefault="00623210" w:rsidP="005C4641">
      <w:r>
        <w:t>EF Core là ORM (Object-Relational Mapper) chính thức của .NET, cho phép làm việc với database thông qua C# objects (Entity) thay vì viết SQL thủ công. EF Core dịch LINQ thành SQL tối ưu cho database cụ thể (MariaDB trong đề tài):</w:t>
      </w:r>
    </w:p>
    <w:p w14:paraId="648D534A" w14:textId="77777777" w:rsidR="00623210" w:rsidRDefault="00623210" w:rsidP="005C4641">
      <w:pPr>
        <w:pStyle w:val="ListBullet"/>
      </w:pPr>
      <w:r>
        <w:rPr>
          <w:b/>
        </w:rPr>
        <w:t>DbContext</w:t>
      </w:r>
      <w:r>
        <w:t>: Đại diện phiên làm việc với database, chứa DbSet\&lt;T\&gt; cho mỗi bảng</w:t>
      </w:r>
    </w:p>
    <w:p w14:paraId="1CC11853" w14:textId="77777777" w:rsidR="00623210" w:rsidRDefault="00623210" w:rsidP="005C4641">
      <w:pPr>
        <w:pStyle w:val="ListBullet"/>
      </w:pPr>
      <w:r>
        <w:rPr>
          <w:b/>
        </w:rPr>
        <w:t>Migration</w:t>
      </w:r>
      <w:r>
        <w:t>: Quản lý lịch sử thay đổi schema database theo version</w:t>
      </w:r>
    </w:p>
    <w:p w14:paraId="36CEE4D8" w14:textId="77777777" w:rsidR="00623210" w:rsidRDefault="00623210" w:rsidP="005C4641">
      <w:pPr>
        <w:pStyle w:val="ListBullet"/>
      </w:pPr>
      <w:r>
        <w:rPr>
          <w:b/>
        </w:rPr>
        <w:t>Change Tracking</w:t>
      </w:r>
      <w:r>
        <w:t>: Tự động theo dõi thay đổi trên entity, tạo câu UPDATE phù hợp khi SaveChanges()</w:t>
      </w:r>
    </w:p>
    <w:p w14:paraId="3A2E1141" w14:textId="51819D1E" w:rsidR="00623210" w:rsidRDefault="00623210" w:rsidP="005C4641">
      <w:pPr>
        <w:pStyle w:val="Heading4"/>
      </w:pPr>
      <w:r>
        <w:t>SignalR</w:t>
      </w:r>
    </w:p>
    <w:p w14:paraId="1458BBD7" w14:textId="77777777" w:rsidR="00623210" w:rsidRDefault="00623210" w:rsidP="005C4641">
      <w:r>
        <w:t>SignalR là thư viện ASP.NET Core cho real-time communication hai chiều (full-duplex) giữa server và clients, xây dựng trên WebSocket với tự động fallback sang Long Polling. Khái niệm Hub là điểm trung tâm để clients kết nối và gọi method hai chiều. Tính năng Group cho phép gửi message đến tập hợp clients cụ thể (tất cả thành viên trong cùng party).</w:t>
      </w:r>
    </w:p>
    <w:p w14:paraId="2B2AD6B0" w14:textId="2C36A1A0" w:rsidR="00623210" w:rsidRPr="005C4641" w:rsidRDefault="00623210" w:rsidP="005C4641">
      <w:pPr>
        <w:pStyle w:val="Heading3"/>
      </w:pPr>
      <w:r w:rsidRPr="005C4641">
        <w:t>MariaDB — Hệ quản trị cơ sở dữ liệu</w:t>
      </w:r>
    </w:p>
    <w:p w14:paraId="257ADE87" w14:textId="77777777" w:rsidR="00623210" w:rsidRDefault="00623210" w:rsidP="005C4641">
      <w:r>
        <w:t>MariaDB là RDBMS mã nguồn mở do Oracle Corporation duy trì, là hệ quản trị cơ sở dữ liệu phổ biến nhất thế giới theo DB-Engines Ranking 2024. MariaDB được sử dụng rộng rãi trong ứng dụng web và game online nhờ hiệu suất cao, cộng đồng lớn và khả năng scale linh hoạt.</w:t>
      </w:r>
    </w:p>
    <w:p w14:paraId="75B7AA8B" w14:textId="2CEFDE31" w:rsidR="00623210" w:rsidRDefault="00623210" w:rsidP="005C4641">
      <w:pPr>
        <w:pStyle w:val="Heading4"/>
      </w:pPr>
      <w:r>
        <w:t>Mô hình dữ liệu quan hệ trong game</w:t>
      </w:r>
    </w:p>
    <w:p w14:paraId="22169DF8" w14:textId="77777777" w:rsidR="00623210" w:rsidRDefault="00623210" w:rsidP="005C4641">
      <w:r>
        <w:t>Dữ liệu game được tổ chức thành các bảng có quan hệ thông qua khóa ngoại (foreign key). Các quan hệ thường gặp:</w:t>
      </w:r>
    </w:p>
    <w:p w14:paraId="58B6F627" w14:textId="77777777" w:rsidR="00623210" w:rsidRDefault="00623210" w:rsidP="005C4641">
      <w:pPr>
        <w:pStyle w:val="ListBullet"/>
      </w:pPr>
      <w:r>
        <w:rPr>
          <w:b/>
        </w:rPr>
        <w:t>Một-Nhiều (1:N)</w:t>
      </w:r>
      <w:r>
        <w:t>: Một bản đồ có nhiều điểm spawn, một người chơi có nhiều nhân vật</w:t>
      </w:r>
    </w:p>
    <w:p w14:paraId="7E0E25CF" w14:textId="77777777" w:rsidR="00623210" w:rsidRDefault="00623210" w:rsidP="005C4641">
      <w:pPr>
        <w:pStyle w:val="ListBullet"/>
      </w:pPr>
      <w:r>
        <w:rPr>
          <w:b/>
        </w:rPr>
        <w:t>Nhiều-Nhiều (N:M)</w:t>
      </w:r>
      <w:r>
        <w:t>: Nhiều người chơi có thể sở hữu cùng loại item (qua bảng inventory trung gian)</w:t>
      </w:r>
    </w:p>
    <w:p w14:paraId="7FCD68C3" w14:textId="77777777" w:rsidR="00623210" w:rsidRDefault="00623210" w:rsidP="005C4641">
      <w:r>
        <w:t>Sơ đồ ERD tổng quát được minh họa trong Hình 1.9.</w:t>
      </w:r>
    </w:p>
    <w:p w14:paraId="0638F6B5" w14:textId="77777777" w:rsidR="00623210" w:rsidRDefault="00623210" w:rsidP="005C4641">
      <w:r>
        <w:rPr>
          <w:noProof/>
        </w:rPr>
        <w:drawing>
          <wp:inline distT="0" distB="0" distL="0" distR="0" wp14:anchorId="56A05385" wp14:editId="5FB0FA18">
            <wp:extent cx="5303520" cy="3219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09.png"/>
                    <pic:cNvPicPr/>
                  </pic:nvPicPr>
                  <pic:blipFill>
                    <a:blip r:embed="rId17"/>
                    <a:stretch>
                      <a:fillRect/>
                    </a:stretch>
                  </pic:blipFill>
                  <pic:spPr>
                    <a:xfrm>
                      <a:off x="0" y="0"/>
                      <a:ext cx="5303520" cy="3219994"/>
                    </a:xfrm>
                    <a:prstGeom prst="rect">
                      <a:avLst/>
                    </a:prstGeom>
                  </pic:spPr>
                </pic:pic>
              </a:graphicData>
            </a:graphic>
          </wp:inline>
        </w:drawing>
      </w:r>
    </w:p>
    <w:p w14:paraId="525D2697" w14:textId="77777777" w:rsidR="00623210" w:rsidRDefault="00623210" w:rsidP="005C4641">
      <w:pPr>
        <w:pStyle w:val="Tnhnhv"/>
      </w:pPr>
      <w:r>
        <w:t>Hình 1.9: Sơ đồ ERD tổng quát của hệ thống game (users, player_data, enemy, item, skill, map, dungeon)</w:t>
      </w:r>
    </w:p>
    <w:p w14:paraId="5A9E4878" w14:textId="38A546D8" w:rsidR="00623210" w:rsidRDefault="00623210" w:rsidP="005C4641">
      <w:pPr>
        <w:pStyle w:val="Heading4"/>
      </w:pPr>
      <w:r>
        <w:t>JSON Column trong game database</w:t>
      </w:r>
    </w:p>
    <w:p w14:paraId="054F06BA" w14:textId="77777777" w:rsidR="00623210" w:rsidRDefault="00623210" w:rsidP="005C4641">
      <w:r>
        <w:t>Một kỹ thuật phổ biến trong game database là dùng JSON column để lưu dữ liệu linh hoạt, thay đổi thường xuyên:</w:t>
      </w:r>
    </w:p>
    <w:p w14:paraId="43C1CCF6" w14:textId="77777777" w:rsidR="00623210" w:rsidRDefault="00623210" w:rsidP="005C4641">
      <w:pPr>
        <w:pStyle w:val="ListBullet"/>
      </w:pPr>
      <w:r>
        <w:rPr>
          <w:b/>
        </w:rPr>
        <w:t>inventory (JSON)</w:t>
      </w:r>
      <w:r>
        <w:t>: Danh sách item trong túi người chơi</w:t>
      </w:r>
    </w:p>
    <w:p w14:paraId="7CE0C677" w14:textId="77777777" w:rsidR="00623210" w:rsidRDefault="00623210" w:rsidP="005C4641">
      <w:pPr>
        <w:pStyle w:val="ListBullet"/>
      </w:pPr>
      <w:r>
        <w:rPr>
          <w:b/>
        </w:rPr>
        <w:t>info_char (JSON)</w:t>
      </w:r>
      <w:r>
        <w:t>: Tập hợp chỉ số nhân vật (HP hiện tại, MP, level, EXP, vị trí)</w:t>
      </w:r>
    </w:p>
    <w:p w14:paraId="562ABFE9" w14:textId="77777777" w:rsidR="00623210" w:rsidRDefault="00623210" w:rsidP="005C4641">
      <w:pPr>
        <w:pStyle w:val="ListBullet"/>
      </w:pPr>
      <w:r>
        <w:rPr>
          <w:b/>
        </w:rPr>
        <w:lastRenderedPageBreak/>
        <w:t>phases_json (JSON)</w:t>
      </w:r>
      <w:r>
        <w:t>: Cấu hình giai đoạn của boss (ngưỡng HP và kỹ năng từng phase)</w:t>
      </w:r>
    </w:p>
    <w:p w14:paraId="41113113" w14:textId="77777777" w:rsidR="00623210" w:rsidRDefault="00623210" w:rsidP="005C4641">
      <w:pPr>
        <w:pStyle w:val="ListBullet"/>
      </w:pPr>
      <w:r>
        <w:rPr>
          <w:b/>
        </w:rPr>
        <w:t>wave_config (JSON)</w:t>
      </w:r>
      <w:r>
        <w:t>: Cấu hình wave trong dungeon (loại quái và số lượng từng wave)</w:t>
      </w:r>
    </w:p>
    <w:p w14:paraId="4B94812A" w14:textId="77777777" w:rsidR="00623210" w:rsidRDefault="00623210" w:rsidP="005C4641">
      <w:r>
        <w:t>Ưu điểm là giảm số bảng, đơn giản hóa query SELECT; nhược điểm là khó lọc theo trường bên trong JSON và không có ràng buộc foreign key nội bộ.</w:t>
      </w:r>
    </w:p>
    <w:p w14:paraId="1B2C0B3E" w14:textId="73A6F262" w:rsidR="00623210" w:rsidRPr="005C4641" w:rsidRDefault="00623210" w:rsidP="005C4641">
      <w:pPr>
        <w:pStyle w:val="Heading3"/>
      </w:pPr>
      <w:r w:rsidRPr="005C4641">
        <w:t>Docker và triển khai ứng dụng</w:t>
      </w:r>
    </w:p>
    <w:p w14:paraId="03B7FAFB" w14:textId="77777777" w:rsidR="00623210" w:rsidRDefault="00623210" w:rsidP="005C4641">
      <w:r>
        <w:t>Docker là nền tảng container hóa cho phép đóng gói ứng dụng cùng toàn bộ dependencies vào một container — đơn vị phần mềm nhẹ, di động, hoạt động nhất quán trên mọi môi trường từ máy phát triển đến server production.</w:t>
      </w:r>
    </w:p>
    <w:p w14:paraId="44241E2A" w14:textId="00E143EC" w:rsidR="00623210" w:rsidRDefault="00623210" w:rsidP="005C4641">
      <w:pPr>
        <w:pStyle w:val="Heading4"/>
      </w:pPr>
      <w:r>
        <w:t>Lợi ích container hóa</w:t>
      </w:r>
    </w:p>
    <w:p w14:paraId="38A606D4" w14:textId="77777777" w:rsidR="00623210" w:rsidRDefault="00623210" w:rsidP="005C4641">
      <w:pPr>
        <w:pStyle w:val="ListBullet"/>
      </w:pPr>
      <w:r>
        <w:rPr>
          <w:b/>
        </w:rPr>
        <w:t>Nhất quán môi trường</w:t>
      </w:r>
      <w:r>
        <w:t>: Container chạy giống nhau trên mọi host, loại bỏ vấn đề "works on my machine"</w:t>
      </w:r>
    </w:p>
    <w:p w14:paraId="5460B720" w14:textId="77777777" w:rsidR="00623210" w:rsidRDefault="00623210" w:rsidP="005C4641">
      <w:pPr>
        <w:pStyle w:val="ListBullet"/>
      </w:pPr>
      <w:r>
        <w:rPr>
          <w:b/>
        </w:rPr>
        <w:t>Cô lập service</w:t>
      </w:r>
      <w:r>
        <w:t>: Mỗi service (API, database, game server) chạy trong container riêng, không ảnh hưởng nhau</w:t>
      </w:r>
    </w:p>
    <w:p w14:paraId="1D5E24BD" w14:textId="77777777" w:rsidR="00623210" w:rsidRDefault="00623210" w:rsidP="005C4641">
      <w:pPr>
        <w:pStyle w:val="ListBullet"/>
      </w:pPr>
      <w:r>
        <w:rPr>
          <w:b/>
        </w:rPr>
        <w:t>Khởi động nhanh</w:t>
      </w:r>
      <w:r>
        <w:t>: Container khởi động trong vài giây, nhẹ hơn nhiều so với Virtual Machine</w:t>
      </w:r>
    </w:p>
    <w:p w14:paraId="3FB41F88" w14:textId="77777777" w:rsidR="00623210" w:rsidRDefault="00623210" w:rsidP="005C4641">
      <w:pPr>
        <w:pStyle w:val="ListBullet"/>
      </w:pPr>
      <w:r>
        <w:rPr>
          <w:b/>
        </w:rPr>
        <w:t>Dễ triển khai</w:t>
      </w:r>
      <w:r>
        <w:t>: Push image lên registry, kéo về server và chạy — quy trình CI/CD đơn giản</w:t>
      </w:r>
    </w:p>
    <w:p w14:paraId="7C2A7912" w14:textId="1B156CD1" w:rsidR="00623210" w:rsidRDefault="00623210" w:rsidP="005C4641">
      <w:pPr>
        <w:pStyle w:val="Heading4"/>
      </w:pPr>
      <w:r>
        <w:t>Docker Compose cho hệ thống game server</w:t>
      </w:r>
    </w:p>
    <w:p w14:paraId="0473B17C" w14:textId="77777777" w:rsidR="00623210" w:rsidRDefault="00623210" w:rsidP="005C4641">
      <w:r>
        <w:t>Docker Compose định nghĩa và khởi động nhiều container cùng lúc. Hệ thống game server gồm 3 container chính:</w:t>
      </w:r>
    </w:p>
    <w:p w14:paraId="656CA4F5" w14:textId="77777777" w:rsidR="00623210" w:rsidRDefault="00623210" w:rsidP="005C4641">
      <w:pPr>
        <w:pStyle w:val="ListBullet"/>
      </w:pPr>
      <w:r>
        <w:rPr>
          <w:b/>
        </w:rPr>
        <w:t>MariaDB container</w:t>
      </w:r>
      <w:r>
        <w:t>: Database, dữ liệu persist vào volume, không expose port ra ngoài</w:t>
      </w:r>
    </w:p>
    <w:p w14:paraId="14012CB7" w14:textId="77777777" w:rsidR="00623210" w:rsidRDefault="00623210" w:rsidP="005C4641">
      <w:pPr>
        <w:pStyle w:val="ListBullet"/>
      </w:pPr>
      <w:r>
        <w:rPr>
          <w:b/>
        </w:rPr>
        <w:t>ASP.NET Core API container</w:t>
      </w:r>
      <w:r>
        <w:t>: Backend REST API + SignalR Hub, expose port HTTP</w:t>
      </w:r>
    </w:p>
    <w:p w14:paraId="0C1D1691" w14:textId="77777777" w:rsidR="00623210" w:rsidRDefault="00623210" w:rsidP="005C4641">
      <w:pPr>
        <w:pStyle w:val="ListBullet"/>
      </w:pPr>
      <w:r>
        <w:rPr>
          <w:b/>
        </w:rPr>
        <w:t>Unity Dedicated Server container</w:t>
      </w:r>
      <w:r>
        <w:t>: Game server headless build, expose port UDP (7777)</w:t>
      </w:r>
    </w:p>
    <w:p w14:paraId="52F760FD" w14:textId="77777777" w:rsidR="00623210" w:rsidRDefault="00623210" w:rsidP="005C4641">
      <w:r>
        <w:t>Các container giao tiếp qua Docker network nội bộ. Chỉ API port và Game Server port được expose cho client; database hoàn toàn cô lập bên trong. Kiến trúc triển khai được minh họa trong Hình 1.10.</w:t>
      </w:r>
    </w:p>
    <w:p w14:paraId="7750991B" w14:textId="77777777" w:rsidR="00623210" w:rsidRDefault="00623210" w:rsidP="005C4641">
      <w:r>
        <w:rPr>
          <w:noProof/>
        </w:rPr>
        <w:lastRenderedPageBreak/>
        <w:drawing>
          <wp:inline distT="0" distB="0" distL="0" distR="0" wp14:anchorId="23775053" wp14:editId="33513F51">
            <wp:extent cx="5303520" cy="3219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0.png"/>
                    <pic:cNvPicPr/>
                  </pic:nvPicPr>
                  <pic:blipFill>
                    <a:blip r:embed="rId18"/>
                    <a:stretch>
                      <a:fillRect/>
                    </a:stretch>
                  </pic:blipFill>
                  <pic:spPr>
                    <a:xfrm>
                      <a:off x="0" y="0"/>
                      <a:ext cx="5303520" cy="3219994"/>
                    </a:xfrm>
                    <a:prstGeom prst="rect">
                      <a:avLst/>
                    </a:prstGeom>
                  </pic:spPr>
                </pic:pic>
              </a:graphicData>
            </a:graphic>
          </wp:inline>
        </w:drawing>
      </w:r>
    </w:p>
    <w:p w14:paraId="6A0EA0C9" w14:textId="77777777" w:rsidR="00623210" w:rsidRDefault="00623210" w:rsidP="005C4641">
      <w:pPr>
        <w:pStyle w:val="Tnbng"/>
      </w:pPr>
      <w:r>
        <w:t>Hình 1.10: Kiến trúc Docker Compose — MariaDB + REST API + Game Server trên Linux VPS</w:t>
      </w:r>
    </w:p>
    <w:p w14:paraId="4E3B2226" w14:textId="1B34E7AF" w:rsidR="00623210" w:rsidRPr="00623210" w:rsidRDefault="00623210" w:rsidP="00623210">
      <w:pPr>
        <w:pStyle w:val="Heading3"/>
      </w:pPr>
      <w:r w:rsidRPr="00623210">
        <w:t>Tổng hợp stack công nghệ</w:t>
      </w:r>
    </w:p>
    <w:p w14:paraId="4D99F18F" w14:textId="77777777" w:rsidR="00623210" w:rsidRDefault="00623210" w:rsidP="00623210">
      <w:pPr>
        <w:spacing w:after="120" w:line="300" w:lineRule="auto"/>
        <w:ind w:firstLine="397"/>
      </w:pPr>
      <w:r>
        <w:rPr>
          <w:rFonts w:eastAsia="Times New Roman"/>
          <w:sz w:val="24"/>
        </w:rPr>
        <w:t>Toàn bộ stack công nghệ sử dụng trong đề tài được tổng hợp trong Bảng 1.1:</w:t>
      </w:r>
    </w:p>
    <w:p w14:paraId="25D4C80D" w14:textId="5588FC24" w:rsidR="00623210" w:rsidRDefault="00623210" w:rsidP="005C4641">
      <w:pPr>
        <w:pStyle w:val="Tnbng"/>
      </w:pPr>
      <w:r>
        <w:t>Bảng 1.</w:t>
      </w:r>
      <w:r w:rsidR="00F724E3">
        <w:rPr>
          <w:lang w:val="en-US"/>
        </w:rPr>
        <w:t>8</w:t>
      </w:r>
      <w:r>
        <w:t>: Tổng hợp stack công nghệ của đề tài</w:t>
      </w:r>
    </w:p>
    <w:tbl>
      <w:tblPr>
        <w:tblStyle w:val="TableGrid"/>
        <w:tblW w:w="0" w:type="auto"/>
        <w:jc w:val="center"/>
        <w:tblLook w:val="04A0" w:firstRow="1" w:lastRow="0" w:firstColumn="1" w:lastColumn="0" w:noHBand="0" w:noVBand="1"/>
      </w:tblPr>
      <w:tblGrid>
        <w:gridCol w:w="1980"/>
        <w:gridCol w:w="2410"/>
        <w:gridCol w:w="1701"/>
        <w:gridCol w:w="3166"/>
      </w:tblGrid>
      <w:tr w:rsidR="00623210" w14:paraId="755347CE" w14:textId="77777777" w:rsidTr="005C4641">
        <w:trPr>
          <w:jc w:val="center"/>
        </w:trPr>
        <w:tc>
          <w:tcPr>
            <w:tcW w:w="1980" w:type="dxa"/>
            <w:shd w:val="clear" w:color="auto" w:fill="D9EAF7"/>
            <w:vAlign w:val="center"/>
          </w:tcPr>
          <w:p w14:paraId="6F0B710A" w14:textId="77777777" w:rsidR="00623210" w:rsidRPr="005C4641" w:rsidRDefault="00623210" w:rsidP="005C4641">
            <w:pPr>
              <w:ind w:firstLine="0"/>
              <w:jc w:val="left"/>
            </w:pPr>
            <w:r w:rsidRPr="005C4641">
              <w:rPr>
                <w:rFonts w:eastAsia="Times New Roman"/>
                <w:b/>
              </w:rPr>
              <w:t>Tầng</w:t>
            </w:r>
          </w:p>
        </w:tc>
        <w:tc>
          <w:tcPr>
            <w:tcW w:w="2410" w:type="dxa"/>
            <w:shd w:val="clear" w:color="auto" w:fill="D9EAF7"/>
            <w:vAlign w:val="center"/>
          </w:tcPr>
          <w:p w14:paraId="24FC7011" w14:textId="77777777" w:rsidR="00623210" w:rsidRPr="005C4641" w:rsidRDefault="00623210" w:rsidP="005C4641">
            <w:pPr>
              <w:ind w:firstLine="0"/>
              <w:jc w:val="left"/>
            </w:pPr>
            <w:r w:rsidRPr="005C4641">
              <w:rPr>
                <w:rFonts w:eastAsia="Times New Roman"/>
                <w:b/>
              </w:rPr>
              <w:t>Công nghệ</w:t>
            </w:r>
          </w:p>
        </w:tc>
        <w:tc>
          <w:tcPr>
            <w:tcW w:w="1701" w:type="dxa"/>
            <w:shd w:val="clear" w:color="auto" w:fill="D9EAF7"/>
            <w:vAlign w:val="center"/>
          </w:tcPr>
          <w:p w14:paraId="0363F127" w14:textId="77777777" w:rsidR="00623210" w:rsidRPr="005C4641" w:rsidRDefault="00623210" w:rsidP="005C4641">
            <w:pPr>
              <w:ind w:firstLine="0"/>
              <w:jc w:val="left"/>
            </w:pPr>
            <w:r w:rsidRPr="005C4641">
              <w:rPr>
                <w:rFonts w:eastAsia="Times New Roman"/>
                <w:b/>
              </w:rPr>
              <w:t>Phiên bản</w:t>
            </w:r>
          </w:p>
        </w:tc>
        <w:tc>
          <w:tcPr>
            <w:tcW w:w="3166" w:type="dxa"/>
            <w:shd w:val="clear" w:color="auto" w:fill="D9EAF7"/>
            <w:vAlign w:val="center"/>
          </w:tcPr>
          <w:p w14:paraId="2C2728C1" w14:textId="77777777" w:rsidR="00623210" w:rsidRPr="005C4641" w:rsidRDefault="00623210" w:rsidP="005C4641">
            <w:pPr>
              <w:ind w:firstLine="0"/>
              <w:jc w:val="left"/>
            </w:pPr>
            <w:r w:rsidRPr="005C4641">
              <w:rPr>
                <w:rFonts w:eastAsia="Times New Roman"/>
                <w:b/>
              </w:rPr>
              <w:t>Vai trò chính</w:t>
            </w:r>
          </w:p>
        </w:tc>
      </w:tr>
      <w:tr w:rsidR="00623210" w14:paraId="67D0E191" w14:textId="77777777" w:rsidTr="005C4641">
        <w:trPr>
          <w:jc w:val="center"/>
        </w:trPr>
        <w:tc>
          <w:tcPr>
            <w:tcW w:w="1980" w:type="dxa"/>
            <w:vAlign w:val="center"/>
          </w:tcPr>
          <w:p w14:paraId="16F6A5EC" w14:textId="77777777" w:rsidR="00623210" w:rsidRPr="005C4641" w:rsidRDefault="00623210" w:rsidP="005C4641">
            <w:pPr>
              <w:ind w:firstLine="0"/>
              <w:jc w:val="left"/>
            </w:pPr>
            <w:r w:rsidRPr="005C4641">
              <w:rPr>
                <w:rFonts w:eastAsia="Times New Roman"/>
              </w:rPr>
              <w:t>Game Engine</w:t>
            </w:r>
          </w:p>
        </w:tc>
        <w:tc>
          <w:tcPr>
            <w:tcW w:w="2410" w:type="dxa"/>
            <w:vAlign w:val="center"/>
          </w:tcPr>
          <w:p w14:paraId="0F47FA6C" w14:textId="77777777" w:rsidR="00623210" w:rsidRPr="005C4641" w:rsidRDefault="00623210" w:rsidP="005C4641">
            <w:pPr>
              <w:ind w:firstLine="0"/>
              <w:jc w:val="left"/>
            </w:pPr>
            <w:r w:rsidRPr="005C4641">
              <w:rPr>
                <w:rFonts w:eastAsia="Times New Roman"/>
              </w:rPr>
              <w:t>Unity 2D</w:t>
            </w:r>
          </w:p>
        </w:tc>
        <w:tc>
          <w:tcPr>
            <w:tcW w:w="1701" w:type="dxa"/>
            <w:vAlign w:val="center"/>
          </w:tcPr>
          <w:p w14:paraId="575EB0BD" w14:textId="77777777" w:rsidR="00623210" w:rsidRPr="005C4641" w:rsidRDefault="00623210" w:rsidP="005C4641">
            <w:pPr>
              <w:ind w:firstLine="0"/>
              <w:jc w:val="left"/>
            </w:pPr>
            <w:r w:rsidRPr="005C4641">
              <w:rPr>
                <w:rFonts w:eastAsia="Times New Roman"/>
              </w:rPr>
              <w:t>2022.3 LTS</w:t>
            </w:r>
          </w:p>
        </w:tc>
        <w:tc>
          <w:tcPr>
            <w:tcW w:w="3166" w:type="dxa"/>
            <w:vAlign w:val="center"/>
          </w:tcPr>
          <w:p w14:paraId="66AF22A4" w14:textId="77777777" w:rsidR="00623210" w:rsidRPr="005C4641" w:rsidRDefault="00623210" w:rsidP="005C4641">
            <w:pPr>
              <w:ind w:firstLine="0"/>
              <w:jc w:val="left"/>
            </w:pPr>
            <w:r w:rsidRPr="005C4641">
              <w:rPr>
                <w:rFonts w:eastAsia="Times New Roman"/>
              </w:rPr>
              <w:t>Render, physics, animation, input, audio</w:t>
            </w:r>
          </w:p>
        </w:tc>
      </w:tr>
      <w:tr w:rsidR="00623210" w14:paraId="353A5D69" w14:textId="77777777" w:rsidTr="005C4641">
        <w:trPr>
          <w:jc w:val="center"/>
        </w:trPr>
        <w:tc>
          <w:tcPr>
            <w:tcW w:w="1980" w:type="dxa"/>
            <w:vAlign w:val="center"/>
          </w:tcPr>
          <w:p w14:paraId="536A5868" w14:textId="77777777" w:rsidR="00623210" w:rsidRPr="005C4641" w:rsidRDefault="00623210" w:rsidP="005C4641">
            <w:pPr>
              <w:ind w:firstLine="0"/>
              <w:jc w:val="left"/>
            </w:pPr>
            <w:r w:rsidRPr="005C4641">
              <w:rPr>
                <w:rFonts w:eastAsia="Times New Roman"/>
              </w:rPr>
              <w:t>Ngôn ngữ game</w:t>
            </w:r>
          </w:p>
        </w:tc>
        <w:tc>
          <w:tcPr>
            <w:tcW w:w="2410" w:type="dxa"/>
            <w:vAlign w:val="center"/>
          </w:tcPr>
          <w:p w14:paraId="31CE7ABA" w14:textId="77777777" w:rsidR="00623210" w:rsidRPr="005C4641" w:rsidRDefault="00623210" w:rsidP="005C4641">
            <w:pPr>
              <w:ind w:firstLine="0"/>
              <w:jc w:val="left"/>
            </w:pPr>
            <w:r w:rsidRPr="005C4641">
              <w:rPr>
                <w:rFonts w:eastAsia="Times New Roman"/>
              </w:rPr>
              <w:t>C#</w:t>
            </w:r>
          </w:p>
        </w:tc>
        <w:tc>
          <w:tcPr>
            <w:tcW w:w="1701" w:type="dxa"/>
            <w:vAlign w:val="center"/>
          </w:tcPr>
          <w:p w14:paraId="59470F74" w14:textId="77777777" w:rsidR="00623210" w:rsidRPr="005C4641" w:rsidRDefault="00623210" w:rsidP="005C4641">
            <w:pPr>
              <w:ind w:firstLine="0"/>
              <w:jc w:val="left"/>
            </w:pPr>
            <w:r w:rsidRPr="005C4641">
              <w:rPr>
                <w:rFonts w:eastAsia="Times New Roman"/>
              </w:rPr>
              <w:t>.NET 8</w:t>
            </w:r>
          </w:p>
        </w:tc>
        <w:tc>
          <w:tcPr>
            <w:tcW w:w="3166" w:type="dxa"/>
            <w:vAlign w:val="center"/>
          </w:tcPr>
          <w:p w14:paraId="1628C5D6" w14:textId="77777777" w:rsidR="00623210" w:rsidRPr="005C4641" w:rsidRDefault="00623210" w:rsidP="005C4641">
            <w:pPr>
              <w:ind w:firstLine="0"/>
              <w:jc w:val="left"/>
            </w:pPr>
            <w:r w:rsidRPr="005C4641">
              <w:rPr>
                <w:rFonts w:eastAsia="Times New Roman"/>
              </w:rPr>
              <w:t>Logic game, script, network client</w:t>
            </w:r>
          </w:p>
        </w:tc>
      </w:tr>
      <w:tr w:rsidR="00623210" w14:paraId="7417FDDD" w14:textId="77777777" w:rsidTr="005C4641">
        <w:trPr>
          <w:jc w:val="center"/>
        </w:trPr>
        <w:tc>
          <w:tcPr>
            <w:tcW w:w="1980" w:type="dxa"/>
            <w:vAlign w:val="center"/>
          </w:tcPr>
          <w:p w14:paraId="1B1E679A" w14:textId="77777777" w:rsidR="00623210" w:rsidRPr="005C4641" w:rsidRDefault="00623210" w:rsidP="005C4641">
            <w:pPr>
              <w:ind w:firstLine="0"/>
              <w:jc w:val="left"/>
            </w:pPr>
            <w:r w:rsidRPr="005C4641">
              <w:rPr>
                <w:rFonts w:eastAsia="Times New Roman"/>
              </w:rPr>
              <w:t>Multiplayer</w:t>
            </w:r>
          </w:p>
        </w:tc>
        <w:tc>
          <w:tcPr>
            <w:tcW w:w="2410" w:type="dxa"/>
            <w:vAlign w:val="center"/>
          </w:tcPr>
          <w:p w14:paraId="78794C58" w14:textId="77777777" w:rsidR="00623210" w:rsidRPr="005C4641" w:rsidRDefault="00623210" w:rsidP="005C4641">
            <w:pPr>
              <w:ind w:firstLine="0"/>
              <w:jc w:val="left"/>
            </w:pPr>
            <w:r w:rsidRPr="005C4641">
              <w:rPr>
                <w:rFonts w:eastAsia="Times New Roman"/>
              </w:rPr>
              <w:t>Unity NGO</w:t>
            </w:r>
          </w:p>
        </w:tc>
        <w:tc>
          <w:tcPr>
            <w:tcW w:w="1701" w:type="dxa"/>
            <w:vAlign w:val="center"/>
          </w:tcPr>
          <w:p w14:paraId="6072BE28" w14:textId="77777777" w:rsidR="00623210" w:rsidRPr="005C4641" w:rsidRDefault="00623210" w:rsidP="005C4641">
            <w:pPr>
              <w:ind w:firstLine="0"/>
              <w:jc w:val="left"/>
            </w:pPr>
            <w:r w:rsidRPr="005C4641">
              <w:rPr>
                <w:rFonts w:eastAsia="Times New Roman"/>
              </w:rPr>
              <w:t>1.7+</w:t>
            </w:r>
          </w:p>
        </w:tc>
        <w:tc>
          <w:tcPr>
            <w:tcW w:w="3166" w:type="dxa"/>
            <w:vAlign w:val="center"/>
          </w:tcPr>
          <w:p w14:paraId="2CF5FDD7" w14:textId="77777777" w:rsidR="00623210" w:rsidRPr="005C4641" w:rsidRDefault="00623210" w:rsidP="005C4641">
            <w:pPr>
              <w:ind w:firstLine="0"/>
              <w:jc w:val="left"/>
            </w:pPr>
            <w:r w:rsidRPr="005C4641">
              <w:rPr>
                <w:rFonts w:eastAsia="Times New Roman"/>
              </w:rPr>
              <w:t>Đồng bộ real-time vị trí và combat</w:t>
            </w:r>
          </w:p>
        </w:tc>
      </w:tr>
      <w:tr w:rsidR="00623210" w14:paraId="0135809A" w14:textId="77777777" w:rsidTr="005C4641">
        <w:trPr>
          <w:jc w:val="center"/>
        </w:trPr>
        <w:tc>
          <w:tcPr>
            <w:tcW w:w="1980" w:type="dxa"/>
            <w:vAlign w:val="center"/>
          </w:tcPr>
          <w:p w14:paraId="5773028B" w14:textId="77777777" w:rsidR="00623210" w:rsidRPr="005C4641" w:rsidRDefault="00623210" w:rsidP="005C4641">
            <w:pPr>
              <w:ind w:firstLine="0"/>
              <w:jc w:val="left"/>
            </w:pPr>
            <w:r w:rsidRPr="005C4641">
              <w:rPr>
                <w:rFonts w:eastAsia="Times New Roman"/>
              </w:rPr>
              <w:t>Backend API</w:t>
            </w:r>
          </w:p>
        </w:tc>
        <w:tc>
          <w:tcPr>
            <w:tcW w:w="2410" w:type="dxa"/>
            <w:vAlign w:val="center"/>
          </w:tcPr>
          <w:p w14:paraId="723560B1" w14:textId="77777777" w:rsidR="00623210" w:rsidRPr="005C4641" w:rsidRDefault="00623210" w:rsidP="005C4641">
            <w:pPr>
              <w:ind w:firstLine="0"/>
              <w:jc w:val="left"/>
            </w:pPr>
            <w:r w:rsidRPr="005C4641">
              <w:rPr>
                <w:rFonts w:eastAsia="Times New Roman"/>
              </w:rPr>
              <w:t>ASP.NET Core</w:t>
            </w:r>
          </w:p>
        </w:tc>
        <w:tc>
          <w:tcPr>
            <w:tcW w:w="1701" w:type="dxa"/>
            <w:vAlign w:val="center"/>
          </w:tcPr>
          <w:p w14:paraId="04CB4A1C" w14:textId="77777777" w:rsidR="00623210" w:rsidRPr="005C4641" w:rsidRDefault="00623210" w:rsidP="005C4641">
            <w:pPr>
              <w:ind w:firstLine="0"/>
              <w:jc w:val="left"/>
            </w:pPr>
            <w:r w:rsidRPr="005C4641">
              <w:rPr>
                <w:rFonts w:eastAsia="Times New Roman"/>
              </w:rPr>
              <w:t>7.0</w:t>
            </w:r>
          </w:p>
        </w:tc>
        <w:tc>
          <w:tcPr>
            <w:tcW w:w="3166" w:type="dxa"/>
            <w:vAlign w:val="center"/>
          </w:tcPr>
          <w:p w14:paraId="05E6C58E" w14:textId="77777777" w:rsidR="00623210" w:rsidRPr="005C4641" w:rsidRDefault="00623210" w:rsidP="005C4641">
            <w:pPr>
              <w:ind w:firstLine="0"/>
              <w:jc w:val="left"/>
            </w:pPr>
            <w:r w:rsidRPr="005C4641">
              <w:rPr>
                <w:rFonts w:eastAsia="Times New Roman"/>
              </w:rPr>
              <w:t>REST API server, middleware, JWT auth</w:t>
            </w:r>
          </w:p>
        </w:tc>
      </w:tr>
      <w:tr w:rsidR="00623210" w14:paraId="22E8164C" w14:textId="77777777" w:rsidTr="005C4641">
        <w:trPr>
          <w:jc w:val="center"/>
        </w:trPr>
        <w:tc>
          <w:tcPr>
            <w:tcW w:w="1980" w:type="dxa"/>
            <w:vAlign w:val="center"/>
          </w:tcPr>
          <w:p w14:paraId="7C934745" w14:textId="77777777" w:rsidR="00623210" w:rsidRPr="005C4641" w:rsidRDefault="00623210" w:rsidP="005C4641">
            <w:pPr>
              <w:ind w:firstLine="0"/>
              <w:jc w:val="left"/>
            </w:pPr>
            <w:r w:rsidRPr="005C4641">
              <w:rPr>
                <w:rFonts w:eastAsia="Times New Roman"/>
              </w:rPr>
              <w:t>ORM</w:t>
            </w:r>
          </w:p>
        </w:tc>
        <w:tc>
          <w:tcPr>
            <w:tcW w:w="2410" w:type="dxa"/>
            <w:vAlign w:val="center"/>
          </w:tcPr>
          <w:p w14:paraId="39220C2B" w14:textId="77777777" w:rsidR="00623210" w:rsidRPr="005C4641" w:rsidRDefault="00623210" w:rsidP="005C4641">
            <w:pPr>
              <w:ind w:firstLine="0"/>
              <w:jc w:val="left"/>
            </w:pPr>
            <w:r w:rsidRPr="005C4641">
              <w:rPr>
                <w:rFonts w:eastAsia="Times New Roman"/>
              </w:rPr>
              <w:t>Entity Framework Core</w:t>
            </w:r>
          </w:p>
        </w:tc>
        <w:tc>
          <w:tcPr>
            <w:tcW w:w="1701" w:type="dxa"/>
            <w:vAlign w:val="center"/>
          </w:tcPr>
          <w:p w14:paraId="6A39946D" w14:textId="77777777" w:rsidR="00623210" w:rsidRPr="005C4641" w:rsidRDefault="00623210" w:rsidP="005C4641">
            <w:pPr>
              <w:ind w:firstLine="0"/>
              <w:jc w:val="left"/>
            </w:pPr>
            <w:r w:rsidRPr="005C4641">
              <w:rPr>
                <w:rFonts w:eastAsia="Times New Roman"/>
              </w:rPr>
              <w:t>7.0</w:t>
            </w:r>
          </w:p>
        </w:tc>
        <w:tc>
          <w:tcPr>
            <w:tcW w:w="3166" w:type="dxa"/>
            <w:vAlign w:val="center"/>
          </w:tcPr>
          <w:p w14:paraId="3E000C63" w14:textId="77777777" w:rsidR="00623210" w:rsidRPr="005C4641" w:rsidRDefault="00623210" w:rsidP="005C4641">
            <w:pPr>
              <w:ind w:firstLine="0"/>
              <w:jc w:val="left"/>
            </w:pPr>
            <w:r w:rsidRPr="005C4641">
              <w:rPr>
                <w:rFonts w:eastAsia="Times New Roman"/>
              </w:rPr>
              <w:t>Truy cập database qua C# an toàn</w:t>
            </w:r>
          </w:p>
        </w:tc>
      </w:tr>
      <w:tr w:rsidR="00623210" w14:paraId="02CAC1B2" w14:textId="77777777" w:rsidTr="005C4641">
        <w:trPr>
          <w:jc w:val="center"/>
        </w:trPr>
        <w:tc>
          <w:tcPr>
            <w:tcW w:w="1980" w:type="dxa"/>
            <w:vAlign w:val="center"/>
          </w:tcPr>
          <w:p w14:paraId="3CAC1D67" w14:textId="77777777" w:rsidR="00623210" w:rsidRPr="005C4641" w:rsidRDefault="00623210" w:rsidP="005C4641">
            <w:pPr>
              <w:ind w:firstLine="0"/>
              <w:jc w:val="left"/>
            </w:pPr>
            <w:r w:rsidRPr="005C4641">
              <w:rPr>
                <w:rFonts w:eastAsia="Times New Roman"/>
              </w:rPr>
              <w:t>Database</w:t>
            </w:r>
          </w:p>
        </w:tc>
        <w:tc>
          <w:tcPr>
            <w:tcW w:w="2410" w:type="dxa"/>
            <w:vAlign w:val="center"/>
          </w:tcPr>
          <w:p w14:paraId="31F0D04F" w14:textId="77777777" w:rsidR="00623210" w:rsidRPr="005C4641" w:rsidRDefault="00623210" w:rsidP="005C4641">
            <w:pPr>
              <w:ind w:firstLine="0"/>
              <w:jc w:val="left"/>
            </w:pPr>
            <w:r w:rsidRPr="005C4641">
              <w:rPr>
                <w:rFonts w:eastAsia="Times New Roman"/>
              </w:rPr>
              <w:t>MariaDB</w:t>
            </w:r>
          </w:p>
        </w:tc>
        <w:tc>
          <w:tcPr>
            <w:tcW w:w="1701" w:type="dxa"/>
            <w:vAlign w:val="center"/>
          </w:tcPr>
          <w:p w14:paraId="7E744302" w14:textId="77777777" w:rsidR="00623210" w:rsidRPr="005C4641" w:rsidRDefault="00623210" w:rsidP="005C4641">
            <w:pPr>
              <w:ind w:firstLine="0"/>
              <w:jc w:val="left"/>
            </w:pPr>
            <w:r w:rsidRPr="005C4641">
              <w:rPr>
                <w:rFonts w:eastAsia="Times New Roman"/>
              </w:rPr>
              <w:t>8.0</w:t>
            </w:r>
          </w:p>
        </w:tc>
        <w:tc>
          <w:tcPr>
            <w:tcW w:w="3166" w:type="dxa"/>
            <w:vAlign w:val="center"/>
          </w:tcPr>
          <w:p w14:paraId="4D3B9B89" w14:textId="77777777" w:rsidR="00623210" w:rsidRPr="005C4641" w:rsidRDefault="00623210" w:rsidP="005C4641">
            <w:pPr>
              <w:ind w:firstLine="0"/>
              <w:jc w:val="left"/>
            </w:pPr>
            <w:r w:rsidRPr="005C4641">
              <w:rPr>
                <w:rFonts w:eastAsia="Times New Roman"/>
              </w:rPr>
              <w:t>Lưu trữ người chơi và config game</w:t>
            </w:r>
          </w:p>
        </w:tc>
      </w:tr>
      <w:tr w:rsidR="00623210" w14:paraId="2C409888" w14:textId="77777777" w:rsidTr="005C4641">
        <w:trPr>
          <w:jc w:val="center"/>
        </w:trPr>
        <w:tc>
          <w:tcPr>
            <w:tcW w:w="1980" w:type="dxa"/>
            <w:vAlign w:val="center"/>
          </w:tcPr>
          <w:p w14:paraId="377584DC" w14:textId="77777777" w:rsidR="00623210" w:rsidRPr="005C4641" w:rsidRDefault="00623210" w:rsidP="005C4641">
            <w:pPr>
              <w:ind w:firstLine="0"/>
              <w:jc w:val="left"/>
            </w:pPr>
            <w:r w:rsidRPr="005C4641">
              <w:rPr>
                <w:rFonts w:eastAsia="Times New Roman"/>
              </w:rPr>
              <w:t>Real-time</w:t>
            </w:r>
          </w:p>
        </w:tc>
        <w:tc>
          <w:tcPr>
            <w:tcW w:w="2410" w:type="dxa"/>
            <w:vAlign w:val="center"/>
          </w:tcPr>
          <w:p w14:paraId="3276B26F" w14:textId="77777777" w:rsidR="00623210" w:rsidRPr="005C4641" w:rsidRDefault="00623210" w:rsidP="005C4641">
            <w:pPr>
              <w:ind w:firstLine="0"/>
              <w:jc w:val="left"/>
            </w:pPr>
            <w:r w:rsidRPr="005C4641">
              <w:rPr>
                <w:rFonts w:eastAsia="Times New Roman"/>
              </w:rPr>
              <w:t>SignalR</w:t>
            </w:r>
          </w:p>
        </w:tc>
        <w:tc>
          <w:tcPr>
            <w:tcW w:w="1701" w:type="dxa"/>
            <w:vAlign w:val="center"/>
          </w:tcPr>
          <w:p w14:paraId="0EA813E2" w14:textId="77777777" w:rsidR="00623210" w:rsidRPr="005C4641" w:rsidRDefault="00623210" w:rsidP="005C4641">
            <w:pPr>
              <w:ind w:firstLine="0"/>
              <w:jc w:val="left"/>
            </w:pPr>
            <w:r w:rsidRPr="005C4641">
              <w:rPr>
                <w:rFonts w:eastAsia="Times New Roman"/>
              </w:rPr>
              <w:t>7.0</w:t>
            </w:r>
          </w:p>
        </w:tc>
        <w:tc>
          <w:tcPr>
            <w:tcW w:w="3166" w:type="dxa"/>
            <w:vAlign w:val="center"/>
          </w:tcPr>
          <w:p w14:paraId="610F8A7C" w14:textId="77777777" w:rsidR="00623210" w:rsidRPr="005C4641" w:rsidRDefault="00623210" w:rsidP="005C4641">
            <w:pPr>
              <w:ind w:firstLine="0"/>
              <w:jc w:val="left"/>
            </w:pPr>
            <w:r w:rsidRPr="005C4641">
              <w:rPr>
                <w:rFonts w:eastAsia="Times New Roman"/>
              </w:rPr>
              <w:t>Party system, thông báo sự kiện, chat</w:t>
            </w:r>
          </w:p>
        </w:tc>
      </w:tr>
      <w:tr w:rsidR="00623210" w14:paraId="3591739D" w14:textId="77777777" w:rsidTr="005C4641">
        <w:trPr>
          <w:jc w:val="center"/>
        </w:trPr>
        <w:tc>
          <w:tcPr>
            <w:tcW w:w="1980" w:type="dxa"/>
            <w:vAlign w:val="center"/>
          </w:tcPr>
          <w:p w14:paraId="452858F2" w14:textId="77777777" w:rsidR="00623210" w:rsidRPr="005C4641" w:rsidRDefault="00623210" w:rsidP="005C4641">
            <w:pPr>
              <w:ind w:firstLine="0"/>
              <w:jc w:val="left"/>
            </w:pPr>
            <w:r w:rsidRPr="005C4641">
              <w:rPr>
                <w:rFonts w:eastAsia="Times New Roman"/>
              </w:rPr>
              <w:lastRenderedPageBreak/>
              <w:t>Container</w:t>
            </w:r>
          </w:p>
        </w:tc>
        <w:tc>
          <w:tcPr>
            <w:tcW w:w="2410" w:type="dxa"/>
            <w:vAlign w:val="center"/>
          </w:tcPr>
          <w:p w14:paraId="37E916F4" w14:textId="77777777" w:rsidR="00623210" w:rsidRPr="005C4641" w:rsidRDefault="00623210" w:rsidP="005C4641">
            <w:pPr>
              <w:ind w:firstLine="0"/>
              <w:jc w:val="left"/>
            </w:pPr>
            <w:r w:rsidRPr="005C4641">
              <w:rPr>
                <w:rFonts w:eastAsia="Times New Roman"/>
              </w:rPr>
              <w:t>Docker Compose</w:t>
            </w:r>
          </w:p>
        </w:tc>
        <w:tc>
          <w:tcPr>
            <w:tcW w:w="1701" w:type="dxa"/>
            <w:vAlign w:val="center"/>
          </w:tcPr>
          <w:p w14:paraId="04225CB8" w14:textId="77777777" w:rsidR="00623210" w:rsidRPr="005C4641" w:rsidRDefault="00623210" w:rsidP="005C4641">
            <w:pPr>
              <w:ind w:firstLine="0"/>
              <w:jc w:val="left"/>
            </w:pPr>
            <w:r w:rsidRPr="005C4641">
              <w:rPr>
                <w:rFonts w:eastAsia="Times New Roman"/>
              </w:rPr>
              <w:t>Latest</w:t>
            </w:r>
          </w:p>
        </w:tc>
        <w:tc>
          <w:tcPr>
            <w:tcW w:w="3166" w:type="dxa"/>
            <w:vAlign w:val="center"/>
          </w:tcPr>
          <w:p w14:paraId="354BBCA9" w14:textId="77777777" w:rsidR="00623210" w:rsidRPr="005C4641" w:rsidRDefault="00623210" w:rsidP="005C4641">
            <w:pPr>
              <w:ind w:firstLine="0"/>
              <w:jc w:val="left"/>
            </w:pPr>
            <w:r w:rsidRPr="005C4641">
              <w:rPr>
                <w:rFonts w:eastAsia="Times New Roman"/>
              </w:rPr>
              <w:t>Đóng gói và triển khai trên Linux VPS</w:t>
            </w:r>
          </w:p>
        </w:tc>
      </w:tr>
      <w:tr w:rsidR="00623210" w14:paraId="36E3A792" w14:textId="77777777" w:rsidTr="005C4641">
        <w:trPr>
          <w:jc w:val="center"/>
        </w:trPr>
        <w:tc>
          <w:tcPr>
            <w:tcW w:w="1980" w:type="dxa"/>
            <w:vAlign w:val="center"/>
          </w:tcPr>
          <w:p w14:paraId="280D2E2C" w14:textId="77777777" w:rsidR="00623210" w:rsidRPr="005C4641" w:rsidRDefault="00623210" w:rsidP="005C4641">
            <w:pPr>
              <w:ind w:firstLine="0"/>
              <w:jc w:val="left"/>
            </w:pPr>
            <w:r w:rsidRPr="005C4641">
              <w:rPr>
                <w:rFonts w:eastAsia="Times New Roman"/>
              </w:rPr>
              <w:t>Authentication</w:t>
            </w:r>
          </w:p>
        </w:tc>
        <w:tc>
          <w:tcPr>
            <w:tcW w:w="2410" w:type="dxa"/>
            <w:vAlign w:val="center"/>
          </w:tcPr>
          <w:p w14:paraId="1CB10330" w14:textId="77777777" w:rsidR="00623210" w:rsidRPr="005C4641" w:rsidRDefault="00623210" w:rsidP="005C4641">
            <w:pPr>
              <w:ind w:firstLine="0"/>
              <w:jc w:val="left"/>
            </w:pPr>
            <w:r w:rsidRPr="005C4641">
              <w:rPr>
                <w:rFonts w:eastAsia="Times New Roman"/>
              </w:rPr>
              <w:t>JWT HS256</w:t>
            </w:r>
          </w:p>
        </w:tc>
        <w:tc>
          <w:tcPr>
            <w:tcW w:w="1701" w:type="dxa"/>
            <w:vAlign w:val="center"/>
          </w:tcPr>
          <w:p w14:paraId="4DD3FA90" w14:textId="77777777" w:rsidR="00623210" w:rsidRPr="005C4641" w:rsidRDefault="00623210" w:rsidP="005C4641">
            <w:pPr>
              <w:ind w:firstLine="0"/>
              <w:jc w:val="left"/>
            </w:pPr>
            <w:r w:rsidRPr="005C4641">
              <w:rPr>
                <w:rFonts w:eastAsia="Times New Roman"/>
              </w:rPr>
              <w:t>RFC 7519</w:t>
            </w:r>
          </w:p>
        </w:tc>
        <w:tc>
          <w:tcPr>
            <w:tcW w:w="3166" w:type="dxa"/>
            <w:vAlign w:val="center"/>
          </w:tcPr>
          <w:p w14:paraId="58405402" w14:textId="77777777" w:rsidR="00623210" w:rsidRPr="005C4641" w:rsidRDefault="00623210" w:rsidP="005C4641">
            <w:pPr>
              <w:ind w:firstLine="0"/>
              <w:jc w:val="left"/>
            </w:pPr>
            <w:r w:rsidRPr="005C4641">
              <w:rPr>
                <w:rFonts w:eastAsia="Times New Roman"/>
              </w:rPr>
              <w:t>Xác thực người dùng end-to-end</w:t>
            </w:r>
          </w:p>
        </w:tc>
      </w:tr>
    </w:tbl>
    <w:p w14:paraId="36B570E4" w14:textId="77777777" w:rsidR="005C4641" w:rsidRDefault="005C4641" w:rsidP="005C4641">
      <w:pPr>
        <w:pStyle w:val="Heading2"/>
      </w:pPr>
      <w:r>
        <w:t>Tổng kết chương 1</w:t>
      </w:r>
    </w:p>
    <w:p w14:paraId="3C56D49E" w14:textId="69B8AAC6" w:rsidR="00623210" w:rsidRPr="00623210" w:rsidRDefault="005C4641" w:rsidP="005C4641">
      <w:pPr>
        <w:rPr>
          <w:lang w:val="en-US"/>
        </w:rPr>
      </w:pPr>
      <w:r>
        <w:t>Chương 1 đã trình bày toàn diện cơ sở lý thuyết và nền tảng công nghệ phục vụ đề tài "Phát triển trò chơi Mutants Arena với hệ thống tiến hóa Gene bằng Unity". Thông qua khảo sát năm tựa game tiêu biểu — Hollow Knight, Dead Cells, Celeste, MapleStory và LangLa — các bài học thiết kế về combat feel, hệ thống nguyên tố tương khắc và kiến trúc zone-based server được đúc kết và ánh xạ trực tiếp vào quyết định thiết kế của đề tài (Bảng 1.2). Các cơ chế gameplay cốt lõi gồm di chuyển 2D (Dash với i-frames, coyote time, jump buffer), chiến đấu (hitbox/hurtbox, cooldown), ma trận tương khắc 6 nguyên tố (Bảng 1.3) và hệ thống Gene 5 Tier với Multi-Gene 60+ tổ hợp và Hybrid Fusion (Bảng 1.4) — vốn là điểm đặc trưng của đề tài — được phân tích chi tiết làm nền tảng cho Chương 3. Về mặt kỹ thuật hệ thống, kiến trúc Dedicated Server Authoritative kết hợp Unity NGO, REST API ASP.NET Core 7, SignalR, JWT và MariaDB được lựa chọn có lý do rõ ràng và tổng hợp đầy đủ trong Bảng 1.1.</w:t>
      </w:r>
    </w:p>
    <w:p w14:paraId="18440FB8" w14:textId="5FD257A0" w:rsidR="005A5817" w:rsidRPr="002E06F5" w:rsidRDefault="00773E30" w:rsidP="00B27238">
      <w:pPr>
        <w:pStyle w:val="Heading1"/>
        <w:rPr>
          <w:lang w:eastAsia="en-AU"/>
        </w:rPr>
      </w:pPr>
      <w:bookmarkStart w:id="25" w:name="_Toc216882165"/>
      <w:r w:rsidRPr="002E06F5">
        <w:rPr>
          <w:lang w:eastAsia="en-AU"/>
        </w:rPr>
        <w:lastRenderedPageBreak/>
        <w:t>Phân tích</w:t>
      </w:r>
      <w:r w:rsidR="00402E3A">
        <w:rPr>
          <w:lang w:val="en-US" w:eastAsia="en-AU"/>
        </w:rPr>
        <w:t xml:space="preserve">, </w:t>
      </w:r>
      <w:r w:rsidRPr="002E06F5">
        <w:rPr>
          <w:lang w:eastAsia="en-AU"/>
        </w:rPr>
        <w:t>thiết kế hệ thống</w:t>
      </w:r>
      <w:bookmarkEnd w:id="25"/>
    </w:p>
    <w:p w14:paraId="49CC8C04" w14:textId="0E120CC3" w:rsidR="0043210F" w:rsidRPr="002E06F5" w:rsidRDefault="00FF736D" w:rsidP="00FF736D">
      <w:pPr>
        <w:pStyle w:val="Heading2"/>
        <w:rPr>
          <w:lang w:eastAsia="en-AU"/>
        </w:rPr>
      </w:pPr>
      <w:bookmarkStart w:id="26" w:name="_Toc216882166"/>
      <w:r w:rsidRPr="002E06F5">
        <w:rPr>
          <w:lang w:eastAsia="en-AU"/>
        </w:rPr>
        <w:t>Phân tích bài toán và yêu cầu hệ thống</w:t>
      </w:r>
      <w:bookmarkEnd w:id="26"/>
    </w:p>
    <w:p w14:paraId="1AF95766" w14:textId="194A7CF7" w:rsidR="00FF736D" w:rsidRPr="002E06F5" w:rsidRDefault="007C63F3" w:rsidP="007C63F3">
      <w:pPr>
        <w:pStyle w:val="Heading3"/>
        <w:rPr>
          <w:lang w:eastAsia="en-AU"/>
        </w:rPr>
      </w:pPr>
      <w:bookmarkStart w:id="27" w:name="_Toc216882167"/>
      <w:r w:rsidRPr="002E06F5">
        <w:rPr>
          <w:lang w:eastAsia="en-AU"/>
        </w:rPr>
        <w:t>Bài toán đặt ra</w:t>
      </w:r>
      <w:bookmarkEnd w:id="27"/>
    </w:p>
    <w:p w14:paraId="51EC793A" w14:textId="77777777" w:rsidR="001B5AE8" w:rsidRDefault="001B5AE8" w:rsidP="001B5AE8">
      <w:bookmarkStart w:id="28" w:name="_Toc216882168"/>
      <w:r>
        <w:t>Game 2D hành động nhập vai nhiều người chơi (Multiplayer 2D Action RPG) là một sản phẩm kỹ thuật số phức tạp đòi hỏi tích hợp đồng thời nhiều hệ thống con độc lập: điều khiển nhân vật theo thời gian thực với vật lý 2D, hệ thống chiến đấu với nhiều loại kỹ năng và hiệu ứng nguyên tố, AI quái vật và boss đa giai đoạn, đồng bộ hóa trạng thái game giữa nhiều người chơi qua mạng, và lưu trữ dữ liệu nhân vật lâu dài trong cơ sở dữ liệu. Sự phức tạp này đặt ra nhiều thách thức kỹ thuật mà các hướng tiếp cận thông thường khó giải quyết thỏa đáng trong cùng một dự án quy mô học thuật.</w:t>
      </w:r>
    </w:p>
    <w:p w14:paraId="77F384B4" w14:textId="77777777" w:rsidR="001B5AE8" w:rsidRDefault="001B5AE8" w:rsidP="001B5AE8">
      <w:r>
        <w:t>Bài toán cốt lõi của đề tài là xây dựng tựa game "Mutants Arena" — một game 2D Action RPG side-scrolling nhiều người chơi trên PC, trong đó người chơi điều khiển nhân vật thuộc một trong sáu lớp nguyên tố (Hỏa, Kim, Mộc, Phong, Thổ, Thủy), tham gia khám phá bản đồ, chiến đấu quái vật và boss, nâng cấp hệ thống Gene nguyên tố đặc trưng, và tương tác với người chơi khác qua chế độ nhóm (Party) và phó bản đồng đội (Dungeon). Hệ thống cần đảm bảo trải nghiệm gameplay mượt mà ở cả chế độ đơn lẫn đa người chơi, với dữ liệu nhân vật được lưu trữ an toàn và phục hồi chính xác sau mỗi phiên chơi.</w:t>
      </w:r>
    </w:p>
    <w:p w14:paraId="5436EE0B" w14:textId="77777777" w:rsidR="001B5AE8" w:rsidRDefault="001B5AE8" w:rsidP="001B5AE8">
      <w:r>
        <w:t>Về mặt kiến trúc kỹ thuật, hệ thống áp dụng mô hình phân tầng rõ ràng: phần client xây dựng bằng Unity 2D với Unity Netcode for GameObjects (NGO) cho chế độ multiplayer; phần backend gồm ASP.NET Core REST API cho các tác vụ persistence (đăng nhập, lưu nhân vật, nâng cấp) và SignalR cho thông tin thời gian thực (hệ thống nhóm, thông báo toàn server). Cơ sở dữ liệu MariaDB 8.0 lưu trữ toàn bộ dữ liệu game, trong đó một số trường phức tạp như cấu hình boss, danh sách kỹ năng và tiến trình nhiệm vụ được lưu dưới dạng JSON column để tối ưu tính linh hoạt. Hệ thống được đóng gói và triển khai qua Docker Compose với ba container (game-server, api-server, mysql-db) trên VPS Linux.</w:t>
      </w:r>
    </w:p>
    <w:p w14:paraId="5A56F130" w14:textId="77777777" w:rsidR="001B5AE8" w:rsidRDefault="001B5AE8" w:rsidP="001B5AE8">
      <w:r>
        <w:t>Mục tiêu cuối cùng là tạo ra một sản phẩm game chơi được hoàn chỉnh — có đủ vòng lặp gameplay từ tạo nhân vật, chiến đấu, nâng cấp Gene đến khám phá phó bản nhiều người — đồng thời chứng minh khả năng kết hợp Unity, ASP.NET Core, NGO và MariaDB trong một dự án thực tế có độ phức tạp cao và kiến trúc chuẩn công nghiệp.</w:t>
      </w:r>
    </w:p>
    <w:p w14:paraId="74A9324A" w14:textId="77777777" w:rsidR="00AD5AF4" w:rsidRDefault="00AD5AF4" w:rsidP="00AD5AF4">
      <w:pPr>
        <w:pStyle w:val="Heading3"/>
        <w:rPr>
          <w:lang w:val="en-US"/>
        </w:rPr>
      </w:pPr>
      <w:r w:rsidRPr="002E06F5">
        <w:lastRenderedPageBreak/>
        <w:t>Các đối tượng của hệ thống</w:t>
      </w:r>
      <w:bookmarkEnd w:id="28"/>
    </w:p>
    <w:p w14:paraId="7B305E01" w14:textId="77777777" w:rsidR="004A2EC1" w:rsidRPr="004A2EC1" w:rsidRDefault="004A2EC1" w:rsidP="004A2EC1">
      <w:pPr>
        <w:rPr>
          <w:lang w:val="en-US"/>
        </w:rPr>
      </w:pPr>
      <w:r w:rsidRPr="004A2EC1">
        <w:rPr>
          <w:lang w:val="en-US"/>
        </w:rPr>
        <w:t>Hệ thống Mutants Arena có nhiều nhóm đối tượng tham gia với vai trò khác nhau. Việc xác định rõ các đối tượng giúp thiết kế chức năng, quyền hạn và luồng xử lý phù hợp.</w:t>
      </w:r>
    </w:p>
    <w:p w14:paraId="099358A2" w14:textId="2E2C07A4" w:rsidR="004A2EC1" w:rsidRPr="004A2EC1" w:rsidRDefault="004A2EC1" w:rsidP="004A2EC1">
      <w:pPr>
        <w:pStyle w:val="ListBullet"/>
        <w:rPr>
          <w:lang w:val="en-US"/>
        </w:rPr>
      </w:pPr>
      <w:r w:rsidRPr="00C82935">
        <w:rPr>
          <w:b/>
          <w:bCs/>
          <w:lang w:val="en-US"/>
        </w:rPr>
        <w:t>Khách (Guest)</w:t>
      </w:r>
      <w:r w:rsidRPr="004A2EC1">
        <w:rPr>
          <w:lang w:val="en-US"/>
        </w:rPr>
        <w:t>: Là người dùng chưa đăng nhập vào hệ thống. Guest có thể thực hiện các chức năng cơ bản như đăng ký tài khoản, đăng nhập và khởi tạo phiên làm việc. Guest chưa được truy cập vào các chức năng gameplay chính nếu chưa có tài khoản hợp lệ.</w:t>
      </w:r>
    </w:p>
    <w:p w14:paraId="74BBF386" w14:textId="009E2D03" w:rsidR="004A2EC1" w:rsidRPr="004A2EC1" w:rsidRDefault="004A2EC1" w:rsidP="004A2EC1">
      <w:pPr>
        <w:pStyle w:val="ListBullet"/>
        <w:rPr>
          <w:lang w:val="en-US"/>
        </w:rPr>
      </w:pPr>
      <w:r w:rsidRPr="00C82935">
        <w:rPr>
          <w:b/>
          <w:bCs/>
          <w:lang w:val="en-US"/>
        </w:rPr>
        <w:t>Người chơi (Player)</w:t>
      </w:r>
      <w:r w:rsidRPr="004A2EC1">
        <w:rPr>
          <w:lang w:val="en-US"/>
        </w:rPr>
        <w:t>: Là đối tượng chính của hệ thống. Player có thể tạo nhân vật, vào game, di chuyển, chiến đấu, nhận nhiệm vụ, nâng cấp nhân vật, sử dụng trang bị, phát triển Gene, tham gia party, chat và dungeon.</w:t>
      </w:r>
    </w:p>
    <w:p w14:paraId="697A501E" w14:textId="575F5DCC" w:rsidR="004A2EC1" w:rsidRPr="004A2EC1" w:rsidRDefault="004A2EC1" w:rsidP="004A2EC1">
      <w:pPr>
        <w:pStyle w:val="ListBullet"/>
        <w:rPr>
          <w:lang w:val="en-US"/>
        </w:rPr>
      </w:pPr>
      <w:r w:rsidRPr="00C82935">
        <w:rPr>
          <w:b/>
          <w:bCs/>
          <w:lang w:val="en-US"/>
        </w:rPr>
        <w:t>Quản trị viên (Admin)</w:t>
      </w:r>
      <w:r w:rsidRPr="004A2EC1">
        <w:rPr>
          <w:lang w:val="en-US"/>
        </w:rPr>
        <w:t>: Là người có quyền quản lý và vận hành hệ thống. Admin có thể theo dõi trạng thái hệ thống, quản lý dữ liệu cấu hình, kiểm tra thông tin server, cập nhật cấu hình spawn, dungeon, leaderboard hoặc dữ liệu vận hành cần thiết.</w:t>
      </w:r>
    </w:p>
    <w:p w14:paraId="1460733B" w14:textId="77777777" w:rsidR="004A2EC1" w:rsidRPr="004A2EC1" w:rsidRDefault="004A2EC1" w:rsidP="004A2EC1">
      <w:pPr>
        <w:pStyle w:val="ListBullet"/>
        <w:rPr>
          <w:lang w:val="en-US"/>
        </w:rPr>
      </w:pPr>
      <w:r w:rsidRPr="00C82935">
        <w:rPr>
          <w:b/>
          <w:bCs/>
          <w:lang w:val="en-US"/>
        </w:rPr>
        <w:t>Máy chủ gameplay / NGO Dedicated Server</w:t>
      </w:r>
      <w:r w:rsidRPr="004A2EC1">
        <w:rPr>
          <w:lang w:val="en-US"/>
        </w:rPr>
        <w:t>: Là tác nhân kỹ thuật quan trọng trong hệ thống. Server này xử lý các logic realtime như đồng bộ vị trí, chiến đấu, va chạm, AI quái vật, boss, dungeon và xác thực kết nối multiplayer.</w:t>
      </w:r>
    </w:p>
    <w:p w14:paraId="6B800FF9" w14:textId="0D4A1248" w:rsidR="004A2EC1" w:rsidRPr="00C82935" w:rsidRDefault="004A2EC1" w:rsidP="00C82935">
      <w:pPr>
        <w:pStyle w:val="Heading3"/>
      </w:pPr>
      <w:r w:rsidRPr="00C82935">
        <w:t xml:space="preserve"> Yêu cầu chức năng</w:t>
      </w:r>
    </w:p>
    <w:p w14:paraId="2AF1B786" w14:textId="77777777" w:rsidR="004A2EC1" w:rsidRPr="004A2EC1" w:rsidRDefault="004A2EC1" w:rsidP="00C82935">
      <w:pPr>
        <w:rPr>
          <w:lang w:val="en-US"/>
        </w:rPr>
      </w:pPr>
      <w:r w:rsidRPr="004A2EC1">
        <w:rPr>
          <w:lang w:val="en-US"/>
        </w:rPr>
        <w:t>Yêu cầu chức năng mô tả các chức năng chính mà hệ thống Mutants Arena cần đáp ứng. Các chức năng được chia theo từng nhóm nghiệp vụ để dễ phân tích và triển khai.</w:t>
      </w:r>
    </w:p>
    <w:p w14:paraId="161A5118" w14:textId="7542014D" w:rsidR="004A2EC1" w:rsidRPr="004A2EC1" w:rsidRDefault="004A2EC1" w:rsidP="00C82935">
      <w:pPr>
        <w:pStyle w:val="Heading4"/>
        <w:rPr>
          <w:lang w:val="en-US"/>
        </w:rPr>
      </w:pPr>
      <w:r w:rsidRPr="004A2EC1">
        <w:rPr>
          <w:lang w:val="en-US"/>
        </w:rPr>
        <w:t>Chức năng đăng ký, đăng nhập và xác thực</w:t>
      </w:r>
    </w:p>
    <w:p w14:paraId="0AA5CF27" w14:textId="4FD24BD1" w:rsidR="004A2EC1" w:rsidRPr="004A2EC1" w:rsidRDefault="004A2EC1" w:rsidP="00C82935">
      <w:pPr>
        <w:pStyle w:val="ListBullet"/>
        <w:rPr>
          <w:lang w:val="en-US"/>
        </w:rPr>
      </w:pPr>
      <w:r w:rsidRPr="004A2EC1">
        <w:rPr>
          <w:lang w:val="en-US"/>
        </w:rPr>
        <w:t>Người dùng có thể đăng ký tài khoản bằng tên đăng nhập, email và mật khẩu.</w:t>
      </w:r>
    </w:p>
    <w:p w14:paraId="1608BEF2" w14:textId="6DEDD206" w:rsidR="004A2EC1" w:rsidRPr="004A2EC1" w:rsidRDefault="004A2EC1" w:rsidP="00C82935">
      <w:pPr>
        <w:pStyle w:val="ListBullet"/>
        <w:rPr>
          <w:lang w:val="en-US"/>
        </w:rPr>
      </w:pPr>
      <w:r w:rsidRPr="004A2EC1">
        <w:rPr>
          <w:lang w:val="en-US"/>
        </w:rPr>
        <w:t>Hệ thống kiểm tra trùng username hoặc email trước khi tạo tài khoản.</w:t>
      </w:r>
    </w:p>
    <w:p w14:paraId="68921118" w14:textId="0F5B0502" w:rsidR="004A2EC1" w:rsidRPr="004A2EC1" w:rsidRDefault="004A2EC1" w:rsidP="00C82935">
      <w:pPr>
        <w:pStyle w:val="ListBullet"/>
        <w:rPr>
          <w:lang w:val="en-US"/>
        </w:rPr>
      </w:pPr>
      <w:r w:rsidRPr="004A2EC1">
        <w:rPr>
          <w:lang w:val="en-US"/>
        </w:rPr>
        <w:t>Mật khẩu được mã hóa trước khi lưu vào cơ sở dữ liệu.</w:t>
      </w:r>
    </w:p>
    <w:p w14:paraId="46A6B4FD" w14:textId="5BD28895" w:rsidR="004A2EC1" w:rsidRPr="004A2EC1" w:rsidRDefault="004A2EC1" w:rsidP="00C82935">
      <w:pPr>
        <w:pStyle w:val="ListBullet"/>
        <w:rPr>
          <w:lang w:val="en-US"/>
        </w:rPr>
      </w:pPr>
      <w:r w:rsidRPr="004A2EC1">
        <w:rPr>
          <w:lang w:val="en-US"/>
        </w:rPr>
        <w:t>Người dùng có thể đăng nhập bằng tài khoản đã đăng ký.</w:t>
      </w:r>
    </w:p>
    <w:p w14:paraId="047A1DA3" w14:textId="31C8D553" w:rsidR="004A2EC1" w:rsidRPr="004A2EC1" w:rsidRDefault="004A2EC1" w:rsidP="00C82935">
      <w:pPr>
        <w:pStyle w:val="ListBullet"/>
        <w:rPr>
          <w:lang w:val="en-US"/>
        </w:rPr>
      </w:pPr>
      <w:r w:rsidRPr="004A2EC1">
        <w:rPr>
          <w:lang w:val="en-US"/>
        </w:rPr>
        <w:t>Sau khi đăng nhập thành công, API Server tạo JWT và trả về cho client.</w:t>
      </w:r>
    </w:p>
    <w:p w14:paraId="5BCFB3E1" w14:textId="76B37749" w:rsidR="004A2EC1" w:rsidRPr="004A2EC1" w:rsidRDefault="004A2EC1" w:rsidP="00C82935">
      <w:pPr>
        <w:pStyle w:val="ListBullet"/>
        <w:rPr>
          <w:lang w:val="en-US"/>
        </w:rPr>
      </w:pPr>
      <w:r w:rsidRPr="004A2EC1">
        <w:rPr>
          <w:lang w:val="en-US"/>
        </w:rPr>
        <w:t>Client lưu token và sử dụng token cho các request tiếp theo.</w:t>
      </w:r>
    </w:p>
    <w:p w14:paraId="4A34AB62" w14:textId="7924AD99" w:rsidR="004A2EC1" w:rsidRPr="004A2EC1" w:rsidRDefault="004A2EC1" w:rsidP="00C82935">
      <w:pPr>
        <w:pStyle w:val="ListBullet"/>
        <w:rPr>
          <w:lang w:val="en-US"/>
        </w:rPr>
      </w:pPr>
      <w:r w:rsidRPr="004A2EC1">
        <w:rPr>
          <w:lang w:val="en-US"/>
        </w:rPr>
        <w:t>Các API yêu cầu xác thực sẽ kiểm tra JWT trước khi xử lý.</w:t>
      </w:r>
    </w:p>
    <w:p w14:paraId="619FB6FA" w14:textId="1132BB76" w:rsidR="004A2EC1" w:rsidRPr="004A2EC1" w:rsidRDefault="004A2EC1" w:rsidP="00C82935">
      <w:pPr>
        <w:pStyle w:val="ListBullet"/>
        <w:rPr>
          <w:lang w:val="en-US"/>
        </w:rPr>
      </w:pPr>
      <w:r w:rsidRPr="004A2EC1">
        <w:rPr>
          <w:lang w:val="en-US"/>
        </w:rPr>
        <w:t>Kết nối đến NGO Dedicated Server cũng cần gửi JWT trong payload để server xác thực khi connect.</w:t>
      </w:r>
    </w:p>
    <w:p w14:paraId="473B6FA2" w14:textId="764E662F" w:rsidR="004A2EC1" w:rsidRPr="004A2EC1" w:rsidRDefault="004A2EC1" w:rsidP="00C82935">
      <w:pPr>
        <w:pStyle w:val="Heading4"/>
        <w:rPr>
          <w:lang w:val="en-US"/>
        </w:rPr>
      </w:pPr>
      <w:r w:rsidRPr="004A2EC1">
        <w:rPr>
          <w:lang w:val="en-US"/>
        </w:rPr>
        <w:lastRenderedPageBreak/>
        <w:t>Chức năng quản lý nhân vật</w:t>
      </w:r>
    </w:p>
    <w:p w14:paraId="4E367962" w14:textId="7350FA98" w:rsidR="004A2EC1" w:rsidRPr="004A2EC1" w:rsidRDefault="004A2EC1" w:rsidP="00C82935">
      <w:pPr>
        <w:pStyle w:val="ListBullet"/>
        <w:rPr>
          <w:lang w:val="en-US"/>
        </w:rPr>
      </w:pPr>
      <w:r w:rsidRPr="004A2EC1">
        <w:rPr>
          <w:lang w:val="en-US"/>
        </w:rPr>
        <w:t>Người chơi có thể tạo nhân vật chính sau khi đăng nhập.</w:t>
      </w:r>
    </w:p>
    <w:p w14:paraId="1ADB9525" w14:textId="1BFE21C0" w:rsidR="004A2EC1" w:rsidRPr="004A2EC1" w:rsidRDefault="004A2EC1" w:rsidP="00C82935">
      <w:pPr>
        <w:pStyle w:val="ListBullet"/>
        <w:rPr>
          <w:lang w:val="en-US"/>
        </w:rPr>
      </w:pPr>
      <w:r w:rsidRPr="004A2EC1">
        <w:rPr>
          <w:lang w:val="en-US"/>
        </w:rPr>
        <w:t>Nhân vật có tên, cấp độ, chỉ số, nguyên tố, kinh nghiệm và dữ liệu gameplay riêng.</w:t>
      </w:r>
    </w:p>
    <w:p w14:paraId="74F57F89" w14:textId="5B5465F8" w:rsidR="004A2EC1" w:rsidRPr="004A2EC1" w:rsidRDefault="004A2EC1" w:rsidP="00C82935">
      <w:pPr>
        <w:pStyle w:val="ListBullet"/>
        <w:rPr>
          <w:lang w:val="en-US"/>
        </w:rPr>
      </w:pPr>
      <w:r w:rsidRPr="004A2EC1">
        <w:rPr>
          <w:lang w:val="en-US"/>
        </w:rPr>
        <w:t>Người chơi có thể chọn nguyên tố ban đầu cho nhân vật.</w:t>
      </w:r>
    </w:p>
    <w:p w14:paraId="092A9579" w14:textId="4BF79493" w:rsidR="004A2EC1" w:rsidRPr="004A2EC1" w:rsidRDefault="004A2EC1" w:rsidP="00C82935">
      <w:pPr>
        <w:pStyle w:val="ListBullet"/>
        <w:rPr>
          <w:lang w:val="en-US"/>
        </w:rPr>
      </w:pPr>
      <w:r w:rsidRPr="004A2EC1">
        <w:rPr>
          <w:lang w:val="en-US"/>
        </w:rPr>
        <w:t>Hệ thống nạp dữ liệu nhân vật khi người chơi vào game.</w:t>
      </w:r>
    </w:p>
    <w:p w14:paraId="41B4E93F" w14:textId="00D16A8A" w:rsidR="004A2EC1" w:rsidRPr="004A2EC1" w:rsidRDefault="004A2EC1" w:rsidP="00C82935">
      <w:pPr>
        <w:pStyle w:val="ListBullet"/>
        <w:rPr>
          <w:lang w:val="en-US"/>
        </w:rPr>
      </w:pPr>
      <w:r w:rsidRPr="004A2EC1">
        <w:rPr>
          <w:lang w:val="en-US"/>
        </w:rPr>
        <w:t>Dữ liệu nhân vật được lưu lại sau các sự kiện quan trọng như lên cấp, nhận thưởng, thay đổi trang bị hoặc nâng cấp Gene.</w:t>
      </w:r>
    </w:p>
    <w:p w14:paraId="5464E8C2" w14:textId="41839BE5" w:rsidR="004A2EC1" w:rsidRPr="004A2EC1" w:rsidRDefault="004A2EC1" w:rsidP="00C82935">
      <w:pPr>
        <w:pStyle w:val="ListBullet"/>
        <w:rPr>
          <w:lang w:val="en-US"/>
        </w:rPr>
      </w:pPr>
      <w:r w:rsidRPr="004A2EC1">
        <w:rPr>
          <w:lang w:val="en-US"/>
        </w:rPr>
        <w:t>Khi người chơi mất kết nối, server xử lý lưu trạng thái trước khi xóa nhân vật khỏi scene.</w:t>
      </w:r>
    </w:p>
    <w:p w14:paraId="3E423045" w14:textId="75C516BE" w:rsidR="004A2EC1" w:rsidRPr="004A2EC1" w:rsidRDefault="004A2EC1" w:rsidP="00C82935">
      <w:pPr>
        <w:pStyle w:val="Heading4"/>
        <w:rPr>
          <w:lang w:val="en-US"/>
        </w:rPr>
      </w:pPr>
      <w:r w:rsidRPr="004A2EC1">
        <w:rPr>
          <w:lang w:val="en-US"/>
        </w:rPr>
        <w:t>Chức năng di chuyển và bản đồ</w:t>
      </w:r>
    </w:p>
    <w:p w14:paraId="0C42A016" w14:textId="58BACDC5" w:rsidR="004A2EC1" w:rsidRPr="004A2EC1" w:rsidRDefault="004A2EC1" w:rsidP="00C82935">
      <w:pPr>
        <w:pStyle w:val="ListBullet"/>
        <w:rPr>
          <w:lang w:val="en-US"/>
        </w:rPr>
      </w:pPr>
      <w:r w:rsidRPr="004A2EC1">
        <w:rPr>
          <w:lang w:val="en-US"/>
        </w:rPr>
        <w:t>Người chơi có thể di chuyển trái, phải, nhảy và dash trong môi trường 2D.</w:t>
      </w:r>
    </w:p>
    <w:p w14:paraId="7304175F" w14:textId="4C5F4B47" w:rsidR="004A2EC1" w:rsidRPr="004A2EC1" w:rsidRDefault="004A2EC1" w:rsidP="00C82935">
      <w:pPr>
        <w:pStyle w:val="ListBullet"/>
        <w:rPr>
          <w:lang w:val="en-US"/>
        </w:rPr>
      </w:pPr>
      <w:r w:rsidRPr="004A2EC1">
        <w:rPr>
          <w:lang w:val="en-US"/>
        </w:rPr>
        <w:t>Hệ thống hỗ trợ chuyển map thông qua portal hoặc điểm dịch chuyển.</w:t>
      </w:r>
    </w:p>
    <w:p w14:paraId="7F019E3B" w14:textId="36BF9544" w:rsidR="004A2EC1" w:rsidRPr="004A2EC1" w:rsidRDefault="004A2EC1" w:rsidP="00C82935">
      <w:pPr>
        <w:pStyle w:val="ListBullet"/>
        <w:rPr>
          <w:lang w:val="en-US"/>
        </w:rPr>
      </w:pPr>
      <w:r w:rsidRPr="004A2EC1">
        <w:rPr>
          <w:lang w:val="en-US"/>
        </w:rPr>
        <w:t>Khi chuyển map, server kiểm tra điều kiện truy cập như vị trí, map hiện tại và vật phẩm yêu cầu nếu có.</w:t>
      </w:r>
    </w:p>
    <w:p w14:paraId="7C202E0C" w14:textId="727572B0" w:rsidR="004A2EC1" w:rsidRPr="004A2EC1" w:rsidRDefault="004A2EC1" w:rsidP="00C82935">
      <w:pPr>
        <w:pStyle w:val="ListBullet"/>
        <w:rPr>
          <w:lang w:val="en-US"/>
        </w:rPr>
      </w:pPr>
      <w:r w:rsidRPr="004A2EC1">
        <w:rPr>
          <w:lang w:val="en-US"/>
        </w:rPr>
        <w:t>Client tải scene mới và đặt nhân vật tại vị trí tương ứng.</w:t>
      </w:r>
    </w:p>
    <w:p w14:paraId="799382DC" w14:textId="70E125C1" w:rsidR="004A2EC1" w:rsidRPr="004A2EC1" w:rsidRDefault="004A2EC1" w:rsidP="00C82935">
      <w:pPr>
        <w:pStyle w:val="ListBullet"/>
        <w:rPr>
          <w:lang w:val="en-US"/>
        </w:rPr>
      </w:pPr>
      <w:r w:rsidRPr="004A2EC1">
        <w:rPr>
          <w:lang w:val="en-US"/>
        </w:rPr>
        <w:t>Hệ thống cần đồng bộ vị trí nhân vật trong môi trường multiplayer.</w:t>
      </w:r>
    </w:p>
    <w:p w14:paraId="2B101F8B" w14:textId="3FD58DA3" w:rsidR="004A2EC1" w:rsidRPr="004A2EC1" w:rsidRDefault="004A2EC1" w:rsidP="00C82935">
      <w:pPr>
        <w:pStyle w:val="Heading4"/>
        <w:rPr>
          <w:lang w:val="en-US"/>
        </w:rPr>
      </w:pPr>
      <w:r w:rsidRPr="004A2EC1">
        <w:rPr>
          <w:lang w:val="en-US"/>
        </w:rPr>
        <w:t>Chức năng chiến đấu</w:t>
      </w:r>
    </w:p>
    <w:p w14:paraId="2496E772" w14:textId="01DB18F9" w:rsidR="004A2EC1" w:rsidRPr="004A2EC1" w:rsidRDefault="004A2EC1" w:rsidP="00C82935">
      <w:pPr>
        <w:pStyle w:val="ListBullet"/>
        <w:rPr>
          <w:lang w:val="en-US"/>
        </w:rPr>
      </w:pPr>
      <w:r w:rsidRPr="004A2EC1">
        <w:rPr>
          <w:lang w:val="en-US"/>
        </w:rPr>
        <w:t>Người chơi có thể tấn công thường và sử dụng kỹ năng.</w:t>
      </w:r>
    </w:p>
    <w:p w14:paraId="4C39D2FC" w14:textId="2EBC78A9" w:rsidR="004A2EC1" w:rsidRPr="004A2EC1" w:rsidRDefault="004A2EC1" w:rsidP="00C82935">
      <w:pPr>
        <w:pStyle w:val="ListBullet"/>
        <w:rPr>
          <w:lang w:val="en-US"/>
        </w:rPr>
      </w:pPr>
      <w:r w:rsidRPr="004A2EC1">
        <w:rPr>
          <w:lang w:val="en-US"/>
        </w:rPr>
        <w:t>Server kiểm tra điều kiện sử dụng kỹ năng như cooldown, mana, phạm vi và trạng thái nhân vật.</w:t>
      </w:r>
    </w:p>
    <w:p w14:paraId="615FEDD4" w14:textId="4F3A7161" w:rsidR="004A2EC1" w:rsidRPr="004A2EC1" w:rsidRDefault="004A2EC1" w:rsidP="00C82935">
      <w:pPr>
        <w:pStyle w:val="ListBullet"/>
        <w:rPr>
          <w:lang w:val="en-US"/>
        </w:rPr>
      </w:pPr>
      <w:r w:rsidRPr="004A2EC1">
        <w:rPr>
          <w:lang w:val="en-US"/>
        </w:rPr>
        <w:t>Sát thương được tính toán phía server để tránh gian lận.</w:t>
      </w:r>
    </w:p>
    <w:p w14:paraId="3833C784" w14:textId="2913F11F" w:rsidR="004A2EC1" w:rsidRPr="004A2EC1" w:rsidRDefault="004A2EC1" w:rsidP="00C82935">
      <w:pPr>
        <w:pStyle w:val="ListBullet"/>
        <w:rPr>
          <w:lang w:val="en-US"/>
        </w:rPr>
      </w:pPr>
      <w:r w:rsidRPr="004A2EC1">
        <w:rPr>
          <w:lang w:val="en-US"/>
        </w:rPr>
        <w:t>Hệ thống hỗ trợ các hiệu ứng trạng thái như choáng, đốt cháy, đóng băng, độc hoặc làm chậm.</w:t>
      </w:r>
    </w:p>
    <w:p w14:paraId="3579E334" w14:textId="6A0DCE4A" w:rsidR="004A2EC1" w:rsidRPr="004A2EC1" w:rsidRDefault="004A2EC1" w:rsidP="00C82935">
      <w:pPr>
        <w:pStyle w:val="ListBullet"/>
        <w:rPr>
          <w:lang w:val="en-US"/>
        </w:rPr>
      </w:pPr>
      <w:r w:rsidRPr="004A2EC1">
        <w:rPr>
          <w:lang w:val="en-US"/>
        </w:rPr>
        <w:t>Khi quái vật bị tiêu diệt, hệ thống xử lý EXP, vật phẩm rơi và tiến trình nhiệm vụ.</w:t>
      </w:r>
    </w:p>
    <w:p w14:paraId="200E09F9" w14:textId="5DBD7166" w:rsidR="004A2EC1" w:rsidRPr="004A2EC1" w:rsidRDefault="004A2EC1" w:rsidP="00C82935">
      <w:pPr>
        <w:pStyle w:val="ListBullet"/>
        <w:rPr>
          <w:lang w:val="en-US"/>
        </w:rPr>
      </w:pPr>
      <w:r w:rsidRPr="004A2EC1">
        <w:rPr>
          <w:lang w:val="en-US"/>
        </w:rPr>
        <w:t>Trạng thái HP, animation, hiệu ứng và kết quả combat được đồng bộ đến các client liên quan.</w:t>
      </w:r>
    </w:p>
    <w:p w14:paraId="55A16541" w14:textId="11BD3AC7" w:rsidR="004A2EC1" w:rsidRPr="004A2EC1" w:rsidRDefault="004A2EC1" w:rsidP="00C82935">
      <w:pPr>
        <w:pStyle w:val="Heading4"/>
        <w:rPr>
          <w:lang w:val="en-US"/>
        </w:rPr>
      </w:pPr>
      <w:r w:rsidRPr="004A2EC1">
        <w:rPr>
          <w:lang w:val="en-US"/>
        </w:rPr>
        <w:t>Chức năng quái vật và boss</w:t>
      </w:r>
    </w:p>
    <w:p w14:paraId="2BB6599D" w14:textId="0928CA37" w:rsidR="004A2EC1" w:rsidRPr="004A2EC1" w:rsidRDefault="004A2EC1" w:rsidP="00C82935">
      <w:pPr>
        <w:pStyle w:val="ListBullet"/>
        <w:rPr>
          <w:lang w:val="en-US"/>
        </w:rPr>
      </w:pPr>
      <w:r w:rsidRPr="004A2EC1">
        <w:rPr>
          <w:lang w:val="en-US"/>
        </w:rPr>
        <w:t>Hệ thống có nhiều loại quái vật với chỉ số và hành vi khác nhau.</w:t>
      </w:r>
    </w:p>
    <w:p w14:paraId="0D989E33" w14:textId="10E7E9D8" w:rsidR="004A2EC1" w:rsidRPr="004A2EC1" w:rsidRDefault="004A2EC1" w:rsidP="00C82935">
      <w:pPr>
        <w:pStyle w:val="ListBullet"/>
        <w:rPr>
          <w:lang w:val="en-US"/>
        </w:rPr>
      </w:pPr>
      <w:r w:rsidRPr="004A2EC1">
        <w:rPr>
          <w:lang w:val="en-US"/>
        </w:rPr>
        <w:t>Quái vật có các trạng thái cơ bản như Idle, Patrol, Chase, Attack, Hit và Dead.</w:t>
      </w:r>
    </w:p>
    <w:p w14:paraId="32F9CCEA" w14:textId="0045272D" w:rsidR="004A2EC1" w:rsidRPr="004A2EC1" w:rsidRDefault="004A2EC1" w:rsidP="00C82935">
      <w:pPr>
        <w:pStyle w:val="ListBullet"/>
        <w:rPr>
          <w:lang w:val="en-US"/>
        </w:rPr>
      </w:pPr>
      <w:r w:rsidRPr="004A2EC1">
        <w:rPr>
          <w:lang w:val="en-US"/>
        </w:rPr>
        <w:t>AI quái vật có thể phát hiện người chơi trong phạm vi nhất định.</w:t>
      </w:r>
    </w:p>
    <w:p w14:paraId="3437044D" w14:textId="37F3C24B" w:rsidR="004A2EC1" w:rsidRPr="004A2EC1" w:rsidRDefault="004A2EC1" w:rsidP="00C82935">
      <w:pPr>
        <w:pStyle w:val="ListBullet"/>
        <w:rPr>
          <w:lang w:val="en-US"/>
        </w:rPr>
      </w:pPr>
      <w:r w:rsidRPr="004A2EC1">
        <w:rPr>
          <w:lang w:val="en-US"/>
        </w:rPr>
        <w:lastRenderedPageBreak/>
        <w:t>Boss có thể có nhiều giai đoạn chiến đấu, kỹ năng đặc biệt và phần thưởng riêng.</w:t>
      </w:r>
    </w:p>
    <w:p w14:paraId="3DACC8E7" w14:textId="645CEA6A" w:rsidR="004A2EC1" w:rsidRPr="004A2EC1" w:rsidRDefault="004A2EC1" w:rsidP="00C82935">
      <w:pPr>
        <w:pStyle w:val="ListBullet"/>
        <w:rPr>
          <w:lang w:val="en-US"/>
        </w:rPr>
      </w:pPr>
      <w:r w:rsidRPr="004A2EC1">
        <w:rPr>
          <w:lang w:val="en-US"/>
        </w:rPr>
        <w:t>Server là nơi điều khiển logic quái vật và boss để đảm bảo đồng bộ trong multiplayer.</w:t>
      </w:r>
    </w:p>
    <w:p w14:paraId="28A411F9" w14:textId="7328D3CB" w:rsidR="004A2EC1" w:rsidRPr="004A2EC1" w:rsidRDefault="004A2EC1" w:rsidP="00C82935">
      <w:pPr>
        <w:pStyle w:val="Heading4"/>
        <w:rPr>
          <w:lang w:val="en-US"/>
        </w:rPr>
      </w:pPr>
      <w:r w:rsidRPr="004A2EC1">
        <w:rPr>
          <w:lang w:val="en-US"/>
        </w:rPr>
        <w:t>Chức năng inventory và trang bị</w:t>
      </w:r>
    </w:p>
    <w:p w14:paraId="39523EF2" w14:textId="526ADAEC" w:rsidR="004A2EC1" w:rsidRPr="004A2EC1" w:rsidRDefault="004A2EC1" w:rsidP="00C82935">
      <w:pPr>
        <w:pStyle w:val="ListBullet"/>
        <w:rPr>
          <w:lang w:val="en-US"/>
        </w:rPr>
      </w:pPr>
      <w:r w:rsidRPr="004A2EC1">
        <w:rPr>
          <w:lang w:val="en-US"/>
        </w:rPr>
        <w:t>Người chơi có thể xem túi đồ của nhân vật.</w:t>
      </w:r>
    </w:p>
    <w:p w14:paraId="23459A50" w14:textId="42D17D8A" w:rsidR="004A2EC1" w:rsidRPr="004A2EC1" w:rsidRDefault="004A2EC1" w:rsidP="00C82935">
      <w:pPr>
        <w:pStyle w:val="ListBullet"/>
        <w:rPr>
          <w:lang w:val="en-US"/>
        </w:rPr>
      </w:pPr>
      <w:r w:rsidRPr="004A2EC1">
        <w:rPr>
          <w:lang w:val="en-US"/>
        </w:rPr>
        <w:t>Hệ thống cho phép nhận, sử dụng, sắp xếp và loại bỏ vật phẩm.</w:t>
      </w:r>
    </w:p>
    <w:p w14:paraId="403DC515" w14:textId="12838B89" w:rsidR="004A2EC1" w:rsidRPr="004A2EC1" w:rsidRDefault="004A2EC1" w:rsidP="00C82935">
      <w:pPr>
        <w:pStyle w:val="ListBullet"/>
        <w:rPr>
          <w:lang w:val="en-US"/>
        </w:rPr>
      </w:pPr>
      <w:r w:rsidRPr="004A2EC1">
        <w:rPr>
          <w:lang w:val="en-US"/>
        </w:rPr>
        <w:t>Người chơi có thể trang bị hoặc tháo trang bị.</w:t>
      </w:r>
    </w:p>
    <w:p w14:paraId="1CBE7E30" w14:textId="30084035" w:rsidR="004A2EC1" w:rsidRPr="004A2EC1" w:rsidRDefault="004A2EC1" w:rsidP="00C82935">
      <w:pPr>
        <w:pStyle w:val="ListBullet"/>
        <w:rPr>
          <w:lang w:val="en-US"/>
        </w:rPr>
      </w:pPr>
      <w:r w:rsidRPr="004A2EC1">
        <w:rPr>
          <w:lang w:val="en-US"/>
        </w:rPr>
        <w:t>Trang bị có thể cộng thêm chỉ số cho nhân vật.</w:t>
      </w:r>
    </w:p>
    <w:p w14:paraId="52FBBCD2" w14:textId="41ED99E7" w:rsidR="004A2EC1" w:rsidRPr="004A2EC1" w:rsidRDefault="004A2EC1" w:rsidP="00C82935">
      <w:pPr>
        <w:pStyle w:val="ListBullet"/>
        <w:rPr>
          <w:lang w:val="en-US"/>
        </w:rPr>
      </w:pPr>
      <w:r w:rsidRPr="004A2EC1">
        <w:rPr>
          <w:lang w:val="en-US"/>
        </w:rPr>
        <w:t>Hệ thống hỗ trợ nâng cấp trang bị bằng vật liệu và tiền trong game.</w:t>
      </w:r>
    </w:p>
    <w:p w14:paraId="1E87A5C6" w14:textId="75658250" w:rsidR="004A2EC1" w:rsidRPr="004A2EC1" w:rsidRDefault="004A2EC1" w:rsidP="00C82935">
      <w:pPr>
        <w:pStyle w:val="ListBullet"/>
        <w:rPr>
          <w:lang w:val="en-US"/>
        </w:rPr>
      </w:pPr>
      <w:r w:rsidRPr="004A2EC1">
        <w:rPr>
          <w:lang w:val="en-US"/>
        </w:rPr>
        <w:t>Server kiểm tra vật phẩm, số lượng và điều kiện nâng cấp trước khi cập nhật dữ liệu.</w:t>
      </w:r>
    </w:p>
    <w:p w14:paraId="54EF5C78" w14:textId="546ADF14" w:rsidR="004A2EC1" w:rsidRPr="004A2EC1" w:rsidRDefault="004A2EC1" w:rsidP="00C82935">
      <w:pPr>
        <w:pStyle w:val="Heading4"/>
        <w:rPr>
          <w:lang w:val="en-US"/>
        </w:rPr>
      </w:pPr>
      <w:r w:rsidRPr="004A2EC1">
        <w:rPr>
          <w:lang w:val="en-US"/>
        </w:rPr>
        <w:t>Chức năng Gene Evolution</w:t>
      </w:r>
    </w:p>
    <w:p w14:paraId="7DBB42A1" w14:textId="20FB4364" w:rsidR="004A2EC1" w:rsidRPr="004A2EC1" w:rsidRDefault="004A2EC1" w:rsidP="00C82935">
      <w:pPr>
        <w:pStyle w:val="ListBullet"/>
        <w:rPr>
          <w:lang w:val="en-US"/>
        </w:rPr>
      </w:pPr>
      <w:r w:rsidRPr="004A2EC1">
        <w:rPr>
          <w:lang w:val="en-US"/>
        </w:rPr>
        <w:t>Gene là hệ thống đặc trưng của đề tài.</w:t>
      </w:r>
    </w:p>
    <w:p w14:paraId="13F80EEE" w14:textId="1CE82532" w:rsidR="004A2EC1" w:rsidRPr="004A2EC1" w:rsidRDefault="004A2EC1" w:rsidP="00C82935">
      <w:pPr>
        <w:pStyle w:val="ListBullet"/>
        <w:rPr>
          <w:lang w:val="en-US"/>
        </w:rPr>
      </w:pPr>
      <w:r w:rsidRPr="004A2EC1">
        <w:rPr>
          <w:lang w:val="en-US"/>
        </w:rPr>
        <w:t>Người chơi có thể nâng cấp Gene chính theo từng Tier.</w:t>
      </w:r>
    </w:p>
    <w:p w14:paraId="2E617E6E" w14:textId="710532C3" w:rsidR="004A2EC1" w:rsidRPr="004A2EC1" w:rsidRDefault="004A2EC1" w:rsidP="00C82935">
      <w:pPr>
        <w:pStyle w:val="ListBullet"/>
        <w:rPr>
          <w:lang w:val="en-US"/>
        </w:rPr>
      </w:pPr>
      <w:r w:rsidRPr="004A2EC1">
        <w:rPr>
          <w:lang w:val="en-US"/>
        </w:rPr>
        <w:t>Mỗi Tier yêu cầu tài nguyên khác nhau như Gene Fragment, Gene Core, Gene Essence, vàng hoặc Gene EXP.</w:t>
      </w:r>
    </w:p>
    <w:p w14:paraId="6D3BFDC0" w14:textId="6DEAB584" w:rsidR="004A2EC1" w:rsidRPr="004A2EC1" w:rsidRDefault="004A2EC1" w:rsidP="00C82935">
      <w:pPr>
        <w:pStyle w:val="ListBullet"/>
        <w:rPr>
          <w:lang w:val="en-US"/>
        </w:rPr>
      </w:pPr>
      <w:r w:rsidRPr="004A2EC1">
        <w:rPr>
          <w:lang w:val="en-US"/>
        </w:rPr>
        <w:t>Gene giúp tăng chỉ số, mở khóa kỹ năng và định hình hướng phát triển nhân vật.</w:t>
      </w:r>
    </w:p>
    <w:p w14:paraId="3182AD01" w14:textId="3F4FFB46" w:rsidR="004A2EC1" w:rsidRPr="004A2EC1" w:rsidRDefault="004A2EC1" w:rsidP="00C82935">
      <w:pPr>
        <w:pStyle w:val="ListBullet"/>
        <w:rPr>
          <w:lang w:val="en-US"/>
        </w:rPr>
      </w:pPr>
      <w:r w:rsidRPr="004A2EC1">
        <w:rPr>
          <w:lang w:val="en-US"/>
        </w:rPr>
        <w:t>Khi đạt điều kiện, người chơi có thể mở khóa Gene phụ.</w:t>
      </w:r>
    </w:p>
    <w:p w14:paraId="7D33DBBF" w14:textId="3D3258E0" w:rsidR="004A2EC1" w:rsidRPr="004A2EC1" w:rsidRDefault="004A2EC1" w:rsidP="00C82935">
      <w:pPr>
        <w:pStyle w:val="ListBullet"/>
        <w:rPr>
          <w:lang w:val="en-US"/>
        </w:rPr>
      </w:pPr>
      <w:r w:rsidRPr="004A2EC1">
        <w:rPr>
          <w:lang w:val="en-US"/>
        </w:rPr>
        <w:t>Hệ thống hỗ trợ Multi-Gene để kết hợp Gene chính và Gene phụ.</w:t>
      </w:r>
    </w:p>
    <w:p w14:paraId="49822D2A" w14:textId="31E4B33C" w:rsidR="004A2EC1" w:rsidRPr="004A2EC1" w:rsidRDefault="004A2EC1" w:rsidP="00C82935">
      <w:pPr>
        <w:pStyle w:val="ListBullet"/>
        <w:rPr>
          <w:lang w:val="en-US"/>
        </w:rPr>
      </w:pPr>
      <w:r w:rsidRPr="004A2EC1">
        <w:rPr>
          <w:lang w:val="en-US"/>
        </w:rPr>
        <w:t>Khi các Gene đạt cấp cao, người chơi có thể thực hiện Hybrid Fusion để tạo Gene lai.</w:t>
      </w:r>
    </w:p>
    <w:p w14:paraId="220B8AFD" w14:textId="48497467" w:rsidR="004A2EC1" w:rsidRPr="004A2EC1" w:rsidRDefault="004A2EC1" w:rsidP="00C82935">
      <w:pPr>
        <w:pStyle w:val="ListBullet"/>
        <w:rPr>
          <w:lang w:val="en-US"/>
        </w:rPr>
      </w:pPr>
      <w:r w:rsidRPr="004A2EC1">
        <w:rPr>
          <w:lang w:val="en-US"/>
        </w:rPr>
        <w:t>Gene ảnh hưởng trực tiếp đến gameplay, chiến thuật và vai trò của nhân vật trong đội hình.</w:t>
      </w:r>
    </w:p>
    <w:p w14:paraId="2FDFC083" w14:textId="2B44EA70" w:rsidR="004A2EC1" w:rsidRPr="004A2EC1" w:rsidRDefault="004A2EC1" w:rsidP="00C82935">
      <w:pPr>
        <w:pStyle w:val="Heading4"/>
        <w:rPr>
          <w:lang w:val="en-US"/>
        </w:rPr>
      </w:pPr>
      <w:r w:rsidRPr="004A2EC1">
        <w:rPr>
          <w:lang w:val="en-US"/>
        </w:rPr>
        <w:t>Chức năng NPC, nhiệm vụ và cửa hàng</w:t>
      </w:r>
    </w:p>
    <w:p w14:paraId="35E928B3" w14:textId="4A1FAF4F" w:rsidR="004A2EC1" w:rsidRPr="004A2EC1" w:rsidRDefault="004A2EC1" w:rsidP="00C82935">
      <w:pPr>
        <w:pStyle w:val="ListBullet"/>
        <w:rPr>
          <w:lang w:val="en-US"/>
        </w:rPr>
      </w:pPr>
      <w:r w:rsidRPr="004A2EC1">
        <w:rPr>
          <w:lang w:val="en-US"/>
        </w:rPr>
        <w:t>Người chơi có thể tương tác với NPC trên bản đồ.</w:t>
      </w:r>
    </w:p>
    <w:p w14:paraId="4CCB1CF7" w14:textId="1F3F3DE9" w:rsidR="004A2EC1" w:rsidRPr="004A2EC1" w:rsidRDefault="004A2EC1" w:rsidP="00C82935">
      <w:pPr>
        <w:pStyle w:val="ListBullet"/>
        <w:rPr>
          <w:lang w:val="en-US"/>
        </w:rPr>
      </w:pPr>
      <w:r w:rsidRPr="004A2EC1">
        <w:rPr>
          <w:lang w:val="en-US"/>
        </w:rPr>
        <w:t>NPC có thể cung cấp hội thoại, nhiệm vụ, cửa hàng hoặc dịch vụ đặc biệt.</w:t>
      </w:r>
    </w:p>
    <w:p w14:paraId="27230394" w14:textId="0CF02AF5" w:rsidR="004A2EC1" w:rsidRPr="004A2EC1" w:rsidRDefault="004A2EC1" w:rsidP="00C82935">
      <w:pPr>
        <w:pStyle w:val="ListBullet"/>
        <w:rPr>
          <w:lang w:val="en-US"/>
        </w:rPr>
      </w:pPr>
      <w:r w:rsidRPr="004A2EC1">
        <w:rPr>
          <w:lang w:val="en-US"/>
        </w:rPr>
        <w:t>Người chơi có thể nhận, theo dõi, bỏ và hoàn thành nhiệm vụ.</w:t>
      </w:r>
    </w:p>
    <w:p w14:paraId="054D0210" w14:textId="0AA51194" w:rsidR="004A2EC1" w:rsidRPr="004A2EC1" w:rsidRDefault="004A2EC1" w:rsidP="00C82935">
      <w:pPr>
        <w:pStyle w:val="ListBullet"/>
        <w:rPr>
          <w:lang w:val="en-US"/>
        </w:rPr>
      </w:pPr>
      <w:r w:rsidRPr="004A2EC1">
        <w:rPr>
          <w:lang w:val="en-US"/>
        </w:rPr>
        <w:t>Nhiệm vụ có thể được cập nhật thông qua các sự kiện như tiêu diệt quái, thu thập vật phẩm, nói chuyện NPC hoặc đến vị trí yêu cầu.</w:t>
      </w:r>
    </w:p>
    <w:p w14:paraId="7654C340" w14:textId="2F3BF1CC" w:rsidR="004A2EC1" w:rsidRPr="004A2EC1" w:rsidRDefault="004A2EC1" w:rsidP="00C82935">
      <w:pPr>
        <w:pStyle w:val="ListBullet"/>
        <w:rPr>
          <w:lang w:val="en-US"/>
        </w:rPr>
      </w:pPr>
      <w:r w:rsidRPr="004A2EC1">
        <w:rPr>
          <w:lang w:val="en-US"/>
        </w:rPr>
        <w:t>Cửa hàng cho phép người chơi mua vật phẩm nếu đủ điều kiện về tiền, cấp độ hoặc giới hạn vật phẩm.</w:t>
      </w:r>
    </w:p>
    <w:p w14:paraId="2CD36B3B" w14:textId="0D36093C" w:rsidR="004A2EC1" w:rsidRPr="004A2EC1" w:rsidRDefault="004A2EC1" w:rsidP="00C82935">
      <w:pPr>
        <w:pStyle w:val="ListBullet"/>
        <w:rPr>
          <w:lang w:val="en-US"/>
        </w:rPr>
      </w:pPr>
      <w:r w:rsidRPr="004A2EC1">
        <w:rPr>
          <w:lang w:val="en-US"/>
        </w:rPr>
        <w:lastRenderedPageBreak/>
        <w:t>Một số NPC có thể cung cấp dịch vụ như reset điểm, học kỹ năng, nâng cấp trang bị hoặc mở dungeon.</w:t>
      </w:r>
    </w:p>
    <w:p w14:paraId="45C58F60" w14:textId="1367D67B" w:rsidR="004A2EC1" w:rsidRPr="004A2EC1" w:rsidRDefault="004A2EC1" w:rsidP="00C82935">
      <w:pPr>
        <w:pStyle w:val="Heading4"/>
        <w:rPr>
          <w:lang w:val="en-US"/>
        </w:rPr>
      </w:pPr>
      <w:r w:rsidRPr="004A2EC1">
        <w:rPr>
          <w:lang w:val="en-US"/>
        </w:rPr>
        <w:t>Chức năng bạn bè, party và chat</w:t>
      </w:r>
    </w:p>
    <w:p w14:paraId="471A20A7" w14:textId="26BADCCF" w:rsidR="004A2EC1" w:rsidRPr="004A2EC1" w:rsidRDefault="004A2EC1" w:rsidP="00C82935">
      <w:pPr>
        <w:pStyle w:val="ListBullet"/>
        <w:rPr>
          <w:lang w:val="en-US"/>
        </w:rPr>
      </w:pPr>
      <w:r w:rsidRPr="004A2EC1">
        <w:rPr>
          <w:lang w:val="en-US"/>
        </w:rPr>
        <w:t>Người chơi có thể tìm kiếm người chơi khác và gửi lời mời kết bạn.</w:t>
      </w:r>
    </w:p>
    <w:p w14:paraId="50638B25" w14:textId="7B163483" w:rsidR="004A2EC1" w:rsidRPr="004A2EC1" w:rsidRDefault="004A2EC1" w:rsidP="00C82935">
      <w:pPr>
        <w:pStyle w:val="ListBullet"/>
        <w:rPr>
          <w:lang w:val="en-US"/>
        </w:rPr>
      </w:pPr>
      <w:r w:rsidRPr="004A2EC1">
        <w:rPr>
          <w:lang w:val="en-US"/>
        </w:rPr>
        <w:t>Hệ thống cho phép chấp nhận, từ chối hoặc xóa quan hệ bạn bè.</w:t>
      </w:r>
    </w:p>
    <w:p w14:paraId="15DDFA89" w14:textId="23204A19" w:rsidR="004A2EC1" w:rsidRPr="004A2EC1" w:rsidRDefault="004A2EC1" w:rsidP="00C82935">
      <w:pPr>
        <w:pStyle w:val="ListBullet"/>
        <w:rPr>
          <w:lang w:val="en-US"/>
        </w:rPr>
      </w:pPr>
      <w:r w:rsidRPr="004A2EC1">
        <w:rPr>
          <w:lang w:val="en-US"/>
        </w:rPr>
        <w:t>Người chơi có thể tạo party, mời thành viên, xin vào party hoặc rời party.</w:t>
      </w:r>
    </w:p>
    <w:p w14:paraId="7FE1296A" w14:textId="04FD815B" w:rsidR="004A2EC1" w:rsidRPr="004A2EC1" w:rsidRDefault="004A2EC1" w:rsidP="00C82935">
      <w:pPr>
        <w:pStyle w:val="ListBullet"/>
        <w:rPr>
          <w:lang w:val="en-US"/>
        </w:rPr>
      </w:pPr>
      <w:r w:rsidRPr="004A2EC1">
        <w:rPr>
          <w:lang w:val="en-US"/>
        </w:rPr>
        <w:t>Party có thể giới hạn số lượng thành viên và hỗ trợ trạng thái leader.</w:t>
      </w:r>
    </w:p>
    <w:p w14:paraId="7BFECAEE" w14:textId="2BFDA021" w:rsidR="004A2EC1" w:rsidRPr="004A2EC1" w:rsidRDefault="004A2EC1" w:rsidP="00C82935">
      <w:pPr>
        <w:pStyle w:val="ListBullet"/>
        <w:rPr>
          <w:lang w:val="en-US"/>
        </w:rPr>
      </w:pPr>
      <w:r w:rsidRPr="004A2EC1">
        <w:rPr>
          <w:lang w:val="en-US"/>
        </w:rPr>
        <w:t>Hệ thống chat hỗ trợ các kênh như world, party, private hoặc proximity.</w:t>
      </w:r>
    </w:p>
    <w:p w14:paraId="78BBFD60" w14:textId="3A0B8399" w:rsidR="004A2EC1" w:rsidRPr="004A2EC1" w:rsidRDefault="004A2EC1" w:rsidP="00C82935">
      <w:pPr>
        <w:pStyle w:val="ListBullet"/>
        <w:rPr>
          <w:lang w:val="en-US"/>
        </w:rPr>
      </w:pPr>
      <w:r w:rsidRPr="004A2EC1">
        <w:rPr>
          <w:lang w:val="en-US"/>
        </w:rPr>
        <w:t>SignalR được dùng để truyền tin nhắn và trạng thái party theo thời gian thực.</w:t>
      </w:r>
    </w:p>
    <w:p w14:paraId="5EF441E3" w14:textId="37D1762C" w:rsidR="004A2EC1" w:rsidRPr="004A2EC1" w:rsidRDefault="004A2EC1" w:rsidP="00C82935">
      <w:pPr>
        <w:pStyle w:val="Heading4"/>
        <w:rPr>
          <w:lang w:val="en-US"/>
        </w:rPr>
      </w:pPr>
      <w:r w:rsidRPr="004A2EC1">
        <w:rPr>
          <w:lang w:val="en-US"/>
        </w:rPr>
        <w:t>Chức năng dungeon và reward</w:t>
      </w:r>
    </w:p>
    <w:p w14:paraId="5B907E99" w14:textId="171C3EC3" w:rsidR="004A2EC1" w:rsidRPr="004A2EC1" w:rsidRDefault="004A2EC1" w:rsidP="00C82935">
      <w:pPr>
        <w:pStyle w:val="ListBullet"/>
        <w:rPr>
          <w:lang w:val="en-US"/>
        </w:rPr>
      </w:pPr>
      <w:r w:rsidRPr="004A2EC1">
        <w:rPr>
          <w:lang w:val="en-US"/>
        </w:rPr>
        <w:t>Người chơi có thể xem danh sách dungeon và thông tin chi tiết dungeon.</w:t>
      </w:r>
    </w:p>
    <w:p w14:paraId="5155AB51" w14:textId="7493307B" w:rsidR="004A2EC1" w:rsidRPr="004A2EC1" w:rsidRDefault="004A2EC1" w:rsidP="00C82935">
      <w:pPr>
        <w:pStyle w:val="ListBullet"/>
        <w:rPr>
          <w:lang w:val="en-US"/>
        </w:rPr>
      </w:pPr>
      <w:r w:rsidRPr="004A2EC1">
        <w:rPr>
          <w:lang w:val="en-US"/>
        </w:rPr>
        <w:t>Người chơi có thể tạo hoặc tham gia session dungeon.</w:t>
      </w:r>
    </w:p>
    <w:p w14:paraId="5E9A264E" w14:textId="2111263F" w:rsidR="004A2EC1" w:rsidRPr="004A2EC1" w:rsidRDefault="004A2EC1" w:rsidP="00C82935">
      <w:pPr>
        <w:pStyle w:val="ListBullet"/>
        <w:rPr>
          <w:lang w:val="en-US"/>
        </w:rPr>
      </w:pPr>
      <w:r w:rsidRPr="004A2EC1">
        <w:rPr>
          <w:lang w:val="en-US"/>
        </w:rPr>
        <w:t>Dungeon có thể gồm nhiều wave quái và boss cuối.</w:t>
      </w:r>
    </w:p>
    <w:p w14:paraId="5ABC5D0B" w14:textId="3897A234" w:rsidR="004A2EC1" w:rsidRPr="004A2EC1" w:rsidRDefault="004A2EC1" w:rsidP="00C82935">
      <w:pPr>
        <w:pStyle w:val="ListBullet"/>
        <w:rPr>
          <w:lang w:val="en-US"/>
        </w:rPr>
      </w:pPr>
      <w:r w:rsidRPr="004A2EC1">
        <w:rPr>
          <w:lang w:val="en-US"/>
        </w:rPr>
        <w:t>Gameplay server điều khiển quá trình spawn quái, boss và cập nhật trạng thái session.</w:t>
      </w:r>
    </w:p>
    <w:p w14:paraId="074A5F9E" w14:textId="400D9019" w:rsidR="004A2EC1" w:rsidRPr="004A2EC1" w:rsidRDefault="004A2EC1" w:rsidP="00C82935">
      <w:pPr>
        <w:pStyle w:val="ListBullet"/>
        <w:rPr>
          <w:lang w:val="en-US"/>
        </w:rPr>
      </w:pPr>
      <w:r w:rsidRPr="004A2EC1">
        <w:rPr>
          <w:lang w:val="en-US"/>
        </w:rPr>
        <w:t>Khi hoàn thành dungeon, hệ thống cấp thưởng như EXP, vàng, vật phẩm hoặc nguyên liệu nâng cấp.</w:t>
      </w:r>
    </w:p>
    <w:p w14:paraId="4B42E419" w14:textId="26C00042" w:rsidR="004A2EC1" w:rsidRPr="004A2EC1" w:rsidRDefault="004A2EC1" w:rsidP="00C82935">
      <w:pPr>
        <w:pStyle w:val="ListBullet"/>
        <w:rPr>
          <w:lang w:val="en-US"/>
        </w:rPr>
      </w:pPr>
      <w:r w:rsidRPr="004A2EC1">
        <w:rPr>
          <w:lang w:val="en-US"/>
        </w:rPr>
        <w:t>Kết quả dungeon được gửi về API để lưu dữ liệu lâu dài.</w:t>
      </w:r>
    </w:p>
    <w:p w14:paraId="603579A8" w14:textId="6C9EE02E" w:rsidR="004A2EC1" w:rsidRPr="004A2EC1" w:rsidRDefault="004A2EC1" w:rsidP="00C82935">
      <w:pPr>
        <w:pStyle w:val="Heading4"/>
        <w:rPr>
          <w:lang w:val="en-US"/>
        </w:rPr>
      </w:pPr>
      <w:r w:rsidRPr="004A2EC1">
        <w:rPr>
          <w:lang w:val="en-US"/>
        </w:rPr>
        <w:t>Chức năng leaderboard</w:t>
      </w:r>
    </w:p>
    <w:p w14:paraId="7E89156B" w14:textId="7DDB3C80" w:rsidR="004A2EC1" w:rsidRPr="004A2EC1" w:rsidRDefault="004A2EC1" w:rsidP="00C82935">
      <w:pPr>
        <w:pStyle w:val="ListBullet"/>
        <w:rPr>
          <w:lang w:val="en-US"/>
        </w:rPr>
      </w:pPr>
      <w:r w:rsidRPr="004A2EC1">
        <w:rPr>
          <w:lang w:val="en-US"/>
        </w:rPr>
        <w:t>Người chơi có thể xem bảng xếp hạng theo các tiêu chí như cấp độ, nhiệm vụ, dungeon, vàng hoặc thành tích khác.</w:t>
      </w:r>
    </w:p>
    <w:p w14:paraId="6C079F95" w14:textId="2E42AFE5" w:rsidR="004A2EC1" w:rsidRPr="004A2EC1" w:rsidRDefault="004A2EC1" w:rsidP="00C82935">
      <w:pPr>
        <w:pStyle w:val="ListBullet"/>
        <w:rPr>
          <w:lang w:val="en-US"/>
        </w:rPr>
      </w:pPr>
      <w:r w:rsidRPr="004A2EC1">
        <w:rPr>
          <w:lang w:val="en-US"/>
        </w:rPr>
        <w:t>Hệ thống có thể cache dữ liệu leaderboard để giảm tải truy vấn database.</w:t>
      </w:r>
    </w:p>
    <w:p w14:paraId="7B81FEC0" w14:textId="1607D9C9" w:rsidR="004A2EC1" w:rsidRPr="004A2EC1" w:rsidRDefault="004A2EC1" w:rsidP="00C82935">
      <w:pPr>
        <w:pStyle w:val="ListBullet"/>
        <w:rPr>
          <w:lang w:val="en-US"/>
        </w:rPr>
      </w:pPr>
      <w:r w:rsidRPr="004A2EC1">
        <w:rPr>
          <w:lang w:val="en-US"/>
        </w:rPr>
        <w:t>Admin có thể làm mới leaderboard khi cần thiết.</w:t>
      </w:r>
    </w:p>
    <w:p w14:paraId="4517140B" w14:textId="48E9A965" w:rsidR="004A2EC1" w:rsidRPr="004A2EC1" w:rsidRDefault="004A2EC1" w:rsidP="00C82935">
      <w:pPr>
        <w:pStyle w:val="Heading4"/>
        <w:rPr>
          <w:lang w:val="en-US"/>
        </w:rPr>
      </w:pPr>
      <w:r w:rsidRPr="004A2EC1">
        <w:rPr>
          <w:lang w:val="en-US"/>
        </w:rPr>
        <w:t>Chức năng vận hành gameplay server</w:t>
      </w:r>
    </w:p>
    <w:p w14:paraId="2168D36C" w14:textId="545AD7BF" w:rsidR="004A2EC1" w:rsidRPr="004A2EC1" w:rsidRDefault="004A2EC1" w:rsidP="00C82935">
      <w:pPr>
        <w:pStyle w:val="ListBullet"/>
        <w:rPr>
          <w:lang w:val="en-US"/>
        </w:rPr>
      </w:pPr>
      <w:r w:rsidRPr="004A2EC1">
        <w:rPr>
          <w:lang w:val="en-US"/>
        </w:rPr>
        <w:t>NGO Dedicated Server có thể đăng ký trạng thái hoạt động với API Server.</w:t>
      </w:r>
    </w:p>
    <w:p w14:paraId="4D839F84" w14:textId="56F65D8F" w:rsidR="004A2EC1" w:rsidRPr="004A2EC1" w:rsidRDefault="004A2EC1" w:rsidP="00C82935">
      <w:pPr>
        <w:pStyle w:val="ListBullet"/>
        <w:rPr>
          <w:lang w:val="en-US"/>
        </w:rPr>
      </w:pPr>
      <w:r w:rsidRPr="004A2EC1">
        <w:rPr>
          <w:lang w:val="en-US"/>
        </w:rPr>
        <w:t>Server gửi heartbeat định kỳ để báo số người chơi, trạng thái zone hoặc dungeon.</w:t>
      </w:r>
    </w:p>
    <w:p w14:paraId="4D8B5728" w14:textId="1C54AF22" w:rsidR="004A2EC1" w:rsidRPr="004A2EC1" w:rsidRDefault="004A2EC1" w:rsidP="00C82935">
      <w:pPr>
        <w:pStyle w:val="ListBullet"/>
        <w:rPr>
          <w:lang w:val="en-US"/>
        </w:rPr>
      </w:pPr>
      <w:r w:rsidRPr="004A2EC1">
        <w:rPr>
          <w:lang w:val="en-US"/>
        </w:rPr>
        <w:t>Hệ thống hỗ trợ quản lý host map, zone và session dungeon.</w:t>
      </w:r>
    </w:p>
    <w:p w14:paraId="759B68F4" w14:textId="6A1F550E" w:rsidR="004A2EC1" w:rsidRPr="004A2EC1" w:rsidRDefault="004A2EC1" w:rsidP="00C82935">
      <w:pPr>
        <w:pStyle w:val="ListBullet"/>
        <w:rPr>
          <w:lang w:val="en-US"/>
        </w:rPr>
      </w:pPr>
      <w:r w:rsidRPr="004A2EC1">
        <w:rPr>
          <w:lang w:val="en-US"/>
        </w:rPr>
        <w:t>Admin có thể cập nhật cấu hình spawn hoặc kiểm tra trạng thái vận hành.</w:t>
      </w:r>
    </w:p>
    <w:p w14:paraId="66164728" w14:textId="7B85E739" w:rsidR="004A2EC1" w:rsidRPr="004A2EC1" w:rsidRDefault="004A2EC1" w:rsidP="00223FCF">
      <w:pPr>
        <w:pStyle w:val="Heading3"/>
        <w:rPr>
          <w:lang w:val="en-US"/>
        </w:rPr>
      </w:pPr>
      <w:r w:rsidRPr="004A2EC1">
        <w:rPr>
          <w:lang w:val="en-US"/>
        </w:rPr>
        <w:lastRenderedPageBreak/>
        <w:t>Yêu cầu phi chức năng</w:t>
      </w:r>
    </w:p>
    <w:p w14:paraId="28FF37F7" w14:textId="77777777" w:rsidR="00B817D3" w:rsidRDefault="00B817D3" w:rsidP="00B817D3">
      <w:pPr>
        <w:rPr>
          <w:sz w:val="24"/>
          <w:szCs w:val="22"/>
          <w:lang w:val="en-US" w:bidi="ar-SA"/>
        </w:rPr>
      </w:pPr>
      <w:r>
        <w:t>Ngoài các yêu cầu về chức năng, hệ thống Mutants Arena cần đáp ứng các yêu cầu phi chức năng nhằm đảm bảo trải nghiệm người chơi ổn định, dễ sử dụng và có khả năng vận hành thực tế.</w:t>
      </w:r>
    </w:p>
    <w:p w14:paraId="6212D8A5" w14:textId="77777777" w:rsidR="00B817D3" w:rsidRDefault="00B817D3" w:rsidP="00B817D3">
      <w:r>
        <w:rPr>
          <w:b/>
        </w:rPr>
        <w:t>Hiệu năng:</w:t>
      </w:r>
      <w:r>
        <w:t xml:space="preserve"> Game cần duy trì tốc độ khung hình ổn định trong quá trình di chuyển, chiến đấu và hiển thị hiệu ứng. Các thao tác API thông thường cần phản hồi nhanh để không làm gián đoạn trải nghiệm người chơi.</w:t>
      </w:r>
    </w:p>
    <w:p w14:paraId="080E0A96" w14:textId="77777777" w:rsidR="00B817D3" w:rsidRDefault="00B817D3" w:rsidP="00B817D3">
      <w:r>
        <w:rPr>
          <w:b/>
        </w:rPr>
        <w:t>Độ trễ mạng:</w:t>
      </w:r>
      <w:r>
        <w:t xml:space="preserve"> Đối với gameplay realtime, độ trễ đồng bộ vị trí và trạng thái chiến đấu cần được giữ ở mức chấp nhận được. Các thao tác quan trọng như tấn công, nhận sát thương và cập nhật HP cần được đồng bộ kịp thời.</w:t>
      </w:r>
    </w:p>
    <w:p w14:paraId="1DB8CB66" w14:textId="77777777" w:rsidR="00B817D3" w:rsidRDefault="00B817D3" w:rsidP="00B817D3">
      <w:r>
        <w:rPr>
          <w:b/>
        </w:rPr>
        <w:t>Độ tin cậy:</w:t>
      </w:r>
      <w:r>
        <w:t xml:space="preserve"> Dữ liệu nhân vật, trang bị, Gene, nhiệm vụ và phần thưởng cần được lưu chính xác. Khi xảy ra mất kết nối, hệ thống cần có cơ chế xử lý để hạn chế mất dữ liệu.</w:t>
      </w:r>
    </w:p>
    <w:p w14:paraId="555FD6A7" w14:textId="77777777" w:rsidR="00B817D3" w:rsidRDefault="00B817D3" w:rsidP="00B817D3">
      <w:r>
        <w:rPr>
          <w:b/>
        </w:rPr>
        <w:t>Khả năng mở rộng:</w:t>
      </w:r>
      <w:r>
        <w:t xml:space="preserve"> Kiến trúc hệ thống cần cho phép bổ sung map, quái vật, boss, nhiệm vụ, vật phẩm, Gene hoặc dungeon mới mà không ảnh hưởng lớn đến các thành phần đã có.</w:t>
      </w:r>
    </w:p>
    <w:p w14:paraId="58BAB343" w14:textId="77777777" w:rsidR="00B817D3" w:rsidRDefault="00B817D3" w:rsidP="00B817D3">
      <w:r>
        <w:rPr>
          <w:b/>
        </w:rPr>
        <w:t>Khả năng bảo trì:</w:t>
      </w:r>
      <w:r>
        <w:t xml:space="preserve"> Source code cần được tổ chức theo từng module rõ ràng như Auth, Player, Inventory, Gene, Quest, Dungeon, Chat và Party. Điều này giúp quá trình sửa lỗi và phát triển thêm chức năng dễ dàng hơn.</w:t>
      </w:r>
    </w:p>
    <w:p w14:paraId="0D7BEF14" w14:textId="77777777" w:rsidR="00B817D3" w:rsidRDefault="00B817D3" w:rsidP="00B817D3">
      <w:r>
        <w:rPr>
          <w:b/>
        </w:rPr>
        <w:t>Tính tương thích:</w:t>
      </w:r>
      <w:r>
        <w:t xml:space="preserve"> Game cần chạy ổn định trên môi trường Windows 10/11. Server cần có khả năng triển khai trên môi trường Linux VPS thông qua Docker hoặc các công cụ triển khai tương đương.</w:t>
      </w:r>
    </w:p>
    <w:p w14:paraId="668F8EA8" w14:textId="77777777" w:rsidR="00B817D3" w:rsidRDefault="00B817D3" w:rsidP="00B817D3">
      <w:r>
        <w:rPr>
          <w:b/>
        </w:rPr>
        <w:t>Tính dễ sử dụng:</w:t>
      </w:r>
      <w:r>
        <w:t xml:space="preserve"> Giao diện cần rõ ràng, dễ thao tác. Các thông báo lỗi như sai mật khẩu, thiếu vật phẩm, không đủ điều kiện nâng cấp hoặc mất kết nối cần hiển thị dễ hiểu cho người chơi.</w:t>
      </w:r>
    </w:p>
    <w:p w14:paraId="56F8BC00" w14:textId="2DB457F2" w:rsidR="004A2EC1" w:rsidRPr="004A2EC1" w:rsidRDefault="004A2EC1" w:rsidP="00287DD4">
      <w:pPr>
        <w:pStyle w:val="Heading3"/>
        <w:rPr>
          <w:lang w:val="en-US"/>
        </w:rPr>
      </w:pPr>
      <w:r w:rsidRPr="004A2EC1">
        <w:rPr>
          <w:lang w:val="en-US"/>
        </w:rPr>
        <w:t xml:space="preserve"> Yêu cầu bảo mật</w:t>
      </w:r>
    </w:p>
    <w:p w14:paraId="58C240DE" w14:textId="77777777" w:rsidR="00FF00C1" w:rsidRDefault="00FF00C1" w:rsidP="00FF00C1">
      <w:pPr>
        <w:rPr>
          <w:sz w:val="24"/>
          <w:szCs w:val="22"/>
          <w:lang w:val="en-US" w:bidi="ar-SA"/>
        </w:rPr>
      </w:pPr>
      <w:bookmarkStart w:id="29" w:name="_Toc216882172"/>
      <w:r>
        <w:t>Trong game multiplayer, bảo mật là yêu cầu quan trọng nhằm bảo vệ dữ liệu người chơi và hạn chế gian lận từ phía client. Hệ thống Mutants Arena cần đảm bảo các yêu cầu bảo mật sau:</w:t>
      </w:r>
    </w:p>
    <w:p w14:paraId="2F3F61DC" w14:textId="77777777" w:rsidR="00FF00C1" w:rsidRDefault="00FF00C1" w:rsidP="00FF00C1">
      <w:r>
        <w:rPr>
          <w:b/>
        </w:rPr>
        <w:t>Xác thực tài khoản:</w:t>
      </w:r>
      <w:r>
        <w:t xml:space="preserve"> Người dùng phải đăng nhập bằng tài khoản hợp lệ trước khi sử dụng các chức năng chính. Sau khi đăng nhập thành công, server cấp JWT để client sử dụng trong các request tiếp theo.</w:t>
      </w:r>
    </w:p>
    <w:p w14:paraId="2D9A0D44" w14:textId="77777777" w:rsidR="00FF00C1" w:rsidRDefault="00FF00C1" w:rsidP="00FF00C1">
      <w:r>
        <w:rPr>
          <w:b/>
        </w:rPr>
        <w:lastRenderedPageBreak/>
        <w:t>Bảo vệ API bằng JWT:</w:t>
      </w:r>
      <w:r>
        <w:t xml:space="preserve"> Các API quan trọng như lấy dữ liệu nhân vật, nâng cấp Gene, cập nhật inventory, nhận thưởng hoặc vào dungeon cần yêu cầu JWT hợp lệ. Request không có token hoặc token không hợp lệ sẽ bị từ chối.</w:t>
      </w:r>
    </w:p>
    <w:p w14:paraId="09FBA31A" w14:textId="77777777" w:rsidR="00FF00C1" w:rsidRDefault="00FF00C1" w:rsidP="00126E73">
      <w:pPr>
        <w:jc w:val="left"/>
      </w:pPr>
      <w:r>
        <w:rPr>
          <w:b/>
        </w:rPr>
        <w:t>Xác thực kết nối gameplay:</w:t>
      </w:r>
      <w:r>
        <w:t xml:space="preserve"> Khi kết nối đến NGO Dedicated Server, client cần gửi JWT trong connection payload. Server kiểm tra token trong ConnectionApprovalCallback trước khi cho phép người chơi vào game.</w:t>
      </w:r>
    </w:p>
    <w:p w14:paraId="15ACD52B" w14:textId="77777777" w:rsidR="00FF00C1" w:rsidRDefault="00FF00C1" w:rsidP="00FF00C1">
      <w:r>
        <w:rPr>
          <w:b/>
        </w:rPr>
        <w:t>Mã hóa mật khẩu:</w:t>
      </w:r>
      <w:r>
        <w:t xml:space="preserve"> Mật khẩu người dùng không được lưu dưới dạng plaintext. Hệ thống cần hash mật khẩu trước khi lưu vào database để tránh lộ thông tin khi dữ liệu bị truy cập trái phép.</w:t>
      </w:r>
    </w:p>
    <w:p w14:paraId="227A995B" w14:textId="77777777" w:rsidR="00FF00C1" w:rsidRDefault="00FF00C1" w:rsidP="00FF00C1">
      <w:r>
        <w:rPr>
          <w:b/>
        </w:rPr>
        <w:t>Mô hình Server-Authoritative:</w:t>
      </w:r>
      <w:r>
        <w:t xml:space="preserve"> Các logic quan trọng như HP, sát thương, EXP, loot, nâng cấp Gene và phần thưởng phải được xử lý phía server. Client chỉ gửi input hoặc yêu cầu thao tác, không được tự quyết định kết quả.</w:t>
      </w:r>
    </w:p>
    <w:p w14:paraId="71A58289" w14:textId="77777777" w:rsidR="00FF00C1" w:rsidRDefault="00FF00C1" w:rsidP="00FF00C1">
      <w:pPr>
        <w:rPr>
          <w:lang w:val="en-US"/>
        </w:rPr>
      </w:pPr>
      <w:r>
        <w:rPr>
          <w:b/>
        </w:rPr>
        <w:t>Bảo vệ cơ sở dữ liệu:</w:t>
      </w:r>
      <w:r>
        <w:t xml:space="preserve"> Client và NGO Dedicated Server không được kết nối trực tiếp đến MariaDB. Mọi thao tác với dữ liệu phải thông qua ASP.NET Core API. Thông tin kết nối database cần được lưu trong biến môi trường hoặc cấu hình bảo mật.</w:t>
      </w:r>
      <w:r>
        <w:rPr>
          <w:lang w:val="en-US"/>
        </w:rPr>
        <w:t>’</w:t>
      </w:r>
    </w:p>
    <w:p w14:paraId="54A03F9A" w14:textId="24E49E9C" w:rsidR="004909F9" w:rsidRDefault="00FF00C1" w:rsidP="00FF00C1">
      <w:pPr>
        <w:rPr>
          <w:lang w:val="en-US"/>
        </w:rPr>
      </w:pPr>
      <w:r>
        <w:rPr>
          <w:b/>
        </w:rPr>
        <w:t>Kiểm soát lỗi và log:</w:t>
      </w:r>
      <w:r>
        <w:t xml:space="preserve"> Thông báo lỗi hiển thị cho người chơi cần rõ ràng nhưng không để lộ thông tin kỹ thuật nhạy cảm như stack trace, chuỗi kết nối, secret key hoặc cấu trúc database.</w:t>
      </w:r>
      <w:r w:rsidR="004909F9" w:rsidRPr="002E06F5">
        <w:t>Thiết kế kiến trúc hệ thống</w:t>
      </w:r>
      <w:bookmarkEnd w:id="29"/>
    </w:p>
    <w:p w14:paraId="33EA0777" w14:textId="5779F2D8" w:rsidR="00287DD4" w:rsidRPr="00287DD4" w:rsidRDefault="00287DD4" w:rsidP="00287DD4">
      <w:pPr>
        <w:pStyle w:val="Heading2"/>
        <w:rPr>
          <w:lang w:val="en-US" w:bidi="ar-SA"/>
        </w:rPr>
      </w:pPr>
      <w:r>
        <w:rPr>
          <w:lang w:val="en-US" w:bidi="ar-SA"/>
        </w:rPr>
        <w:t xml:space="preserve">Kiến trúc hệ thống </w:t>
      </w:r>
    </w:p>
    <w:p w14:paraId="772A9138" w14:textId="7500B810" w:rsidR="00287DD4" w:rsidRPr="00287DD4" w:rsidRDefault="00287DD4" w:rsidP="00287DD4">
      <w:pPr>
        <w:pStyle w:val="Heading3"/>
        <w:rPr>
          <w:lang w:val="en-US"/>
        </w:rPr>
      </w:pPr>
      <w:r>
        <w:rPr>
          <w:lang w:val="en-US"/>
        </w:rPr>
        <w:t>Mô hình tổng thể</w:t>
      </w:r>
    </w:p>
    <w:p w14:paraId="7A305054" w14:textId="77777777" w:rsidR="00C50422" w:rsidRDefault="00C50422" w:rsidP="00C50422">
      <w:bookmarkStart w:id="30" w:name="_Toc216882174"/>
      <w:r>
        <w:t>Hệ thống Mutants Arena được thiết kế theo kiến trúc phân ba tầng rõ ràng: tầng Client (Unity), tầng Server (NGO Dedicated Server + ASP.NET Core), và tầng Dữ liệu (MariaDB). Mỗi tầng đảm nhiệm trách nhiệm xác định và giao tiếp với các tầng khác qua giao thức chuẩn, đảm bảo tính tách biệt và khả năng thay thế độc lập. Toàn bộ hệ thống được đóng gói và triển khai qua Docker Compose trên VPS Linux gồm ba container chạy song song.</w:t>
      </w:r>
    </w:p>
    <w:p w14:paraId="2A868D65" w14:textId="77777777" w:rsidR="00C50422" w:rsidRDefault="00C50422" w:rsidP="00C50422">
      <w:r>
        <w:t xml:space="preserve">Tầng Client (Unity 2D): Đây là tầng người chơi trực tiếp tương tác. Client được xây dựng bằng Unity 2D 2022.3 LTS, chịu trách nhiệm về rendering, xử lý input người chơi, animation, hiệu ứng âm thanh và toàn bộ giao diện người dùng (HUD, menu, dialog, inventory). Client kết nối với NGO Dedicated Server qua giao thức UDP (Unity Transport Package) để nhận và gửi game state theo thời gian thực. Song song đó, client gọi REST API qua HTTPS để thực hiện các tác vụ có tính persistence: đăng nhập, tải dữ liệu nhân vật, nâng cấp Gene, mua vật phẩm và hoàn </w:t>
      </w:r>
      <w:r>
        <w:lastRenderedPageBreak/>
        <w:t>thành nhiệm vụ. SignalR WebSocket được sử dụng riêng cho hệ thống Party và thông báo global.</w:t>
      </w:r>
    </w:p>
    <w:p w14:paraId="06EB1E4E" w14:textId="77777777" w:rsidR="00C50422" w:rsidRDefault="00C50422" w:rsidP="00C50422">
      <w:r>
        <w:t>Tầng Server (Game Server + API Server): Game Server là bản build Unity Dedicated Server — Unity runtime không có giao diện đồ họa, chạy trên Linux container. Server này là "nguồn sự thật" (source of truth) cho mọi trạng thái game: tính toán sát thương với nguyên tố multiplier, kiểm tra va chạm hitbox, điều khiển vòng đời AI quái vật và boss, quản lý Zone và Dungeon Instance. Khi có sự kiện xảy ra (quái chết, boss vào phase mới, người chơi lên cấp), server đồng bộ kết quả xuống tất cả client qua NetworkVariable và ClientRpc. API Server là ASP.NET Core 7 Web API, xử lý các endpoint REST: xác thực JWT, CRUD nhân vật và trang bị, hệ thống Gene và Quest. API Server cũng host SignalR Hub phục vụ Party system và thông báo.</w:t>
      </w:r>
    </w:p>
    <w:p w14:paraId="04F65C2C" w14:textId="77777777" w:rsidR="00C50422" w:rsidRDefault="00C50422" w:rsidP="00C50422">
      <w:r>
        <w:t>Tầng Dữ liệu (MariaDB 8.0): MariaDB lưu trữ toàn bộ dữ liệu game có tính lâu dài: tài khoản, nhân vật, trang bị, Gene, nhiệm vụ, cấu hình map và boss. Một số trường phức tạp được lưu dạng JSON column để tránh over-normalization trong khi vẫn hỗ trợ truy vấn JSON_EXTRACT. Entity Framework Core 7 được dùng làm ORM với Code First Migration, cho phép cập nhật schema tự động và có version control.</w:t>
      </w:r>
    </w:p>
    <w:p w14:paraId="7A3AC28C" w14:textId="535DCEA2" w:rsidR="00C50422" w:rsidRPr="00C50422" w:rsidRDefault="00C50422" w:rsidP="00C50422">
      <w:pPr>
        <w:rPr>
          <w:lang w:val="en-US"/>
        </w:rPr>
      </w:pPr>
      <w:r>
        <w:t>Mô hình tổng thể được minh họa qua sơ đồ kiến trúc</w:t>
      </w:r>
      <w:r>
        <w:rPr>
          <w:lang w:val="en-US"/>
        </w:rPr>
        <w:t>:</w:t>
      </w:r>
    </w:p>
    <w:p w14:paraId="3B466866" w14:textId="77777777" w:rsidR="00C50422" w:rsidRDefault="00C50422" w:rsidP="00C50422">
      <w:pPr>
        <w:pStyle w:val="ListBullet"/>
      </w:pPr>
      <w:r>
        <w:t>Tầng trên: Unity Client kết nối đến Game Server qua UDP/NGO và đến API Server qua HTTPS/REST</w:t>
      </w:r>
    </w:p>
    <w:p w14:paraId="171FEE7E" w14:textId="77777777" w:rsidR="00C50422" w:rsidRDefault="00C50422" w:rsidP="00C50422">
      <w:pPr>
        <w:pStyle w:val="ListBullet"/>
      </w:pPr>
      <w:r>
        <w:t>Tầng giữa: Game Server (Unity DS) và API Server (ASP.NET Core) giao tiếp nội bộ trong Docker network; Game Server gọi API Server khi cần cập nhật dữ liệu persistence</w:t>
      </w:r>
    </w:p>
    <w:p w14:paraId="3F0D1EA8" w14:textId="77777777" w:rsidR="00C50422" w:rsidRPr="008F549B" w:rsidRDefault="00C50422" w:rsidP="00C50422">
      <w:pPr>
        <w:pStyle w:val="ListBullet"/>
      </w:pPr>
      <w:r>
        <w:t>Tầng dưới: MariaDB Database được truy cập độc quyền bởi API Server; không có kết nối trực tiếp từ Game Server hay Client đến database</w:t>
      </w:r>
    </w:p>
    <w:p w14:paraId="3182B94D" w14:textId="77777777" w:rsidR="008F549B" w:rsidRDefault="008F549B" w:rsidP="008F549B">
      <w:pPr>
        <w:pStyle w:val="ListBullet"/>
        <w:numPr>
          <w:ilvl w:val="0"/>
          <w:numId w:val="0"/>
        </w:numPr>
        <w:ind w:left="720" w:firstLine="357"/>
        <w:rPr>
          <w:lang w:val="en-US"/>
        </w:rPr>
      </w:pPr>
    </w:p>
    <w:p w14:paraId="7A73BAEC" w14:textId="291C6E79" w:rsidR="008F549B" w:rsidRDefault="0057614E" w:rsidP="0057614E">
      <w:pPr>
        <w:pStyle w:val="ListBullet"/>
        <w:numPr>
          <w:ilvl w:val="0"/>
          <w:numId w:val="0"/>
        </w:numPr>
        <w:ind w:left="720" w:hanging="1146"/>
        <w:jc w:val="center"/>
        <w:rPr>
          <w:lang w:val="en-US"/>
        </w:rPr>
      </w:pPr>
      <w:r>
        <w:rPr>
          <w:noProof/>
        </w:rPr>
        <w:lastRenderedPageBreak/>
        <w:drawing>
          <wp:inline distT="0" distB="0" distL="0" distR="0" wp14:anchorId="42C6F17F" wp14:editId="303FC14C">
            <wp:extent cx="5752465" cy="4316730"/>
            <wp:effectExtent l="0" t="0" r="635" b="7620"/>
            <wp:docPr id="3438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2465" cy="4316730"/>
                    </a:xfrm>
                    <a:prstGeom prst="rect">
                      <a:avLst/>
                    </a:prstGeom>
                    <a:noFill/>
                    <a:ln>
                      <a:noFill/>
                    </a:ln>
                  </pic:spPr>
                </pic:pic>
              </a:graphicData>
            </a:graphic>
          </wp:inline>
        </w:drawing>
      </w:r>
    </w:p>
    <w:p w14:paraId="3E326FED" w14:textId="77777777" w:rsidR="008F549B" w:rsidRDefault="008F549B" w:rsidP="008F549B">
      <w:pPr>
        <w:pStyle w:val="Tnhnhv"/>
      </w:pPr>
      <w:r>
        <w:t>Hình 2.1: Sơ đồ kiến trúc tổng thể hệ thống Mutants Arena (Unity Client — Game Server/API Server — MariaDB)</w:t>
      </w:r>
    </w:p>
    <w:p w14:paraId="0321AE90" w14:textId="77777777" w:rsidR="008F549B" w:rsidRDefault="008F549B" w:rsidP="008F549B">
      <w:pPr>
        <w:pStyle w:val="ListBullet"/>
        <w:numPr>
          <w:ilvl w:val="0"/>
          <w:numId w:val="0"/>
        </w:numPr>
        <w:ind w:left="720" w:firstLine="357"/>
      </w:pPr>
    </w:p>
    <w:p w14:paraId="0F752CC7" w14:textId="78680BAA" w:rsidR="004909F9" w:rsidRDefault="005D7D17" w:rsidP="004909F9">
      <w:pPr>
        <w:pStyle w:val="Heading3"/>
        <w:rPr>
          <w:lang w:val="en-US"/>
        </w:rPr>
      </w:pPr>
      <w:r w:rsidRPr="002E06F5">
        <w:t>Biểu đồ</w:t>
      </w:r>
      <w:r w:rsidR="004909F9" w:rsidRPr="002E06F5">
        <w:t xml:space="preserve"> Use Case</w:t>
      </w:r>
      <w:r w:rsidR="003F7A78" w:rsidRPr="002E06F5">
        <w:t xml:space="preserve"> tổng quát</w:t>
      </w:r>
      <w:bookmarkEnd w:id="30"/>
    </w:p>
    <w:p w14:paraId="1CEBE908" w14:textId="77777777" w:rsidR="002234AE" w:rsidRDefault="002234AE" w:rsidP="002234AE">
      <w:pPr>
        <w:rPr>
          <w:sz w:val="24"/>
          <w:szCs w:val="24"/>
          <w:lang w:val="en-GB" w:bidi="ar-SA"/>
        </w:rPr>
      </w:pPr>
      <w:bookmarkStart w:id="31" w:name="_Toc216388691"/>
      <w:r>
        <w:t>Biểu đồ Use Case tổng quát mô tả các chức năng chính mà hệ thống game nhập vai hành động trực tuyến nhiều người chơi Mutants Arena cung cấp cho từng đối tượng sử dụng (tác nhân). Mỗi chức năng được gọi là một "ca sử dụng" (use case), và được kết nối với các tác nhân có quyền thực hiện hành động đó. Trong hệ thống Mutants Arena, các tác nhân chính bao gồm:</w:t>
      </w:r>
    </w:p>
    <w:p w14:paraId="27811103" w14:textId="040E3A05" w:rsidR="00A66B65" w:rsidRPr="00A66B65" w:rsidRDefault="00A66B65" w:rsidP="00D86391">
      <w:pPr>
        <w:pStyle w:val="Tnbng"/>
        <w:rPr>
          <w:lang w:val="en-US"/>
        </w:rPr>
      </w:pPr>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en-US"/>
        </w:rPr>
        <w:t xml:space="preserve"> Bảng các tác nhân tham gia hệ thống</w:t>
      </w:r>
      <w:bookmarkEnd w:id="31"/>
    </w:p>
    <w:tbl>
      <w:tblPr>
        <w:tblStyle w:val="TableGrid"/>
        <w:tblW w:w="0" w:type="auto"/>
        <w:tblLook w:val="04A0" w:firstRow="1" w:lastRow="0" w:firstColumn="1" w:lastColumn="0" w:noHBand="0" w:noVBand="1"/>
      </w:tblPr>
      <w:tblGrid>
        <w:gridCol w:w="1980"/>
        <w:gridCol w:w="7364"/>
      </w:tblGrid>
      <w:tr w:rsidR="004E2253" w14:paraId="6EB509EF" w14:textId="77777777" w:rsidTr="00F5750F">
        <w:tc>
          <w:tcPr>
            <w:tcW w:w="1980" w:type="dxa"/>
          </w:tcPr>
          <w:p w14:paraId="1C4CE2F5" w14:textId="32E14BD0" w:rsidR="004E2253" w:rsidRDefault="004E2253" w:rsidP="001D61E2">
            <w:pPr>
              <w:pStyle w:val="Table-Header"/>
              <w:rPr>
                <w:lang w:val="en-US"/>
              </w:rPr>
            </w:pPr>
            <w:r>
              <w:rPr>
                <w:lang w:val="en-US"/>
              </w:rPr>
              <w:t>Tên tác nhân</w:t>
            </w:r>
          </w:p>
        </w:tc>
        <w:tc>
          <w:tcPr>
            <w:tcW w:w="7364" w:type="dxa"/>
          </w:tcPr>
          <w:p w14:paraId="4CAB9D0E" w14:textId="5646143C" w:rsidR="004E2253" w:rsidRDefault="004E2253" w:rsidP="001D61E2">
            <w:pPr>
              <w:pStyle w:val="Table-Header"/>
              <w:rPr>
                <w:lang w:val="en-US"/>
              </w:rPr>
            </w:pPr>
            <w:r>
              <w:rPr>
                <w:lang w:val="en-US"/>
              </w:rPr>
              <w:t>Vai trò</w:t>
            </w:r>
          </w:p>
        </w:tc>
      </w:tr>
      <w:tr w:rsidR="004E2253" w14:paraId="0D9FC505" w14:textId="77777777" w:rsidTr="00F5750F">
        <w:tc>
          <w:tcPr>
            <w:tcW w:w="1980" w:type="dxa"/>
          </w:tcPr>
          <w:p w14:paraId="324B0C96" w14:textId="5A3016A1" w:rsidR="004E2253" w:rsidRDefault="001D61E2" w:rsidP="001D61E2">
            <w:pPr>
              <w:pStyle w:val="Table"/>
              <w:rPr>
                <w:lang w:val="en-US"/>
              </w:rPr>
            </w:pPr>
            <w:r>
              <w:rPr>
                <w:lang w:val="en-US"/>
              </w:rPr>
              <w:t>Khách hàng</w:t>
            </w:r>
          </w:p>
        </w:tc>
        <w:tc>
          <w:tcPr>
            <w:tcW w:w="7364" w:type="dxa"/>
          </w:tcPr>
          <w:p w14:paraId="042EAC97" w14:textId="50372CE2" w:rsidR="004E2253" w:rsidRPr="002234AE" w:rsidRDefault="002234AE" w:rsidP="001D61E2">
            <w:pPr>
              <w:ind w:firstLine="0"/>
              <w:rPr>
                <w:lang w:val="en-GB"/>
              </w:rPr>
            </w:pPr>
            <w:r w:rsidRPr="002234AE">
              <w:rPr>
                <w:lang w:val="en-GB"/>
              </w:rPr>
              <w:t xml:space="preserve">Người dùng chưa xác thực, thực hiện các thao tác khởi tạo như đăng ký tài khoản và đăng nhập để bắt đầu truy cập hệ thống. </w:t>
            </w:r>
          </w:p>
        </w:tc>
      </w:tr>
      <w:tr w:rsidR="004E2253" w14:paraId="351A66A5" w14:textId="77777777" w:rsidTr="00F5750F">
        <w:tc>
          <w:tcPr>
            <w:tcW w:w="1980" w:type="dxa"/>
          </w:tcPr>
          <w:p w14:paraId="45561214" w14:textId="1308D642" w:rsidR="004E2253" w:rsidRPr="002234AE" w:rsidRDefault="002234AE" w:rsidP="001D61E2">
            <w:pPr>
              <w:pStyle w:val="Table"/>
              <w:rPr>
                <w:lang w:val="en-GB"/>
              </w:rPr>
            </w:pPr>
            <w:r w:rsidRPr="002234AE">
              <w:rPr>
                <w:lang w:val="en-GB"/>
              </w:rPr>
              <w:t>Người chơi</w:t>
            </w:r>
          </w:p>
        </w:tc>
        <w:tc>
          <w:tcPr>
            <w:tcW w:w="7364" w:type="dxa"/>
          </w:tcPr>
          <w:p w14:paraId="12006B20" w14:textId="671F8BF3" w:rsidR="004E2253" w:rsidRPr="002234AE" w:rsidRDefault="002234AE" w:rsidP="001D61E2">
            <w:pPr>
              <w:ind w:firstLine="0"/>
              <w:rPr>
                <w:lang w:val="en-GB"/>
              </w:rPr>
            </w:pPr>
            <w:r w:rsidRPr="002234AE">
              <w:rPr>
                <w:lang w:val="en-GB"/>
              </w:rPr>
              <w:t xml:space="preserve">Người dùng đã xác thực, trực tiếp tham gia các hoạt động gameplay bao gồm chiến đấu, phát triển nhân vật, quản lý vật </w:t>
            </w:r>
            <w:r w:rsidRPr="002234AE">
              <w:rPr>
                <w:lang w:val="en-GB"/>
              </w:rPr>
              <w:lastRenderedPageBreak/>
              <w:t>phẩm và trang bị, tương tác với NPC, quản lý nhiệm vụ, tham gia tổ đội và phó bản.</w:t>
            </w:r>
          </w:p>
        </w:tc>
      </w:tr>
      <w:tr w:rsidR="004E2253" w14:paraId="389F1939" w14:textId="77777777" w:rsidTr="00F5750F">
        <w:tc>
          <w:tcPr>
            <w:tcW w:w="1980" w:type="dxa"/>
          </w:tcPr>
          <w:p w14:paraId="50E08E60" w14:textId="23DF3375" w:rsidR="004E2253" w:rsidRPr="002234AE" w:rsidRDefault="002234AE" w:rsidP="001D61E2">
            <w:pPr>
              <w:pStyle w:val="Table"/>
              <w:rPr>
                <w:lang w:val="en-GB"/>
              </w:rPr>
            </w:pPr>
            <w:r w:rsidRPr="002234AE">
              <w:rPr>
                <w:lang w:val="en-GB"/>
              </w:rPr>
              <w:lastRenderedPageBreak/>
              <w:t xml:space="preserve">Quản trị viên </w:t>
            </w:r>
          </w:p>
        </w:tc>
        <w:tc>
          <w:tcPr>
            <w:tcW w:w="7364" w:type="dxa"/>
          </w:tcPr>
          <w:p w14:paraId="51C2C8D3" w14:textId="5BF896E1" w:rsidR="004E2253" w:rsidRPr="002234AE" w:rsidRDefault="002234AE" w:rsidP="001D61E2">
            <w:pPr>
              <w:pStyle w:val="Table"/>
              <w:rPr>
                <w:lang w:val="en-GB"/>
              </w:rPr>
            </w:pPr>
            <w:r w:rsidRPr="002234AE">
              <w:rPr>
                <w:lang w:val="en-GB"/>
              </w:rPr>
              <w:t>Nhân sự vận hành và giám sát hệ thống, có quyền quản lý gameplay server, theo dõi trạng thái dịch vụ, quản lý dữ liệu xếp hạng và thực hiện các thao tác quản trị được phân quyền.</w:t>
            </w:r>
          </w:p>
        </w:tc>
      </w:tr>
      <w:tr w:rsidR="002234AE" w14:paraId="2AD3D505" w14:textId="77777777" w:rsidTr="00F5750F">
        <w:tc>
          <w:tcPr>
            <w:tcW w:w="1980" w:type="dxa"/>
          </w:tcPr>
          <w:p w14:paraId="3E97D708" w14:textId="2751A5B5" w:rsidR="002234AE" w:rsidRPr="002234AE" w:rsidRDefault="002234AE" w:rsidP="001D61E2">
            <w:pPr>
              <w:pStyle w:val="Table"/>
              <w:rPr>
                <w:lang w:val="en-GB"/>
              </w:rPr>
            </w:pPr>
            <w:r w:rsidRPr="002234AE">
              <w:rPr>
                <w:lang w:val="en-GB"/>
              </w:rPr>
              <w:t>Máy chủ</w:t>
            </w:r>
          </w:p>
        </w:tc>
        <w:tc>
          <w:tcPr>
            <w:tcW w:w="7364" w:type="dxa"/>
          </w:tcPr>
          <w:p w14:paraId="62211948" w14:textId="7A58C947" w:rsidR="002234AE" w:rsidRPr="002234AE" w:rsidRDefault="002234AE" w:rsidP="001D61E2">
            <w:pPr>
              <w:pStyle w:val="Table"/>
              <w:rPr>
                <w:lang w:val="en-GB"/>
              </w:rPr>
            </w:pPr>
            <w:r w:rsidRPr="002234AE">
              <w:rPr>
                <w:lang w:val="en-GB"/>
              </w:rPr>
              <w:t>Thành phần backend (gameplay server), chịu trách nhiệm tự đăng ký trạng thái hoạt động, đồng bộ cấu hình map đang host và xử lý phân phối phần thưởng khi phiên phó bản kết thúc.</w:t>
            </w:r>
          </w:p>
        </w:tc>
      </w:tr>
    </w:tbl>
    <w:p w14:paraId="2D93F1DA" w14:textId="77777777" w:rsidR="00E91F73" w:rsidRPr="00F5750F" w:rsidRDefault="00E91F73" w:rsidP="00F5750F">
      <w:pPr>
        <w:ind w:firstLine="0"/>
        <w:rPr>
          <w:lang w:val="en-US"/>
        </w:rPr>
      </w:pPr>
    </w:p>
    <w:p w14:paraId="01EEEEF8" w14:textId="435F871A" w:rsidR="00AE6FA5" w:rsidRPr="002E06F5" w:rsidRDefault="002234AE" w:rsidP="00AE6FA5">
      <w:pPr>
        <w:pStyle w:val="Hnhv"/>
      </w:pPr>
      <w:r w:rsidRPr="002234AE">
        <w:rPr>
          <w:noProof/>
        </w:rPr>
        <w:drawing>
          <wp:inline distT="0" distB="0" distL="0" distR="0" wp14:anchorId="42CECCE8" wp14:editId="60437067">
            <wp:extent cx="5904164" cy="2967862"/>
            <wp:effectExtent l="0" t="0" r="1905" b="4445"/>
            <wp:docPr id="167548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2887" name=""/>
                    <pic:cNvPicPr/>
                  </pic:nvPicPr>
                  <pic:blipFill>
                    <a:blip r:embed="rId20"/>
                    <a:stretch>
                      <a:fillRect/>
                    </a:stretch>
                  </pic:blipFill>
                  <pic:spPr>
                    <a:xfrm>
                      <a:off x="0" y="0"/>
                      <a:ext cx="5929407" cy="2980551"/>
                    </a:xfrm>
                    <a:prstGeom prst="rect">
                      <a:avLst/>
                    </a:prstGeom>
                  </pic:spPr>
                </pic:pic>
              </a:graphicData>
            </a:graphic>
          </wp:inline>
        </w:drawing>
      </w:r>
    </w:p>
    <w:p w14:paraId="02B51B4B" w14:textId="51A5F309" w:rsidR="00AE6FA5" w:rsidRDefault="00AE6FA5" w:rsidP="00AE6FA5">
      <w:pPr>
        <w:pStyle w:val="Tnhnhv"/>
        <w:rPr>
          <w:lang w:val="en-US"/>
        </w:rPr>
      </w:pPr>
      <w:bookmarkStart w:id="32" w:name="_Toc216388727"/>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w:t>
      </w:r>
      <w:r w:rsidR="001D158B">
        <w:fldChar w:fldCharType="end"/>
      </w:r>
      <w:r w:rsidRPr="002E06F5">
        <w:t xml:space="preserve"> Biểu đồ Usecase tổng quát</w:t>
      </w:r>
      <w:bookmarkEnd w:id="32"/>
    </w:p>
    <w:p w14:paraId="6EFA6673" w14:textId="72495E36" w:rsidR="00E11254" w:rsidRDefault="002234AE" w:rsidP="00E11254">
      <w:pPr>
        <w:rPr>
          <w:lang w:val="en-US"/>
        </w:rPr>
      </w:pPr>
      <w:r w:rsidRPr="002234AE">
        <w:t>Biểu đồ Use Case tổng quát mô tả các chức năng chính của hệ thống Mutants Arena và sự tương tác giữa các tác nhân với hệ thống. Đây là bản đồ tổng quan, giúp hình dung các tình huống sử dụng trong hệ thống game nhập vai hành động trực tuyến nhiều người chơi Mutants Arena</w:t>
      </w:r>
      <w:r w:rsidR="00AE23E6">
        <w:rPr>
          <w:lang w:val="en-US"/>
        </w:rPr>
        <w:t>.</w:t>
      </w:r>
    </w:p>
    <w:p w14:paraId="57F178FB" w14:textId="77777777" w:rsidR="002234AE" w:rsidRDefault="002234AE" w:rsidP="00E11254">
      <w:pPr>
        <w:rPr>
          <w:lang w:val="en-US"/>
        </w:rPr>
      </w:pPr>
    </w:p>
    <w:p w14:paraId="55899BD9" w14:textId="77777777" w:rsidR="002234AE" w:rsidRDefault="002234AE" w:rsidP="00E11254">
      <w:pPr>
        <w:rPr>
          <w:lang w:val="en-US"/>
        </w:rPr>
      </w:pPr>
    </w:p>
    <w:p w14:paraId="59042B83" w14:textId="77777777" w:rsidR="002234AE" w:rsidRDefault="002234AE" w:rsidP="00E11254">
      <w:pPr>
        <w:rPr>
          <w:lang w:val="en-US"/>
        </w:rPr>
      </w:pPr>
    </w:p>
    <w:p w14:paraId="31AB2CF2" w14:textId="77777777" w:rsidR="002234AE" w:rsidRPr="000E5CE1" w:rsidRDefault="002234AE" w:rsidP="00E11254">
      <w:pPr>
        <w:rPr>
          <w:lang w:val="en-US"/>
        </w:rPr>
      </w:pPr>
    </w:p>
    <w:p w14:paraId="06DC3607" w14:textId="279D56A5" w:rsidR="003F7A78" w:rsidRDefault="003F7A78" w:rsidP="003F7A78">
      <w:pPr>
        <w:pStyle w:val="Heading3"/>
        <w:rPr>
          <w:lang w:val="en-US"/>
        </w:rPr>
      </w:pPr>
      <w:bookmarkStart w:id="33" w:name="_Toc216882175"/>
      <w:r w:rsidRPr="002E06F5">
        <w:lastRenderedPageBreak/>
        <w:t>Biểu đồ Usecase chi tiết</w:t>
      </w:r>
      <w:bookmarkEnd w:id="33"/>
    </w:p>
    <w:p w14:paraId="01C0187B" w14:textId="58C6CC22" w:rsidR="005404EB" w:rsidRDefault="005404EB" w:rsidP="005404EB">
      <w:pPr>
        <w:pStyle w:val="Heading4"/>
        <w:rPr>
          <w:lang w:val="en-US"/>
        </w:rPr>
      </w:pPr>
      <w:r>
        <w:rPr>
          <w:lang w:val="en-US"/>
        </w:rPr>
        <w:t xml:space="preserve">Biểu đồ Usecase chức năng </w:t>
      </w:r>
      <w:r w:rsidR="002234AE" w:rsidRPr="002234AE">
        <w:t>Đăng ký tài khoản</w:t>
      </w:r>
    </w:p>
    <w:p w14:paraId="4177E805" w14:textId="612C7AD2" w:rsidR="005404EB" w:rsidRDefault="002234AE" w:rsidP="005404EB">
      <w:pPr>
        <w:pStyle w:val="Hnhv"/>
      </w:pPr>
      <w:r w:rsidRPr="002234AE">
        <w:rPr>
          <w:noProof/>
        </w:rPr>
        <w:drawing>
          <wp:inline distT="0" distB="0" distL="0" distR="0" wp14:anchorId="0270AEEC" wp14:editId="3F90C284">
            <wp:extent cx="5939790" cy="3952240"/>
            <wp:effectExtent l="0" t="0" r="3810" b="0"/>
            <wp:docPr id="103598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83034" name=""/>
                    <pic:cNvPicPr/>
                  </pic:nvPicPr>
                  <pic:blipFill>
                    <a:blip r:embed="rId21"/>
                    <a:stretch>
                      <a:fillRect/>
                    </a:stretch>
                  </pic:blipFill>
                  <pic:spPr>
                    <a:xfrm>
                      <a:off x="0" y="0"/>
                      <a:ext cx="5939790" cy="3952240"/>
                    </a:xfrm>
                    <a:prstGeom prst="rect">
                      <a:avLst/>
                    </a:prstGeom>
                  </pic:spPr>
                </pic:pic>
              </a:graphicData>
            </a:graphic>
          </wp:inline>
        </w:drawing>
      </w:r>
    </w:p>
    <w:p w14:paraId="59209DCE" w14:textId="77777777" w:rsidR="002234AE" w:rsidRPr="002234AE" w:rsidRDefault="005404EB" w:rsidP="002234AE">
      <w:pPr>
        <w:pStyle w:val="Tnhnhv"/>
      </w:pPr>
      <w:bookmarkStart w:id="34" w:name="_Toc216388728"/>
      <w:r w:rsidRPr="002234AE">
        <w:t xml:space="preserve">Hình </w:t>
      </w:r>
      <w:r w:rsidR="001D158B" w:rsidRPr="002234AE">
        <w:fldChar w:fldCharType="begin"/>
      </w:r>
      <w:r w:rsidR="001D158B" w:rsidRPr="002234AE">
        <w:instrText xml:space="preserve"> STYLEREF 1 \s </w:instrText>
      </w:r>
      <w:r w:rsidR="001D158B" w:rsidRPr="002234AE">
        <w:fldChar w:fldCharType="separate"/>
      </w:r>
      <w:r w:rsidR="001D158B" w:rsidRPr="002234AE">
        <w:t>2</w:t>
      </w:r>
      <w:r w:rsidR="001D158B" w:rsidRPr="002234AE">
        <w:fldChar w:fldCharType="end"/>
      </w:r>
      <w:r w:rsidR="001D158B" w:rsidRPr="002234AE">
        <w:t>.</w:t>
      </w:r>
      <w:r w:rsidR="001D158B" w:rsidRPr="002234AE">
        <w:fldChar w:fldCharType="begin"/>
      </w:r>
      <w:r w:rsidR="001D158B" w:rsidRPr="002234AE">
        <w:instrText xml:space="preserve"> SEQ Hình \* ARABIC \s 1 </w:instrText>
      </w:r>
      <w:r w:rsidR="001D158B" w:rsidRPr="002234AE">
        <w:fldChar w:fldCharType="separate"/>
      </w:r>
      <w:r w:rsidR="001D158B" w:rsidRPr="002234AE">
        <w:t>2</w:t>
      </w:r>
      <w:r w:rsidR="001D158B" w:rsidRPr="002234AE">
        <w:fldChar w:fldCharType="end"/>
      </w:r>
      <w:r w:rsidRPr="002234AE">
        <w:t xml:space="preserve"> Biểu đồ Usecase chức năng </w:t>
      </w:r>
      <w:bookmarkStart w:id="35" w:name="_Toc216388692"/>
      <w:bookmarkEnd w:id="34"/>
      <w:r w:rsidR="002234AE" w:rsidRPr="002234AE">
        <w:t xml:space="preserve">Đăng ký tài khoản </w:t>
      </w:r>
    </w:p>
    <w:p w14:paraId="7B78B8D6" w14:textId="2C25BD85" w:rsidR="005404EB" w:rsidRPr="00C92FB7" w:rsidRDefault="005404EB" w:rsidP="002234AE">
      <w:pPr>
        <w:pStyle w:val="Tnhnhv"/>
        <w:rPr>
          <w:lang w:val="en-US"/>
        </w:rPr>
      </w:pPr>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w:t>
      </w:r>
      <w:r>
        <w:fldChar w:fldCharType="end"/>
      </w:r>
      <w:r>
        <w:rPr>
          <w:lang w:val="en-US"/>
        </w:rPr>
        <w:t xml:space="preserve"> Bảng đặc tả chức năng </w:t>
      </w:r>
      <w:bookmarkEnd w:id="35"/>
      <w:r w:rsidR="00327540" w:rsidRPr="002234AE">
        <w:t>Đăng ký tài khoản</w:t>
      </w:r>
    </w:p>
    <w:tbl>
      <w:tblPr>
        <w:tblStyle w:val="TableGrid"/>
        <w:tblW w:w="0" w:type="auto"/>
        <w:tblLook w:val="04A0" w:firstRow="1" w:lastRow="0" w:firstColumn="1" w:lastColumn="0" w:noHBand="0" w:noVBand="1"/>
      </w:tblPr>
      <w:tblGrid>
        <w:gridCol w:w="1908"/>
        <w:gridCol w:w="7436"/>
      </w:tblGrid>
      <w:tr w:rsidR="00327540" w:rsidRPr="002E06F5" w14:paraId="2CD3EAB8" w14:textId="77777777" w:rsidTr="00327540">
        <w:tc>
          <w:tcPr>
            <w:tcW w:w="1908" w:type="dxa"/>
            <w:vAlign w:val="center"/>
          </w:tcPr>
          <w:p w14:paraId="4A98BFEE" w14:textId="436693CF" w:rsidR="00327540" w:rsidRPr="004921C2" w:rsidRDefault="00327540" w:rsidP="00327540">
            <w:pPr>
              <w:pStyle w:val="Table"/>
              <w:rPr>
                <w:b/>
                <w:bCs/>
              </w:rPr>
            </w:pPr>
            <w:r w:rsidRPr="004921C2">
              <w:rPr>
                <w:rStyle w:val="Strong"/>
              </w:rPr>
              <w:t>Use Case</w:t>
            </w:r>
          </w:p>
        </w:tc>
        <w:tc>
          <w:tcPr>
            <w:tcW w:w="7436" w:type="dxa"/>
            <w:vAlign w:val="center"/>
          </w:tcPr>
          <w:p w14:paraId="18025718" w14:textId="51414F07" w:rsidR="00327540" w:rsidRPr="004921C2" w:rsidRDefault="00327540" w:rsidP="00327540">
            <w:pPr>
              <w:pStyle w:val="Table"/>
              <w:rPr>
                <w:b/>
                <w:bCs/>
              </w:rPr>
            </w:pPr>
            <w:r w:rsidRPr="004921C2">
              <w:rPr>
                <w:b/>
                <w:bCs/>
              </w:rPr>
              <w:t>Đăng ký tài khoản</w:t>
            </w:r>
          </w:p>
        </w:tc>
      </w:tr>
      <w:tr w:rsidR="00327540" w:rsidRPr="002E06F5" w14:paraId="4E8B51E5" w14:textId="77777777" w:rsidTr="00327540">
        <w:tc>
          <w:tcPr>
            <w:tcW w:w="1908" w:type="dxa"/>
            <w:vAlign w:val="center"/>
          </w:tcPr>
          <w:p w14:paraId="58E054C2" w14:textId="77418F9A" w:rsidR="00327540" w:rsidRPr="00327540" w:rsidRDefault="00327540" w:rsidP="00327540">
            <w:pPr>
              <w:pStyle w:val="Table"/>
              <w:rPr>
                <w:b/>
                <w:bCs/>
              </w:rPr>
            </w:pPr>
            <w:r w:rsidRPr="00327540">
              <w:rPr>
                <w:rStyle w:val="Strong"/>
                <w:b w:val="0"/>
                <w:bCs w:val="0"/>
              </w:rPr>
              <w:t>Actor</w:t>
            </w:r>
          </w:p>
        </w:tc>
        <w:tc>
          <w:tcPr>
            <w:tcW w:w="7436" w:type="dxa"/>
            <w:vAlign w:val="center"/>
          </w:tcPr>
          <w:p w14:paraId="46268363" w14:textId="0B717725" w:rsidR="00327540" w:rsidRPr="002E06F5" w:rsidRDefault="00327540" w:rsidP="00327540">
            <w:pPr>
              <w:pStyle w:val="Table"/>
            </w:pPr>
            <w:r>
              <w:t>Khách</w:t>
            </w:r>
          </w:p>
        </w:tc>
      </w:tr>
      <w:tr w:rsidR="00327540" w:rsidRPr="002E06F5" w14:paraId="7CB2F60E" w14:textId="77777777" w:rsidTr="00327540">
        <w:tc>
          <w:tcPr>
            <w:tcW w:w="1908" w:type="dxa"/>
            <w:vAlign w:val="center"/>
          </w:tcPr>
          <w:p w14:paraId="51D18B5E" w14:textId="310711C2" w:rsidR="00327540" w:rsidRPr="00327540" w:rsidRDefault="00327540" w:rsidP="00327540">
            <w:pPr>
              <w:pStyle w:val="Table"/>
              <w:rPr>
                <w:b/>
                <w:bCs/>
              </w:rPr>
            </w:pPr>
            <w:r w:rsidRPr="00327540">
              <w:rPr>
                <w:rStyle w:val="Strong"/>
                <w:b w:val="0"/>
                <w:bCs w:val="0"/>
              </w:rPr>
              <w:t>Mô tả</w:t>
            </w:r>
          </w:p>
        </w:tc>
        <w:tc>
          <w:tcPr>
            <w:tcW w:w="7436" w:type="dxa"/>
            <w:vAlign w:val="center"/>
          </w:tcPr>
          <w:p w14:paraId="104686ED" w14:textId="774110FF" w:rsidR="00327540" w:rsidRPr="00922B6A" w:rsidRDefault="00327540" w:rsidP="00327540">
            <w:pPr>
              <w:pStyle w:val="Table"/>
              <w:rPr>
                <w:lang w:val="en-US"/>
              </w:rPr>
            </w:pPr>
            <w:r>
              <w:t>Khách tạo tài khoản mới để bắt đầu sử dụng hệ thống Mutants Arena. Hệ thống nhận thông tin đăng ký, kiểm tra tính hợp lệ và lưu tài khoản khi dữ liệu đáp ứng đủ điều kiện.</w:t>
            </w:r>
          </w:p>
        </w:tc>
      </w:tr>
      <w:tr w:rsidR="00327540" w:rsidRPr="002E06F5" w14:paraId="7ACA3BE5" w14:textId="77777777" w:rsidTr="00327540">
        <w:tc>
          <w:tcPr>
            <w:tcW w:w="1908" w:type="dxa"/>
            <w:vAlign w:val="center"/>
          </w:tcPr>
          <w:p w14:paraId="78966D9F" w14:textId="2F8950AF" w:rsidR="00327540" w:rsidRPr="00327540" w:rsidRDefault="00327540" w:rsidP="00327540">
            <w:pPr>
              <w:pStyle w:val="Table"/>
              <w:rPr>
                <w:b/>
                <w:bCs/>
              </w:rPr>
            </w:pPr>
            <w:r w:rsidRPr="00327540">
              <w:rPr>
                <w:rStyle w:val="Strong"/>
                <w:b w:val="0"/>
                <w:bCs w:val="0"/>
              </w:rPr>
              <w:t>Tiền điều kiện</w:t>
            </w:r>
          </w:p>
        </w:tc>
        <w:tc>
          <w:tcPr>
            <w:tcW w:w="7436" w:type="dxa"/>
            <w:vAlign w:val="center"/>
          </w:tcPr>
          <w:p w14:paraId="3DF85463" w14:textId="26D298C3" w:rsidR="00327540" w:rsidRPr="00D53E79" w:rsidRDefault="00327540" w:rsidP="00327540">
            <w:pPr>
              <w:pStyle w:val="Table"/>
            </w:pPr>
            <w:r>
              <w:t>Khách chưa có tài khoản trong hệ thống. Có kết nối mạng ổn định.</w:t>
            </w:r>
          </w:p>
        </w:tc>
      </w:tr>
      <w:tr w:rsidR="00327540" w:rsidRPr="002E06F5" w14:paraId="739AC443" w14:textId="77777777" w:rsidTr="00327540">
        <w:tc>
          <w:tcPr>
            <w:tcW w:w="1908" w:type="dxa"/>
            <w:vAlign w:val="center"/>
          </w:tcPr>
          <w:p w14:paraId="3B68A98B" w14:textId="1176D762" w:rsidR="00327540" w:rsidRPr="00327540" w:rsidRDefault="00327540" w:rsidP="00327540">
            <w:pPr>
              <w:pStyle w:val="Table"/>
              <w:rPr>
                <w:b/>
                <w:bCs/>
              </w:rPr>
            </w:pPr>
            <w:r w:rsidRPr="00327540">
              <w:rPr>
                <w:rStyle w:val="Strong"/>
                <w:b w:val="0"/>
                <w:bCs w:val="0"/>
              </w:rPr>
              <w:t>Luồng chính</w:t>
            </w:r>
          </w:p>
        </w:tc>
        <w:tc>
          <w:tcPr>
            <w:tcW w:w="7436" w:type="dxa"/>
            <w:vAlign w:val="center"/>
          </w:tcPr>
          <w:p w14:paraId="393CFBF5" w14:textId="625104D4" w:rsidR="00327540" w:rsidRPr="002E06F5" w:rsidRDefault="00327540" w:rsidP="00327540">
            <w:pPr>
              <w:pStyle w:val="Table"/>
            </w:pPr>
            <w:r>
              <w:t>1. Khách mở màn hình đăng ký từ giao diện chính.</w:t>
            </w:r>
            <w:r>
              <w:br/>
              <w:t>2. Hệ thống hiển thị biểu mẫu gồm tên đăng nhập, mật khẩu và email.</w:t>
            </w:r>
            <w:r>
              <w:br/>
              <w:t>3. Khách nhập thông tin và xác nhận gửi đăng ký.</w:t>
            </w:r>
            <w:r>
              <w:br/>
              <w:t>4. Hệ thống kiểm tra tính hợp lệ của dữ liệu và phát hiện trùng lặp nếu có.</w:t>
            </w:r>
            <w:r>
              <w:br/>
              <w:t>5. Hệ thống mã hóa mật khẩu và lưu tài khoản vào cơ sở dữ liệu.</w:t>
            </w:r>
            <w:r>
              <w:br/>
            </w:r>
            <w:r>
              <w:lastRenderedPageBreak/>
              <w:t>6. Hệ thống trả thông báo thành công và chuyển sang màn hình đăng nhập.</w:t>
            </w:r>
          </w:p>
        </w:tc>
      </w:tr>
      <w:tr w:rsidR="000C6E75" w:rsidRPr="002E06F5" w14:paraId="524C0E55" w14:textId="77777777" w:rsidTr="00327540">
        <w:tc>
          <w:tcPr>
            <w:tcW w:w="1908" w:type="dxa"/>
            <w:vAlign w:val="center"/>
          </w:tcPr>
          <w:p w14:paraId="137CD51C" w14:textId="492524C5" w:rsidR="000C6E75" w:rsidRPr="00327540" w:rsidRDefault="000C6E75" w:rsidP="00327540">
            <w:pPr>
              <w:pStyle w:val="Table"/>
              <w:rPr>
                <w:rStyle w:val="Strong"/>
                <w:b w:val="0"/>
                <w:bCs w:val="0"/>
              </w:rPr>
            </w:pPr>
            <w:r w:rsidRPr="000C6E75">
              <w:lastRenderedPageBreak/>
              <w:t>Kết quả</w:t>
            </w:r>
          </w:p>
        </w:tc>
        <w:tc>
          <w:tcPr>
            <w:tcW w:w="74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E75" w:rsidRPr="000C6E75" w14:paraId="5975E5A4" w14:textId="77777777">
              <w:trPr>
                <w:tblCellSpacing w:w="15" w:type="dxa"/>
              </w:trPr>
              <w:tc>
                <w:tcPr>
                  <w:tcW w:w="0" w:type="auto"/>
                  <w:vAlign w:val="center"/>
                  <w:hideMark/>
                </w:tcPr>
                <w:p w14:paraId="5382BC12" w14:textId="77777777" w:rsidR="000C6E75" w:rsidRPr="000C6E75" w:rsidRDefault="000C6E75" w:rsidP="000C6E75">
                  <w:pPr>
                    <w:pStyle w:val="Table"/>
                    <w:rPr>
                      <w:lang w:val="en-GB"/>
                    </w:rPr>
                  </w:pPr>
                </w:p>
              </w:tc>
            </w:tr>
          </w:tbl>
          <w:p w14:paraId="1AF79C06" w14:textId="77777777" w:rsidR="000C6E75" w:rsidRPr="000C6E75" w:rsidRDefault="000C6E75" w:rsidP="000C6E75">
            <w:pPr>
              <w:pStyle w:val="Table"/>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0"/>
            </w:tblGrid>
            <w:tr w:rsidR="000C6E75" w:rsidRPr="000C6E75" w14:paraId="523CB162" w14:textId="77777777">
              <w:trPr>
                <w:tblCellSpacing w:w="15" w:type="dxa"/>
              </w:trPr>
              <w:tc>
                <w:tcPr>
                  <w:tcW w:w="0" w:type="auto"/>
                  <w:vAlign w:val="center"/>
                  <w:hideMark/>
                </w:tcPr>
                <w:p w14:paraId="282944AF" w14:textId="77777777" w:rsidR="000C6E75" w:rsidRPr="000C6E75" w:rsidRDefault="000C6E75" w:rsidP="000C6E75">
                  <w:pPr>
                    <w:pStyle w:val="Table"/>
                    <w:rPr>
                      <w:lang w:val="en-GB"/>
                    </w:rPr>
                  </w:pPr>
                  <w:r w:rsidRPr="000C6E75">
                    <w:rPr>
                      <w:lang w:val="en-GB"/>
                    </w:rPr>
                    <w:t>Tài khoản mới được tạo thành công và sẵn sàng để đăng nhập. Nếu thất bại, hệ thống hiển thị thông báo lỗi rõ nguyên nhân.</w:t>
                  </w:r>
                </w:p>
              </w:tc>
            </w:tr>
          </w:tbl>
          <w:p w14:paraId="37083E55" w14:textId="77777777" w:rsidR="000C6E75" w:rsidRPr="000C6E75" w:rsidRDefault="000C6E75" w:rsidP="00327540">
            <w:pPr>
              <w:pStyle w:val="Table"/>
              <w:rPr>
                <w:lang w:val="en-US"/>
              </w:rPr>
            </w:pPr>
          </w:p>
        </w:tc>
      </w:tr>
    </w:tbl>
    <w:p w14:paraId="13682B83" w14:textId="77777777" w:rsidR="005404EB" w:rsidRPr="005A1453" w:rsidRDefault="005404EB" w:rsidP="005404EB">
      <w:pPr>
        <w:ind w:firstLine="0"/>
        <w:rPr>
          <w:lang w:val="en-US"/>
        </w:rPr>
      </w:pPr>
    </w:p>
    <w:p w14:paraId="7313FEA5" w14:textId="304B2F6F" w:rsidR="00307C6E" w:rsidRPr="002E06F5" w:rsidRDefault="00F76AC2" w:rsidP="006F369C">
      <w:pPr>
        <w:pStyle w:val="Heading4"/>
        <w:spacing w:before="0"/>
      </w:pPr>
      <w:r w:rsidRPr="002E06F5">
        <w:t xml:space="preserve">Biểu đồ Usecase chức năng </w:t>
      </w:r>
      <w:r w:rsidR="00327540">
        <w:rPr>
          <w:sz w:val="26"/>
        </w:rPr>
        <w:t>Đăng nhập và vào game</w:t>
      </w:r>
      <w:r w:rsidR="00327540" w:rsidRPr="00316524">
        <w:rPr>
          <w:noProof/>
        </w:rPr>
        <w:t xml:space="preserve"> </w:t>
      </w:r>
      <w:r w:rsidR="00327540" w:rsidRPr="00327540">
        <w:rPr>
          <w:noProof/>
        </w:rPr>
        <w:drawing>
          <wp:inline distT="0" distB="0" distL="0" distR="0" wp14:anchorId="5FB32C18" wp14:editId="77AF78BF">
            <wp:extent cx="5939790" cy="3655060"/>
            <wp:effectExtent l="0" t="0" r="3810" b="2540"/>
            <wp:docPr id="20621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8101" name=""/>
                    <pic:cNvPicPr/>
                  </pic:nvPicPr>
                  <pic:blipFill>
                    <a:blip r:embed="rId22"/>
                    <a:stretch>
                      <a:fillRect/>
                    </a:stretch>
                  </pic:blipFill>
                  <pic:spPr>
                    <a:xfrm>
                      <a:off x="0" y="0"/>
                      <a:ext cx="5939790" cy="3655060"/>
                    </a:xfrm>
                    <a:prstGeom prst="rect">
                      <a:avLst/>
                    </a:prstGeom>
                  </pic:spPr>
                </pic:pic>
              </a:graphicData>
            </a:graphic>
          </wp:inline>
        </w:drawing>
      </w:r>
      <w:r w:rsidR="00327540" w:rsidRPr="00327540">
        <w:rPr>
          <w:noProof/>
        </w:rPr>
        <w:t xml:space="preserve"> </w:t>
      </w:r>
    </w:p>
    <w:p w14:paraId="1895EA0E" w14:textId="0C1F982F" w:rsidR="00DD514C" w:rsidRPr="00327540" w:rsidRDefault="00307C6E" w:rsidP="00327540">
      <w:pPr>
        <w:pStyle w:val="Tnhnhv"/>
      </w:pPr>
      <w:bookmarkStart w:id="36" w:name="_Toc216388729"/>
      <w:r w:rsidRPr="00327540">
        <w:t xml:space="preserve">Hình </w:t>
      </w:r>
      <w:r w:rsidR="001D158B" w:rsidRPr="00327540">
        <w:fldChar w:fldCharType="begin"/>
      </w:r>
      <w:r w:rsidR="001D158B" w:rsidRPr="00327540">
        <w:instrText xml:space="preserve"> STYLEREF 1 \s </w:instrText>
      </w:r>
      <w:r w:rsidR="001D158B" w:rsidRPr="00327540">
        <w:fldChar w:fldCharType="separate"/>
      </w:r>
      <w:r w:rsidR="001D158B" w:rsidRPr="00327540">
        <w:t>2</w:t>
      </w:r>
      <w:r w:rsidR="001D158B" w:rsidRPr="00327540">
        <w:fldChar w:fldCharType="end"/>
      </w:r>
      <w:r w:rsidR="001D158B" w:rsidRPr="00327540">
        <w:t>.</w:t>
      </w:r>
      <w:r w:rsidR="001D158B" w:rsidRPr="00327540">
        <w:fldChar w:fldCharType="begin"/>
      </w:r>
      <w:r w:rsidR="001D158B" w:rsidRPr="00327540">
        <w:instrText xml:space="preserve"> SEQ Hình \* ARABIC \s 1 </w:instrText>
      </w:r>
      <w:r w:rsidR="001D158B" w:rsidRPr="00327540">
        <w:fldChar w:fldCharType="separate"/>
      </w:r>
      <w:r w:rsidR="001D158B" w:rsidRPr="00327540">
        <w:t>3</w:t>
      </w:r>
      <w:r w:rsidR="001D158B" w:rsidRPr="00327540">
        <w:fldChar w:fldCharType="end"/>
      </w:r>
      <w:r w:rsidRPr="00327540">
        <w:t xml:space="preserve"> Biểu đồ Usecase chức năng </w:t>
      </w:r>
      <w:bookmarkEnd w:id="36"/>
      <w:r w:rsidR="00327540" w:rsidRPr="00327540">
        <w:t>Đăng nhập và vào game</w:t>
      </w:r>
    </w:p>
    <w:p w14:paraId="643A90D2" w14:textId="317181AD" w:rsidR="00AA4E3D" w:rsidRPr="00327540" w:rsidRDefault="00AA4E3D" w:rsidP="00327540">
      <w:pPr>
        <w:pStyle w:val="Tnbng"/>
      </w:pPr>
      <w:bookmarkStart w:id="37" w:name="_Toc216388693"/>
      <w:r w:rsidRPr="00327540">
        <w:t xml:space="preserve">Bảng </w:t>
      </w:r>
      <w:r w:rsidR="00A66B65" w:rsidRPr="00327540">
        <w:fldChar w:fldCharType="begin"/>
      </w:r>
      <w:r w:rsidR="00A66B65" w:rsidRPr="00327540">
        <w:instrText xml:space="preserve"> STYLEREF 1 \s </w:instrText>
      </w:r>
      <w:r w:rsidR="00A66B65" w:rsidRPr="00327540">
        <w:fldChar w:fldCharType="separate"/>
      </w:r>
      <w:r w:rsidR="00A66B65" w:rsidRPr="00327540">
        <w:t>2</w:t>
      </w:r>
      <w:r w:rsidR="00A66B65" w:rsidRPr="00327540">
        <w:fldChar w:fldCharType="end"/>
      </w:r>
      <w:r w:rsidR="00A66B65" w:rsidRPr="00327540">
        <w:t>.</w:t>
      </w:r>
      <w:r w:rsidR="00A66B65" w:rsidRPr="00327540">
        <w:fldChar w:fldCharType="begin"/>
      </w:r>
      <w:r w:rsidR="00A66B65" w:rsidRPr="00327540">
        <w:instrText xml:space="preserve"> SEQ Bảng \* ARABIC \s 1 </w:instrText>
      </w:r>
      <w:r w:rsidR="00A66B65" w:rsidRPr="00327540">
        <w:fldChar w:fldCharType="separate"/>
      </w:r>
      <w:r w:rsidR="00A66B65" w:rsidRPr="00327540">
        <w:t>3</w:t>
      </w:r>
      <w:r w:rsidR="00A66B65" w:rsidRPr="00327540">
        <w:fldChar w:fldCharType="end"/>
      </w:r>
      <w:r w:rsidRPr="00327540">
        <w:t xml:space="preserve"> Bảng đặc tả chức năng </w:t>
      </w:r>
      <w:bookmarkEnd w:id="37"/>
      <w:r w:rsidR="00327540" w:rsidRPr="00327540">
        <w:t>Đăng nhập và vào game</w:t>
      </w:r>
    </w:p>
    <w:tbl>
      <w:tblPr>
        <w:tblStyle w:val="TableGrid"/>
        <w:tblW w:w="0" w:type="auto"/>
        <w:tblLook w:val="04A0" w:firstRow="1" w:lastRow="0" w:firstColumn="1" w:lastColumn="0" w:noHBand="0" w:noVBand="1"/>
      </w:tblPr>
      <w:tblGrid>
        <w:gridCol w:w="1919"/>
        <w:gridCol w:w="7425"/>
      </w:tblGrid>
      <w:tr w:rsidR="00327540" w:rsidRPr="002E06F5" w14:paraId="23184A53" w14:textId="77777777" w:rsidTr="00327540">
        <w:tc>
          <w:tcPr>
            <w:tcW w:w="1919" w:type="dxa"/>
            <w:vAlign w:val="center"/>
          </w:tcPr>
          <w:p w14:paraId="48CB347E" w14:textId="1E9F2A1F" w:rsidR="00327540" w:rsidRPr="004921C2" w:rsidRDefault="00327540" w:rsidP="00327540">
            <w:pPr>
              <w:pStyle w:val="Table"/>
              <w:rPr>
                <w:b/>
                <w:bCs/>
              </w:rPr>
            </w:pPr>
            <w:r w:rsidRPr="004921C2">
              <w:rPr>
                <w:rStyle w:val="Strong"/>
              </w:rPr>
              <w:t>Use Case</w:t>
            </w:r>
          </w:p>
        </w:tc>
        <w:tc>
          <w:tcPr>
            <w:tcW w:w="7425" w:type="dxa"/>
            <w:vAlign w:val="center"/>
          </w:tcPr>
          <w:p w14:paraId="36A99725" w14:textId="5B1FA5D3" w:rsidR="00327540" w:rsidRPr="004921C2" w:rsidRDefault="00327540" w:rsidP="00327540">
            <w:pPr>
              <w:pStyle w:val="Table"/>
              <w:rPr>
                <w:b/>
                <w:bCs/>
              </w:rPr>
            </w:pPr>
            <w:r w:rsidRPr="004921C2">
              <w:rPr>
                <w:b/>
                <w:bCs/>
              </w:rPr>
              <w:t>Đăng nhập và vào game</w:t>
            </w:r>
          </w:p>
        </w:tc>
      </w:tr>
      <w:tr w:rsidR="00327540" w:rsidRPr="002E06F5" w14:paraId="0D28B841" w14:textId="77777777" w:rsidTr="00327540">
        <w:tc>
          <w:tcPr>
            <w:tcW w:w="1919" w:type="dxa"/>
            <w:vAlign w:val="center"/>
          </w:tcPr>
          <w:p w14:paraId="75E80A7F" w14:textId="1B9ACC17" w:rsidR="00327540" w:rsidRPr="00327540" w:rsidRDefault="00327540" w:rsidP="00327540">
            <w:pPr>
              <w:pStyle w:val="Table"/>
              <w:rPr>
                <w:b/>
                <w:bCs/>
              </w:rPr>
            </w:pPr>
            <w:r w:rsidRPr="00327540">
              <w:rPr>
                <w:rStyle w:val="Strong"/>
                <w:b w:val="0"/>
                <w:bCs w:val="0"/>
              </w:rPr>
              <w:t>Actor</w:t>
            </w:r>
          </w:p>
        </w:tc>
        <w:tc>
          <w:tcPr>
            <w:tcW w:w="7425" w:type="dxa"/>
            <w:vAlign w:val="center"/>
          </w:tcPr>
          <w:p w14:paraId="61E79AC1" w14:textId="7F80309B" w:rsidR="00327540" w:rsidRPr="002E06F5" w:rsidRDefault="00327540" w:rsidP="00327540">
            <w:pPr>
              <w:pStyle w:val="Table"/>
            </w:pPr>
            <w:r>
              <w:t>Khách, Người chơi</w:t>
            </w:r>
          </w:p>
        </w:tc>
      </w:tr>
      <w:tr w:rsidR="00327540" w:rsidRPr="002E06F5" w14:paraId="7EDFC748" w14:textId="77777777" w:rsidTr="00327540">
        <w:tc>
          <w:tcPr>
            <w:tcW w:w="1919" w:type="dxa"/>
            <w:vAlign w:val="center"/>
          </w:tcPr>
          <w:p w14:paraId="6E315CCB" w14:textId="67D2CBB6" w:rsidR="00327540" w:rsidRPr="00327540" w:rsidRDefault="00327540" w:rsidP="00327540">
            <w:pPr>
              <w:pStyle w:val="Table"/>
              <w:rPr>
                <w:b/>
                <w:bCs/>
              </w:rPr>
            </w:pPr>
            <w:r w:rsidRPr="00327540">
              <w:rPr>
                <w:rStyle w:val="Strong"/>
                <w:b w:val="0"/>
                <w:bCs w:val="0"/>
              </w:rPr>
              <w:t>Mô tả</w:t>
            </w:r>
          </w:p>
        </w:tc>
        <w:tc>
          <w:tcPr>
            <w:tcW w:w="7425" w:type="dxa"/>
            <w:vAlign w:val="center"/>
          </w:tcPr>
          <w:p w14:paraId="339BE653" w14:textId="08741B06" w:rsidR="00327540" w:rsidRPr="002E06F5" w:rsidRDefault="00327540" w:rsidP="00327540">
            <w:pPr>
              <w:pStyle w:val="Table"/>
            </w:pPr>
            <w:r>
              <w:t>Người dùng xác thực tài khoản, chọn nhân vật và kết nối vào thế giới game. Hệ thống tạo phiên đăng nhập hợp lệ và đưa nhân vật vào map tương ứng.</w:t>
            </w:r>
          </w:p>
        </w:tc>
      </w:tr>
      <w:tr w:rsidR="00327540" w:rsidRPr="002E06F5" w14:paraId="34B3EE28" w14:textId="77777777" w:rsidTr="00327540">
        <w:tc>
          <w:tcPr>
            <w:tcW w:w="1919" w:type="dxa"/>
            <w:vAlign w:val="center"/>
          </w:tcPr>
          <w:p w14:paraId="69ED10C9" w14:textId="71F09D34" w:rsidR="00327540" w:rsidRPr="00327540" w:rsidRDefault="00327540" w:rsidP="00327540">
            <w:pPr>
              <w:pStyle w:val="Table"/>
              <w:rPr>
                <w:b/>
                <w:bCs/>
              </w:rPr>
            </w:pPr>
            <w:r w:rsidRPr="00327540">
              <w:rPr>
                <w:rStyle w:val="Strong"/>
                <w:b w:val="0"/>
                <w:bCs w:val="0"/>
              </w:rPr>
              <w:t>Tiền điều kiện</w:t>
            </w:r>
          </w:p>
        </w:tc>
        <w:tc>
          <w:tcPr>
            <w:tcW w:w="7425" w:type="dxa"/>
            <w:vAlign w:val="center"/>
          </w:tcPr>
          <w:p w14:paraId="39420483" w14:textId="42BD03AD" w:rsidR="00327540" w:rsidRPr="002E06F5" w:rsidRDefault="00327540" w:rsidP="00327540">
            <w:pPr>
              <w:pStyle w:val="Table"/>
            </w:pPr>
            <w:r>
              <w:t>Tài khoản đã tồn tại trong hệ thống. Máy chủ game đang sẵn sàng kết nối.</w:t>
            </w:r>
          </w:p>
        </w:tc>
      </w:tr>
      <w:tr w:rsidR="00327540" w:rsidRPr="002E06F5" w14:paraId="564BE60A" w14:textId="77777777" w:rsidTr="00327540">
        <w:tc>
          <w:tcPr>
            <w:tcW w:w="1919" w:type="dxa"/>
            <w:vAlign w:val="center"/>
          </w:tcPr>
          <w:p w14:paraId="75C442D4" w14:textId="670628B4" w:rsidR="00327540" w:rsidRPr="00327540" w:rsidRDefault="00327540" w:rsidP="00327540">
            <w:pPr>
              <w:pStyle w:val="Table"/>
              <w:rPr>
                <w:b/>
                <w:bCs/>
              </w:rPr>
            </w:pPr>
            <w:r w:rsidRPr="00327540">
              <w:rPr>
                <w:rStyle w:val="Strong"/>
                <w:b w:val="0"/>
                <w:bCs w:val="0"/>
              </w:rPr>
              <w:t>Luồng chính</w:t>
            </w:r>
          </w:p>
        </w:tc>
        <w:tc>
          <w:tcPr>
            <w:tcW w:w="7425" w:type="dxa"/>
            <w:vAlign w:val="center"/>
          </w:tcPr>
          <w:p w14:paraId="0C8B47BD" w14:textId="2D3EE9F0" w:rsidR="00327540" w:rsidRPr="002E06F5" w:rsidRDefault="00327540" w:rsidP="00327540">
            <w:pPr>
              <w:pStyle w:val="Table"/>
            </w:pPr>
            <w:r>
              <w:t>1. Người dùng nhập thông tin đăng nhập trên màn hình xác thực.</w:t>
            </w:r>
            <w:r>
              <w:br/>
              <w:t>2. Hệ thống xác thực tên đăng nhập và mật khẩu.</w:t>
            </w:r>
            <w:r>
              <w:br/>
              <w:t>3. Hệ thống tạo token phiên và gửi về cho client.</w:t>
            </w:r>
            <w:r>
              <w:br/>
              <w:t>4. Người dùng chọn nhân vật hiện có hoặc tạo nhanh nhân vật mới nếu chưa có.</w:t>
            </w:r>
            <w:r>
              <w:br/>
            </w:r>
            <w:r>
              <w:lastRenderedPageBreak/>
              <w:t>5. Client dùng thông tin phiên để kết nối đến gameplay server.</w:t>
            </w:r>
            <w:r>
              <w:br/>
              <w:t>6. Máy chủ nạp dữ liệu nhân vật và đưa người chơi vào map khởi đầu.</w:t>
            </w:r>
          </w:p>
        </w:tc>
      </w:tr>
      <w:tr w:rsidR="000C6E75" w:rsidRPr="002E06F5" w14:paraId="423BA9C7" w14:textId="77777777" w:rsidTr="00327540">
        <w:tc>
          <w:tcPr>
            <w:tcW w:w="1919" w:type="dxa"/>
            <w:vAlign w:val="center"/>
          </w:tcPr>
          <w:p w14:paraId="45F3FB31" w14:textId="7975D832" w:rsidR="000C6E75" w:rsidRPr="00327540" w:rsidRDefault="000C6E75" w:rsidP="00327540">
            <w:pPr>
              <w:pStyle w:val="Table"/>
              <w:rPr>
                <w:rStyle w:val="Strong"/>
                <w:b w:val="0"/>
                <w:bCs w:val="0"/>
              </w:rPr>
            </w:pPr>
            <w:r w:rsidRPr="000C6E75">
              <w:lastRenderedPageBreak/>
              <w:t>Kết quả</w:t>
            </w:r>
          </w:p>
        </w:tc>
        <w:tc>
          <w:tcPr>
            <w:tcW w:w="7425" w:type="dxa"/>
            <w:vAlign w:val="center"/>
          </w:tcPr>
          <w:p w14:paraId="3BF85E05" w14:textId="6898BCEC" w:rsidR="000C6E75" w:rsidRDefault="000C6E75" w:rsidP="00327540">
            <w:pPr>
              <w:pStyle w:val="Table"/>
            </w:pPr>
            <w:r w:rsidRPr="000C6E75">
              <w:t>Phiên đăng nhập hợp lệ được tạo và nhân vật xuất hiện trong game. Nếu thất bại, hệ thống hiển thị thông báo lỗi tương ứng.</w:t>
            </w:r>
          </w:p>
        </w:tc>
      </w:tr>
    </w:tbl>
    <w:p w14:paraId="20113CA8" w14:textId="77777777" w:rsidR="009514EF" w:rsidRPr="002E06F5" w:rsidRDefault="009514EF" w:rsidP="009514EF"/>
    <w:p w14:paraId="0278E2BF" w14:textId="07152B8A" w:rsidR="00F76AC2" w:rsidRPr="002E06F5" w:rsidRDefault="00F76AC2" w:rsidP="004D1BBD">
      <w:pPr>
        <w:pStyle w:val="Heading4"/>
      </w:pPr>
      <w:r w:rsidRPr="002E06F5">
        <w:t>Biểu đồ Usecase chức năng</w:t>
      </w:r>
      <w:r w:rsidR="004D1BBD" w:rsidRPr="002E06F5">
        <w:t xml:space="preserve"> </w:t>
      </w:r>
      <w:r w:rsidR="00327540">
        <w:rPr>
          <w:sz w:val="26"/>
        </w:rPr>
        <w:t>Di chuyển và chuyển map</w:t>
      </w:r>
    </w:p>
    <w:p w14:paraId="00A403C5" w14:textId="27AFF9F1" w:rsidR="00293F47" w:rsidRPr="002E06F5" w:rsidRDefault="00327540" w:rsidP="00293F47">
      <w:pPr>
        <w:pStyle w:val="Hnhv"/>
      </w:pPr>
      <w:r w:rsidRPr="00327540">
        <w:rPr>
          <w:noProof/>
        </w:rPr>
        <w:drawing>
          <wp:inline distT="0" distB="0" distL="0" distR="0" wp14:anchorId="25146366" wp14:editId="50E660E2">
            <wp:extent cx="5939790" cy="3790950"/>
            <wp:effectExtent l="0" t="0" r="3810" b="0"/>
            <wp:docPr id="125594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48650" name=""/>
                    <pic:cNvPicPr/>
                  </pic:nvPicPr>
                  <pic:blipFill>
                    <a:blip r:embed="rId23"/>
                    <a:stretch>
                      <a:fillRect/>
                    </a:stretch>
                  </pic:blipFill>
                  <pic:spPr>
                    <a:xfrm>
                      <a:off x="0" y="0"/>
                      <a:ext cx="5939790" cy="3790950"/>
                    </a:xfrm>
                    <a:prstGeom prst="rect">
                      <a:avLst/>
                    </a:prstGeom>
                  </pic:spPr>
                </pic:pic>
              </a:graphicData>
            </a:graphic>
          </wp:inline>
        </w:drawing>
      </w:r>
    </w:p>
    <w:p w14:paraId="2D8638AD" w14:textId="77777777" w:rsidR="00327540" w:rsidRPr="00327540" w:rsidRDefault="009E60D0" w:rsidP="00327540">
      <w:pPr>
        <w:pStyle w:val="Tnhnhv"/>
      </w:pPr>
      <w:bookmarkStart w:id="38" w:name="_Toc216388730"/>
      <w:r w:rsidRPr="00327540">
        <w:t xml:space="preserve">Hình </w:t>
      </w:r>
      <w:r w:rsidR="001D158B" w:rsidRPr="00327540">
        <w:fldChar w:fldCharType="begin"/>
      </w:r>
      <w:r w:rsidR="001D158B" w:rsidRPr="00327540">
        <w:instrText xml:space="preserve"> STYLEREF 1 \s </w:instrText>
      </w:r>
      <w:r w:rsidR="001D158B" w:rsidRPr="00327540">
        <w:fldChar w:fldCharType="separate"/>
      </w:r>
      <w:r w:rsidR="001D158B" w:rsidRPr="00327540">
        <w:t>2</w:t>
      </w:r>
      <w:r w:rsidR="001D158B" w:rsidRPr="00327540">
        <w:fldChar w:fldCharType="end"/>
      </w:r>
      <w:r w:rsidR="001D158B" w:rsidRPr="00327540">
        <w:t>.</w:t>
      </w:r>
      <w:r w:rsidR="001D158B" w:rsidRPr="00327540">
        <w:fldChar w:fldCharType="begin"/>
      </w:r>
      <w:r w:rsidR="001D158B" w:rsidRPr="00327540">
        <w:instrText xml:space="preserve"> SEQ Hình \* ARABIC \s 1 </w:instrText>
      </w:r>
      <w:r w:rsidR="001D158B" w:rsidRPr="00327540">
        <w:fldChar w:fldCharType="separate"/>
      </w:r>
      <w:r w:rsidR="001D158B" w:rsidRPr="00327540">
        <w:t>4</w:t>
      </w:r>
      <w:r w:rsidR="001D158B" w:rsidRPr="00327540">
        <w:fldChar w:fldCharType="end"/>
      </w:r>
      <w:r w:rsidRPr="00327540">
        <w:t xml:space="preserve"> Biểu đồ Usecase chức năng </w:t>
      </w:r>
      <w:bookmarkStart w:id="39" w:name="_Toc216388694"/>
      <w:bookmarkEnd w:id="38"/>
      <w:r w:rsidR="00327540" w:rsidRPr="00327540">
        <w:t xml:space="preserve">Di chuyển và chuyển map </w:t>
      </w:r>
    </w:p>
    <w:p w14:paraId="1A976042" w14:textId="3E0F3394" w:rsidR="00CD4D78" w:rsidRDefault="00CD4D78" w:rsidP="00327540">
      <w:pPr>
        <w:pStyle w:val="Tnbng"/>
        <w:rPr>
          <w:lang w:val="en-US"/>
        </w:rPr>
      </w:pPr>
      <w:r w:rsidRPr="00327540">
        <w:t xml:space="preserve">Bảng </w:t>
      </w:r>
      <w:r w:rsidR="00A66B65" w:rsidRPr="00327540">
        <w:fldChar w:fldCharType="begin"/>
      </w:r>
      <w:r w:rsidR="00A66B65" w:rsidRPr="00327540">
        <w:instrText xml:space="preserve"> STYLEREF 1 \s </w:instrText>
      </w:r>
      <w:r w:rsidR="00A66B65" w:rsidRPr="00327540">
        <w:fldChar w:fldCharType="separate"/>
      </w:r>
      <w:r w:rsidR="00A66B65" w:rsidRPr="00327540">
        <w:t>2</w:t>
      </w:r>
      <w:r w:rsidR="00A66B65" w:rsidRPr="00327540">
        <w:fldChar w:fldCharType="end"/>
      </w:r>
      <w:r w:rsidR="00A66B65" w:rsidRPr="00327540">
        <w:t>.</w:t>
      </w:r>
      <w:r w:rsidR="00A66B65" w:rsidRPr="00327540">
        <w:fldChar w:fldCharType="begin"/>
      </w:r>
      <w:r w:rsidR="00A66B65" w:rsidRPr="00327540">
        <w:instrText xml:space="preserve"> SEQ Bảng \* ARABIC \s 1 </w:instrText>
      </w:r>
      <w:r w:rsidR="00A66B65" w:rsidRPr="00327540">
        <w:fldChar w:fldCharType="separate"/>
      </w:r>
      <w:r w:rsidR="00A66B65" w:rsidRPr="00327540">
        <w:t>4</w:t>
      </w:r>
      <w:r w:rsidR="00A66B65" w:rsidRPr="00327540">
        <w:fldChar w:fldCharType="end"/>
      </w:r>
      <w:r w:rsidRPr="00327540">
        <w:t xml:space="preserve"> Bảng đặc tả chức năng </w:t>
      </w:r>
      <w:bookmarkEnd w:id="39"/>
      <w:r w:rsidR="00327540" w:rsidRPr="00327540">
        <w:t>Di chuyển và chuyển map</w:t>
      </w:r>
    </w:p>
    <w:p w14:paraId="4BE331C9" w14:textId="77777777" w:rsidR="00327540" w:rsidRPr="00327540" w:rsidRDefault="00327540" w:rsidP="00327540">
      <w:pPr>
        <w:rPr>
          <w:lang w:val="en-US"/>
        </w:rPr>
      </w:pPr>
    </w:p>
    <w:tbl>
      <w:tblPr>
        <w:tblStyle w:val="TableGrid"/>
        <w:tblW w:w="0" w:type="auto"/>
        <w:tblLook w:val="04A0" w:firstRow="1" w:lastRow="0" w:firstColumn="1" w:lastColumn="0" w:noHBand="0" w:noVBand="1"/>
      </w:tblPr>
      <w:tblGrid>
        <w:gridCol w:w="1980"/>
        <w:gridCol w:w="7364"/>
      </w:tblGrid>
      <w:tr w:rsidR="00327540" w:rsidRPr="002E06F5" w14:paraId="40B1B41D" w14:textId="77777777" w:rsidTr="00327540">
        <w:trPr>
          <w:trHeight w:val="586"/>
        </w:trPr>
        <w:tc>
          <w:tcPr>
            <w:tcW w:w="1980" w:type="dxa"/>
            <w:vAlign w:val="center"/>
          </w:tcPr>
          <w:p w14:paraId="1E2D4968" w14:textId="2CC25F39" w:rsidR="00327540" w:rsidRPr="004921C2" w:rsidRDefault="00327540" w:rsidP="00327540">
            <w:pPr>
              <w:pStyle w:val="Table"/>
              <w:rPr>
                <w:b/>
                <w:bCs/>
              </w:rPr>
            </w:pPr>
            <w:r w:rsidRPr="004921C2">
              <w:rPr>
                <w:rStyle w:val="Strong"/>
              </w:rPr>
              <w:t>Use Case</w:t>
            </w:r>
          </w:p>
        </w:tc>
        <w:tc>
          <w:tcPr>
            <w:tcW w:w="7364" w:type="dxa"/>
            <w:vAlign w:val="center"/>
          </w:tcPr>
          <w:p w14:paraId="4A65DBE5" w14:textId="208AE50E" w:rsidR="00327540" w:rsidRPr="004921C2" w:rsidRDefault="00327540" w:rsidP="00327540">
            <w:pPr>
              <w:pStyle w:val="Table"/>
              <w:rPr>
                <w:b/>
                <w:bCs/>
              </w:rPr>
            </w:pPr>
            <w:r w:rsidRPr="004921C2">
              <w:rPr>
                <w:b/>
                <w:bCs/>
              </w:rPr>
              <w:t>Di chuyển và chuyển map</w:t>
            </w:r>
          </w:p>
        </w:tc>
      </w:tr>
      <w:tr w:rsidR="00327540" w:rsidRPr="002E06F5" w14:paraId="23075DE4" w14:textId="77777777" w:rsidTr="00327540">
        <w:trPr>
          <w:trHeight w:val="567"/>
        </w:trPr>
        <w:tc>
          <w:tcPr>
            <w:tcW w:w="1980" w:type="dxa"/>
            <w:vAlign w:val="center"/>
          </w:tcPr>
          <w:p w14:paraId="7C5780CB" w14:textId="1983D9F7" w:rsidR="00327540" w:rsidRPr="00327540" w:rsidRDefault="00327540" w:rsidP="00327540">
            <w:pPr>
              <w:pStyle w:val="Table"/>
              <w:rPr>
                <w:b/>
                <w:bCs/>
              </w:rPr>
            </w:pPr>
            <w:r w:rsidRPr="00327540">
              <w:rPr>
                <w:rStyle w:val="Strong"/>
                <w:b w:val="0"/>
                <w:bCs w:val="0"/>
              </w:rPr>
              <w:t>Actor</w:t>
            </w:r>
          </w:p>
        </w:tc>
        <w:tc>
          <w:tcPr>
            <w:tcW w:w="7364" w:type="dxa"/>
            <w:vAlign w:val="center"/>
          </w:tcPr>
          <w:p w14:paraId="43F4D7CB" w14:textId="23B8228D" w:rsidR="00327540" w:rsidRPr="002E06F5" w:rsidRDefault="00327540" w:rsidP="00327540">
            <w:pPr>
              <w:pStyle w:val="Table"/>
            </w:pPr>
            <w:r>
              <w:t>Người chơi</w:t>
            </w:r>
          </w:p>
        </w:tc>
      </w:tr>
      <w:tr w:rsidR="00327540" w:rsidRPr="002E06F5" w14:paraId="75AE074D" w14:textId="77777777" w:rsidTr="00327540">
        <w:trPr>
          <w:trHeight w:val="1256"/>
        </w:trPr>
        <w:tc>
          <w:tcPr>
            <w:tcW w:w="1980" w:type="dxa"/>
            <w:vAlign w:val="center"/>
          </w:tcPr>
          <w:p w14:paraId="6CA9B0D1" w14:textId="56965AB3" w:rsidR="00327540" w:rsidRPr="00327540" w:rsidRDefault="00327540" w:rsidP="00327540">
            <w:pPr>
              <w:pStyle w:val="Table"/>
              <w:rPr>
                <w:b/>
                <w:bCs/>
              </w:rPr>
            </w:pPr>
            <w:r w:rsidRPr="00327540">
              <w:rPr>
                <w:rStyle w:val="Strong"/>
                <w:b w:val="0"/>
                <w:bCs w:val="0"/>
              </w:rPr>
              <w:t>Mô tả</w:t>
            </w:r>
          </w:p>
        </w:tc>
        <w:tc>
          <w:tcPr>
            <w:tcW w:w="7364" w:type="dxa"/>
            <w:vAlign w:val="center"/>
          </w:tcPr>
          <w:p w14:paraId="44F13C95" w14:textId="7E8CFD18" w:rsidR="00327540" w:rsidRPr="002E06F5" w:rsidRDefault="00327540" w:rsidP="00327540">
            <w:pPr>
              <w:pStyle w:val="Table"/>
            </w:pPr>
            <w:r>
              <w:t>Người chơi di chuyển qua portal để sang map hoặc khu vực mới. Hệ thống kiểm tra điều kiện vào khu vực đích, tải map mới và đặt nhân vật vào vị trí spawn tương ứng.</w:t>
            </w:r>
          </w:p>
        </w:tc>
      </w:tr>
      <w:tr w:rsidR="00327540" w:rsidRPr="002E06F5" w14:paraId="0054A18A" w14:textId="77777777" w:rsidTr="004C1972">
        <w:trPr>
          <w:trHeight w:val="144"/>
        </w:trPr>
        <w:tc>
          <w:tcPr>
            <w:tcW w:w="1980" w:type="dxa"/>
            <w:vAlign w:val="center"/>
          </w:tcPr>
          <w:p w14:paraId="305B19BF" w14:textId="1B26A4CC" w:rsidR="00327540" w:rsidRPr="00327540" w:rsidRDefault="00327540" w:rsidP="00327540">
            <w:pPr>
              <w:pStyle w:val="Table"/>
              <w:rPr>
                <w:b/>
                <w:bCs/>
              </w:rPr>
            </w:pPr>
            <w:r w:rsidRPr="00327540">
              <w:rPr>
                <w:rStyle w:val="Strong"/>
                <w:b w:val="0"/>
                <w:bCs w:val="0"/>
              </w:rPr>
              <w:t>Tiền điều kiện</w:t>
            </w:r>
          </w:p>
        </w:tc>
        <w:tc>
          <w:tcPr>
            <w:tcW w:w="7364" w:type="dxa"/>
            <w:vAlign w:val="center"/>
          </w:tcPr>
          <w:p w14:paraId="31F78922" w14:textId="1C9DBFFC" w:rsidR="00327540" w:rsidRPr="002E06F5" w:rsidRDefault="00327540" w:rsidP="00327540">
            <w:pPr>
              <w:pStyle w:val="Table"/>
            </w:pPr>
            <w:r>
              <w:t>Nhân vật đang ở gần portal. Người chơi đáp ứng điều kiện vào khu vực đích.</w:t>
            </w:r>
          </w:p>
        </w:tc>
      </w:tr>
      <w:tr w:rsidR="00327540" w:rsidRPr="002E06F5" w14:paraId="172F9B59" w14:textId="77777777" w:rsidTr="004C1972">
        <w:trPr>
          <w:trHeight w:val="561"/>
        </w:trPr>
        <w:tc>
          <w:tcPr>
            <w:tcW w:w="1980" w:type="dxa"/>
            <w:vAlign w:val="center"/>
          </w:tcPr>
          <w:p w14:paraId="49C5E9D9" w14:textId="6CBC3DE1" w:rsidR="00327540" w:rsidRPr="00327540" w:rsidRDefault="00327540" w:rsidP="00327540">
            <w:pPr>
              <w:pStyle w:val="Table"/>
              <w:rPr>
                <w:b/>
                <w:bCs/>
              </w:rPr>
            </w:pPr>
            <w:r w:rsidRPr="00327540">
              <w:rPr>
                <w:rStyle w:val="Strong"/>
                <w:b w:val="0"/>
                <w:bCs w:val="0"/>
              </w:rPr>
              <w:t>Luồng chính</w:t>
            </w:r>
          </w:p>
        </w:tc>
        <w:tc>
          <w:tcPr>
            <w:tcW w:w="7364" w:type="dxa"/>
            <w:vAlign w:val="center"/>
          </w:tcPr>
          <w:p w14:paraId="48A904F2" w14:textId="431A7279" w:rsidR="00327540" w:rsidRPr="002E06F5" w:rsidRDefault="00327540" w:rsidP="00327540">
            <w:pPr>
              <w:pStyle w:val="Table"/>
            </w:pPr>
            <w:r>
              <w:t>1. Người chơi tiến vào vùng tương tác của portal.</w:t>
            </w:r>
            <w:r>
              <w:br/>
              <w:t xml:space="preserve">2. Hệ thống hiển thị gợi ý xác nhận di chuyển sang khu vực </w:t>
            </w:r>
            <w:r>
              <w:lastRenderedPageBreak/>
              <w:t>đích.</w:t>
            </w:r>
            <w:r>
              <w:br/>
              <w:t>3. Người chơi xác nhận thao tác chuyển map.</w:t>
            </w:r>
            <w:r>
              <w:br/>
              <w:t>4. Máy chủ kiểm tra điều kiện như level, nhiệm vụ hoặc giới hạn số người.</w:t>
            </w:r>
            <w:r>
              <w:br/>
              <w:t>5. Hệ thống tải map mới và cập nhật zone của nhân vật.</w:t>
            </w:r>
            <w:r>
              <w:br/>
              <w:t>6. Nhân vật xuất hiện tại vị trí spawn tương ứng của map đích.</w:t>
            </w:r>
          </w:p>
        </w:tc>
      </w:tr>
      <w:tr w:rsidR="000C6E75" w:rsidRPr="002E06F5" w14:paraId="104582E1" w14:textId="77777777" w:rsidTr="004C1972">
        <w:trPr>
          <w:trHeight w:val="561"/>
        </w:trPr>
        <w:tc>
          <w:tcPr>
            <w:tcW w:w="1980" w:type="dxa"/>
            <w:vAlign w:val="center"/>
          </w:tcPr>
          <w:p w14:paraId="7801BE83" w14:textId="5B9670A8" w:rsidR="000C6E75" w:rsidRPr="00327540" w:rsidRDefault="000C6E75" w:rsidP="00327540">
            <w:pPr>
              <w:pStyle w:val="Table"/>
              <w:rPr>
                <w:rStyle w:val="Strong"/>
                <w:b w:val="0"/>
                <w:bCs w:val="0"/>
              </w:rPr>
            </w:pPr>
            <w:r w:rsidRPr="000C6E75">
              <w:lastRenderedPageBreak/>
              <w:t>Luồng phụ</w:t>
            </w:r>
          </w:p>
        </w:tc>
        <w:tc>
          <w:tcPr>
            <w:tcW w:w="7364" w:type="dxa"/>
            <w:vAlign w:val="center"/>
          </w:tcPr>
          <w:p w14:paraId="75F69881" w14:textId="776F0241" w:rsidR="000C6E75" w:rsidRDefault="000C6E75" w:rsidP="00327540">
            <w:pPr>
              <w:pStyle w:val="Table"/>
            </w:pPr>
            <w:r w:rsidRPr="000C6E75">
              <w:t>Nếu chưa đủ điều kiện vào map, hệ thống từ chối và hiển thị lý do. Nếu quá trình tải map lỗi, hệ thống giữ nguyên vị trí hiện tại và thông báo thử lại.</w:t>
            </w:r>
          </w:p>
        </w:tc>
      </w:tr>
      <w:tr w:rsidR="000C6E75" w:rsidRPr="002E06F5" w14:paraId="0E21B5F7" w14:textId="77777777" w:rsidTr="004C1972">
        <w:trPr>
          <w:trHeight w:val="561"/>
        </w:trPr>
        <w:tc>
          <w:tcPr>
            <w:tcW w:w="1980" w:type="dxa"/>
            <w:vAlign w:val="center"/>
          </w:tcPr>
          <w:p w14:paraId="0085B71A" w14:textId="2B5F9641" w:rsidR="000C6E75" w:rsidRPr="00327540" w:rsidRDefault="000C6E75" w:rsidP="00327540">
            <w:pPr>
              <w:pStyle w:val="Table"/>
              <w:rPr>
                <w:rStyle w:val="Strong"/>
                <w:b w:val="0"/>
                <w:bCs w:val="0"/>
              </w:rPr>
            </w:pPr>
            <w:r w:rsidRPr="000C6E75">
              <w:t>Kết quả</w:t>
            </w:r>
          </w:p>
        </w:tc>
        <w:tc>
          <w:tcPr>
            <w:tcW w:w="7364" w:type="dxa"/>
            <w:vAlign w:val="center"/>
          </w:tcPr>
          <w:p w14:paraId="24CE01A4" w14:textId="7E54C6FE" w:rsidR="000C6E75" w:rsidRDefault="000C6E75" w:rsidP="00327540">
            <w:pPr>
              <w:pStyle w:val="Table"/>
            </w:pPr>
            <w:r w:rsidRPr="000C6E75">
              <w:t>Người chơi được đưa sang map mới và hiển thị đúng trong zone mới. Nếu thất bại, nhân vật ở nguyên vị trí ban đầu và có thông báo nguyên nhân.</w:t>
            </w:r>
          </w:p>
        </w:tc>
      </w:tr>
    </w:tbl>
    <w:p w14:paraId="2AE237B2" w14:textId="77777777" w:rsidR="009E60D0" w:rsidRPr="002E06F5" w:rsidRDefault="009E60D0" w:rsidP="000130C0">
      <w:pPr>
        <w:ind w:firstLine="0"/>
      </w:pPr>
    </w:p>
    <w:p w14:paraId="4379E495" w14:textId="39F18982" w:rsidR="00346BA9" w:rsidRPr="002E06F5" w:rsidRDefault="00C103A0" w:rsidP="00C103A0">
      <w:pPr>
        <w:pStyle w:val="Heading4"/>
      </w:pPr>
      <w:r w:rsidRPr="002E06F5">
        <w:t xml:space="preserve">Biểu đồ Usecase chức năng </w:t>
      </w:r>
      <w:r w:rsidR="00327540" w:rsidRPr="00327540">
        <w:t>Chiến đấu và sử dụng kỹ năng</w:t>
      </w:r>
    </w:p>
    <w:p w14:paraId="638D4326" w14:textId="38E92BC7" w:rsidR="00A15D29" w:rsidRPr="002E06F5" w:rsidRDefault="00205455" w:rsidP="00A15D29">
      <w:pPr>
        <w:pStyle w:val="Hnhv"/>
      </w:pPr>
      <w:r w:rsidRPr="00205455">
        <w:rPr>
          <w:noProof/>
        </w:rPr>
        <w:drawing>
          <wp:inline distT="0" distB="0" distL="0" distR="0" wp14:anchorId="64413806" wp14:editId="363AD657">
            <wp:extent cx="5939790" cy="3709670"/>
            <wp:effectExtent l="0" t="0" r="3810" b="5080"/>
            <wp:docPr id="103476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4415" name=""/>
                    <pic:cNvPicPr/>
                  </pic:nvPicPr>
                  <pic:blipFill>
                    <a:blip r:embed="rId24"/>
                    <a:stretch>
                      <a:fillRect/>
                    </a:stretch>
                  </pic:blipFill>
                  <pic:spPr>
                    <a:xfrm>
                      <a:off x="0" y="0"/>
                      <a:ext cx="5939790" cy="3709670"/>
                    </a:xfrm>
                    <a:prstGeom prst="rect">
                      <a:avLst/>
                    </a:prstGeom>
                  </pic:spPr>
                </pic:pic>
              </a:graphicData>
            </a:graphic>
          </wp:inline>
        </w:drawing>
      </w:r>
    </w:p>
    <w:p w14:paraId="2ED3B281" w14:textId="2CF587B7" w:rsidR="00F20E07" w:rsidRPr="00327540" w:rsidRDefault="00A15D29" w:rsidP="00327540">
      <w:pPr>
        <w:pStyle w:val="Tnhnhv"/>
      </w:pPr>
      <w:bookmarkStart w:id="40" w:name="_Toc216388731"/>
      <w:r w:rsidRPr="00327540">
        <w:t xml:space="preserve">Hình </w:t>
      </w:r>
      <w:r w:rsidR="001D158B" w:rsidRPr="00327540">
        <w:fldChar w:fldCharType="begin"/>
      </w:r>
      <w:r w:rsidR="001D158B" w:rsidRPr="00327540">
        <w:instrText xml:space="preserve"> STYLEREF 1 \s </w:instrText>
      </w:r>
      <w:r w:rsidR="001D158B" w:rsidRPr="00327540">
        <w:fldChar w:fldCharType="separate"/>
      </w:r>
      <w:r w:rsidR="001D158B" w:rsidRPr="00327540">
        <w:t>2</w:t>
      </w:r>
      <w:r w:rsidR="001D158B" w:rsidRPr="00327540">
        <w:fldChar w:fldCharType="end"/>
      </w:r>
      <w:r w:rsidR="001D158B" w:rsidRPr="00327540">
        <w:t>.</w:t>
      </w:r>
      <w:r w:rsidR="001D158B" w:rsidRPr="00327540">
        <w:fldChar w:fldCharType="begin"/>
      </w:r>
      <w:r w:rsidR="001D158B" w:rsidRPr="00327540">
        <w:instrText xml:space="preserve"> SEQ Hình \* ARABIC \s 1 </w:instrText>
      </w:r>
      <w:r w:rsidR="001D158B" w:rsidRPr="00327540">
        <w:fldChar w:fldCharType="separate"/>
      </w:r>
      <w:r w:rsidR="001D158B" w:rsidRPr="00327540">
        <w:t>5</w:t>
      </w:r>
      <w:r w:rsidR="001D158B" w:rsidRPr="00327540">
        <w:fldChar w:fldCharType="end"/>
      </w:r>
      <w:r w:rsidR="00087901" w:rsidRPr="00327540">
        <w:t xml:space="preserve"> Biểu đồ Usecase chức năng </w:t>
      </w:r>
      <w:bookmarkEnd w:id="40"/>
      <w:r w:rsidR="00327540" w:rsidRPr="00327540">
        <w:t>Chiến đấu và sử dụng kỹ năng</w:t>
      </w:r>
    </w:p>
    <w:p w14:paraId="4DFE1E25" w14:textId="40AD6501" w:rsidR="00F20E07" w:rsidRPr="00327540" w:rsidRDefault="00F20E07" w:rsidP="00327540">
      <w:pPr>
        <w:pStyle w:val="Tnbng"/>
      </w:pPr>
      <w:bookmarkStart w:id="41" w:name="_Toc216388695"/>
      <w:r w:rsidRPr="00327540">
        <w:t xml:space="preserve">Bảng </w:t>
      </w:r>
      <w:r w:rsidR="00A66B65" w:rsidRPr="00327540">
        <w:fldChar w:fldCharType="begin"/>
      </w:r>
      <w:r w:rsidR="00A66B65" w:rsidRPr="00327540">
        <w:instrText xml:space="preserve"> STYLEREF 1 \s </w:instrText>
      </w:r>
      <w:r w:rsidR="00A66B65" w:rsidRPr="00327540">
        <w:fldChar w:fldCharType="separate"/>
      </w:r>
      <w:r w:rsidR="00A66B65" w:rsidRPr="00327540">
        <w:t>2</w:t>
      </w:r>
      <w:r w:rsidR="00A66B65" w:rsidRPr="00327540">
        <w:fldChar w:fldCharType="end"/>
      </w:r>
      <w:r w:rsidR="00A66B65" w:rsidRPr="00327540">
        <w:t>.</w:t>
      </w:r>
      <w:r w:rsidR="00A66B65" w:rsidRPr="00327540">
        <w:fldChar w:fldCharType="begin"/>
      </w:r>
      <w:r w:rsidR="00A66B65" w:rsidRPr="00327540">
        <w:instrText xml:space="preserve"> SEQ Bảng \* ARABIC \s 1 </w:instrText>
      </w:r>
      <w:r w:rsidR="00A66B65" w:rsidRPr="00327540">
        <w:fldChar w:fldCharType="separate"/>
      </w:r>
      <w:r w:rsidR="00A66B65" w:rsidRPr="00327540">
        <w:t>5</w:t>
      </w:r>
      <w:r w:rsidR="00A66B65" w:rsidRPr="00327540">
        <w:fldChar w:fldCharType="end"/>
      </w:r>
      <w:r w:rsidRPr="00327540">
        <w:t xml:space="preserve"> Bảng đặc tả chức năng </w:t>
      </w:r>
      <w:bookmarkEnd w:id="41"/>
      <w:r w:rsidR="00327540" w:rsidRPr="00327540">
        <w:t>Chiến đấu và sử dụng kỹ năng</w:t>
      </w:r>
    </w:p>
    <w:tbl>
      <w:tblPr>
        <w:tblStyle w:val="TableGrid"/>
        <w:tblW w:w="0" w:type="auto"/>
        <w:tblLook w:val="04A0" w:firstRow="1" w:lastRow="0" w:firstColumn="1" w:lastColumn="0" w:noHBand="0" w:noVBand="1"/>
      </w:tblPr>
      <w:tblGrid>
        <w:gridCol w:w="1838"/>
        <w:gridCol w:w="7506"/>
      </w:tblGrid>
      <w:tr w:rsidR="00327540" w:rsidRPr="002E06F5" w14:paraId="29B99F01" w14:textId="77777777" w:rsidTr="009E4DBB">
        <w:trPr>
          <w:trHeight w:val="503"/>
        </w:trPr>
        <w:tc>
          <w:tcPr>
            <w:tcW w:w="1838" w:type="dxa"/>
            <w:vAlign w:val="center"/>
          </w:tcPr>
          <w:p w14:paraId="50D68D4E" w14:textId="2B5B2E1B" w:rsidR="00327540" w:rsidRPr="004921C2" w:rsidRDefault="00327540" w:rsidP="00327540">
            <w:pPr>
              <w:pStyle w:val="Table"/>
              <w:rPr>
                <w:b/>
                <w:bCs/>
              </w:rPr>
            </w:pPr>
            <w:r w:rsidRPr="004921C2">
              <w:rPr>
                <w:rStyle w:val="Strong"/>
              </w:rPr>
              <w:t>Use Case</w:t>
            </w:r>
          </w:p>
        </w:tc>
        <w:tc>
          <w:tcPr>
            <w:tcW w:w="7506" w:type="dxa"/>
            <w:vAlign w:val="center"/>
          </w:tcPr>
          <w:p w14:paraId="51F7C7D2" w14:textId="1D1F4026" w:rsidR="00327540" w:rsidRPr="004921C2" w:rsidRDefault="00327540" w:rsidP="00327540">
            <w:pPr>
              <w:pStyle w:val="Table"/>
              <w:rPr>
                <w:b/>
                <w:bCs/>
              </w:rPr>
            </w:pPr>
            <w:r w:rsidRPr="004921C2">
              <w:rPr>
                <w:b/>
                <w:bCs/>
              </w:rPr>
              <w:t>Chiến đấu và sử dụng kỹ năng</w:t>
            </w:r>
          </w:p>
        </w:tc>
      </w:tr>
      <w:tr w:rsidR="00327540" w:rsidRPr="002E06F5" w14:paraId="0A35EA51" w14:textId="77777777" w:rsidTr="009E4DBB">
        <w:trPr>
          <w:trHeight w:val="505"/>
        </w:trPr>
        <w:tc>
          <w:tcPr>
            <w:tcW w:w="1838" w:type="dxa"/>
            <w:vAlign w:val="center"/>
          </w:tcPr>
          <w:p w14:paraId="5115A96D" w14:textId="5AD874F9" w:rsidR="00327540" w:rsidRPr="00327540" w:rsidRDefault="00327540" w:rsidP="00327540">
            <w:pPr>
              <w:pStyle w:val="Table"/>
              <w:rPr>
                <w:b/>
                <w:bCs/>
              </w:rPr>
            </w:pPr>
            <w:r w:rsidRPr="00327540">
              <w:rPr>
                <w:rStyle w:val="Strong"/>
                <w:b w:val="0"/>
                <w:bCs w:val="0"/>
              </w:rPr>
              <w:t>Actor</w:t>
            </w:r>
          </w:p>
        </w:tc>
        <w:tc>
          <w:tcPr>
            <w:tcW w:w="7506" w:type="dxa"/>
            <w:vAlign w:val="center"/>
          </w:tcPr>
          <w:p w14:paraId="4711A00D" w14:textId="207CF93C" w:rsidR="00327540" w:rsidRPr="002E06F5" w:rsidRDefault="00327540" w:rsidP="00327540">
            <w:pPr>
              <w:pStyle w:val="Table"/>
            </w:pPr>
            <w:r>
              <w:t>Người chơi</w:t>
            </w:r>
          </w:p>
        </w:tc>
      </w:tr>
      <w:tr w:rsidR="00327540" w:rsidRPr="002E06F5" w14:paraId="01C9F455" w14:textId="77777777" w:rsidTr="00327540">
        <w:trPr>
          <w:trHeight w:val="1130"/>
        </w:trPr>
        <w:tc>
          <w:tcPr>
            <w:tcW w:w="1838" w:type="dxa"/>
            <w:vAlign w:val="center"/>
          </w:tcPr>
          <w:p w14:paraId="516AE5DD" w14:textId="3997618E" w:rsidR="00327540" w:rsidRPr="00327540" w:rsidRDefault="00327540" w:rsidP="00327540">
            <w:pPr>
              <w:pStyle w:val="Table"/>
              <w:rPr>
                <w:b/>
                <w:bCs/>
              </w:rPr>
            </w:pPr>
            <w:r w:rsidRPr="00327540">
              <w:rPr>
                <w:rStyle w:val="Strong"/>
                <w:b w:val="0"/>
                <w:bCs w:val="0"/>
              </w:rPr>
              <w:t>Mô tả</w:t>
            </w:r>
          </w:p>
        </w:tc>
        <w:tc>
          <w:tcPr>
            <w:tcW w:w="7506" w:type="dxa"/>
            <w:vAlign w:val="center"/>
          </w:tcPr>
          <w:p w14:paraId="0D013138" w14:textId="61824607" w:rsidR="00327540" w:rsidRPr="00B73B96" w:rsidRDefault="00327540" w:rsidP="00327540">
            <w:pPr>
              <w:pStyle w:val="Table"/>
              <w:rPr>
                <w:lang w:val="en-US"/>
              </w:rPr>
            </w:pPr>
            <w:r>
              <w:t>Người chơi chiến đấu với quái hoặc boss bằng đòn đánh thường và kỹ năng. Máy chủ xác nhận, tính toán sát thương và đồng bộ kết quả cho toàn bộ client liên quan.</w:t>
            </w:r>
          </w:p>
        </w:tc>
      </w:tr>
      <w:tr w:rsidR="00327540" w:rsidRPr="002E06F5" w14:paraId="35ADB4AE" w14:textId="77777777" w:rsidTr="009E4DBB">
        <w:trPr>
          <w:trHeight w:val="144"/>
        </w:trPr>
        <w:tc>
          <w:tcPr>
            <w:tcW w:w="1838" w:type="dxa"/>
            <w:vAlign w:val="center"/>
          </w:tcPr>
          <w:p w14:paraId="3BAF2331" w14:textId="762086D3" w:rsidR="00327540" w:rsidRPr="00327540" w:rsidRDefault="00327540" w:rsidP="00327540">
            <w:pPr>
              <w:pStyle w:val="Table"/>
              <w:rPr>
                <w:b/>
                <w:bCs/>
              </w:rPr>
            </w:pPr>
            <w:r w:rsidRPr="00327540">
              <w:rPr>
                <w:rStyle w:val="Strong"/>
                <w:b w:val="0"/>
                <w:bCs w:val="0"/>
              </w:rPr>
              <w:lastRenderedPageBreak/>
              <w:t>Tiền điều kiện</w:t>
            </w:r>
          </w:p>
        </w:tc>
        <w:tc>
          <w:tcPr>
            <w:tcW w:w="7506" w:type="dxa"/>
            <w:vAlign w:val="center"/>
          </w:tcPr>
          <w:p w14:paraId="48E5DF20" w14:textId="5226AF28" w:rsidR="00327540" w:rsidRPr="002E06F5" w:rsidRDefault="00327540" w:rsidP="00327540">
            <w:pPr>
              <w:pStyle w:val="Table"/>
            </w:pPr>
            <w:r>
              <w:t>Nhân vật còn sống, đang ở khu vực có mục tiêu chiến đấu và không bị khóa thao tác.</w:t>
            </w:r>
          </w:p>
        </w:tc>
      </w:tr>
      <w:tr w:rsidR="00327540" w:rsidRPr="002E06F5" w14:paraId="15DA8EFA" w14:textId="77777777" w:rsidTr="009E4DBB">
        <w:trPr>
          <w:trHeight w:val="650"/>
        </w:trPr>
        <w:tc>
          <w:tcPr>
            <w:tcW w:w="1838" w:type="dxa"/>
            <w:vAlign w:val="center"/>
          </w:tcPr>
          <w:p w14:paraId="63F939D2" w14:textId="5D1A52BE" w:rsidR="00327540" w:rsidRPr="00327540" w:rsidRDefault="00327540" w:rsidP="00327540">
            <w:pPr>
              <w:pStyle w:val="Table"/>
              <w:rPr>
                <w:b/>
                <w:bCs/>
              </w:rPr>
            </w:pPr>
            <w:r w:rsidRPr="00327540">
              <w:rPr>
                <w:rStyle w:val="Strong"/>
                <w:b w:val="0"/>
                <w:bCs w:val="0"/>
              </w:rPr>
              <w:t>Luồng chính</w:t>
            </w:r>
          </w:p>
        </w:tc>
        <w:tc>
          <w:tcPr>
            <w:tcW w:w="7506" w:type="dxa"/>
            <w:vAlign w:val="center"/>
          </w:tcPr>
          <w:p w14:paraId="6B2C197C" w14:textId="550F13BC" w:rsidR="00327540" w:rsidRPr="00B73B96" w:rsidRDefault="00327540" w:rsidP="00327540">
            <w:pPr>
              <w:pStyle w:val="Table"/>
              <w:rPr>
                <w:lang w:val="en-US"/>
              </w:rPr>
            </w:pPr>
            <w:r>
              <w:t>1. Người chơi chọn mục tiêu hoặc thực hiện tấn công trong phạm vi cho phép.</w:t>
            </w:r>
            <w:r>
              <w:br/>
              <w:t>2. Client gửi yêu cầu đánh thường hoặc dùng kỹ năng lên máy chủ.</w:t>
            </w:r>
            <w:r>
              <w:br/>
              <w:t>3. Máy chủ kiểm tra cooldown, mana và điều kiện mục tiêu.</w:t>
            </w:r>
            <w:r>
              <w:br/>
              <w:t>4. Máy chủ tính sát thương và áp dụng kết quả lên đối tượng liên quan.</w:t>
            </w:r>
            <w:r>
              <w:br/>
              <w:t>5. Hệ thống đồng bộ vị trí, animation và trạng thái cho các client quan sát.</w:t>
            </w:r>
            <w:r>
              <w:br/>
              <w:t>6. Nếu mục tiêu bị hạ gục, phần thưởng kinh nghiệm và vật phẩm được phát cho người chơi.</w:t>
            </w:r>
          </w:p>
        </w:tc>
      </w:tr>
      <w:tr w:rsidR="000C6E75" w:rsidRPr="002E06F5" w14:paraId="17F093B4" w14:textId="77777777" w:rsidTr="009E4DBB">
        <w:trPr>
          <w:trHeight w:val="650"/>
        </w:trPr>
        <w:tc>
          <w:tcPr>
            <w:tcW w:w="1838" w:type="dxa"/>
            <w:vAlign w:val="center"/>
          </w:tcPr>
          <w:p w14:paraId="604C4EE3" w14:textId="3B69A06A" w:rsidR="000C6E75" w:rsidRPr="00327540" w:rsidRDefault="000C6E75" w:rsidP="00327540">
            <w:pPr>
              <w:pStyle w:val="Table"/>
              <w:rPr>
                <w:rStyle w:val="Strong"/>
                <w:b w:val="0"/>
                <w:bCs w:val="0"/>
              </w:rPr>
            </w:pPr>
            <w:r w:rsidRPr="000C6E75">
              <w:t>Kết quả</w:t>
            </w:r>
          </w:p>
        </w:tc>
        <w:tc>
          <w:tcPr>
            <w:tcW w:w="7506" w:type="dxa"/>
            <w:vAlign w:val="center"/>
          </w:tcPr>
          <w:p w14:paraId="6A7B5173" w14:textId="0EFFAA74" w:rsidR="000C6E75" w:rsidRDefault="000C6E75" w:rsidP="00327540">
            <w:pPr>
              <w:pStyle w:val="Table"/>
            </w:pPr>
            <w:r w:rsidRPr="000C6E75">
              <w:t>Sát thương, trạng thái buff/debuff và phần thưởng chiến đấu được cập nhật chính xác trên tất cả client. Nếu thất bại, trạng thái chiến đấu giữ nguyên và có thông báo nguyên nhân.</w:t>
            </w:r>
          </w:p>
        </w:tc>
      </w:tr>
    </w:tbl>
    <w:p w14:paraId="14F1F53E" w14:textId="77777777" w:rsidR="00F20E07" w:rsidRPr="002E06F5" w:rsidRDefault="00F20E07" w:rsidP="00F20E07"/>
    <w:p w14:paraId="2FEE4BA9" w14:textId="0A3D972F" w:rsidR="009262C1" w:rsidRPr="002E06F5" w:rsidRDefault="004D1BBD" w:rsidP="009F6768">
      <w:pPr>
        <w:pStyle w:val="Heading4"/>
      </w:pPr>
      <w:r w:rsidRPr="002E06F5">
        <w:t xml:space="preserve">Biểu đồ Usecase chức năng </w:t>
      </w:r>
      <w:r w:rsidR="00327540" w:rsidRPr="00327540">
        <w:t>Quản lý túi đồ và trang bị</w:t>
      </w:r>
    </w:p>
    <w:p w14:paraId="2A433311" w14:textId="40CB4B3E" w:rsidR="00327540" w:rsidRDefault="00205455" w:rsidP="00327540">
      <w:pPr>
        <w:pStyle w:val="Tnhnhv"/>
        <w:rPr>
          <w:lang w:val="en-US"/>
        </w:rPr>
      </w:pPr>
      <w:bookmarkStart w:id="42" w:name="_Toc216388732"/>
      <w:r w:rsidRPr="00205455">
        <w:rPr>
          <w:noProof/>
          <w:lang w:val="en-US"/>
        </w:rPr>
        <w:drawing>
          <wp:inline distT="0" distB="0" distL="0" distR="0" wp14:anchorId="521250EE" wp14:editId="6D4BF31E">
            <wp:extent cx="5939790" cy="3755390"/>
            <wp:effectExtent l="0" t="0" r="3810" b="0"/>
            <wp:docPr id="19055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56373" name=""/>
                    <pic:cNvPicPr/>
                  </pic:nvPicPr>
                  <pic:blipFill>
                    <a:blip r:embed="rId25"/>
                    <a:stretch>
                      <a:fillRect/>
                    </a:stretch>
                  </pic:blipFill>
                  <pic:spPr>
                    <a:xfrm>
                      <a:off x="0" y="0"/>
                      <a:ext cx="5939790" cy="3755390"/>
                    </a:xfrm>
                    <a:prstGeom prst="rect">
                      <a:avLst/>
                    </a:prstGeom>
                  </pic:spPr>
                </pic:pic>
              </a:graphicData>
            </a:graphic>
          </wp:inline>
        </w:drawing>
      </w:r>
      <w:r w:rsidR="009262C1"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6</w:t>
      </w:r>
      <w:r w:rsidR="001D158B">
        <w:fldChar w:fldCharType="end"/>
      </w:r>
      <w:r w:rsidR="009262C1" w:rsidRPr="002E06F5">
        <w:t xml:space="preserve"> Biểu đồ Usecase chức năng </w:t>
      </w:r>
      <w:bookmarkStart w:id="43" w:name="_Toc216388696"/>
      <w:bookmarkEnd w:id="42"/>
      <w:r w:rsidR="00327540" w:rsidRPr="00327540">
        <w:t xml:space="preserve">Quản lý túi đồ và trang bị </w:t>
      </w:r>
    </w:p>
    <w:p w14:paraId="0AC8CE5D" w14:textId="01178521" w:rsidR="00205455" w:rsidRPr="00205455" w:rsidRDefault="00205455" w:rsidP="00205455">
      <w:pPr>
        <w:rPr>
          <w:b/>
          <w:bCs/>
          <w:lang w:val="en-US"/>
        </w:rPr>
      </w:pPr>
      <w:r>
        <w:rPr>
          <w:lang w:val="en-US"/>
        </w:rPr>
        <w:tab/>
      </w:r>
    </w:p>
    <w:p w14:paraId="77C98244" w14:textId="405309A6" w:rsidR="008E0F71" w:rsidRPr="002E06F5" w:rsidRDefault="008E0F71" w:rsidP="00327540">
      <w:pPr>
        <w:pStyle w:val="Tnhnhv"/>
      </w:pPr>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6</w:t>
      </w:r>
      <w:r w:rsidR="00A66B65">
        <w:fldChar w:fldCharType="end"/>
      </w:r>
      <w:r w:rsidRPr="002E06F5">
        <w:t xml:space="preserve"> Bảng đặc tả chức năng </w:t>
      </w:r>
      <w:bookmarkEnd w:id="43"/>
      <w:r w:rsidR="00327540" w:rsidRPr="00327540">
        <w:t>Quản lý túi đồ và trang bị</w:t>
      </w:r>
    </w:p>
    <w:tbl>
      <w:tblPr>
        <w:tblStyle w:val="TableGrid"/>
        <w:tblW w:w="0" w:type="auto"/>
        <w:tblLook w:val="04A0" w:firstRow="1" w:lastRow="0" w:firstColumn="1" w:lastColumn="0" w:noHBand="0" w:noVBand="1"/>
      </w:tblPr>
      <w:tblGrid>
        <w:gridCol w:w="1838"/>
        <w:gridCol w:w="7506"/>
      </w:tblGrid>
      <w:tr w:rsidR="00327540" w:rsidRPr="002E06F5" w14:paraId="4AD509AF" w14:textId="77777777" w:rsidTr="00327540">
        <w:trPr>
          <w:trHeight w:val="561"/>
        </w:trPr>
        <w:tc>
          <w:tcPr>
            <w:tcW w:w="1838" w:type="dxa"/>
            <w:vAlign w:val="center"/>
          </w:tcPr>
          <w:p w14:paraId="76ECB765" w14:textId="07AD2D73" w:rsidR="00327540" w:rsidRPr="004921C2" w:rsidRDefault="00327540" w:rsidP="00327540">
            <w:pPr>
              <w:pStyle w:val="Table"/>
              <w:rPr>
                <w:b/>
                <w:bCs/>
              </w:rPr>
            </w:pPr>
            <w:r w:rsidRPr="004921C2">
              <w:rPr>
                <w:rStyle w:val="Strong"/>
              </w:rPr>
              <w:lastRenderedPageBreak/>
              <w:t>Use Case</w:t>
            </w:r>
          </w:p>
        </w:tc>
        <w:tc>
          <w:tcPr>
            <w:tcW w:w="7506" w:type="dxa"/>
            <w:vAlign w:val="center"/>
          </w:tcPr>
          <w:p w14:paraId="72448CA8" w14:textId="5C1D2636" w:rsidR="00327540" w:rsidRPr="004921C2" w:rsidRDefault="00327540" w:rsidP="00327540">
            <w:pPr>
              <w:pStyle w:val="Table"/>
              <w:rPr>
                <w:b/>
                <w:bCs/>
              </w:rPr>
            </w:pPr>
            <w:r w:rsidRPr="004921C2">
              <w:rPr>
                <w:b/>
                <w:bCs/>
              </w:rPr>
              <w:t>Quản lý túi đồ và trang bị</w:t>
            </w:r>
          </w:p>
        </w:tc>
      </w:tr>
      <w:tr w:rsidR="00327540" w:rsidRPr="002E06F5" w14:paraId="2A1194E2" w14:textId="77777777" w:rsidTr="00161FE6">
        <w:trPr>
          <w:trHeight w:val="441"/>
        </w:trPr>
        <w:tc>
          <w:tcPr>
            <w:tcW w:w="1838" w:type="dxa"/>
            <w:vAlign w:val="center"/>
          </w:tcPr>
          <w:p w14:paraId="69E153C4" w14:textId="4416C7A3" w:rsidR="00327540" w:rsidRPr="000C6E75" w:rsidRDefault="00327540" w:rsidP="00327540">
            <w:pPr>
              <w:pStyle w:val="Table"/>
              <w:rPr>
                <w:b/>
                <w:bCs/>
              </w:rPr>
            </w:pPr>
            <w:r w:rsidRPr="000C6E75">
              <w:rPr>
                <w:rStyle w:val="Strong"/>
                <w:b w:val="0"/>
                <w:bCs w:val="0"/>
              </w:rPr>
              <w:t>Actor</w:t>
            </w:r>
          </w:p>
        </w:tc>
        <w:tc>
          <w:tcPr>
            <w:tcW w:w="7506" w:type="dxa"/>
            <w:vAlign w:val="center"/>
          </w:tcPr>
          <w:p w14:paraId="04577434" w14:textId="3D2814D5" w:rsidR="00327540" w:rsidRPr="002E06F5" w:rsidRDefault="00327540" w:rsidP="00327540">
            <w:pPr>
              <w:pStyle w:val="Table"/>
            </w:pPr>
            <w:r>
              <w:t>Người chơi</w:t>
            </w:r>
          </w:p>
        </w:tc>
      </w:tr>
      <w:tr w:rsidR="00327540" w:rsidRPr="002E06F5" w14:paraId="59307303" w14:textId="77777777" w:rsidTr="00327540">
        <w:trPr>
          <w:trHeight w:val="1242"/>
        </w:trPr>
        <w:tc>
          <w:tcPr>
            <w:tcW w:w="1838" w:type="dxa"/>
            <w:vAlign w:val="center"/>
          </w:tcPr>
          <w:p w14:paraId="7F895918" w14:textId="24B05397" w:rsidR="00327540" w:rsidRPr="000C6E75" w:rsidRDefault="00327540" w:rsidP="00327540">
            <w:pPr>
              <w:pStyle w:val="Table"/>
              <w:rPr>
                <w:b/>
                <w:bCs/>
              </w:rPr>
            </w:pPr>
            <w:r w:rsidRPr="000C6E75">
              <w:rPr>
                <w:rStyle w:val="Strong"/>
                <w:b w:val="0"/>
                <w:bCs w:val="0"/>
              </w:rPr>
              <w:t>Mô tả</w:t>
            </w:r>
          </w:p>
        </w:tc>
        <w:tc>
          <w:tcPr>
            <w:tcW w:w="7506" w:type="dxa"/>
            <w:vAlign w:val="center"/>
          </w:tcPr>
          <w:p w14:paraId="532BFA5C" w14:textId="2069A32C" w:rsidR="00327540" w:rsidRPr="002E06F5" w:rsidRDefault="00327540" w:rsidP="00327540">
            <w:pPr>
              <w:pStyle w:val="Table"/>
            </w:pPr>
            <w:r>
              <w:t>Người chơi xem, sử dụng và thay đổi trang bị trong túi đồ cá nhân. Hệ thống kiểm tra điều kiện slot và cập nhật chỉ số nhân vật sau mỗi thao tác.</w:t>
            </w:r>
          </w:p>
        </w:tc>
      </w:tr>
      <w:tr w:rsidR="00327540" w:rsidRPr="002E06F5" w14:paraId="570377D3" w14:textId="77777777" w:rsidTr="00161FE6">
        <w:trPr>
          <w:trHeight w:val="839"/>
        </w:trPr>
        <w:tc>
          <w:tcPr>
            <w:tcW w:w="1838" w:type="dxa"/>
            <w:vAlign w:val="center"/>
          </w:tcPr>
          <w:p w14:paraId="32B920E5" w14:textId="5BF7F5A0" w:rsidR="00327540" w:rsidRPr="000C6E75" w:rsidRDefault="00327540" w:rsidP="00327540">
            <w:pPr>
              <w:pStyle w:val="Table"/>
              <w:rPr>
                <w:b/>
                <w:bCs/>
              </w:rPr>
            </w:pPr>
            <w:r w:rsidRPr="000C6E75">
              <w:rPr>
                <w:rStyle w:val="Strong"/>
                <w:b w:val="0"/>
                <w:bCs w:val="0"/>
              </w:rPr>
              <w:t>Tiền điều kiện</w:t>
            </w:r>
          </w:p>
        </w:tc>
        <w:tc>
          <w:tcPr>
            <w:tcW w:w="7506" w:type="dxa"/>
            <w:vAlign w:val="center"/>
          </w:tcPr>
          <w:p w14:paraId="032FACC3" w14:textId="7EEADF9B" w:rsidR="00327540" w:rsidRPr="002E06F5" w:rsidRDefault="00327540" w:rsidP="00327540">
            <w:pPr>
              <w:pStyle w:val="Table"/>
            </w:pPr>
            <w:r>
              <w:t>Nhân vật đã đăng nhập thành công. Có vật phẩm trong kho đồ hoặc trang bị đang được sử dụng.</w:t>
            </w:r>
          </w:p>
        </w:tc>
      </w:tr>
      <w:tr w:rsidR="00327540" w:rsidRPr="002E06F5" w14:paraId="27A7DF74" w14:textId="77777777" w:rsidTr="00161FE6">
        <w:trPr>
          <w:trHeight w:val="773"/>
        </w:trPr>
        <w:tc>
          <w:tcPr>
            <w:tcW w:w="1838" w:type="dxa"/>
            <w:vAlign w:val="center"/>
          </w:tcPr>
          <w:p w14:paraId="3B18C255" w14:textId="46C652C4" w:rsidR="00327540" w:rsidRPr="000C6E75" w:rsidRDefault="00327540" w:rsidP="00327540">
            <w:pPr>
              <w:pStyle w:val="Table"/>
              <w:rPr>
                <w:b/>
                <w:bCs/>
              </w:rPr>
            </w:pPr>
            <w:r w:rsidRPr="000C6E75">
              <w:rPr>
                <w:rStyle w:val="Strong"/>
                <w:b w:val="0"/>
                <w:bCs w:val="0"/>
              </w:rPr>
              <w:t>Luồng chính</w:t>
            </w:r>
          </w:p>
        </w:tc>
        <w:tc>
          <w:tcPr>
            <w:tcW w:w="7506" w:type="dxa"/>
            <w:vAlign w:val="center"/>
          </w:tcPr>
          <w:p w14:paraId="3FE3F7D8" w14:textId="6960600D" w:rsidR="00327540" w:rsidRPr="002E06F5" w:rsidRDefault="00327540" w:rsidP="00327540">
            <w:pPr>
              <w:pStyle w:val="Table"/>
            </w:pPr>
            <w:r>
              <w:t>1. Người chơi mở giao diện túi đồ từ HUD hoặc phím tắt.</w:t>
            </w:r>
            <w:r>
              <w:br/>
              <w:t>2. Hệ thống hiển thị danh sách vật phẩm và thông tin cơ bản từng ô.</w:t>
            </w:r>
            <w:r>
              <w:br/>
              <w:t>3. Người chơi chọn một vật phẩm để xem chi tiết hoặc thực hiện thao tác.</w:t>
            </w:r>
            <w:r>
              <w:br/>
              <w:t>4. Nếu người chơi chọn trang bị, hệ thống kiểm tra slot và điều kiện sử dụng.</w:t>
            </w:r>
            <w:r>
              <w:br/>
              <w:t>5. Nếu người chơi chọn dùng vật phẩm tiêu hao, hiệu ứng được áp dụng ngay.</w:t>
            </w:r>
            <w:r>
              <w:br/>
              <w:t>6. Hệ thống cập nhật túi đồ, trang bị và chỉ số nhân vật sau khi thao tác hoàn tất.</w:t>
            </w:r>
          </w:p>
        </w:tc>
      </w:tr>
      <w:tr w:rsidR="000C6E75" w:rsidRPr="002E06F5" w14:paraId="6A4D2415" w14:textId="77777777" w:rsidTr="00161FE6">
        <w:trPr>
          <w:trHeight w:val="773"/>
        </w:trPr>
        <w:tc>
          <w:tcPr>
            <w:tcW w:w="1838" w:type="dxa"/>
            <w:vAlign w:val="center"/>
          </w:tcPr>
          <w:p w14:paraId="49FE94E3" w14:textId="74174FB4" w:rsidR="000C6E75" w:rsidRPr="000C6E75" w:rsidRDefault="000C6E75" w:rsidP="00327540">
            <w:pPr>
              <w:pStyle w:val="Table"/>
              <w:rPr>
                <w:rStyle w:val="Strong"/>
                <w:b w:val="0"/>
                <w:bCs w:val="0"/>
              </w:rPr>
            </w:pPr>
            <w:r w:rsidRPr="000C6E75">
              <w:t>Kết quả</w:t>
            </w:r>
          </w:p>
        </w:tc>
        <w:tc>
          <w:tcPr>
            <w:tcW w:w="7506" w:type="dxa"/>
            <w:vAlign w:val="center"/>
          </w:tcPr>
          <w:p w14:paraId="46A2B02A" w14:textId="075813AC" w:rsidR="000C6E75" w:rsidRDefault="000C6E75" w:rsidP="00327540">
            <w:pPr>
              <w:pStyle w:val="Table"/>
            </w:pPr>
            <w:r w:rsidRPr="000C6E75">
              <w:t>Túi đồ và chỉ số nhân vật phản ánh đúng thay đổi mới nhất. Nếu thao tác không hợp lệ, trạng thái vật phẩm và chỉ số giữ nguyên.</w:t>
            </w:r>
          </w:p>
        </w:tc>
      </w:tr>
    </w:tbl>
    <w:p w14:paraId="1CA8C699" w14:textId="77777777" w:rsidR="00D01FC5" w:rsidRPr="002E06F5" w:rsidRDefault="00D01FC5" w:rsidP="00D01FC5"/>
    <w:p w14:paraId="1E4088FD" w14:textId="68442F6E" w:rsidR="0059093F" w:rsidRPr="002E06F5" w:rsidRDefault="004D1BBD" w:rsidP="0059093F">
      <w:pPr>
        <w:pStyle w:val="Heading4"/>
      </w:pPr>
      <w:r w:rsidRPr="002E06F5">
        <w:lastRenderedPageBreak/>
        <w:t xml:space="preserve">Biểu đồ Usecase chức năng </w:t>
      </w:r>
      <w:r w:rsidR="005A24F6" w:rsidRPr="005A24F6">
        <w:t>Nâng cấp trang bị</w:t>
      </w:r>
    </w:p>
    <w:p w14:paraId="66026DE9" w14:textId="10B91AD4" w:rsidR="00B241AD" w:rsidRPr="002E06F5" w:rsidRDefault="00205455" w:rsidP="00B241AD">
      <w:pPr>
        <w:pStyle w:val="Hnhv"/>
      </w:pPr>
      <w:r w:rsidRPr="00205455">
        <w:rPr>
          <w:noProof/>
        </w:rPr>
        <w:drawing>
          <wp:inline distT="0" distB="0" distL="0" distR="0" wp14:anchorId="2846E6B6" wp14:editId="09D295D4">
            <wp:extent cx="5939790" cy="3745230"/>
            <wp:effectExtent l="0" t="0" r="3810" b="7620"/>
            <wp:docPr id="16530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52409" name=""/>
                    <pic:cNvPicPr/>
                  </pic:nvPicPr>
                  <pic:blipFill>
                    <a:blip r:embed="rId26"/>
                    <a:stretch>
                      <a:fillRect/>
                    </a:stretch>
                  </pic:blipFill>
                  <pic:spPr>
                    <a:xfrm>
                      <a:off x="0" y="0"/>
                      <a:ext cx="5939790" cy="3745230"/>
                    </a:xfrm>
                    <a:prstGeom prst="rect">
                      <a:avLst/>
                    </a:prstGeom>
                  </pic:spPr>
                </pic:pic>
              </a:graphicData>
            </a:graphic>
          </wp:inline>
        </w:drawing>
      </w:r>
    </w:p>
    <w:p w14:paraId="034D2859" w14:textId="7EABD183" w:rsidR="00B241AD" w:rsidRPr="002E06F5" w:rsidRDefault="00B241AD" w:rsidP="00B771E3">
      <w:pPr>
        <w:pStyle w:val="Tnhnhv"/>
      </w:pPr>
      <w:bookmarkStart w:id="44" w:name="_Toc216388733"/>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7</w:t>
      </w:r>
      <w:r w:rsidR="001D158B">
        <w:fldChar w:fldCharType="end"/>
      </w:r>
      <w:r w:rsidRPr="002E06F5">
        <w:t xml:space="preserve"> Biểu đồ Usecase </w:t>
      </w:r>
      <w:r w:rsidR="00B771E3" w:rsidRPr="002E06F5">
        <w:t xml:space="preserve">chức năng </w:t>
      </w:r>
      <w:bookmarkEnd w:id="44"/>
      <w:r w:rsidR="005A24F6" w:rsidRPr="005A24F6">
        <w:t>Nâng cấp trang bị</w:t>
      </w:r>
    </w:p>
    <w:p w14:paraId="4125E956" w14:textId="0355A40B" w:rsidR="00BE3ED4" w:rsidRPr="002E06F5" w:rsidRDefault="00BE3ED4" w:rsidP="00BE3ED4">
      <w:pPr>
        <w:pStyle w:val="Tnbng"/>
      </w:pPr>
      <w:bookmarkStart w:id="45" w:name="_Toc216388697"/>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7</w:t>
      </w:r>
      <w:r w:rsidR="00A66B65">
        <w:fldChar w:fldCharType="end"/>
      </w:r>
      <w:r w:rsidRPr="002E06F5">
        <w:t xml:space="preserve"> Bảng đặc tả chức năng </w:t>
      </w:r>
      <w:bookmarkEnd w:id="45"/>
      <w:r w:rsidR="005A24F6" w:rsidRPr="005A24F6">
        <w:t>Nâng cấp trang bị</w:t>
      </w:r>
    </w:p>
    <w:tbl>
      <w:tblPr>
        <w:tblStyle w:val="TableGrid"/>
        <w:tblW w:w="0" w:type="auto"/>
        <w:tblLook w:val="04A0" w:firstRow="1" w:lastRow="0" w:firstColumn="1" w:lastColumn="0" w:noHBand="0" w:noVBand="1"/>
      </w:tblPr>
      <w:tblGrid>
        <w:gridCol w:w="1838"/>
        <w:gridCol w:w="7506"/>
      </w:tblGrid>
      <w:tr w:rsidR="005A24F6" w:rsidRPr="002E06F5" w14:paraId="588537BB" w14:textId="77777777" w:rsidTr="005A24F6">
        <w:trPr>
          <w:trHeight w:val="584"/>
        </w:trPr>
        <w:tc>
          <w:tcPr>
            <w:tcW w:w="1838" w:type="dxa"/>
            <w:vAlign w:val="center"/>
          </w:tcPr>
          <w:p w14:paraId="7008620A" w14:textId="3B666002" w:rsidR="005A24F6" w:rsidRPr="001101E0" w:rsidRDefault="005A24F6" w:rsidP="001101E0">
            <w:pPr>
              <w:pStyle w:val="Table"/>
              <w:rPr>
                <w:b/>
                <w:bCs/>
              </w:rPr>
            </w:pPr>
            <w:r w:rsidRPr="001101E0">
              <w:rPr>
                <w:rStyle w:val="Strong"/>
              </w:rPr>
              <w:t>Use Case</w:t>
            </w:r>
          </w:p>
        </w:tc>
        <w:tc>
          <w:tcPr>
            <w:tcW w:w="7506" w:type="dxa"/>
            <w:vAlign w:val="center"/>
          </w:tcPr>
          <w:p w14:paraId="0CA607C8" w14:textId="39BDA6A2" w:rsidR="005A24F6" w:rsidRPr="001101E0" w:rsidRDefault="005A24F6" w:rsidP="001101E0">
            <w:pPr>
              <w:pStyle w:val="Table"/>
              <w:rPr>
                <w:b/>
                <w:bCs/>
              </w:rPr>
            </w:pPr>
            <w:r w:rsidRPr="001101E0">
              <w:rPr>
                <w:b/>
                <w:bCs/>
              </w:rPr>
              <w:t>Nâng cấp trang bị</w:t>
            </w:r>
          </w:p>
        </w:tc>
      </w:tr>
      <w:tr w:rsidR="005A24F6" w:rsidRPr="002E06F5" w14:paraId="474260E3" w14:textId="77777777" w:rsidTr="005A24F6">
        <w:trPr>
          <w:trHeight w:val="565"/>
        </w:trPr>
        <w:tc>
          <w:tcPr>
            <w:tcW w:w="1838" w:type="dxa"/>
            <w:vAlign w:val="center"/>
          </w:tcPr>
          <w:p w14:paraId="09B7E3FE" w14:textId="2EF5E12C" w:rsidR="005A24F6" w:rsidRPr="001101E0" w:rsidRDefault="005A24F6" w:rsidP="001101E0">
            <w:pPr>
              <w:pStyle w:val="Table"/>
            </w:pPr>
            <w:r w:rsidRPr="001101E0">
              <w:rPr>
                <w:rStyle w:val="Strong"/>
                <w:b w:val="0"/>
                <w:bCs w:val="0"/>
              </w:rPr>
              <w:t>Actor</w:t>
            </w:r>
          </w:p>
        </w:tc>
        <w:tc>
          <w:tcPr>
            <w:tcW w:w="7506" w:type="dxa"/>
            <w:vAlign w:val="center"/>
          </w:tcPr>
          <w:p w14:paraId="6EB23FB1" w14:textId="1575B122" w:rsidR="005A24F6" w:rsidRPr="001101E0" w:rsidRDefault="005A24F6" w:rsidP="001101E0">
            <w:pPr>
              <w:pStyle w:val="Table"/>
            </w:pPr>
            <w:r w:rsidRPr="001101E0">
              <w:t>Người chơi</w:t>
            </w:r>
          </w:p>
        </w:tc>
      </w:tr>
      <w:tr w:rsidR="005A24F6" w:rsidRPr="002E06F5" w14:paraId="22F10BCE" w14:textId="77777777" w:rsidTr="00470B5C">
        <w:trPr>
          <w:trHeight w:val="729"/>
        </w:trPr>
        <w:tc>
          <w:tcPr>
            <w:tcW w:w="1838" w:type="dxa"/>
            <w:vAlign w:val="center"/>
          </w:tcPr>
          <w:p w14:paraId="588BBA68" w14:textId="63FC4A9B" w:rsidR="005A24F6" w:rsidRPr="001101E0" w:rsidRDefault="005A24F6" w:rsidP="001101E0">
            <w:pPr>
              <w:pStyle w:val="Table"/>
            </w:pPr>
            <w:r w:rsidRPr="001101E0">
              <w:rPr>
                <w:rStyle w:val="Strong"/>
                <w:b w:val="0"/>
                <w:bCs w:val="0"/>
              </w:rPr>
              <w:t>Mô tả</w:t>
            </w:r>
          </w:p>
        </w:tc>
        <w:tc>
          <w:tcPr>
            <w:tcW w:w="7506" w:type="dxa"/>
            <w:vAlign w:val="center"/>
          </w:tcPr>
          <w:p w14:paraId="037B0EBD" w14:textId="4BF7C050" w:rsidR="005A24F6" w:rsidRPr="001101E0" w:rsidRDefault="005A24F6" w:rsidP="001101E0">
            <w:pPr>
              <w:pStyle w:val="Table"/>
            </w:pPr>
            <w:r w:rsidRPr="001101E0">
              <w:t>Người chơi nâng cấp trang bị tại NPC hoặc giao diện cường hóa chuyên dụng. Hệ thống kiểm tra nguyên liệu, thực hiện cường hóa và cập nhật chỉ số vật phẩm theo kết quả.</w:t>
            </w:r>
          </w:p>
        </w:tc>
      </w:tr>
      <w:tr w:rsidR="005A24F6" w:rsidRPr="002E06F5" w14:paraId="68BAD414" w14:textId="77777777" w:rsidTr="00470B5C">
        <w:trPr>
          <w:trHeight w:val="147"/>
        </w:trPr>
        <w:tc>
          <w:tcPr>
            <w:tcW w:w="1838" w:type="dxa"/>
            <w:vAlign w:val="center"/>
          </w:tcPr>
          <w:p w14:paraId="145E9895" w14:textId="715E8C2A" w:rsidR="005A24F6" w:rsidRPr="001101E0" w:rsidRDefault="005A24F6" w:rsidP="001101E0">
            <w:pPr>
              <w:pStyle w:val="Table"/>
            </w:pPr>
            <w:r w:rsidRPr="001101E0">
              <w:rPr>
                <w:rStyle w:val="Strong"/>
                <w:b w:val="0"/>
                <w:bCs w:val="0"/>
              </w:rPr>
              <w:t>Tiền điều kiện</w:t>
            </w:r>
          </w:p>
        </w:tc>
        <w:tc>
          <w:tcPr>
            <w:tcW w:w="7506" w:type="dxa"/>
            <w:vAlign w:val="center"/>
          </w:tcPr>
          <w:p w14:paraId="0C104F31" w14:textId="11C0F84B" w:rsidR="005A24F6" w:rsidRPr="001101E0" w:rsidRDefault="005A24F6" w:rsidP="001101E0">
            <w:pPr>
              <w:pStyle w:val="Table"/>
            </w:pPr>
            <w:r w:rsidRPr="001101E0">
              <w:t>Người chơi có trang bị phù hợp trong túi đồ. Có đủ nguyên liệu và vàng cần thiết theo yêu cầu nâng cấp.</w:t>
            </w:r>
          </w:p>
        </w:tc>
      </w:tr>
      <w:tr w:rsidR="005A24F6" w:rsidRPr="002E06F5" w14:paraId="2EBE95FE" w14:textId="77777777" w:rsidTr="00470B5C">
        <w:trPr>
          <w:trHeight w:val="657"/>
        </w:trPr>
        <w:tc>
          <w:tcPr>
            <w:tcW w:w="1838" w:type="dxa"/>
            <w:vAlign w:val="center"/>
          </w:tcPr>
          <w:p w14:paraId="6266F5D4" w14:textId="6E57E6EC" w:rsidR="005A24F6" w:rsidRPr="001101E0" w:rsidRDefault="005A24F6" w:rsidP="001101E0">
            <w:pPr>
              <w:pStyle w:val="Table"/>
            </w:pPr>
            <w:r w:rsidRPr="001101E0">
              <w:rPr>
                <w:rStyle w:val="Strong"/>
                <w:b w:val="0"/>
                <w:bCs w:val="0"/>
              </w:rPr>
              <w:t>Luồng chính</w:t>
            </w:r>
          </w:p>
        </w:tc>
        <w:tc>
          <w:tcPr>
            <w:tcW w:w="7506" w:type="dxa"/>
            <w:vAlign w:val="center"/>
          </w:tcPr>
          <w:p w14:paraId="22F1BBCE" w14:textId="494E5FEF" w:rsidR="005A24F6" w:rsidRPr="001101E0" w:rsidRDefault="005A24F6" w:rsidP="001101E0">
            <w:pPr>
              <w:pStyle w:val="Table"/>
            </w:pPr>
            <w:r w:rsidRPr="001101E0">
              <w:t>1. Người chơi mở giao diện nâng cấp trang bị.</w:t>
            </w:r>
            <w:r w:rsidRPr="001101E0">
              <w:br/>
              <w:t>2. Hệ thống hiển thị các vật phẩm có thể cường hóa trong túi đồ.</w:t>
            </w:r>
            <w:r w:rsidRPr="001101E0">
              <w:br/>
              <w:t>3. Người chơi chọn trang bị mục tiêu và xem yêu cầu nguyên liệu.</w:t>
            </w:r>
            <w:r w:rsidRPr="001101E0">
              <w:br/>
              <w:t>4. Hệ thống kiểm tra số lượng nguyên liệu, vàng và điều kiện nâng cấp.</w:t>
            </w:r>
            <w:r w:rsidRPr="001101E0">
              <w:br/>
              <w:t>5. Người chơi xác nhận thao tác nâng cấp.</w:t>
            </w:r>
            <w:r w:rsidRPr="001101E0">
              <w:br/>
              <w:t>6. Hệ thống xử lý kết quả, trừ tài nguyên và cập nhật lại chỉ số của vật phẩm sau khi hoàn tất.</w:t>
            </w:r>
          </w:p>
        </w:tc>
      </w:tr>
      <w:tr w:rsidR="000C6E75" w:rsidRPr="002E06F5" w14:paraId="117CFC36" w14:textId="77777777" w:rsidTr="00470B5C">
        <w:trPr>
          <w:trHeight w:val="657"/>
        </w:trPr>
        <w:tc>
          <w:tcPr>
            <w:tcW w:w="1838" w:type="dxa"/>
            <w:vAlign w:val="center"/>
          </w:tcPr>
          <w:p w14:paraId="5B0B95DF" w14:textId="22929317" w:rsidR="000C6E75" w:rsidRPr="001101E0" w:rsidRDefault="004921C2" w:rsidP="001101E0">
            <w:pPr>
              <w:pStyle w:val="Table"/>
              <w:rPr>
                <w:rStyle w:val="Strong"/>
                <w:b w:val="0"/>
                <w:bCs w:val="0"/>
              </w:rPr>
            </w:pPr>
            <w:r w:rsidRPr="001101E0">
              <w:lastRenderedPageBreak/>
              <w:t>Luồng phụ</w:t>
            </w:r>
          </w:p>
        </w:tc>
        <w:tc>
          <w:tcPr>
            <w:tcW w:w="7506" w:type="dxa"/>
            <w:vAlign w:val="center"/>
          </w:tcPr>
          <w:p w14:paraId="6681829F" w14:textId="5976F954" w:rsidR="000C6E75" w:rsidRPr="001101E0" w:rsidRDefault="004921C2" w:rsidP="001101E0">
            <w:pPr>
              <w:pStyle w:val="Table"/>
            </w:pPr>
            <w:r w:rsidRPr="001101E0">
              <w:t>Nếu thiếu nguyên liệu hoặc vàng, thao tác bị từ chối và hiển thị lượng còn thiếu. Nếu nâng cấp thất bại theo tỷ lệ, hệ thống áp dụng đúng quy tắc rủi ro đã cấu hình và thông báo kết quả.</w:t>
            </w:r>
          </w:p>
        </w:tc>
      </w:tr>
      <w:tr w:rsidR="000C6E75" w:rsidRPr="002E06F5" w14:paraId="160B7222" w14:textId="77777777" w:rsidTr="00470B5C">
        <w:trPr>
          <w:trHeight w:val="657"/>
        </w:trPr>
        <w:tc>
          <w:tcPr>
            <w:tcW w:w="1838" w:type="dxa"/>
            <w:vAlign w:val="center"/>
          </w:tcPr>
          <w:p w14:paraId="6976395E" w14:textId="40677CCD" w:rsidR="000C6E75" w:rsidRPr="001101E0" w:rsidRDefault="004921C2" w:rsidP="001101E0">
            <w:pPr>
              <w:pStyle w:val="Table"/>
              <w:rPr>
                <w:rStyle w:val="Strong"/>
                <w:b w:val="0"/>
                <w:bCs w:val="0"/>
              </w:rPr>
            </w:pPr>
            <w:r w:rsidRPr="001101E0">
              <w:t>Kết quả</w:t>
            </w:r>
          </w:p>
        </w:tc>
        <w:tc>
          <w:tcPr>
            <w:tcW w:w="7506" w:type="dxa"/>
            <w:vAlign w:val="center"/>
          </w:tcPr>
          <w:p w14:paraId="7783CAE4" w14:textId="7683B352" w:rsidR="000C6E75" w:rsidRPr="001101E0" w:rsidRDefault="004921C2" w:rsidP="001101E0">
            <w:pPr>
              <w:pStyle w:val="Table"/>
            </w:pPr>
            <w:r w:rsidRPr="001101E0">
              <w:t>Trang bị được cập nhật cấp cường hóa và tài nguyên bị trừ đúng. Nếu thất bại, trạng thái trang bị được xử lý theo quy tắc rủi ro và hiển thị thông báo rõ ràng.</w:t>
            </w:r>
          </w:p>
        </w:tc>
      </w:tr>
    </w:tbl>
    <w:p w14:paraId="11822EF7" w14:textId="77777777" w:rsidR="00103C58" w:rsidRPr="002E06F5" w:rsidRDefault="00103C58" w:rsidP="00103C58"/>
    <w:p w14:paraId="5549403F" w14:textId="6ECA8ED9" w:rsidR="00A11A3C" w:rsidRDefault="0059093F" w:rsidP="00DC3C32">
      <w:pPr>
        <w:pStyle w:val="Heading4"/>
        <w:rPr>
          <w:noProof/>
          <w:lang w:val="en-US"/>
        </w:rPr>
      </w:pPr>
      <w:r w:rsidRPr="002E06F5">
        <w:t xml:space="preserve">Biểu đồ Usecase chức năng </w:t>
      </w:r>
      <w:r w:rsidR="005A24F6" w:rsidRPr="005A24F6">
        <w:t xml:space="preserve">Phát triển Gene và Hybrid </w:t>
      </w:r>
    </w:p>
    <w:p w14:paraId="362C5A55" w14:textId="68F3D753" w:rsidR="00205455" w:rsidRPr="00205455" w:rsidRDefault="00205455" w:rsidP="00205455">
      <w:pPr>
        <w:rPr>
          <w:lang w:val="en-US"/>
        </w:rPr>
      </w:pPr>
      <w:r w:rsidRPr="00205455">
        <w:rPr>
          <w:noProof/>
          <w:lang w:val="en-US"/>
        </w:rPr>
        <w:drawing>
          <wp:inline distT="0" distB="0" distL="0" distR="0" wp14:anchorId="6D987A32" wp14:editId="6C9842E0">
            <wp:extent cx="5939790" cy="3713480"/>
            <wp:effectExtent l="0" t="0" r="3810" b="1270"/>
            <wp:docPr id="2280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4890" name=""/>
                    <pic:cNvPicPr/>
                  </pic:nvPicPr>
                  <pic:blipFill>
                    <a:blip r:embed="rId27"/>
                    <a:stretch>
                      <a:fillRect/>
                    </a:stretch>
                  </pic:blipFill>
                  <pic:spPr>
                    <a:xfrm>
                      <a:off x="0" y="0"/>
                      <a:ext cx="5939790" cy="3713480"/>
                    </a:xfrm>
                    <a:prstGeom prst="rect">
                      <a:avLst/>
                    </a:prstGeom>
                  </pic:spPr>
                </pic:pic>
              </a:graphicData>
            </a:graphic>
          </wp:inline>
        </w:drawing>
      </w:r>
    </w:p>
    <w:p w14:paraId="772F1758" w14:textId="3769A509" w:rsidR="00DB103D" w:rsidRPr="002E06F5" w:rsidRDefault="00A11A3C" w:rsidP="00447F7F">
      <w:pPr>
        <w:pStyle w:val="Tnhnhv"/>
      </w:pPr>
      <w:bookmarkStart w:id="46" w:name="_Toc216388734"/>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8</w:t>
      </w:r>
      <w:r w:rsidR="001D158B">
        <w:fldChar w:fldCharType="end"/>
      </w:r>
      <w:r w:rsidRPr="002E06F5">
        <w:t xml:space="preserve"> Biểu đồ Usecase chức năng </w:t>
      </w:r>
      <w:bookmarkEnd w:id="46"/>
      <w:r w:rsidR="005A24F6" w:rsidRPr="005A24F6">
        <w:t>Phát triển Gene và Hybrid</w:t>
      </w:r>
    </w:p>
    <w:p w14:paraId="2B059C4D" w14:textId="0D1B3286" w:rsidR="00CC6244" w:rsidRPr="002E06F5" w:rsidRDefault="00CC6244" w:rsidP="00CC6244">
      <w:pPr>
        <w:pStyle w:val="Tnbng"/>
      </w:pPr>
      <w:bookmarkStart w:id="47" w:name="_Toc216388698"/>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8</w:t>
      </w:r>
      <w:r w:rsidR="00A66B65">
        <w:fldChar w:fldCharType="end"/>
      </w:r>
      <w:r w:rsidRPr="002E06F5">
        <w:t xml:space="preserve"> Bảng đặc tả chức năng </w:t>
      </w:r>
      <w:bookmarkEnd w:id="47"/>
      <w:r w:rsidR="005A24F6" w:rsidRPr="005A24F6">
        <w:t>Phát triển Gene và Hybrid</w:t>
      </w:r>
    </w:p>
    <w:tbl>
      <w:tblPr>
        <w:tblStyle w:val="TableGrid"/>
        <w:tblW w:w="0" w:type="auto"/>
        <w:tblLook w:val="04A0" w:firstRow="1" w:lastRow="0" w:firstColumn="1" w:lastColumn="0" w:noHBand="0" w:noVBand="1"/>
      </w:tblPr>
      <w:tblGrid>
        <w:gridCol w:w="1838"/>
        <w:gridCol w:w="7506"/>
      </w:tblGrid>
      <w:tr w:rsidR="005A24F6" w:rsidRPr="002E06F5" w14:paraId="7FE720B1" w14:textId="77777777" w:rsidTr="000C6E75">
        <w:trPr>
          <w:trHeight w:val="519"/>
        </w:trPr>
        <w:tc>
          <w:tcPr>
            <w:tcW w:w="1838" w:type="dxa"/>
            <w:vAlign w:val="center"/>
          </w:tcPr>
          <w:p w14:paraId="328BF596" w14:textId="2EF5BB60" w:rsidR="005A24F6" w:rsidRPr="004921C2" w:rsidRDefault="005A24F6" w:rsidP="005A24F6">
            <w:pPr>
              <w:pStyle w:val="Table"/>
              <w:rPr>
                <w:b/>
                <w:bCs/>
              </w:rPr>
            </w:pPr>
            <w:r w:rsidRPr="004921C2">
              <w:rPr>
                <w:rStyle w:val="Strong"/>
              </w:rPr>
              <w:t>Use Case</w:t>
            </w:r>
          </w:p>
        </w:tc>
        <w:tc>
          <w:tcPr>
            <w:tcW w:w="7506" w:type="dxa"/>
            <w:vAlign w:val="center"/>
          </w:tcPr>
          <w:p w14:paraId="3E5938DC" w14:textId="4A398817" w:rsidR="005A24F6" w:rsidRPr="004921C2" w:rsidRDefault="005A24F6" w:rsidP="005A24F6">
            <w:pPr>
              <w:pStyle w:val="Table"/>
              <w:rPr>
                <w:b/>
                <w:bCs/>
              </w:rPr>
            </w:pPr>
            <w:r w:rsidRPr="004921C2">
              <w:rPr>
                <w:b/>
                <w:bCs/>
              </w:rPr>
              <w:t>Phát triển Gene và Hybrid</w:t>
            </w:r>
          </w:p>
        </w:tc>
      </w:tr>
      <w:tr w:rsidR="005A24F6" w:rsidRPr="002E06F5" w14:paraId="6EFB5BBE" w14:textId="77777777" w:rsidTr="000C6E75">
        <w:trPr>
          <w:trHeight w:val="555"/>
        </w:trPr>
        <w:tc>
          <w:tcPr>
            <w:tcW w:w="1838" w:type="dxa"/>
            <w:vAlign w:val="center"/>
          </w:tcPr>
          <w:p w14:paraId="60DE1F29" w14:textId="11DC0ADC" w:rsidR="005A24F6" w:rsidRPr="000C6E75" w:rsidRDefault="005A24F6" w:rsidP="005A24F6">
            <w:pPr>
              <w:pStyle w:val="Table"/>
              <w:rPr>
                <w:b/>
                <w:bCs/>
              </w:rPr>
            </w:pPr>
            <w:r w:rsidRPr="000C6E75">
              <w:rPr>
                <w:rStyle w:val="Strong"/>
                <w:b w:val="0"/>
                <w:bCs w:val="0"/>
              </w:rPr>
              <w:t>Actor</w:t>
            </w:r>
          </w:p>
        </w:tc>
        <w:tc>
          <w:tcPr>
            <w:tcW w:w="7506" w:type="dxa"/>
            <w:vAlign w:val="center"/>
          </w:tcPr>
          <w:p w14:paraId="445E4149" w14:textId="31DC0C7C" w:rsidR="005A24F6" w:rsidRPr="002E06F5" w:rsidRDefault="005A24F6" w:rsidP="005A24F6">
            <w:pPr>
              <w:pStyle w:val="Table"/>
            </w:pPr>
            <w:r>
              <w:t>Người chơi</w:t>
            </w:r>
          </w:p>
        </w:tc>
      </w:tr>
      <w:tr w:rsidR="005A24F6" w:rsidRPr="002E06F5" w14:paraId="6B7870D6" w14:textId="77777777" w:rsidTr="000C6E75">
        <w:trPr>
          <w:trHeight w:val="1413"/>
        </w:trPr>
        <w:tc>
          <w:tcPr>
            <w:tcW w:w="1838" w:type="dxa"/>
            <w:vAlign w:val="center"/>
          </w:tcPr>
          <w:p w14:paraId="3BFB7A24" w14:textId="2E66F9F3" w:rsidR="005A24F6" w:rsidRPr="000C6E75" w:rsidRDefault="005A24F6" w:rsidP="005A24F6">
            <w:pPr>
              <w:pStyle w:val="Table"/>
              <w:rPr>
                <w:b/>
                <w:bCs/>
              </w:rPr>
            </w:pPr>
            <w:r w:rsidRPr="000C6E75">
              <w:rPr>
                <w:rStyle w:val="Strong"/>
                <w:b w:val="0"/>
                <w:bCs w:val="0"/>
              </w:rPr>
              <w:t>Mô tả</w:t>
            </w:r>
          </w:p>
        </w:tc>
        <w:tc>
          <w:tcPr>
            <w:tcW w:w="7506" w:type="dxa"/>
            <w:vAlign w:val="center"/>
          </w:tcPr>
          <w:p w14:paraId="39898322" w14:textId="04D22733" w:rsidR="005A24F6" w:rsidRPr="002E06F5" w:rsidRDefault="005A24F6" w:rsidP="005A24F6">
            <w:pPr>
              <w:ind w:firstLine="0"/>
            </w:pPr>
            <w:r>
              <w:t>Người chơi phát triển hệ Gene của nhân vật để mở khóa và tăng sức mạnh chiến đấu. Hệ thống kiểm tra điểm Gene, cập nhật cấp độ và cho phép thực hiện dung hợp khi đủ điều kiện.</w:t>
            </w:r>
          </w:p>
        </w:tc>
      </w:tr>
      <w:tr w:rsidR="005A24F6" w:rsidRPr="002E06F5" w14:paraId="4A3A3F87" w14:textId="77777777" w:rsidTr="00175929">
        <w:trPr>
          <w:trHeight w:val="761"/>
        </w:trPr>
        <w:tc>
          <w:tcPr>
            <w:tcW w:w="1838" w:type="dxa"/>
            <w:vAlign w:val="center"/>
          </w:tcPr>
          <w:p w14:paraId="068DB882" w14:textId="7ED3D477" w:rsidR="005A24F6" w:rsidRPr="000C6E75" w:rsidRDefault="005A24F6" w:rsidP="005A24F6">
            <w:pPr>
              <w:pStyle w:val="Table"/>
              <w:rPr>
                <w:b/>
                <w:bCs/>
              </w:rPr>
            </w:pPr>
            <w:r w:rsidRPr="000C6E75">
              <w:rPr>
                <w:rStyle w:val="Strong"/>
                <w:b w:val="0"/>
                <w:bCs w:val="0"/>
              </w:rPr>
              <w:t>Tiền điều kiện</w:t>
            </w:r>
          </w:p>
        </w:tc>
        <w:tc>
          <w:tcPr>
            <w:tcW w:w="7506" w:type="dxa"/>
            <w:vAlign w:val="center"/>
          </w:tcPr>
          <w:p w14:paraId="05EC02F6" w14:textId="29E46A2E" w:rsidR="005A24F6" w:rsidRPr="002E06F5" w:rsidRDefault="005A24F6" w:rsidP="005A24F6">
            <w:pPr>
              <w:pStyle w:val="Table"/>
            </w:pPr>
            <w:r>
              <w:t>Người chơi có đủ điểm Gene hoặc vật liệu dung hợp tương ứng. Slot Gene mục tiêu đang ở trạng thái có thể nâng cấp.</w:t>
            </w:r>
          </w:p>
        </w:tc>
      </w:tr>
      <w:tr w:rsidR="005A24F6" w:rsidRPr="002E06F5" w14:paraId="31CE2334" w14:textId="77777777" w:rsidTr="00175929">
        <w:trPr>
          <w:trHeight w:val="771"/>
        </w:trPr>
        <w:tc>
          <w:tcPr>
            <w:tcW w:w="1838" w:type="dxa"/>
            <w:vAlign w:val="center"/>
          </w:tcPr>
          <w:p w14:paraId="37A405AB" w14:textId="7A3568BF" w:rsidR="005A24F6" w:rsidRPr="000C6E75" w:rsidRDefault="005A24F6" w:rsidP="005A24F6">
            <w:pPr>
              <w:pStyle w:val="Table"/>
              <w:rPr>
                <w:b/>
                <w:bCs/>
              </w:rPr>
            </w:pPr>
            <w:r w:rsidRPr="000C6E75">
              <w:rPr>
                <w:rStyle w:val="Strong"/>
                <w:b w:val="0"/>
                <w:bCs w:val="0"/>
              </w:rPr>
              <w:t>Luồng chính</w:t>
            </w:r>
          </w:p>
        </w:tc>
        <w:tc>
          <w:tcPr>
            <w:tcW w:w="7506" w:type="dxa"/>
            <w:vAlign w:val="center"/>
          </w:tcPr>
          <w:p w14:paraId="2A7A52FB" w14:textId="2164B417" w:rsidR="005A24F6" w:rsidRPr="002E06F5" w:rsidRDefault="005A24F6" w:rsidP="000C6E75">
            <w:pPr>
              <w:ind w:firstLine="0"/>
              <w:jc w:val="left"/>
            </w:pPr>
            <w:r>
              <w:t>1. Người chơi mở giao diện Gene Evolution.</w:t>
            </w:r>
            <w:r>
              <w:br/>
              <w:t xml:space="preserve">2. Hệ thống hiển thị Gene chính, Gene phụ và các điều kiện </w:t>
            </w:r>
            <w:r>
              <w:lastRenderedPageBreak/>
              <w:t>nâng cấp hiện tại.</w:t>
            </w:r>
            <w:r>
              <w:br/>
              <w:t>3. Người chơi chọn nhánh Gene muốn nâng hoặc mở khóa.</w:t>
            </w:r>
            <w:r>
              <w:br/>
              <w:t>4. Hệ thống kiểm tra điểm Gene và điều kiện mở slot tương ứng.</w:t>
            </w:r>
            <w:r>
              <w:br/>
              <w:t>5. Nếu đủ điều kiện, hệ thống cập nhật cấp Gene và hiệu ứng mới cho nhân vật.</w:t>
            </w:r>
            <w:r>
              <w:br/>
              <w:t>6. Khi đã đủ vật liệu, người chơi có thể thực hiện dung hợp để tạo Hybrid Gene mới.</w:t>
            </w:r>
          </w:p>
        </w:tc>
      </w:tr>
      <w:tr w:rsidR="004921C2" w:rsidRPr="002E06F5" w14:paraId="26AFB66B" w14:textId="77777777" w:rsidTr="00175929">
        <w:trPr>
          <w:trHeight w:val="771"/>
        </w:trPr>
        <w:tc>
          <w:tcPr>
            <w:tcW w:w="1838" w:type="dxa"/>
            <w:vAlign w:val="center"/>
          </w:tcPr>
          <w:p w14:paraId="77026C58" w14:textId="08FC5A46" w:rsidR="004921C2" w:rsidRPr="000C6E75" w:rsidRDefault="004921C2" w:rsidP="005A24F6">
            <w:pPr>
              <w:pStyle w:val="Table"/>
              <w:rPr>
                <w:rStyle w:val="Strong"/>
                <w:b w:val="0"/>
                <w:bCs w:val="0"/>
              </w:rPr>
            </w:pPr>
            <w:r w:rsidRPr="004921C2">
              <w:lastRenderedPageBreak/>
              <w:t>Luồng phụ</w:t>
            </w:r>
          </w:p>
        </w:tc>
        <w:tc>
          <w:tcPr>
            <w:tcW w:w="7506" w:type="dxa"/>
            <w:vAlign w:val="center"/>
          </w:tcPr>
          <w:p w14:paraId="33037517" w14:textId="530D397D" w:rsidR="004921C2" w:rsidRDefault="004921C2" w:rsidP="000C6E75">
            <w:pPr>
              <w:ind w:firstLine="0"/>
              <w:jc w:val="left"/>
            </w:pPr>
            <w:r w:rsidRPr="004921C2">
              <w:t>Nếu không đủ điểm Gene, thao tác nâng cấp bị chặn và hiển thị lượng còn thiếu. Nếu công thức dung hợp không hợp lệ, hệ thống từ chối tạo Hybrid Gene và thông báo lỗi.</w:t>
            </w:r>
          </w:p>
        </w:tc>
      </w:tr>
      <w:tr w:rsidR="004921C2" w:rsidRPr="002E06F5" w14:paraId="795A30CF" w14:textId="77777777" w:rsidTr="00175929">
        <w:trPr>
          <w:trHeight w:val="771"/>
        </w:trPr>
        <w:tc>
          <w:tcPr>
            <w:tcW w:w="1838" w:type="dxa"/>
            <w:vAlign w:val="center"/>
          </w:tcPr>
          <w:p w14:paraId="7D820FEF" w14:textId="5DE82AC5" w:rsidR="004921C2" w:rsidRPr="000C6E75" w:rsidRDefault="004921C2" w:rsidP="005A24F6">
            <w:pPr>
              <w:pStyle w:val="Table"/>
              <w:rPr>
                <w:rStyle w:val="Strong"/>
                <w:b w:val="0"/>
                <w:bCs w:val="0"/>
              </w:rPr>
            </w:pPr>
            <w:r w:rsidRPr="004921C2">
              <w:t>Kết quả</w:t>
            </w:r>
          </w:p>
        </w:tc>
        <w:tc>
          <w:tcPr>
            <w:tcW w:w="7506" w:type="dxa"/>
            <w:vAlign w:val="center"/>
          </w:tcPr>
          <w:p w14:paraId="01AA3259" w14:textId="1BB9002E" w:rsidR="004921C2" w:rsidRDefault="004921C2" w:rsidP="000C6E75">
            <w:pPr>
              <w:ind w:firstLine="0"/>
              <w:jc w:val="left"/>
            </w:pPr>
            <w:r w:rsidRPr="004921C2">
              <w:t>Cấp Gene và hiệu ứng Hybrid của nhân vật được cập nhật theo lựa chọn mới. Nếu thất bại, trạng thái Gene giữ nguyên và hiển thị thông báo rõ nguyên nhân.</w:t>
            </w:r>
          </w:p>
        </w:tc>
      </w:tr>
    </w:tbl>
    <w:p w14:paraId="4A3B0107" w14:textId="77777777" w:rsidR="007F2628" w:rsidRPr="002E06F5" w:rsidRDefault="007F2628" w:rsidP="007F2628"/>
    <w:p w14:paraId="7157129A" w14:textId="4145CD8B" w:rsidR="004E7F21" w:rsidRDefault="000520B3" w:rsidP="00205455">
      <w:pPr>
        <w:pStyle w:val="Heading4"/>
        <w:rPr>
          <w:noProof/>
          <w:lang w:val="en-US"/>
        </w:rPr>
      </w:pPr>
      <w:r w:rsidRPr="002E06F5">
        <w:t xml:space="preserve">Biểu đồ Usecase chức năng </w:t>
      </w:r>
      <w:r w:rsidR="000C6E75" w:rsidRPr="000C6E75">
        <w:t xml:space="preserve">Phân bổ tiềm năng và kỹ năng </w:t>
      </w:r>
    </w:p>
    <w:p w14:paraId="32539447" w14:textId="62172D71" w:rsidR="00205455" w:rsidRPr="00205455" w:rsidRDefault="00205455" w:rsidP="00205455">
      <w:pPr>
        <w:rPr>
          <w:lang w:val="en-US"/>
        </w:rPr>
      </w:pPr>
      <w:r w:rsidRPr="00205455">
        <w:rPr>
          <w:noProof/>
          <w:lang w:val="en-US"/>
        </w:rPr>
        <w:drawing>
          <wp:inline distT="0" distB="0" distL="0" distR="0" wp14:anchorId="2E373BBE" wp14:editId="688482C6">
            <wp:extent cx="4991721" cy="3213614"/>
            <wp:effectExtent l="0" t="0" r="0" b="6350"/>
            <wp:docPr id="63327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71268" name=""/>
                    <pic:cNvPicPr/>
                  </pic:nvPicPr>
                  <pic:blipFill>
                    <a:blip r:embed="rId28"/>
                    <a:stretch>
                      <a:fillRect/>
                    </a:stretch>
                  </pic:blipFill>
                  <pic:spPr>
                    <a:xfrm>
                      <a:off x="0" y="0"/>
                      <a:ext cx="5016478" cy="3229553"/>
                    </a:xfrm>
                    <a:prstGeom prst="rect">
                      <a:avLst/>
                    </a:prstGeom>
                  </pic:spPr>
                </pic:pic>
              </a:graphicData>
            </a:graphic>
          </wp:inline>
        </w:drawing>
      </w:r>
    </w:p>
    <w:p w14:paraId="5232A6B4" w14:textId="7D333387" w:rsidR="00933717" w:rsidRPr="002E06F5" w:rsidRDefault="004E7F21" w:rsidP="004E7F21">
      <w:pPr>
        <w:pStyle w:val="Tnhnhv"/>
      </w:pPr>
      <w:bookmarkStart w:id="48" w:name="_Toc216388735"/>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9</w:t>
      </w:r>
      <w:r w:rsidR="001D158B">
        <w:fldChar w:fldCharType="end"/>
      </w:r>
      <w:r w:rsidRPr="002E06F5">
        <w:t xml:space="preserve"> Biểu đồ Usecase chức năng </w:t>
      </w:r>
      <w:bookmarkEnd w:id="48"/>
      <w:r w:rsidR="000C6E75" w:rsidRPr="000C6E75">
        <w:t>Phân bổ tiềm năng và kỹ năng</w:t>
      </w:r>
    </w:p>
    <w:p w14:paraId="0AC40D79" w14:textId="5232A669" w:rsidR="009A067B" w:rsidRPr="002E06F5" w:rsidRDefault="009A067B" w:rsidP="00786E71">
      <w:pPr>
        <w:pStyle w:val="Tnbng"/>
      </w:pPr>
      <w:bookmarkStart w:id="49" w:name="_Toc216388699"/>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9</w:t>
      </w:r>
      <w:r w:rsidR="00A66B65">
        <w:fldChar w:fldCharType="end"/>
      </w:r>
      <w:r w:rsidRPr="002E06F5">
        <w:t xml:space="preserve"> Bảng đặc tả </w:t>
      </w:r>
      <w:r w:rsidR="00786E71" w:rsidRPr="002E06F5">
        <w:t xml:space="preserve">chức năng </w:t>
      </w:r>
      <w:bookmarkEnd w:id="49"/>
      <w:r w:rsidR="000C6E75" w:rsidRPr="000C6E75">
        <w:t>Phân bổ tiềm năng và kỹ năng</w:t>
      </w:r>
    </w:p>
    <w:tbl>
      <w:tblPr>
        <w:tblStyle w:val="TableGrid"/>
        <w:tblW w:w="0" w:type="auto"/>
        <w:tblLook w:val="04A0" w:firstRow="1" w:lastRow="0" w:firstColumn="1" w:lastColumn="0" w:noHBand="0" w:noVBand="1"/>
      </w:tblPr>
      <w:tblGrid>
        <w:gridCol w:w="1838"/>
        <w:gridCol w:w="7506"/>
      </w:tblGrid>
      <w:tr w:rsidR="000C6E75" w:rsidRPr="002E06F5" w14:paraId="43609457" w14:textId="77777777" w:rsidTr="001F783E">
        <w:trPr>
          <w:trHeight w:val="624"/>
        </w:trPr>
        <w:tc>
          <w:tcPr>
            <w:tcW w:w="1838" w:type="dxa"/>
            <w:vAlign w:val="center"/>
          </w:tcPr>
          <w:p w14:paraId="26CD0248" w14:textId="1132A4ED" w:rsidR="000C6E75" w:rsidRPr="002E06F5" w:rsidRDefault="000C6E75" w:rsidP="000C6E75">
            <w:pPr>
              <w:pStyle w:val="Table-Header"/>
            </w:pPr>
            <w:r>
              <w:rPr>
                <w:b w:val="0"/>
                <w:bCs/>
              </w:rPr>
              <w:t>Thuộc tính</w:t>
            </w:r>
          </w:p>
        </w:tc>
        <w:tc>
          <w:tcPr>
            <w:tcW w:w="7506" w:type="dxa"/>
            <w:vAlign w:val="center"/>
          </w:tcPr>
          <w:p w14:paraId="21DD5708" w14:textId="65652407" w:rsidR="000C6E75" w:rsidRPr="002E06F5" w:rsidRDefault="000C6E75" w:rsidP="000C6E75">
            <w:pPr>
              <w:pStyle w:val="Table-Header"/>
            </w:pPr>
            <w:r>
              <w:rPr>
                <w:b w:val="0"/>
                <w:bCs/>
              </w:rPr>
              <w:t>Nội dung</w:t>
            </w:r>
          </w:p>
        </w:tc>
      </w:tr>
      <w:tr w:rsidR="004921C2" w:rsidRPr="002E06F5" w14:paraId="0986A994" w14:textId="77777777" w:rsidTr="001F783E">
        <w:trPr>
          <w:trHeight w:val="545"/>
        </w:trPr>
        <w:tc>
          <w:tcPr>
            <w:tcW w:w="1838" w:type="dxa"/>
            <w:vAlign w:val="center"/>
          </w:tcPr>
          <w:p w14:paraId="3D6EDE15" w14:textId="55D25BD4" w:rsidR="004921C2" w:rsidRPr="004921C2" w:rsidRDefault="004921C2" w:rsidP="004921C2">
            <w:pPr>
              <w:pStyle w:val="Table"/>
              <w:rPr>
                <w:b/>
                <w:bCs/>
              </w:rPr>
            </w:pPr>
            <w:r w:rsidRPr="004921C2">
              <w:rPr>
                <w:rStyle w:val="Strong"/>
                <w:b w:val="0"/>
                <w:bCs w:val="0"/>
              </w:rPr>
              <w:t>Use Case</w:t>
            </w:r>
          </w:p>
        </w:tc>
        <w:tc>
          <w:tcPr>
            <w:tcW w:w="7506" w:type="dxa"/>
            <w:vAlign w:val="center"/>
          </w:tcPr>
          <w:p w14:paraId="614AB174" w14:textId="0219A52B" w:rsidR="004921C2" w:rsidRPr="002E06F5" w:rsidRDefault="004921C2" w:rsidP="004921C2">
            <w:pPr>
              <w:pStyle w:val="Table"/>
            </w:pPr>
            <w:r>
              <w:t>Phân bổ tiềm năng và kỹ năng</w:t>
            </w:r>
          </w:p>
        </w:tc>
      </w:tr>
      <w:tr w:rsidR="004921C2" w:rsidRPr="002E06F5" w14:paraId="665F48B4" w14:textId="77777777" w:rsidTr="004921C2">
        <w:trPr>
          <w:trHeight w:val="495"/>
        </w:trPr>
        <w:tc>
          <w:tcPr>
            <w:tcW w:w="1838" w:type="dxa"/>
            <w:vAlign w:val="center"/>
          </w:tcPr>
          <w:p w14:paraId="0E243E9A" w14:textId="2CE20B3C" w:rsidR="004921C2" w:rsidRPr="004921C2" w:rsidRDefault="004921C2" w:rsidP="004921C2">
            <w:pPr>
              <w:pStyle w:val="Table"/>
              <w:rPr>
                <w:b/>
                <w:bCs/>
              </w:rPr>
            </w:pPr>
            <w:r w:rsidRPr="004921C2">
              <w:rPr>
                <w:rStyle w:val="Strong"/>
                <w:b w:val="0"/>
                <w:bCs w:val="0"/>
              </w:rPr>
              <w:t>Actor</w:t>
            </w:r>
          </w:p>
        </w:tc>
        <w:tc>
          <w:tcPr>
            <w:tcW w:w="7506" w:type="dxa"/>
            <w:vAlign w:val="center"/>
          </w:tcPr>
          <w:p w14:paraId="1F825764" w14:textId="76D5C181" w:rsidR="004921C2" w:rsidRPr="002E06F5" w:rsidRDefault="004921C2" w:rsidP="004921C2">
            <w:pPr>
              <w:pStyle w:val="Table"/>
            </w:pPr>
            <w:r>
              <w:t>Người chơi</w:t>
            </w:r>
          </w:p>
        </w:tc>
      </w:tr>
      <w:tr w:rsidR="004921C2" w:rsidRPr="002E06F5" w14:paraId="3BEBDC06" w14:textId="77777777" w:rsidTr="001F783E">
        <w:trPr>
          <w:trHeight w:val="840"/>
        </w:trPr>
        <w:tc>
          <w:tcPr>
            <w:tcW w:w="1838" w:type="dxa"/>
            <w:vAlign w:val="center"/>
          </w:tcPr>
          <w:p w14:paraId="70751620" w14:textId="016D785D" w:rsidR="004921C2" w:rsidRPr="004921C2" w:rsidRDefault="004921C2" w:rsidP="004921C2">
            <w:pPr>
              <w:pStyle w:val="Table"/>
              <w:rPr>
                <w:b/>
                <w:bCs/>
              </w:rPr>
            </w:pPr>
            <w:r w:rsidRPr="004921C2">
              <w:rPr>
                <w:rStyle w:val="Strong"/>
                <w:b w:val="0"/>
                <w:bCs w:val="0"/>
              </w:rPr>
              <w:lastRenderedPageBreak/>
              <w:t>Mô tả</w:t>
            </w:r>
          </w:p>
        </w:tc>
        <w:tc>
          <w:tcPr>
            <w:tcW w:w="7506" w:type="dxa"/>
            <w:vAlign w:val="center"/>
          </w:tcPr>
          <w:p w14:paraId="56DEC9AD" w14:textId="5FAF3D0F" w:rsidR="004921C2" w:rsidRPr="002E06F5" w:rsidRDefault="004921C2" w:rsidP="004921C2">
            <w:pPr>
              <w:pStyle w:val="Table"/>
            </w:pPr>
            <w:r>
              <w:t>Người chơi phân bổ điểm chỉ số và sắp xếp kỹ năng phù hợp với lối chơi. Hệ thống kiểm tra hạn mức, lưu cấu hình và cập nhật HUD chiến đấu sau khi xác nhận.</w:t>
            </w:r>
          </w:p>
        </w:tc>
      </w:tr>
      <w:tr w:rsidR="004921C2" w:rsidRPr="002E06F5" w14:paraId="29F6023E" w14:textId="77777777" w:rsidTr="001F783E">
        <w:trPr>
          <w:trHeight w:val="832"/>
        </w:trPr>
        <w:tc>
          <w:tcPr>
            <w:tcW w:w="1838" w:type="dxa"/>
            <w:vAlign w:val="center"/>
          </w:tcPr>
          <w:p w14:paraId="6264946A" w14:textId="60C647E8" w:rsidR="004921C2" w:rsidRPr="004921C2" w:rsidRDefault="004921C2" w:rsidP="004921C2">
            <w:pPr>
              <w:pStyle w:val="Table"/>
              <w:rPr>
                <w:b/>
                <w:bCs/>
              </w:rPr>
            </w:pPr>
            <w:r w:rsidRPr="004921C2">
              <w:rPr>
                <w:rStyle w:val="Strong"/>
                <w:b w:val="0"/>
                <w:bCs w:val="0"/>
              </w:rPr>
              <w:t>Tiền điều kiện</w:t>
            </w:r>
          </w:p>
        </w:tc>
        <w:tc>
          <w:tcPr>
            <w:tcW w:w="7506" w:type="dxa"/>
            <w:vAlign w:val="center"/>
          </w:tcPr>
          <w:p w14:paraId="479E963A" w14:textId="31C18452" w:rsidR="004921C2" w:rsidRPr="002E06F5" w:rsidRDefault="004921C2" w:rsidP="004921C2">
            <w:pPr>
              <w:pStyle w:val="Table"/>
            </w:pPr>
            <w:r>
              <w:t>Nhân vật còn điểm tiềm năng chưa phân bổ hoặc có kỹ năng khả dụng để sắp xếp.</w:t>
            </w:r>
          </w:p>
        </w:tc>
      </w:tr>
      <w:tr w:rsidR="004921C2" w:rsidRPr="002E06F5" w14:paraId="192077A8" w14:textId="77777777" w:rsidTr="001F783E">
        <w:trPr>
          <w:trHeight w:val="832"/>
        </w:trPr>
        <w:tc>
          <w:tcPr>
            <w:tcW w:w="1838" w:type="dxa"/>
            <w:vAlign w:val="center"/>
          </w:tcPr>
          <w:p w14:paraId="0EB0D9A8" w14:textId="67FE0CFC" w:rsidR="004921C2" w:rsidRPr="004921C2" w:rsidRDefault="004921C2" w:rsidP="004921C2">
            <w:pPr>
              <w:pStyle w:val="Table"/>
              <w:rPr>
                <w:b/>
                <w:bCs/>
              </w:rPr>
            </w:pPr>
            <w:r w:rsidRPr="004921C2">
              <w:rPr>
                <w:rStyle w:val="Strong"/>
                <w:b w:val="0"/>
                <w:bCs w:val="0"/>
              </w:rPr>
              <w:t>Luồng chính</w:t>
            </w:r>
          </w:p>
        </w:tc>
        <w:tc>
          <w:tcPr>
            <w:tcW w:w="7506" w:type="dxa"/>
            <w:vAlign w:val="center"/>
          </w:tcPr>
          <w:p w14:paraId="319AC265" w14:textId="18451F87" w:rsidR="004921C2" w:rsidRPr="002E06F5" w:rsidRDefault="004921C2" w:rsidP="004921C2">
            <w:pPr>
              <w:pStyle w:val="Table"/>
            </w:pPr>
            <w:r>
              <w:t>1. Người chơi mở bảng chỉ số và kỹ năng của nhân vật.</w:t>
            </w:r>
            <w:r>
              <w:br/>
              <w:t>2. Hệ thống hiển thị các chỉ số hiện tại, điểm còn lại và danh sách kỹ năng khả dụng.</w:t>
            </w:r>
            <w:r>
              <w:br/>
              <w:t>3. Người chơi cộng điểm vào các chỉ số mong muốn.</w:t>
            </w:r>
            <w:r>
              <w:br/>
              <w:t>4. Người chơi kéo thả kỹ năng vào các vị trí trên thanh kỹ năng nhanh.</w:t>
            </w:r>
            <w:r>
              <w:br/>
              <w:t>5. Người chơi xác nhận lưu cấu hình vừa chỉnh sửa.</w:t>
            </w:r>
            <w:r>
              <w:br/>
              <w:t>6. Hệ thống cập nhật lại chỉ số, kỹ năng đang trang bị và HUD chiến đấu.</w:t>
            </w:r>
          </w:p>
        </w:tc>
      </w:tr>
      <w:tr w:rsidR="004921C2" w:rsidRPr="002E06F5" w14:paraId="4DE37CA8" w14:textId="77777777" w:rsidTr="001F783E">
        <w:trPr>
          <w:trHeight w:val="832"/>
        </w:trPr>
        <w:tc>
          <w:tcPr>
            <w:tcW w:w="1838" w:type="dxa"/>
            <w:vAlign w:val="center"/>
          </w:tcPr>
          <w:p w14:paraId="73FA7F4C" w14:textId="2ED73AD0" w:rsidR="004921C2" w:rsidRPr="004921C2" w:rsidRDefault="004921C2" w:rsidP="004921C2">
            <w:pPr>
              <w:pStyle w:val="Table"/>
              <w:rPr>
                <w:b/>
                <w:bCs/>
              </w:rPr>
            </w:pPr>
            <w:r w:rsidRPr="004921C2">
              <w:rPr>
                <w:rStyle w:val="Strong"/>
                <w:b w:val="0"/>
                <w:bCs w:val="0"/>
              </w:rPr>
              <w:t>Luồng phụ</w:t>
            </w:r>
          </w:p>
        </w:tc>
        <w:tc>
          <w:tcPr>
            <w:tcW w:w="7506" w:type="dxa"/>
            <w:vAlign w:val="center"/>
          </w:tcPr>
          <w:p w14:paraId="6BF26A43" w14:textId="11F7FCF4" w:rsidR="004921C2" w:rsidRPr="002E06F5" w:rsidRDefault="004921C2" w:rsidP="004921C2">
            <w:pPr>
              <w:pStyle w:val="Table"/>
            </w:pPr>
            <w:r>
              <w:t>Nếu cộng quá số điểm hiện có, hệ thống không cho phép xác nhận và hiển thị lỗi. Nếu kỹ năng chưa mở khóa hoặc không phù hợp ô gắn, người chơi không thể thả vào thanh nhanh.</w:t>
            </w:r>
          </w:p>
        </w:tc>
      </w:tr>
      <w:tr w:rsidR="004921C2" w:rsidRPr="002E06F5" w14:paraId="276706F7" w14:textId="77777777" w:rsidTr="001F783E">
        <w:trPr>
          <w:trHeight w:val="832"/>
        </w:trPr>
        <w:tc>
          <w:tcPr>
            <w:tcW w:w="1838" w:type="dxa"/>
            <w:vAlign w:val="center"/>
          </w:tcPr>
          <w:p w14:paraId="6BBC12DC" w14:textId="71AFE9BD" w:rsidR="004921C2" w:rsidRPr="004921C2" w:rsidRDefault="004921C2" w:rsidP="004921C2">
            <w:pPr>
              <w:pStyle w:val="Table"/>
              <w:rPr>
                <w:b/>
                <w:bCs/>
              </w:rPr>
            </w:pPr>
            <w:r w:rsidRPr="004921C2">
              <w:rPr>
                <w:rStyle w:val="Strong"/>
                <w:b w:val="0"/>
                <w:bCs w:val="0"/>
              </w:rPr>
              <w:t>Kết quả</w:t>
            </w:r>
          </w:p>
        </w:tc>
        <w:tc>
          <w:tcPr>
            <w:tcW w:w="7506" w:type="dxa"/>
            <w:vAlign w:val="center"/>
          </w:tcPr>
          <w:p w14:paraId="292C668D" w14:textId="04A6F458" w:rsidR="004921C2" w:rsidRPr="002E06F5" w:rsidRDefault="004921C2" w:rsidP="004921C2">
            <w:pPr>
              <w:pStyle w:val="Table"/>
            </w:pPr>
            <w:r>
              <w:t>Bộ chỉ số và thanh kỹ năng của nhân vật được lưu theo cấu hình mới. Nếu không hợp lệ, hệ thống giữ cấu hình cũ và hiển thị thông báo lỗi.</w:t>
            </w:r>
          </w:p>
        </w:tc>
      </w:tr>
    </w:tbl>
    <w:p w14:paraId="4BC7EF9C" w14:textId="77777777" w:rsidR="00513D1E" w:rsidRPr="002E06F5" w:rsidRDefault="00513D1E" w:rsidP="00513D1E"/>
    <w:p w14:paraId="5E924455" w14:textId="477C0E00" w:rsidR="003545CB" w:rsidRPr="002E06F5" w:rsidRDefault="003545CB" w:rsidP="003545CB">
      <w:pPr>
        <w:pStyle w:val="Heading4"/>
      </w:pPr>
      <w:r w:rsidRPr="002E06F5">
        <w:t xml:space="preserve">Biểu đồ Usecase chức năng </w:t>
      </w:r>
      <w:r w:rsidR="004921C2" w:rsidRPr="004921C2">
        <w:t>Tương tác NPC và mua vật phẩm</w:t>
      </w:r>
    </w:p>
    <w:p w14:paraId="1FE5440A" w14:textId="497E4100" w:rsidR="00D414E2" w:rsidRPr="002E06F5" w:rsidRDefault="00205455" w:rsidP="00D414E2">
      <w:pPr>
        <w:pStyle w:val="Hnhv"/>
      </w:pPr>
      <w:r w:rsidRPr="00205455">
        <w:rPr>
          <w:noProof/>
        </w:rPr>
        <w:drawing>
          <wp:inline distT="0" distB="0" distL="0" distR="0" wp14:anchorId="0B9082D5" wp14:editId="466BAF14">
            <wp:extent cx="5939790" cy="3705225"/>
            <wp:effectExtent l="0" t="0" r="3810" b="9525"/>
            <wp:docPr id="17143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459" name=""/>
                    <pic:cNvPicPr/>
                  </pic:nvPicPr>
                  <pic:blipFill>
                    <a:blip r:embed="rId29"/>
                    <a:stretch>
                      <a:fillRect/>
                    </a:stretch>
                  </pic:blipFill>
                  <pic:spPr>
                    <a:xfrm>
                      <a:off x="0" y="0"/>
                      <a:ext cx="5939790" cy="3705225"/>
                    </a:xfrm>
                    <a:prstGeom prst="rect">
                      <a:avLst/>
                    </a:prstGeom>
                  </pic:spPr>
                </pic:pic>
              </a:graphicData>
            </a:graphic>
          </wp:inline>
        </w:drawing>
      </w:r>
    </w:p>
    <w:p w14:paraId="61C76D1B" w14:textId="1DA661D3" w:rsidR="00D414E2" w:rsidRPr="002E06F5" w:rsidRDefault="00D414E2" w:rsidP="00D414E2">
      <w:pPr>
        <w:pStyle w:val="Tnhnhv"/>
      </w:pPr>
      <w:bookmarkStart w:id="50" w:name="_Toc216388736"/>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10</w:t>
      </w:r>
      <w:r w:rsidR="001D158B">
        <w:fldChar w:fldCharType="end"/>
      </w:r>
      <w:r w:rsidRPr="002E06F5">
        <w:t xml:space="preserve"> Biểu đồ Usecase chức năng </w:t>
      </w:r>
      <w:bookmarkEnd w:id="50"/>
      <w:r w:rsidR="004921C2" w:rsidRPr="004921C2">
        <w:t>Tương tác NPC và mua vật phẩm</w:t>
      </w:r>
    </w:p>
    <w:p w14:paraId="2FF913D1" w14:textId="579C5E60" w:rsidR="00934EFF" w:rsidRPr="002E06F5" w:rsidRDefault="00934EFF" w:rsidP="00934EFF">
      <w:pPr>
        <w:pStyle w:val="Tnbng"/>
      </w:pPr>
      <w:bookmarkStart w:id="51" w:name="_Toc216388700"/>
      <w:r w:rsidRPr="002E06F5">
        <w:lastRenderedPageBreak/>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10</w:t>
      </w:r>
      <w:r w:rsidR="00A66B65">
        <w:fldChar w:fldCharType="end"/>
      </w:r>
      <w:r w:rsidRPr="002E06F5">
        <w:t xml:space="preserve"> Bảng đặc tả chức năng </w:t>
      </w:r>
      <w:bookmarkEnd w:id="51"/>
      <w:r w:rsidR="004921C2" w:rsidRPr="004921C2">
        <w:t>Tương tác NPC và mua vật phẩm</w:t>
      </w:r>
    </w:p>
    <w:tbl>
      <w:tblPr>
        <w:tblStyle w:val="TableGrid"/>
        <w:tblW w:w="0" w:type="auto"/>
        <w:tblLook w:val="04A0" w:firstRow="1" w:lastRow="0" w:firstColumn="1" w:lastColumn="0" w:noHBand="0" w:noVBand="1"/>
      </w:tblPr>
      <w:tblGrid>
        <w:gridCol w:w="1980"/>
        <w:gridCol w:w="7364"/>
      </w:tblGrid>
      <w:tr w:rsidR="004921C2" w:rsidRPr="002E06F5" w14:paraId="5B6F0423" w14:textId="77777777" w:rsidTr="00C93B5F">
        <w:trPr>
          <w:trHeight w:val="852"/>
        </w:trPr>
        <w:tc>
          <w:tcPr>
            <w:tcW w:w="1980" w:type="dxa"/>
            <w:vAlign w:val="center"/>
          </w:tcPr>
          <w:p w14:paraId="7EF96D25" w14:textId="66ECC69E" w:rsidR="004921C2" w:rsidRPr="004921C2" w:rsidRDefault="004921C2" w:rsidP="004921C2">
            <w:pPr>
              <w:pStyle w:val="Table"/>
              <w:rPr>
                <w:b/>
                <w:bCs/>
              </w:rPr>
            </w:pPr>
            <w:r w:rsidRPr="004921C2">
              <w:rPr>
                <w:rStyle w:val="Strong"/>
              </w:rPr>
              <w:t>Use Case</w:t>
            </w:r>
          </w:p>
        </w:tc>
        <w:tc>
          <w:tcPr>
            <w:tcW w:w="7364" w:type="dxa"/>
            <w:vAlign w:val="center"/>
          </w:tcPr>
          <w:p w14:paraId="41DD2205" w14:textId="3FAAA698" w:rsidR="004921C2" w:rsidRPr="004921C2" w:rsidRDefault="004921C2" w:rsidP="004921C2">
            <w:pPr>
              <w:pStyle w:val="Table"/>
              <w:rPr>
                <w:b/>
                <w:bCs/>
              </w:rPr>
            </w:pPr>
            <w:r w:rsidRPr="004921C2">
              <w:rPr>
                <w:b/>
                <w:bCs/>
              </w:rPr>
              <w:t>Tương tác NPC và mua vật phẩm</w:t>
            </w:r>
          </w:p>
        </w:tc>
      </w:tr>
      <w:tr w:rsidR="004921C2" w:rsidRPr="002E06F5" w14:paraId="56C02A7D" w14:textId="77777777" w:rsidTr="00C93B5F">
        <w:trPr>
          <w:trHeight w:val="444"/>
        </w:trPr>
        <w:tc>
          <w:tcPr>
            <w:tcW w:w="1980" w:type="dxa"/>
            <w:vAlign w:val="center"/>
          </w:tcPr>
          <w:p w14:paraId="4CFEA940" w14:textId="13FB096D" w:rsidR="004921C2" w:rsidRPr="004921C2" w:rsidRDefault="004921C2" w:rsidP="004921C2">
            <w:pPr>
              <w:pStyle w:val="Table"/>
              <w:rPr>
                <w:b/>
                <w:bCs/>
              </w:rPr>
            </w:pPr>
            <w:r w:rsidRPr="004921C2">
              <w:rPr>
                <w:rStyle w:val="Strong"/>
                <w:b w:val="0"/>
                <w:bCs w:val="0"/>
              </w:rPr>
              <w:t>Actor</w:t>
            </w:r>
          </w:p>
        </w:tc>
        <w:tc>
          <w:tcPr>
            <w:tcW w:w="7364" w:type="dxa"/>
            <w:vAlign w:val="center"/>
          </w:tcPr>
          <w:p w14:paraId="60AFE3B9" w14:textId="02F2C695" w:rsidR="004921C2" w:rsidRPr="002E06F5" w:rsidRDefault="004921C2" w:rsidP="004921C2">
            <w:pPr>
              <w:pStyle w:val="Table"/>
            </w:pPr>
            <w:r>
              <w:t>Người chơi</w:t>
            </w:r>
          </w:p>
        </w:tc>
      </w:tr>
      <w:tr w:rsidR="004921C2" w:rsidRPr="002E06F5" w14:paraId="7BBE75A1" w14:textId="77777777" w:rsidTr="00C93B5F">
        <w:trPr>
          <w:trHeight w:val="2689"/>
        </w:trPr>
        <w:tc>
          <w:tcPr>
            <w:tcW w:w="1980" w:type="dxa"/>
            <w:vAlign w:val="center"/>
          </w:tcPr>
          <w:p w14:paraId="252AE809" w14:textId="72FA92BA" w:rsidR="004921C2" w:rsidRPr="004921C2" w:rsidRDefault="004921C2" w:rsidP="004921C2">
            <w:pPr>
              <w:pStyle w:val="Table"/>
              <w:rPr>
                <w:b/>
                <w:bCs/>
              </w:rPr>
            </w:pPr>
            <w:r w:rsidRPr="004921C2">
              <w:rPr>
                <w:rStyle w:val="Strong"/>
                <w:b w:val="0"/>
                <w:bCs w:val="0"/>
              </w:rPr>
              <w:t>Mô tả</w:t>
            </w:r>
          </w:p>
        </w:tc>
        <w:tc>
          <w:tcPr>
            <w:tcW w:w="7364" w:type="dxa"/>
            <w:vAlign w:val="center"/>
          </w:tcPr>
          <w:p w14:paraId="7A1466F3" w14:textId="3B623129" w:rsidR="004921C2" w:rsidRPr="002E06F5" w:rsidRDefault="004921C2" w:rsidP="004921C2">
            <w:pPr>
              <w:pStyle w:val="Table"/>
            </w:pPr>
            <w:r>
              <w:t>Người chơi tương tác với NPC để mở dịch vụ, mua vật phẩm hoặc dùng các tiện ích hỗ trợ. Hệ thống hiển thị menu động theo loại NPC, xử lý giao dịch và cập nhật túi đồ sau khi xác nhận.</w:t>
            </w:r>
          </w:p>
        </w:tc>
      </w:tr>
      <w:tr w:rsidR="004921C2" w:rsidRPr="002E06F5" w14:paraId="115C1010" w14:textId="77777777" w:rsidTr="00C93B5F">
        <w:trPr>
          <w:trHeight w:val="1101"/>
        </w:trPr>
        <w:tc>
          <w:tcPr>
            <w:tcW w:w="1980" w:type="dxa"/>
            <w:vAlign w:val="center"/>
          </w:tcPr>
          <w:p w14:paraId="54B39D58" w14:textId="7130CFA5" w:rsidR="004921C2" w:rsidRPr="004921C2" w:rsidRDefault="004921C2" w:rsidP="004921C2">
            <w:pPr>
              <w:pStyle w:val="Table"/>
              <w:rPr>
                <w:b/>
                <w:bCs/>
              </w:rPr>
            </w:pPr>
            <w:r w:rsidRPr="004921C2">
              <w:rPr>
                <w:rStyle w:val="Strong"/>
                <w:b w:val="0"/>
                <w:bCs w:val="0"/>
              </w:rPr>
              <w:t>Tiền điều kiện</w:t>
            </w:r>
          </w:p>
        </w:tc>
        <w:tc>
          <w:tcPr>
            <w:tcW w:w="7364" w:type="dxa"/>
            <w:vAlign w:val="center"/>
          </w:tcPr>
          <w:p w14:paraId="09A81C8D" w14:textId="6A185B28" w:rsidR="004921C2" w:rsidRPr="002E06F5" w:rsidRDefault="004921C2" w:rsidP="004921C2">
            <w:pPr>
              <w:pStyle w:val="Table"/>
            </w:pPr>
            <w:r>
              <w:t>Người chơi đang ở trong phạm vi tương tác hợp lệ của NPC.</w:t>
            </w:r>
          </w:p>
        </w:tc>
      </w:tr>
      <w:tr w:rsidR="004921C2" w:rsidRPr="002E06F5" w14:paraId="292A50AA" w14:textId="77777777" w:rsidTr="00C93B5F">
        <w:trPr>
          <w:trHeight w:val="768"/>
        </w:trPr>
        <w:tc>
          <w:tcPr>
            <w:tcW w:w="1980" w:type="dxa"/>
            <w:vAlign w:val="center"/>
          </w:tcPr>
          <w:p w14:paraId="13E0EA31" w14:textId="6B5A6D49" w:rsidR="004921C2" w:rsidRPr="004921C2" w:rsidRDefault="004921C2" w:rsidP="004921C2">
            <w:pPr>
              <w:pStyle w:val="Table"/>
              <w:rPr>
                <w:b/>
                <w:bCs/>
              </w:rPr>
            </w:pPr>
            <w:r w:rsidRPr="004921C2">
              <w:rPr>
                <w:rStyle w:val="Strong"/>
                <w:b w:val="0"/>
                <w:bCs w:val="0"/>
              </w:rPr>
              <w:t>Luồng chính</w:t>
            </w:r>
          </w:p>
        </w:tc>
        <w:tc>
          <w:tcPr>
            <w:tcW w:w="7364" w:type="dxa"/>
            <w:vAlign w:val="center"/>
          </w:tcPr>
          <w:p w14:paraId="36850C01" w14:textId="5ACECB2F" w:rsidR="004921C2" w:rsidRPr="002E06F5" w:rsidRDefault="004921C2" w:rsidP="004921C2">
            <w:pPr>
              <w:pStyle w:val="Table"/>
            </w:pPr>
            <w:r>
              <w:t>1. Người chơi tiếp cận NPC và kích hoạt tương tác.2. Hệ thống hiển thị menu động theo loại NPC hiện tại.3. Người chơi chọn chức năng mua vật phẩm hoặc dịch vụ mong muốn.4. Hệ thống hiển thị danh sách hàng hóa, giá bán và số lượng cần mua.5. Người chơi xác nhận giao dịch.6. Hệ thống trừ vàng, thêm vật phẩm hoặc áp dụng dịch vụ tương ứng cho nhân vật.</w:t>
            </w:r>
          </w:p>
        </w:tc>
      </w:tr>
      <w:tr w:rsidR="004921C2" w:rsidRPr="002E06F5" w14:paraId="08DF7194" w14:textId="77777777" w:rsidTr="00C93B5F">
        <w:trPr>
          <w:trHeight w:val="768"/>
        </w:trPr>
        <w:tc>
          <w:tcPr>
            <w:tcW w:w="1980" w:type="dxa"/>
            <w:vAlign w:val="center"/>
          </w:tcPr>
          <w:p w14:paraId="1EA84877" w14:textId="549D613C" w:rsidR="004921C2" w:rsidRPr="004921C2" w:rsidRDefault="004921C2" w:rsidP="004921C2">
            <w:pPr>
              <w:pStyle w:val="Table"/>
              <w:rPr>
                <w:b/>
                <w:bCs/>
              </w:rPr>
            </w:pPr>
            <w:r w:rsidRPr="004921C2">
              <w:rPr>
                <w:rStyle w:val="Strong"/>
                <w:b w:val="0"/>
                <w:bCs w:val="0"/>
              </w:rPr>
              <w:t>Luồng phụ</w:t>
            </w:r>
          </w:p>
        </w:tc>
        <w:tc>
          <w:tcPr>
            <w:tcW w:w="7364" w:type="dxa"/>
            <w:vAlign w:val="center"/>
          </w:tcPr>
          <w:p w14:paraId="38F0CC6E" w14:textId="331D757F" w:rsidR="004921C2" w:rsidRPr="002E06F5" w:rsidRDefault="004921C2" w:rsidP="004921C2">
            <w:pPr>
              <w:pStyle w:val="Table"/>
            </w:pPr>
            <w:r>
              <w:t>Nếu không đủ vàng hoặc vật phẩm đã hết, giao dịch bị từ chối và hiển thị nguyên nhân. Nếu NPC thuộc loại hỗ trợ đặc biệt, hệ thống mở dịch vụ tương ứng thay cho cửa hàng vật phẩm.</w:t>
            </w:r>
          </w:p>
        </w:tc>
      </w:tr>
      <w:tr w:rsidR="004921C2" w:rsidRPr="002E06F5" w14:paraId="410D1FBA" w14:textId="77777777" w:rsidTr="00C93B5F">
        <w:trPr>
          <w:trHeight w:val="768"/>
        </w:trPr>
        <w:tc>
          <w:tcPr>
            <w:tcW w:w="1980" w:type="dxa"/>
            <w:vAlign w:val="center"/>
          </w:tcPr>
          <w:p w14:paraId="1650C6CB" w14:textId="0C31477B" w:rsidR="004921C2" w:rsidRPr="004921C2" w:rsidRDefault="004921C2" w:rsidP="004921C2">
            <w:pPr>
              <w:pStyle w:val="Table"/>
              <w:rPr>
                <w:rStyle w:val="Strong"/>
                <w:b w:val="0"/>
                <w:bCs w:val="0"/>
              </w:rPr>
            </w:pPr>
            <w:r w:rsidRPr="004921C2">
              <w:rPr>
                <w:rStyle w:val="Strong"/>
                <w:b w:val="0"/>
                <w:bCs w:val="0"/>
              </w:rPr>
              <w:t>Kết quả</w:t>
            </w:r>
          </w:p>
        </w:tc>
        <w:tc>
          <w:tcPr>
            <w:tcW w:w="7364" w:type="dxa"/>
            <w:vAlign w:val="center"/>
          </w:tcPr>
          <w:p w14:paraId="33E7073B" w14:textId="598FF1F4" w:rsidR="004921C2" w:rsidRDefault="004921C2" w:rsidP="004921C2">
            <w:pPr>
              <w:pStyle w:val="Table"/>
            </w:pPr>
            <w:r>
              <w:t>Giao dịch với NPC được ghi nhận và túi đồ của người chơi được cập nhật. Nếu thất bại, tài nguyên giữ nguyên và hiển thị thông báo nguyên nhân.</w:t>
            </w:r>
          </w:p>
        </w:tc>
      </w:tr>
    </w:tbl>
    <w:p w14:paraId="22A1884A" w14:textId="77777777" w:rsidR="0087274F" w:rsidRPr="002E06F5" w:rsidRDefault="0087274F" w:rsidP="0087274F"/>
    <w:p w14:paraId="5439A053" w14:textId="01A4DF8B" w:rsidR="009A6C29" w:rsidRPr="002E06F5" w:rsidRDefault="009A6C29" w:rsidP="003545CB">
      <w:pPr>
        <w:pStyle w:val="Heading4"/>
      </w:pPr>
      <w:r w:rsidRPr="002E06F5">
        <w:lastRenderedPageBreak/>
        <w:t xml:space="preserve">Biểu đồ Usecase chức năng </w:t>
      </w:r>
      <w:r w:rsidR="004921C2" w:rsidRPr="004921C2">
        <w:t>Quản lý nhiệm vụ</w:t>
      </w:r>
    </w:p>
    <w:p w14:paraId="4B382799" w14:textId="4940093F" w:rsidR="00E854B9" w:rsidRPr="002E06F5" w:rsidRDefault="00205455" w:rsidP="00E854B9">
      <w:pPr>
        <w:pStyle w:val="Hnhv"/>
      </w:pPr>
      <w:r w:rsidRPr="00205455">
        <w:rPr>
          <w:noProof/>
        </w:rPr>
        <w:drawing>
          <wp:inline distT="0" distB="0" distL="0" distR="0" wp14:anchorId="38AF92F3" wp14:editId="5909D92D">
            <wp:extent cx="5939790" cy="3837305"/>
            <wp:effectExtent l="0" t="0" r="3810" b="0"/>
            <wp:docPr id="18151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7400" name=""/>
                    <pic:cNvPicPr/>
                  </pic:nvPicPr>
                  <pic:blipFill>
                    <a:blip r:embed="rId30"/>
                    <a:stretch>
                      <a:fillRect/>
                    </a:stretch>
                  </pic:blipFill>
                  <pic:spPr>
                    <a:xfrm>
                      <a:off x="0" y="0"/>
                      <a:ext cx="5939790" cy="3837305"/>
                    </a:xfrm>
                    <a:prstGeom prst="rect">
                      <a:avLst/>
                    </a:prstGeom>
                  </pic:spPr>
                </pic:pic>
              </a:graphicData>
            </a:graphic>
          </wp:inline>
        </w:drawing>
      </w:r>
    </w:p>
    <w:p w14:paraId="053CA141" w14:textId="4F6A8C4A" w:rsidR="000520B3" w:rsidRPr="002E06F5" w:rsidRDefault="00E854B9" w:rsidP="00872728">
      <w:pPr>
        <w:pStyle w:val="Tnhnhv"/>
      </w:pPr>
      <w:bookmarkStart w:id="52" w:name="_Toc216388737"/>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11</w:t>
      </w:r>
      <w:r w:rsidR="001D158B">
        <w:fldChar w:fldCharType="end"/>
      </w:r>
      <w:r w:rsidRPr="002E06F5">
        <w:t xml:space="preserve"> Biểu đồ Usecase chức năng </w:t>
      </w:r>
      <w:bookmarkEnd w:id="52"/>
      <w:r w:rsidR="004921C2" w:rsidRPr="004921C2">
        <w:t>Quản lý nhiệm vụ</w:t>
      </w:r>
    </w:p>
    <w:p w14:paraId="6AD4340E" w14:textId="081756DF" w:rsidR="0067246F" w:rsidRPr="002E06F5" w:rsidRDefault="0067246F" w:rsidP="0067246F">
      <w:pPr>
        <w:pStyle w:val="Tnbng"/>
      </w:pPr>
      <w:bookmarkStart w:id="53" w:name="_Toc216388701"/>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11</w:t>
      </w:r>
      <w:r w:rsidR="00A66B65">
        <w:fldChar w:fldCharType="end"/>
      </w:r>
      <w:r w:rsidRPr="002E06F5">
        <w:t xml:space="preserve"> Bảng đặc tả chức năng </w:t>
      </w:r>
      <w:bookmarkEnd w:id="53"/>
      <w:r w:rsidR="004921C2" w:rsidRPr="004921C2">
        <w:t>Quản lý nhiệm vụ</w:t>
      </w:r>
    </w:p>
    <w:tbl>
      <w:tblPr>
        <w:tblStyle w:val="TableGrid"/>
        <w:tblW w:w="0" w:type="auto"/>
        <w:tblLook w:val="04A0" w:firstRow="1" w:lastRow="0" w:firstColumn="1" w:lastColumn="0" w:noHBand="0" w:noVBand="1"/>
      </w:tblPr>
      <w:tblGrid>
        <w:gridCol w:w="1838"/>
        <w:gridCol w:w="7506"/>
      </w:tblGrid>
      <w:tr w:rsidR="004921C2" w:rsidRPr="002E06F5" w14:paraId="48A944CB" w14:textId="77777777" w:rsidTr="00DC4702">
        <w:trPr>
          <w:trHeight w:val="451"/>
        </w:trPr>
        <w:tc>
          <w:tcPr>
            <w:tcW w:w="1838" w:type="dxa"/>
            <w:vAlign w:val="center"/>
          </w:tcPr>
          <w:p w14:paraId="7167B966" w14:textId="0C149D79" w:rsidR="004921C2" w:rsidRPr="004921C2" w:rsidRDefault="004921C2" w:rsidP="004921C2">
            <w:pPr>
              <w:pStyle w:val="Table"/>
              <w:rPr>
                <w:b/>
                <w:bCs/>
              </w:rPr>
            </w:pPr>
            <w:r w:rsidRPr="004921C2">
              <w:rPr>
                <w:rStyle w:val="Strong"/>
              </w:rPr>
              <w:t>Use Case</w:t>
            </w:r>
          </w:p>
        </w:tc>
        <w:tc>
          <w:tcPr>
            <w:tcW w:w="7506" w:type="dxa"/>
            <w:vAlign w:val="center"/>
          </w:tcPr>
          <w:p w14:paraId="33406681" w14:textId="61DBA4EA" w:rsidR="004921C2" w:rsidRPr="004921C2" w:rsidRDefault="004921C2" w:rsidP="004921C2">
            <w:pPr>
              <w:pStyle w:val="Table"/>
              <w:rPr>
                <w:b/>
                <w:bCs/>
              </w:rPr>
            </w:pPr>
            <w:r w:rsidRPr="004921C2">
              <w:rPr>
                <w:b/>
                <w:bCs/>
              </w:rPr>
              <w:t>Quản lý nhiệm vụ</w:t>
            </w:r>
          </w:p>
        </w:tc>
      </w:tr>
      <w:tr w:rsidR="004921C2" w:rsidRPr="002E06F5" w14:paraId="5575E103" w14:textId="77777777" w:rsidTr="00DC4702">
        <w:trPr>
          <w:trHeight w:val="1168"/>
        </w:trPr>
        <w:tc>
          <w:tcPr>
            <w:tcW w:w="1838" w:type="dxa"/>
            <w:vAlign w:val="center"/>
          </w:tcPr>
          <w:p w14:paraId="20C10919" w14:textId="74995CD1" w:rsidR="004921C2" w:rsidRPr="004921C2" w:rsidRDefault="004921C2" w:rsidP="004921C2">
            <w:pPr>
              <w:pStyle w:val="Table"/>
              <w:rPr>
                <w:b/>
                <w:bCs/>
              </w:rPr>
            </w:pPr>
            <w:r w:rsidRPr="004921C2">
              <w:rPr>
                <w:rStyle w:val="Strong"/>
                <w:b w:val="0"/>
                <w:bCs w:val="0"/>
              </w:rPr>
              <w:t>Actor</w:t>
            </w:r>
          </w:p>
        </w:tc>
        <w:tc>
          <w:tcPr>
            <w:tcW w:w="7506" w:type="dxa"/>
            <w:vAlign w:val="center"/>
          </w:tcPr>
          <w:p w14:paraId="2886C665" w14:textId="75C6FFAA" w:rsidR="004921C2" w:rsidRPr="002E06F5" w:rsidRDefault="004921C2" w:rsidP="004921C2">
            <w:pPr>
              <w:pStyle w:val="Table"/>
            </w:pPr>
            <w:r>
              <w:t>Người chơi</w:t>
            </w:r>
          </w:p>
        </w:tc>
      </w:tr>
      <w:tr w:rsidR="004921C2" w:rsidRPr="002E06F5" w14:paraId="2BF14682" w14:textId="77777777" w:rsidTr="00DC4702">
        <w:trPr>
          <w:trHeight w:val="976"/>
        </w:trPr>
        <w:tc>
          <w:tcPr>
            <w:tcW w:w="1838" w:type="dxa"/>
            <w:vAlign w:val="center"/>
          </w:tcPr>
          <w:p w14:paraId="26462581" w14:textId="4FCB9BE8" w:rsidR="004921C2" w:rsidRPr="004921C2" w:rsidRDefault="004921C2" w:rsidP="004921C2">
            <w:pPr>
              <w:pStyle w:val="Table"/>
              <w:rPr>
                <w:b/>
                <w:bCs/>
              </w:rPr>
            </w:pPr>
            <w:r w:rsidRPr="004921C2">
              <w:rPr>
                <w:rStyle w:val="Strong"/>
                <w:b w:val="0"/>
                <w:bCs w:val="0"/>
              </w:rPr>
              <w:t>Mô tả</w:t>
            </w:r>
          </w:p>
        </w:tc>
        <w:tc>
          <w:tcPr>
            <w:tcW w:w="7506" w:type="dxa"/>
            <w:vAlign w:val="center"/>
          </w:tcPr>
          <w:p w14:paraId="6C19918A" w14:textId="2D2B6CC2" w:rsidR="004921C2" w:rsidRPr="002E06F5" w:rsidRDefault="004921C2" w:rsidP="004921C2">
            <w:pPr>
              <w:pStyle w:val="Table"/>
            </w:pPr>
            <w:r>
              <w:t>Người chơi nhận, theo dõi và hoàn tất nhiệm vụ để nhận thưởng và mở khóa nội dung mới. Hệ thống tự động theo dõi tiến độ và cấp thưởng khi đầy đủ điều kiện hoàn thành.</w:t>
            </w:r>
          </w:p>
        </w:tc>
      </w:tr>
      <w:tr w:rsidR="004921C2" w:rsidRPr="002E06F5" w14:paraId="7757F683" w14:textId="77777777" w:rsidTr="00DC4702">
        <w:trPr>
          <w:trHeight w:val="976"/>
        </w:trPr>
        <w:tc>
          <w:tcPr>
            <w:tcW w:w="1838" w:type="dxa"/>
            <w:vAlign w:val="center"/>
          </w:tcPr>
          <w:p w14:paraId="150B89C3" w14:textId="4ADC4C5C" w:rsidR="004921C2" w:rsidRPr="004921C2" w:rsidRDefault="004921C2" w:rsidP="004921C2">
            <w:pPr>
              <w:pStyle w:val="Table"/>
              <w:rPr>
                <w:b/>
                <w:bCs/>
                <w:lang w:val="en-US"/>
              </w:rPr>
            </w:pPr>
            <w:r w:rsidRPr="004921C2">
              <w:rPr>
                <w:rStyle w:val="Strong"/>
                <w:b w:val="0"/>
                <w:bCs w:val="0"/>
              </w:rPr>
              <w:t>Tiền điều kiện</w:t>
            </w:r>
          </w:p>
        </w:tc>
        <w:tc>
          <w:tcPr>
            <w:tcW w:w="7506" w:type="dxa"/>
            <w:vAlign w:val="center"/>
          </w:tcPr>
          <w:p w14:paraId="76B0CA90" w14:textId="051B5542" w:rsidR="004921C2" w:rsidRPr="002E06F5" w:rsidRDefault="004921C2" w:rsidP="004921C2">
            <w:pPr>
              <w:pStyle w:val="Table"/>
            </w:pPr>
            <w:r>
              <w:t>Nhân vật đáp ứng điều kiện nhận nhiệm vụ tương ứng, chẳng hạn level hoặc chuỗi nhiệm vụ trước đó.</w:t>
            </w:r>
          </w:p>
        </w:tc>
      </w:tr>
      <w:tr w:rsidR="004921C2" w:rsidRPr="002E06F5" w14:paraId="2C266B9D" w14:textId="77777777" w:rsidTr="00DC4702">
        <w:trPr>
          <w:trHeight w:val="1122"/>
        </w:trPr>
        <w:tc>
          <w:tcPr>
            <w:tcW w:w="1838" w:type="dxa"/>
            <w:vAlign w:val="center"/>
          </w:tcPr>
          <w:p w14:paraId="1281E989" w14:textId="6A9FF887" w:rsidR="004921C2" w:rsidRPr="004921C2" w:rsidRDefault="004921C2" w:rsidP="004921C2">
            <w:pPr>
              <w:pStyle w:val="Table"/>
              <w:rPr>
                <w:b/>
                <w:bCs/>
              </w:rPr>
            </w:pPr>
            <w:r w:rsidRPr="004921C2">
              <w:rPr>
                <w:rStyle w:val="Strong"/>
                <w:b w:val="0"/>
                <w:bCs w:val="0"/>
              </w:rPr>
              <w:t>Luồng chính</w:t>
            </w:r>
          </w:p>
        </w:tc>
        <w:tc>
          <w:tcPr>
            <w:tcW w:w="7506" w:type="dxa"/>
            <w:vAlign w:val="center"/>
          </w:tcPr>
          <w:p w14:paraId="5AE2390D" w14:textId="77777777" w:rsidR="004921C2" w:rsidRDefault="004921C2" w:rsidP="004921C2">
            <w:pPr>
              <w:pStyle w:val="Table"/>
              <w:rPr>
                <w:lang w:val="en-US"/>
              </w:rPr>
            </w:pPr>
            <w:r>
              <w:t>1. Người chơi tương tác với NPC hoặc giao diện nhiệm vụ để nhận quest mới.</w:t>
            </w:r>
          </w:p>
          <w:p w14:paraId="0ABD291F" w14:textId="77777777" w:rsidR="004921C2" w:rsidRDefault="004921C2" w:rsidP="004921C2">
            <w:pPr>
              <w:pStyle w:val="Table"/>
              <w:rPr>
                <w:lang w:val="en-US"/>
              </w:rPr>
            </w:pPr>
            <w:r>
              <w:t>2. Hệ thống hiển thị mô tả, mục tiêu và phần thưởng của nhiệm vụ.</w:t>
            </w:r>
          </w:p>
          <w:p w14:paraId="3335EBF8" w14:textId="77777777" w:rsidR="004921C2" w:rsidRDefault="004921C2" w:rsidP="004921C2">
            <w:pPr>
              <w:pStyle w:val="Table"/>
              <w:rPr>
                <w:lang w:val="en-US"/>
              </w:rPr>
            </w:pPr>
            <w:r>
              <w:t>3. Người chơi xác nhận nhận nhiệm vụ và quest được thêm vào nhật ký.</w:t>
            </w:r>
          </w:p>
          <w:p w14:paraId="3D74EC9B" w14:textId="77777777" w:rsidR="004921C2" w:rsidRDefault="004921C2" w:rsidP="004921C2">
            <w:pPr>
              <w:pStyle w:val="Table"/>
              <w:rPr>
                <w:lang w:val="en-US"/>
              </w:rPr>
            </w:pPr>
            <w:r>
              <w:t>4. Trong quá trình chơi, hệ thống tự động cập nhật tiến độ hoàn thành các mục tiêu.</w:t>
            </w:r>
          </w:p>
          <w:p w14:paraId="78E456D6" w14:textId="77777777" w:rsidR="004921C2" w:rsidRDefault="004921C2" w:rsidP="004921C2">
            <w:pPr>
              <w:pStyle w:val="Table"/>
              <w:rPr>
                <w:lang w:val="en-US"/>
              </w:rPr>
            </w:pPr>
            <w:r>
              <w:lastRenderedPageBreak/>
              <w:t>5. Khi đã đủ điều kiện, người chơi quay lại NPC hoặc giao diện để nộp nhiệm vụ.</w:t>
            </w:r>
          </w:p>
          <w:p w14:paraId="1CE8DB01" w14:textId="49A5CE33" w:rsidR="004921C2" w:rsidRPr="002E06F5" w:rsidRDefault="004921C2" w:rsidP="004921C2">
            <w:pPr>
              <w:pStyle w:val="Table"/>
            </w:pPr>
            <w:r>
              <w:t>6. Hệ thống cấp thưởng và cập nhật trạng thái chuỗi nhiệm vụ tiếp theo nếu có.</w:t>
            </w:r>
          </w:p>
        </w:tc>
      </w:tr>
      <w:tr w:rsidR="004921C2" w:rsidRPr="002E06F5" w14:paraId="2C11D74E" w14:textId="77777777" w:rsidTr="00DC4702">
        <w:trPr>
          <w:trHeight w:val="1117"/>
        </w:trPr>
        <w:tc>
          <w:tcPr>
            <w:tcW w:w="1838" w:type="dxa"/>
            <w:vAlign w:val="center"/>
          </w:tcPr>
          <w:p w14:paraId="58FB2CFE" w14:textId="6A10586D" w:rsidR="004921C2" w:rsidRPr="004921C2" w:rsidRDefault="004921C2" w:rsidP="004921C2">
            <w:pPr>
              <w:pStyle w:val="Table"/>
              <w:rPr>
                <w:b/>
                <w:bCs/>
              </w:rPr>
            </w:pPr>
            <w:r w:rsidRPr="004921C2">
              <w:rPr>
                <w:rStyle w:val="Strong"/>
                <w:b w:val="0"/>
                <w:bCs w:val="0"/>
              </w:rPr>
              <w:lastRenderedPageBreak/>
              <w:t>Luồng phụ</w:t>
            </w:r>
          </w:p>
        </w:tc>
        <w:tc>
          <w:tcPr>
            <w:tcW w:w="7506" w:type="dxa"/>
            <w:vAlign w:val="center"/>
          </w:tcPr>
          <w:p w14:paraId="36F9E6A3" w14:textId="4AAF77A7" w:rsidR="004921C2" w:rsidRPr="002E06F5" w:rsidRDefault="004921C2" w:rsidP="004921C2">
            <w:pPr>
              <w:pStyle w:val="Table"/>
            </w:pPr>
            <w:r>
              <w:t>Nếu người chơi chưa đủ level hoặc chưa hoàn thành quest trước, hệ thống không cho nhận nhiệm vụ mới và hiển thị lý do. Nếu người chơi hủy nhiệm vụ, tiến độ bị xóa và có thể nhận lại sau nếu hệ thống cho phép.</w:t>
            </w:r>
          </w:p>
        </w:tc>
      </w:tr>
      <w:tr w:rsidR="004921C2" w:rsidRPr="002E06F5" w14:paraId="78AE11D7" w14:textId="77777777" w:rsidTr="00DC4702">
        <w:trPr>
          <w:trHeight w:val="1117"/>
        </w:trPr>
        <w:tc>
          <w:tcPr>
            <w:tcW w:w="1838" w:type="dxa"/>
            <w:vAlign w:val="center"/>
          </w:tcPr>
          <w:p w14:paraId="6E156092" w14:textId="0C77B649" w:rsidR="004921C2" w:rsidRPr="004921C2" w:rsidRDefault="004921C2" w:rsidP="004921C2">
            <w:pPr>
              <w:pStyle w:val="Table"/>
              <w:rPr>
                <w:b/>
                <w:bCs/>
              </w:rPr>
            </w:pPr>
            <w:r w:rsidRPr="004921C2">
              <w:rPr>
                <w:rStyle w:val="Strong"/>
                <w:b w:val="0"/>
                <w:bCs w:val="0"/>
              </w:rPr>
              <w:t>Kết quả</w:t>
            </w:r>
          </w:p>
        </w:tc>
        <w:tc>
          <w:tcPr>
            <w:tcW w:w="7506" w:type="dxa"/>
            <w:vAlign w:val="center"/>
          </w:tcPr>
          <w:p w14:paraId="4526B301" w14:textId="69C76BC6" w:rsidR="004921C2" w:rsidRPr="002E06F5" w:rsidRDefault="004921C2" w:rsidP="004921C2">
            <w:pPr>
              <w:pStyle w:val="Table"/>
            </w:pPr>
            <w:r>
              <w:t>Tiến độ nhiệm vụ được cập nhật và phần thưởng được cấp đúng sau khi hoàn thành. Nếu không đủ điều kiện, hệ thống giữ trạng thái quest hiện tại và thông báo rõ nguyên nhân.</w:t>
            </w:r>
          </w:p>
        </w:tc>
      </w:tr>
    </w:tbl>
    <w:p w14:paraId="3DCF64C2" w14:textId="77777777" w:rsidR="006B0088" w:rsidRPr="009C0D74" w:rsidRDefault="006B0088" w:rsidP="0064748A">
      <w:pPr>
        <w:ind w:firstLine="0"/>
        <w:rPr>
          <w:lang w:val="en-US"/>
        </w:rPr>
      </w:pPr>
    </w:p>
    <w:p w14:paraId="1590F0CC" w14:textId="36581C5D" w:rsidR="00B87954" w:rsidRPr="002E06F5" w:rsidRDefault="00175075" w:rsidP="00AE23E6">
      <w:pPr>
        <w:pStyle w:val="Heading4"/>
        <w:spacing w:before="0"/>
      </w:pPr>
      <w:r w:rsidRPr="002E06F5">
        <w:t xml:space="preserve">Biểu đồ Usecase chức năng </w:t>
      </w:r>
      <w:r w:rsidR="00181979" w:rsidRPr="00181979">
        <w:t>Quản lý bạn bè</w:t>
      </w:r>
    </w:p>
    <w:p w14:paraId="386FF732" w14:textId="32BC8CE9" w:rsidR="009744FE" w:rsidRPr="002E06F5" w:rsidRDefault="00205455" w:rsidP="009744FE">
      <w:pPr>
        <w:pStyle w:val="Hnhv"/>
      </w:pPr>
      <w:r w:rsidRPr="00205455">
        <w:rPr>
          <w:noProof/>
        </w:rPr>
        <w:drawing>
          <wp:inline distT="0" distB="0" distL="0" distR="0" wp14:anchorId="067690E7" wp14:editId="228316A5">
            <wp:extent cx="5264407" cy="3389729"/>
            <wp:effectExtent l="0" t="0" r="0" b="1270"/>
            <wp:docPr id="5910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34814" name=""/>
                    <pic:cNvPicPr/>
                  </pic:nvPicPr>
                  <pic:blipFill>
                    <a:blip r:embed="rId31"/>
                    <a:stretch>
                      <a:fillRect/>
                    </a:stretch>
                  </pic:blipFill>
                  <pic:spPr>
                    <a:xfrm>
                      <a:off x="0" y="0"/>
                      <a:ext cx="5279124" cy="3399205"/>
                    </a:xfrm>
                    <a:prstGeom prst="rect">
                      <a:avLst/>
                    </a:prstGeom>
                  </pic:spPr>
                </pic:pic>
              </a:graphicData>
            </a:graphic>
          </wp:inline>
        </w:drawing>
      </w:r>
    </w:p>
    <w:p w14:paraId="5EA4CA18" w14:textId="5DD6ECBE" w:rsidR="00B814FD" w:rsidRPr="009C0D74" w:rsidRDefault="009744FE" w:rsidP="009C0D74">
      <w:pPr>
        <w:pStyle w:val="Tnhnhv"/>
        <w:rPr>
          <w:lang w:val="en-US"/>
        </w:rPr>
      </w:pPr>
      <w:bookmarkStart w:id="54" w:name="_Toc216388738"/>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12</w:t>
      </w:r>
      <w:r w:rsidR="001D158B">
        <w:fldChar w:fldCharType="end"/>
      </w:r>
      <w:r w:rsidRPr="002E06F5">
        <w:t xml:space="preserve"> </w:t>
      </w:r>
      <w:r w:rsidR="00AB2379" w:rsidRPr="002E06F5">
        <w:t xml:space="preserve">Biểu đồ Usecase chức năng </w:t>
      </w:r>
      <w:bookmarkEnd w:id="54"/>
      <w:r w:rsidR="00181979" w:rsidRPr="00181979">
        <w:t>Quản lý bạn bè</w:t>
      </w:r>
    </w:p>
    <w:p w14:paraId="58224F7E" w14:textId="3C318F02" w:rsidR="001D6A9A" w:rsidRPr="002E06F5" w:rsidRDefault="001D6A9A" w:rsidP="001D6A9A">
      <w:pPr>
        <w:pStyle w:val="Tnbng"/>
      </w:pPr>
      <w:bookmarkStart w:id="55" w:name="_Toc216388702"/>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12</w:t>
      </w:r>
      <w:r w:rsidR="00A66B65">
        <w:fldChar w:fldCharType="end"/>
      </w:r>
      <w:r w:rsidRPr="002E06F5">
        <w:t xml:space="preserve"> Bảng đặc tả chức năng </w:t>
      </w:r>
      <w:bookmarkEnd w:id="55"/>
      <w:r w:rsidR="00181979" w:rsidRPr="00181979">
        <w:t>Quản lý bạn bè</w:t>
      </w:r>
    </w:p>
    <w:tbl>
      <w:tblPr>
        <w:tblStyle w:val="TableGrid"/>
        <w:tblW w:w="0" w:type="auto"/>
        <w:tblLook w:val="04A0" w:firstRow="1" w:lastRow="0" w:firstColumn="1" w:lastColumn="0" w:noHBand="0" w:noVBand="1"/>
      </w:tblPr>
      <w:tblGrid>
        <w:gridCol w:w="1980"/>
        <w:gridCol w:w="7364"/>
      </w:tblGrid>
      <w:tr w:rsidR="00181979" w:rsidRPr="002E06F5" w14:paraId="60BFC97B" w14:textId="77777777" w:rsidTr="00373B5E">
        <w:trPr>
          <w:trHeight w:val="441"/>
        </w:trPr>
        <w:tc>
          <w:tcPr>
            <w:tcW w:w="1980" w:type="dxa"/>
            <w:vAlign w:val="center"/>
          </w:tcPr>
          <w:p w14:paraId="6A5968F2" w14:textId="7D0E1287" w:rsidR="00181979" w:rsidRPr="00181979" w:rsidRDefault="00181979" w:rsidP="00181979">
            <w:pPr>
              <w:pStyle w:val="Table"/>
              <w:rPr>
                <w:b/>
                <w:bCs/>
              </w:rPr>
            </w:pPr>
            <w:r w:rsidRPr="00181979">
              <w:rPr>
                <w:rStyle w:val="Strong"/>
              </w:rPr>
              <w:t>Use Case</w:t>
            </w:r>
          </w:p>
        </w:tc>
        <w:tc>
          <w:tcPr>
            <w:tcW w:w="7364" w:type="dxa"/>
            <w:vAlign w:val="center"/>
          </w:tcPr>
          <w:p w14:paraId="031BE8D4" w14:textId="670741B6" w:rsidR="00181979" w:rsidRPr="00181979" w:rsidRDefault="00181979" w:rsidP="00181979">
            <w:pPr>
              <w:pStyle w:val="Table"/>
              <w:rPr>
                <w:b/>
                <w:bCs/>
              </w:rPr>
            </w:pPr>
            <w:r w:rsidRPr="00181979">
              <w:rPr>
                <w:b/>
                <w:bCs/>
              </w:rPr>
              <w:t>Quản lý bạn bè</w:t>
            </w:r>
          </w:p>
        </w:tc>
      </w:tr>
      <w:tr w:rsidR="00181979" w:rsidRPr="002E06F5" w14:paraId="27607EB1" w14:textId="77777777" w:rsidTr="00373B5E">
        <w:trPr>
          <w:trHeight w:val="1095"/>
        </w:trPr>
        <w:tc>
          <w:tcPr>
            <w:tcW w:w="1980" w:type="dxa"/>
            <w:vAlign w:val="center"/>
          </w:tcPr>
          <w:p w14:paraId="38A163EE" w14:textId="2F0D5226" w:rsidR="00181979" w:rsidRPr="00181979" w:rsidRDefault="00181979" w:rsidP="00181979">
            <w:pPr>
              <w:pStyle w:val="Table"/>
              <w:rPr>
                <w:b/>
                <w:bCs/>
              </w:rPr>
            </w:pPr>
            <w:r w:rsidRPr="00181979">
              <w:rPr>
                <w:rStyle w:val="Strong"/>
                <w:b w:val="0"/>
                <w:bCs w:val="0"/>
              </w:rPr>
              <w:t>Actor</w:t>
            </w:r>
          </w:p>
        </w:tc>
        <w:tc>
          <w:tcPr>
            <w:tcW w:w="7364" w:type="dxa"/>
            <w:vAlign w:val="center"/>
          </w:tcPr>
          <w:p w14:paraId="22836FB0" w14:textId="2286FA87" w:rsidR="00181979" w:rsidRPr="002E06F5" w:rsidRDefault="00181979" w:rsidP="00181979">
            <w:pPr>
              <w:pStyle w:val="Table"/>
            </w:pPr>
            <w:r>
              <w:t>Người chơi</w:t>
            </w:r>
          </w:p>
        </w:tc>
      </w:tr>
      <w:tr w:rsidR="00181979" w:rsidRPr="002E06F5" w14:paraId="79058D5D" w14:textId="77777777" w:rsidTr="00373B5E">
        <w:trPr>
          <w:trHeight w:val="441"/>
        </w:trPr>
        <w:tc>
          <w:tcPr>
            <w:tcW w:w="1980" w:type="dxa"/>
            <w:vAlign w:val="center"/>
          </w:tcPr>
          <w:p w14:paraId="3BE91847" w14:textId="22AC97D8" w:rsidR="00181979" w:rsidRPr="00181979" w:rsidRDefault="00181979" w:rsidP="00181979">
            <w:pPr>
              <w:pStyle w:val="Table"/>
              <w:rPr>
                <w:b/>
                <w:bCs/>
              </w:rPr>
            </w:pPr>
            <w:r w:rsidRPr="00181979">
              <w:rPr>
                <w:rStyle w:val="Strong"/>
                <w:b w:val="0"/>
                <w:bCs w:val="0"/>
              </w:rPr>
              <w:t>Mô tả</w:t>
            </w:r>
          </w:p>
        </w:tc>
        <w:tc>
          <w:tcPr>
            <w:tcW w:w="7364" w:type="dxa"/>
            <w:vAlign w:val="center"/>
          </w:tcPr>
          <w:p w14:paraId="78553CAC" w14:textId="7A58A2F8" w:rsidR="00181979" w:rsidRPr="002E06F5" w:rsidRDefault="00181979" w:rsidP="00181979">
            <w:pPr>
              <w:ind w:firstLine="0"/>
            </w:pPr>
            <w:r>
              <w:t>Người chơi quản lý danh sách bạn bè và trạng thái kết nối xã hội trong game. Hệ thống hỗ trợ gửi lời mời, phản hồi lời mời, xóa bạn bè và đồng bộ trạng thái online giữa các người chơi.</w:t>
            </w:r>
          </w:p>
        </w:tc>
      </w:tr>
      <w:tr w:rsidR="00181979" w:rsidRPr="002E06F5" w14:paraId="4ACB3A83" w14:textId="77777777" w:rsidTr="00181979">
        <w:trPr>
          <w:trHeight w:val="573"/>
        </w:trPr>
        <w:tc>
          <w:tcPr>
            <w:tcW w:w="1980" w:type="dxa"/>
            <w:vAlign w:val="center"/>
          </w:tcPr>
          <w:p w14:paraId="650D24CA" w14:textId="4AE15364" w:rsidR="00181979" w:rsidRPr="00181979" w:rsidRDefault="00181979" w:rsidP="00181979">
            <w:pPr>
              <w:pStyle w:val="Table"/>
              <w:rPr>
                <w:b/>
                <w:bCs/>
              </w:rPr>
            </w:pPr>
            <w:r w:rsidRPr="00181979">
              <w:rPr>
                <w:rStyle w:val="Strong"/>
                <w:b w:val="0"/>
                <w:bCs w:val="0"/>
              </w:rPr>
              <w:lastRenderedPageBreak/>
              <w:t>Tiền điều kiện</w:t>
            </w:r>
          </w:p>
        </w:tc>
        <w:tc>
          <w:tcPr>
            <w:tcW w:w="7364" w:type="dxa"/>
            <w:vAlign w:val="center"/>
          </w:tcPr>
          <w:p w14:paraId="44494AE6" w14:textId="25FA6541" w:rsidR="00181979" w:rsidRPr="002E06F5" w:rsidRDefault="00181979" w:rsidP="00181979">
            <w:pPr>
              <w:ind w:firstLine="0"/>
            </w:pPr>
            <w:r>
              <w:t>Người chơi đang online và có thể truy cập bảng bạn bè.</w:t>
            </w:r>
          </w:p>
        </w:tc>
      </w:tr>
      <w:tr w:rsidR="00181979" w:rsidRPr="002E06F5" w14:paraId="5DDCE7D6" w14:textId="77777777" w:rsidTr="00373B5E">
        <w:trPr>
          <w:trHeight w:val="839"/>
        </w:trPr>
        <w:tc>
          <w:tcPr>
            <w:tcW w:w="1980" w:type="dxa"/>
            <w:vAlign w:val="center"/>
          </w:tcPr>
          <w:p w14:paraId="71908F13" w14:textId="544C4E4E" w:rsidR="00181979" w:rsidRPr="00181979" w:rsidRDefault="00181979" w:rsidP="00181979">
            <w:pPr>
              <w:pStyle w:val="Table"/>
              <w:rPr>
                <w:b/>
                <w:bCs/>
              </w:rPr>
            </w:pPr>
            <w:r w:rsidRPr="00181979">
              <w:rPr>
                <w:rStyle w:val="Strong"/>
                <w:b w:val="0"/>
                <w:bCs w:val="0"/>
              </w:rPr>
              <w:t>Luồng chính</w:t>
            </w:r>
          </w:p>
        </w:tc>
        <w:tc>
          <w:tcPr>
            <w:tcW w:w="7364" w:type="dxa"/>
            <w:vAlign w:val="center"/>
          </w:tcPr>
          <w:p w14:paraId="13A06E1A" w14:textId="77777777" w:rsidR="00181979" w:rsidRDefault="00181979" w:rsidP="00181979">
            <w:pPr>
              <w:ind w:firstLine="0"/>
              <w:rPr>
                <w:lang w:val="en-US"/>
              </w:rPr>
            </w:pPr>
            <w:r>
              <w:t>1. Người chơi mở bảng bạn bè từ giao diện xã hội.</w:t>
            </w:r>
          </w:p>
          <w:p w14:paraId="5369A01A" w14:textId="77777777" w:rsidR="00181979" w:rsidRDefault="00181979" w:rsidP="00181979">
            <w:pPr>
              <w:ind w:firstLine="0"/>
              <w:rPr>
                <w:lang w:val="en-US"/>
              </w:rPr>
            </w:pPr>
            <w:r>
              <w:t>2. Hệ thống hiển thị danh sách bạn bè cùng trạng thái online và map hiện tại.</w:t>
            </w:r>
          </w:p>
          <w:p w14:paraId="48F13E86" w14:textId="77777777" w:rsidR="00181979" w:rsidRDefault="00181979" w:rsidP="00181979">
            <w:pPr>
              <w:ind w:firstLine="0"/>
              <w:rPr>
                <w:lang w:val="en-US"/>
              </w:rPr>
            </w:pPr>
            <w:r>
              <w:t>3. Người chơi nhập tên người nhận và gửi lời mời kết bạn.</w:t>
            </w:r>
          </w:p>
          <w:p w14:paraId="7ADA4CA6" w14:textId="77777777" w:rsidR="00181979" w:rsidRDefault="00181979" w:rsidP="00181979">
            <w:pPr>
              <w:ind w:firstLine="0"/>
              <w:rPr>
                <w:lang w:val="en-US"/>
              </w:rPr>
            </w:pPr>
            <w:r>
              <w:t>4. Người nhận nhận được thông báo phản hồi lời mời.</w:t>
            </w:r>
          </w:p>
          <w:p w14:paraId="6BB56CC3" w14:textId="77777777" w:rsidR="00181979" w:rsidRDefault="00181979" w:rsidP="00181979">
            <w:pPr>
              <w:ind w:firstLine="0"/>
              <w:rPr>
                <w:lang w:val="en-US"/>
              </w:rPr>
            </w:pPr>
            <w:r>
              <w:t>5. Nếu người nhận chấp nhận, hệ thống thêm hai bên vào danh sách bạn bè của nhau.</w:t>
            </w:r>
          </w:p>
          <w:p w14:paraId="51CDC3C9" w14:textId="23BB83A1" w:rsidR="00181979" w:rsidRPr="002E06F5" w:rsidRDefault="00181979" w:rsidP="00181979">
            <w:pPr>
              <w:ind w:firstLine="0"/>
            </w:pPr>
            <w:r>
              <w:t>6. Người chơi có thể tiếp tục xóa bạn hoặc xem lại trạng thái của từng người trong danh sách.</w:t>
            </w:r>
          </w:p>
        </w:tc>
      </w:tr>
      <w:tr w:rsidR="00181979" w:rsidRPr="002E06F5" w14:paraId="6F996BDB" w14:textId="77777777" w:rsidTr="00373B5E">
        <w:trPr>
          <w:trHeight w:val="773"/>
        </w:trPr>
        <w:tc>
          <w:tcPr>
            <w:tcW w:w="1980" w:type="dxa"/>
            <w:vAlign w:val="center"/>
          </w:tcPr>
          <w:p w14:paraId="7EB6D335" w14:textId="1CBBD8C7" w:rsidR="00181979" w:rsidRPr="00181979" w:rsidRDefault="00181979" w:rsidP="00181979">
            <w:pPr>
              <w:pStyle w:val="Table"/>
              <w:rPr>
                <w:b/>
                <w:bCs/>
              </w:rPr>
            </w:pPr>
            <w:r w:rsidRPr="00181979">
              <w:rPr>
                <w:rStyle w:val="Strong"/>
                <w:b w:val="0"/>
                <w:bCs w:val="0"/>
              </w:rPr>
              <w:t>Luồng phụ</w:t>
            </w:r>
          </w:p>
        </w:tc>
        <w:tc>
          <w:tcPr>
            <w:tcW w:w="7364" w:type="dxa"/>
            <w:vAlign w:val="center"/>
          </w:tcPr>
          <w:p w14:paraId="46D1899F" w14:textId="307752EB" w:rsidR="00181979" w:rsidRPr="002E06F5" w:rsidRDefault="00181979" w:rsidP="00181979">
            <w:pPr>
              <w:ind w:firstLine="0"/>
            </w:pPr>
            <w:r>
              <w:t>Nếu người nhận không tồn tại hoặc đã là bạn, hệ thống từ chối lời mời. Nếu người nhận từ chối lời mời, yêu cầu kết bạn kết thúc mà không thay đổi dữ liệu.</w:t>
            </w:r>
          </w:p>
        </w:tc>
      </w:tr>
      <w:tr w:rsidR="00181979" w:rsidRPr="002E06F5" w14:paraId="36EF765D" w14:textId="77777777" w:rsidTr="00373B5E">
        <w:trPr>
          <w:trHeight w:val="773"/>
        </w:trPr>
        <w:tc>
          <w:tcPr>
            <w:tcW w:w="1980" w:type="dxa"/>
            <w:vAlign w:val="center"/>
          </w:tcPr>
          <w:p w14:paraId="4DD42518" w14:textId="6CB4D85C" w:rsidR="00181979" w:rsidRPr="00181979" w:rsidRDefault="00181979" w:rsidP="00181979">
            <w:pPr>
              <w:pStyle w:val="Table"/>
              <w:rPr>
                <w:rStyle w:val="Strong"/>
                <w:b w:val="0"/>
                <w:bCs w:val="0"/>
              </w:rPr>
            </w:pPr>
            <w:r w:rsidRPr="00181979">
              <w:rPr>
                <w:rStyle w:val="Strong"/>
                <w:b w:val="0"/>
                <w:bCs w:val="0"/>
              </w:rPr>
              <w:t>Kết quả</w:t>
            </w:r>
          </w:p>
        </w:tc>
        <w:tc>
          <w:tcPr>
            <w:tcW w:w="7364" w:type="dxa"/>
            <w:vAlign w:val="center"/>
          </w:tcPr>
          <w:p w14:paraId="5E9FE3B5" w14:textId="70DD3D33" w:rsidR="00181979" w:rsidRDefault="00181979" w:rsidP="00181979">
            <w:pPr>
              <w:ind w:firstLine="0"/>
            </w:pPr>
            <w:r>
              <w:t>Danh sách bạn bè được cập nhật đồng bộ ở cả hai phía liên quan. Nếu thất bại, danh sách giữ nguyên và hệ thống hiển thị thông báo nguyên nhân.</w:t>
            </w:r>
          </w:p>
        </w:tc>
      </w:tr>
    </w:tbl>
    <w:p w14:paraId="31B84A87" w14:textId="77777777" w:rsidR="00175075" w:rsidRPr="009C0D74" w:rsidRDefault="00175075" w:rsidP="00487C93">
      <w:pPr>
        <w:ind w:firstLine="0"/>
        <w:rPr>
          <w:lang w:val="en-US"/>
        </w:rPr>
      </w:pPr>
    </w:p>
    <w:p w14:paraId="083BF363" w14:textId="65AF53EC" w:rsidR="002C1D92" w:rsidRPr="002E06F5" w:rsidRDefault="005C6482" w:rsidP="005C6482">
      <w:pPr>
        <w:pStyle w:val="Heading4"/>
      </w:pPr>
      <w:r w:rsidRPr="002E06F5">
        <w:t xml:space="preserve">Biểu đồ Usecase chức năng </w:t>
      </w:r>
      <w:r w:rsidR="00181979" w:rsidRPr="00181979">
        <w:t>Quản lý tổ đội và chat</w:t>
      </w:r>
    </w:p>
    <w:p w14:paraId="7D823638" w14:textId="41767B68" w:rsidR="00FE5287" w:rsidRPr="002E06F5" w:rsidRDefault="00205455" w:rsidP="00FE5287">
      <w:pPr>
        <w:pStyle w:val="Hnhv"/>
      </w:pPr>
      <w:r w:rsidRPr="00205455">
        <w:rPr>
          <w:noProof/>
        </w:rPr>
        <w:drawing>
          <wp:inline distT="0" distB="0" distL="0" distR="0" wp14:anchorId="796922D0" wp14:editId="6B067C6C">
            <wp:extent cx="5042414" cy="3171319"/>
            <wp:effectExtent l="0" t="0" r="6350" b="0"/>
            <wp:docPr id="17939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0866" name=""/>
                    <pic:cNvPicPr/>
                  </pic:nvPicPr>
                  <pic:blipFill>
                    <a:blip r:embed="rId32"/>
                    <a:stretch>
                      <a:fillRect/>
                    </a:stretch>
                  </pic:blipFill>
                  <pic:spPr>
                    <a:xfrm>
                      <a:off x="0" y="0"/>
                      <a:ext cx="5057173" cy="3180601"/>
                    </a:xfrm>
                    <a:prstGeom prst="rect">
                      <a:avLst/>
                    </a:prstGeom>
                  </pic:spPr>
                </pic:pic>
              </a:graphicData>
            </a:graphic>
          </wp:inline>
        </w:drawing>
      </w:r>
    </w:p>
    <w:p w14:paraId="1709F065" w14:textId="6275CB26" w:rsidR="00C9396D" w:rsidRPr="002E06F5" w:rsidRDefault="00FE5287" w:rsidP="00FE5287">
      <w:pPr>
        <w:pStyle w:val="Tnhnhv"/>
      </w:pPr>
      <w:bookmarkStart w:id="56" w:name="_Toc216388739"/>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13</w:t>
      </w:r>
      <w:r w:rsidR="001D158B">
        <w:fldChar w:fldCharType="end"/>
      </w:r>
      <w:r w:rsidRPr="002E06F5">
        <w:t xml:space="preserve"> Biểu đồ Usecase chức năng </w:t>
      </w:r>
      <w:bookmarkEnd w:id="56"/>
      <w:r w:rsidR="00181979" w:rsidRPr="00181979">
        <w:t>Quản lý tổ đội và chat</w:t>
      </w:r>
    </w:p>
    <w:p w14:paraId="1C91BA10" w14:textId="697D3B10" w:rsidR="009C15F9" w:rsidRPr="002E06F5" w:rsidRDefault="009C15F9" w:rsidP="009C15F9">
      <w:pPr>
        <w:pStyle w:val="Tnbng"/>
      </w:pPr>
      <w:bookmarkStart w:id="57" w:name="_Toc216388703"/>
      <w:r w:rsidRPr="002E06F5">
        <w:lastRenderedPageBreak/>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13</w:t>
      </w:r>
      <w:r w:rsidR="00A66B65">
        <w:fldChar w:fldCharType="end"/>
      </w:r>
      <w:r w:rsidRPr="002E06F5">
        <w:t xml:space="preserve"> Bảng đặc tả chức năng </w:t>
      </w:r>
      <w:bookmarkEnd w:id="57"/>
      <w:r w:rsidR="00181979" w:rsidRPr="00181979">
        <w:t>Quản lý tổ đội và chat</w:t>
      </w:r>
    </w:p>
    <w:tbl>
      <w:tblPr>
        <w:tblStyle w:val="TableGrid"/>
        <w:tblW w:w="0" w:type="auto"/>
        <w:tblLook w:val="04A0" w:firstRow="1" w:lastRow="0" w:firstColumn="1" w:lastColumn="0" w:noHBand="0" w:noVBand="1"/>
      </w:tblPr>
      <w:tblGrid>
        <w:gridCol w:w="1838"/>
        <w:gridCol w:w="7506"/>
      </w:tblGrid>
      <w:tr w:rsidR="00181979" w:rsidRPr="002E06F5" w14:paraId="18F8B8D4" w14:textId="77777777" w:rsidTr="00FF02F5">
        <w:trPr>
          <w:trHeight w:val="452"/>
        </w:trPr>
        <w:tc>
          <w:tcPr>
            <w:tcW w:w="1838" w:type="dxa"/>
            <w:vAlign w:val="center"/>
          </w:tcPr>
          <w:p w14:paraId="044A259F" w14:textId="411B05AF" w:rsidR="00181979" w:rsidRPr="00181979" w:rsidRDefault="00181979" w:rsidP="00181979">
            <w:pPr>
              <w:pStyle w:val="Table"/>
              <w:rPr>
                <w:b/>
                <w:bCs/>
              </w:rPr>
            </w:pPr>
            <w:r w:rsidRPr="00181979">
              <w:rPr>
                <w:rStyle w:val="Strong"/>
              </w:rPr>
              <w:t>Use Case</w:t>
            </w:r>
          </w:p>
        </w:tc>
        <w:tc>
          <w:tcPr>
            <w:tcW w:w="7506" w:type="dxa"/>
            <w:vAlign w:val="center"/>
          </w:tcPr>
          <w:p w14:paraId="2B91F1DF" w14:textId="10257266" w:rsidR="00181979" w:rsidRPr="00181979" w:rsidRDefault="00181979" w:rsidP="00181979">
            <w:pPr>
              <w:pStyle w:val="Table"/>
              <w:rPr>
                <w:b/>
                <w:bCs/>
              </w:rPr>
            </w:pPr>
            <w:r w:rsidRPr="00181979">
              <w:rPr>
                <w:b/>
                <w:bCs/>
              </w:rPr>
              <w:t>Quản lý tổ đội và chat</w:t>
            </w:r>
          </w:p>
        </w:tc>
      </w:tr>
      <w:tr w:rsidR="00181979" w:rsidRPr="002E06F5" w14:paraId="18190123" w14:textId="77777777" w:rsidTr="00181979">
        <w:trPr>
          <w:trHeight w:val="621"/>
        </w:trPr>
        <w:tc>
          <w:tcPr>
            <w:tcW w:w="1838" w:type="dxa"/>
            <w:vAlign w:val="center"/>
          </w:tcPr>
          <w:p w14:paraId="18D75511" w14:textId="7EFEC1A6" w:rsidR="00181979" w:rsidRPr="00181979" w:rsidRDefault="00181979" w:rsidP="00181979">
            <w:pPr>
              <w:pStyle w:val="Table"/>
              <w:rPr>
                <w:b/>
                <w:bCs/>
              </w:rPr>
            </w:pPr>
            <w:r w:rsidRPr="00181979">
              <w:rPr>
                <w:rStyle w:val="Strong"/>
                <w:b w:val="0"/>
                <w:bCs w:val="0"/>
              </w:rPr>
              <w:t>Actor</w:t>
            </w:r>
          </w:p>
        </w:tc>
        <w:tc>
          <w:tcPr>
            <w:tcW w:w="7506" w:type="dxa"/>
            <w:vAlign w:val="center"/>
          </w:tcPr>
          <w:p w14:paraId="17E71B8F" w14:textId="5FFB9D87" w:rsidR="00181979" w:rsidRPr="00274CEE" w:rsidRDefault="00181979" w:rsidP="00181979">
            <w:pPr>
              <w:pStyle w:val="Table"/>
            </w:pPr>
            <w:r>
              <w:t>Người chơi</w:t>
            </w:r>
          </w:p>
        </w:tc>
      </w:tr>
      <w:tr w:rsidR="00181979" w:rsidRPr="002E06F5" w14:paraId="6FCFF2F2" w14:textId="77777777" w:rsidTr="00FF02F5">
        <w:trPr>
          <w:trHeight w:val="780"/>
        </w:trPr>
        <w:tc>
          <w:tcPr>
            <w:tcW w:w="1838" w:type="dxa"/>
            <w:vAlign w:val="center"/>
          </w:tcPr>
          <w:p w14:paraId="124D5A6F" w14:textId="2382432E" w:rsidR="00181979" w:rsidRPr="00181979" w:rsidRDefault="00181979" w:rsidP="00181979">
            <w:pPr>
              <w:pStyle w:val="Table"/>
              <w:rPr>
                <w:b/>
                <w:bCs/>
              </w:rPr>
            </w:pPr>
            <w:r w:rsidRPr="00181979">
              <w:rPr>
                <w:rStyle w:val="Strong"/>
                <w:b w:val="0"/>
                <w:bCs w:val="0"/>
              </w:rPr>
              <w:t>Mô tả</w:t>
            </w:r>
          </w:p>
        </w:tc>
        <w:tc>
          <w:tcPr>
            <w:tcW w:w="7506" w:type="dxa"/>
            <w:vAlign w:val="center"/>
          </w:tcPr>
          <w:p w14:paraId="3C930913" w14:textId="63C7B2E0" w:rsidR="00181979" w:rsidRPr="002E06F5" w:rsidRDefault="00181979" w:rsidP="00181979">
            <w:pPr>
              <w:pStyle w:val="Table"/>
            </w:pPr>
            <w:r>
              <w:t>Người chơi tạo party, quản lý thành viên và trao đổi thông tin qua các kênh chat phù hợp. Hệ thống phân phối tin nhắn đến đúng phạm vi người nhận và cập nhật giao diện xã hội liên quan.</w:t>
            </w:r>
          </w:p>
        </w:tc>
      </w:tr>
      <w:tr w:rsidR="00181979" w:rsidRPr="002E06F5" w14:paraId="70E1FEFA" w14:textId="77777777" w:rsidTr="00FF02F5">
        <w:trPr>
          <w:trHeight w:val="729"/>
        </w:trPr>
        <w:tc>
          <w:tcPr>
            <w:tcW w:w="1838" w:type="dxa"/>
            <w:vAlign w:val="center"/>
          </w:tcPr>
          <w:p w14:paraId="17A80DFA" w14:textId="74C63C9B" w:rsidR="00181979" w:rsidRPr="00181979" w:rsidRDefault="00181979" w:rsidP="00181979">
            <w:pPr>
              <w:pStyle w:val="Table"/>
              <w:rPr>
                <w:b/>
                <w:bCs/>
              </w:rPr>
            </w:pPr>
            <w:r w:rsidRPr="00181979">
              <w:rPr>
                <w:rStyle w:val="Strong"/>
                <w:b w:val="0"/>
                <w:bCs w:val="0"/>
              </w:rPr>
              <w:t>Tiền điều kiện</w:t>
            </w:r>
          </w:p>
        </w:tc>
        <w:tc>
          <w:tcPr>
            <w:tcW w:w="7506" w:type="dxa"/>
            <w:vAlign w:val="center"/>
          </w:tcPr>
          <w:p w14:paraId="45553513" w14:textId="220B0D0D" w:rsidR="00181979" w:rsidRPr="00274CEE" w:rsidRDefault="00181979" w:rsidP="00181979">
            <w:pPr>
              <w:pStyle w:val="Table"/>
            </w:pPr>
            <w:r>
              <w:t>Người chơi đang online và không bị chặn tính năng xã hội do vi phạm quy định.</w:t>
            </w:r>
          </w:p>
        </w:tc>
      </w:tr>
      <w:tr w:rsidR="00181979" w:rsidRPr="002E06F5" w14:paraId="4D546CBA" w14:textId="77777777" w:rsidTr="00FF02F5">
        <w:trPr>
          <w:trHeight w:val="147"/>
        </w:trPr>
        <w:tc>
          <w:tcPr>
            <w:tcW w:w="1838" w:type="dxa"/>
            <w:vAlign w:val="center"/>
          </w:tcPr>
          <w:p w14:paraId="28FFBE4C" w14:textId="35141963" w:rsidR="00181979" w:rsidRPr="00181979" w:rsidRDefault="00181979" w:rsidP="00181979">
            <w:pPr>
              <w:pStyle w:val="Table"/>
              <w:rPr>
                <w:b/>
                <w:bCs/>
              </w:rPr>
            </w:pPr>
            <w:r w:rsidRPr="00181979">
              <w:rPr>
                <w:rStyle w:val="Strong"/>
                <w:b w:val="0"/>
                <w:bCs w:val="0"/>
              </w:rPr>
              <w:t>Luồng chính</w:t>
            </w:r>
          </w:p>
        </w:tc>
        <w:tc>
          <w:tcPr>
            <w:tcW w:w="7506" w:type="dxa"/>
            <w:vAlign w:val="center"/>
          </w:tcPr>
          <w:p w14:paraId="2607BCFD" w14:textId="77777777" w:rsidR="00181979" w:rsidRDefault="00181979" w:rsidP="00181979">
            <w:pPr>
              <w:pStyle w:val="Table"/>
              <w:rPr>
                <w:lang w:val="en-US"/>
              </w:rPr>
            </w:pPr>
            <w:r>
              <w:t>1. Người chơi mở giao diện xã hội và chọn tạo tổ đội hoặc mời thành viên.</w:t>
            </w:r>
          </w:p>
          <w:p w14:paraId="5A93741F" w14:textId="77777777" w:rsidR="00181979" w:rsidRDefault="00181979" w:rsidP="00181979">
            <w:pPr>
              <w:pStyle w:val="Table"/>
              <w:rPr>
                <w:lang w:val="en-US"/>
              </w:rPr>
            </w:pPr>
            <w:r>
              <w:t>2. Hệ thống tạo party mới và gán vai trò trưởng nhóm cho người khởi tạo.</w:t>
            </w:r>
          </w:p>
          <w:p w14:paraId="0FF20B25" w14:textId="77777777" w:rsidR="00181979" w:rsidRDefault="00181979" w:rsidP="00181979">
            <w:pPr>
              <w:pStyle w:val="Table"/>
              <w:rPr>
                <w:lang w:val="en-US"/>
              </w:rPr>
            </w:pPr>
            <w:r>
              <w:t>3. Người chơi mời thêm thành viên từ danh sách bạn bè hoặc người chơi gần đó.</w:t>
            </w:r>
          </w:p>
          <w:p w14:paraId="1527EFC6" w14:textId="77777777" w:rsidR="00181979" w:rsidRDefault="00181979" w:rsidP="00181979">
            <w:pPr>
              <w:pStyle w:val="Table"/>
              <w:rPr>
                <w:lang w:val="en-US"/>
              </w:rPr>
            </w:pPr>
            <w:r>
              <w:t>4. Sau khi party được hình thành, bảng tổ đội hiển thị trạng thái của từng thành viên.</w:t>
            </w:r>
          </w:p>
          <w:p w14:paraId="2F680EED" w14:textId="77777777" w:rsidR="00181979" w:rsidRDefault="00181979" w:rsidP="00181979">
            <w:pPr>
              <w:pStyle w:val="Table"/>
              <w:rPr>
                <w:lang w:val="en-US"/>
              </w:rPr>
            </w:pPr>
            <w:r>
              <w:t>5. Người chơi sử dụng khung chat để trao đổi trong các kênh chung hoặc kênh tổ đội.</w:t>
            </w:r>
          </w:p>
          <w:p w14:paraId="76343EA6" w14:textId="38264669" w:rsidR="00181979" w:rsidRPr="00274CEE" w:rsidRDefault="00181979" w:rsidP="00181979">
            <w:pPr>
              <w:pStyle w:val="Table"/>
            </w:pPr>
            <w:r>
              <w:t>6. Hệ thống phân phối tin nhắn đến đúng phạm vi người nhận và cập nhật giao diện xã hội liên quan.</w:t>
            </w:r>
          </w:p>
        </w:tc>
      </w:tr>
      <w:tr w:rsidR="00181979" w:rsidRPr="002E06F5" w14:paraId="4C59A0C0" w14:textId="77777777" w:rsidTr="00FF02F5">
        <w:trPr>
          <w:trHeight w:val="780"/>
        </w:trPr>
        <w:tc>
          <w:tcPr>
            <w:tcW w:w="1838" w:type="dxa"/>
            <w:vAlign w:val="center"/>
          </w:tcPr>
          <w:p w14:paraId="3ADBF051" w14:textId="368BD634" w:rsidR="00181979" w:rsidRPr="00181979" w:rsidRDefault="00181979" w:rsidP="00181979">
            <w:pPr>
              <w:pStyle w:val="Table"/>
              <w:rPr>
                <w:b/>
                <w:bCs/>
              </w:rPr>
            </w:pPr>
            <w:r w:rsidRPr="00181979">
              <w:rPr>
                <w:rStyle w:val="Strong"/>
                <w:b w:val="0"/>
                <w:bCs w:val="0"/>
              </w:rPr>
              <w:t>Luồng phụ</w:t>
            </w:r>
          </w:p>
        </w:tc>
        <w:tc>
          <w:tcPr>
            <w:tcW w:w="7506" w:type="dxa"/>
            <w:vAlign w:val="center"/>
          </w:tcPr>
          <w:p w14:paraId="229F179D" w14:textId="3DE8E4AC" w:rsidR="00181979" w:rsidRPr="00274CEE" w:rsidRDefault="00181979" w:rsidP="00181979">
            <w:pPr>
              <w:pStyle w:val="Table"/>
            </w:pPr>
            <w:r>
              <w:t>Nếu người được mời đang ở tổ đội khác, lời mời bị từ chối và thông báo cho người mời. Nếu người chơi gửi tin sai kênh hoặc vi phạm bộ lọc chat, hệ thống chặn và thông báo lỗi.</w:t>
            </w:r>
          </w:p>
        </w:tc>
      </w:tr>
      <w:tr w:rsidR="00181979" w:rsidRPr="002E06F5" w14:paraId="6E798690" w14:textId="77777777" w:rsidTr="00FF02F5">
        <w:trPr>
          <w:trHeight w:val="780"/>
        </w:trPr>
        <w:tc>
          <w:tcPr>
            <w:tcW w:w="1838" w:type="dxa"/>
            <w:vAlign w:val="center"/>
          </w:tcPr>
          <w:p w14:paraId="74BFED28" w14:textId="2A997DC4" w:rsidR="00181979" w:rsidRPr="00181979" w:rsidRDefault="00181979" w:rsidP="00181979">
            <w:pPr>
              <w:pStyle w:val="Table"/>
              <w:rPr>
                <w:b/>
                <w:bCs/>
              </w:rPr>
            </w:pPr>
            <w:r w:rsidRPr="00181979">
              <w:rPr>
                <w:rStyle w:val="Strong"/>
                <w:b w:val="0"/>
                <w:bCs w:val="0"/>
              </w:rPr>
              <w:t>Kết quả</w:t>
            </w:r>
          </w:p>
        </w:tc>
        <w:tc>
          <w:tcPr>
            <w:tcW w:w="7506" w:type="dxa"/>
            <w:vAlign w:val="center"/>
          </w:tcPr>
          <w:p w14:paraId="01F9FD5D" w14:textId="5D7A9587" w:rsidR="00181979" w:rsidRPr="00274CEE" w:rsidRDefault="00181979" w:rsidP="00181979">
            <w:pPr>
              <w:pStyle w:val="Table"/>
            </w:pPr>
            <w:r>
              <w:t>Party và nội dung trao đổi được cập nhật cho đúng thành viên hoặc đúng kênh nhận tin. Nếu thất bại, trạng thái party và chat giữ nguyên và hiển thị thông báo lỗi.</w:t>
            </w:r>
          </w:p>
        </w:tc>
      </w:tr>
    </w:tbl>
    <w:p w14:paraId="3D0223D6" w14:textId="77777777" w:rsidR="009C15F9" w:rsidRPr="0012721D" w:rsidRDefault="009C15F9" w:rsidP="0012721D">
      <w:pPr>
        <w:ind w:firstLine="0"/>
        <w:rPr>
          <w:lang w:val="en-US"/>
        </w:rPr>
      </w:pPr>
    </w:p>
    <w:p w14:paraId="0CA14698" w14:textId="141E2686" w:rsidR="000F7963" w:rsidRPr="002E06F5" w:rsidRDefault="007203CB" w:rsidP="001D77A1">
      <w:pPr>
        <w:pStyle w:val="Heading4"/>
      </w:pPr>
      <w:r w:rsidRPr="002E06F5">
        <w:t xml:space="preserve">Biểu đồ Usecase chức năng </w:t>
      </w:r>
      <w:r w:rsidR="00181979" w:rsidRPr="00181979">
        <w:t>Tham gia và hoàn tất phó bản</w:t>
      </w:r>
    </w:p>
    <w:p w14:paraId="3CF681F7" w14:textId="72E03464" w:rsidR="00D6173F" w:rsidRPr="002E06F5" w:rsidRDefault="00D6173F" w:rsidP="00D6173F">
      <w:pPr>
        <w:pStyle w:val="Hnhv"/>
      </w:pPr>
    </w:p>
    <w:p w14:paraId="33D8003F" w14:textId="79259E8E" w:rsidR="00D6173F" w:rsidRDefault="00D6173F" w:rsidP="00D6173F">
      <w:pPr>
        <w:pStyle w:val="Tnhnhv"/>
        <w:rPr>
          <w:lang w:val="en-US"/>
        </w:rPr>
      </w:pPr>
      <w:bookmarkStart w:id="58" w:name="_Toc216388740"/>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14</w:t>
      </w:r>
      <w:r w:rsidR="001D158B">
        <w:fldChar w:fldCharType="end"/>
      </w:r>
      <w:r w:rsidRPr="002E06F5">
        <w:t xml:space="preserve"> Biểu đồ Usecase chức năng </w:t>
      </w:r>
      <w:bookmarkEnd w:id="58"/>
      <w:r w:rsidR="00181979" w:rsidRPr="00181979">
        <w:t>Tham gia và hoàn tất phó bản</w:t>
      </w:r>
    </w:p>
    <w:p w14:paraId="1E7CE609" w14:textId="104E2B7A" w:rsidR="00205455" w:rsidRPr="00205455" w:rsidRDefault="00205455" w:rsidP="00205455">
      <w:pPr>
        <w:rPr>
          <w:lang w:val="en-US"/>
        </w:rPr>
      </w:pPr>
      <w:r>
        <w:rPr>
          <w:lang w:val="en-US"/>
        </w:rPr>
        <w:lastRenderedPageBreak/>
        <w:tab/>
      </w:r>
      <w:r w:rsidRPr="00205455">
        <w:rPr>
          <w:noProof/>
          <w:lang w:val="en-US"/>
        </w:rPr>
        <w:drawing>
          <wp:inline distT="0" distB="0" distL="0" distR="0" wp14:anchorId="21E6A045" wp14:editId="780A76CC">
            <wp:extent cx="4693568" cy="2962457"/>
            <wp:effectExtent l="0" t="0" r="0" b="9525"/>
            <wp:docPr id="97893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5465" name=""/>
                    <pic:cNvPicPr/>
                  </pic:nvPicPr>
                  <pic:blipFill>
                    <a:blip r:embed="rId33"/>
                    <a:stretch>
                      <a:fillRect/>
                    </a:stretch>
                  </pic:blipFill>
                  <pic:spPr>
                    <a:xfrm>
                      <a:off x="0" y="0"/>
                      <a:ext cx="4717639" cy="2977650"/>
                    </a:xfrm>
                    <a:prstGeom prst="rect">
                      <a:avLst/>
                    </a:prstGeom>
                  </pic:spPr>
                </pic:pic>
              </a:graphicData>
            </a:graphic>
          </wp:inline>
        </w:drawing>
      </w:r>
    </w:p>
    <w:p w14:paraId="12BA9D17" w14:textId="7BF24C0D" w:rsidR="00A7393E" w:rsidRPr="002E06F5" w:rsidRDefault="00A7393E" w:rsidP="00A7393E">
      <w:pPr>
        <w:pStyle w:val="Tnbng"/>
      </w:pPr>
      <w:bookmarkStart w:id="59" w:name="_Toc216388704"/>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14</w:t>
      </w:r>
      <w:r w:rsidR="00A66B65">
        <w:fldChar w:fldCharType="end"/>
      </w:r>
      <w:r w:rsidRPr="002E06F5">
        <w:t xml:space="preserve"> Bảng đặc tả chức năng </w:t>
      </w:r>
      <w:bookmarkEnd w:id="59"/>
      <w:r w:rsidR="00181979" w:rsidRPr="00181979">
        <w:t>Tham gia và hoàn tất phó bản</w:t>
      </w:r>
    </w:p>
    <w:tbl>
      <w:tblPr>
        <w:tblStyle w:val="TableGrid"/>
        <w:tblW w:w="0" w:type="auto"/>
        <w:tblLook w:val="04A0" w:firstRow="1" w:lastRow="0" w:firstColumn="1" w:lastColumn="0" w:noHBand="0" w:noVBand="1"/>
      </w:tblPr>
      <w:tblGrid>
        <w:gridCol w:w="1980"/>
        <w:gridCol w:w="7364"/>
      </w:tblGrid>
      <w:tr w:rsidR="00181979" w:rsidRPr="002E06F5" w14:paraId="3E98C6FC" w14:textId="77777777" w:rsidTr="009619D6">
        <w:trPr>
          <w:trHeight w:val="441"/>
        </w:trPr>
        <w:tc>
          <w:tcPr>
            <w:tcW w:w="1980" w:type="dxa"/>
            <w:vAlign w:val="center"/>
          </w:tcPr>
          <w:p w14:paraId="6AC6DEB7" w14:textId="60BB97C2" w:rsidR="00181979" w:rsidRPr="00181979" w:rsidRDefault="00181979" w:rsidP="00181979">
            <w:pPr>
              <w:pStyle w:val="Table"/>
              <w:rPr>
                <w:b/>
                <w:bCs/>
              </w:rPr>
            </w:pPr>
            <w:r w:rsidRPr="00181979">
              <w:rPr>
                <w:rStyle w:val="Strong"/>
              </w:rPr>
              <w:t>Use Case</w:t>
            </w:r>
          </w:p>
        </w:tc>
        <w:tc>
          <w:tcPr>
            <w:tcW w:w="7364" w:type="dxa"/>
            <w:vAlign w:val="center"/>
          </w:tcPr>
          <w:p w14:paraId="6A5AF5E8" w14:textId="4EB2ADFE" w:rsidR="00181979" w:rsidRPr="00181979" w:rsidRDefault="00181979" w:rsidP="00181979">
            <w:pPr>
              <w:pStyle w:val="Table"/>
              <w:rPr>
                <w:b/>
                <w:bCs/>
              </w:rPr>
            </w:pPr>
            <w:r w:rsidRPr="00181979">
              <w:rPr>
                <w:b/>
                <w:bCs/>
              </w:rPr>
              <w:t>Tham gia và hoàn tất phó bản</w:t>
            </w:r>
          </w:p>
        </w:tc>
      </w:tr>
      <w:tr w:rsidR="00181979" w:rsidRPr="002E06F5" w14:paraId="409C3B14" w14:textId="77777777" w:rsidTr="009619D6">
        <w:trPr>
          <w:trHeight w:val="1095"/>
        </w:trPr>
        <w:tc>
          <w:tcPr>
            <w:tcW w:w="1980" w:type="dxa"/>
            <w:vAlign w:val="center"/>
          </w:tcPr>
          <w:p w14:paraId="06167523" w14:textId="52044492" w:rsidR="00181979" w:rsidRPr="00181979" w:rsidRDefault="00181979" w:rsidP="00181979">
            <w:pPr>
              <w:pStyle w:val="Table"/>
              <w:rPr>
                <w:b/>
                <w:bCs/>
              </w:rPr>
            </w:pPr>
            <w:r w:rsidRPr="00181979">
              <w:rPr>
                <w:rStyle w:val="Strong"/>
                <w:b w:val="0"/>
                <w:bCs w:val="0"/>
              </w:rPr>
              <w:t>Actor</w:t>
            </w:r>
          </w:p>
        </w:tc>
        <w:tc>
          <w:tcPr>
            <w:tcW w:w="7364" w:type="dxa"/>
            <w:vAlign w:val="center"/>
          </w:tcPr>
          <w:p w14:paraId="26986D0C" w14:textId="64B38DE5" w:rsidR="00181979" w:rsidRPr="002E06F5" w:rsidRDefault="00181979" w:rsidP="00181979">
            <w:pPr>
              <w:pStyle w:val="Table"/>
            </w:pPr>
            <w:r>
              <w:t>Người chơi, Máy chủ</w:t>
            </w:r>
          </w:p>
        </w:tc>
      </w:tr>
      <w:tr w:rsidR="00181979" w:rsidRPr="002E06F5" w14:paraId="703E1471" w14:textId="77777777" w:rsidTr="009619D6">
        <w:trPr>
          <w:trHeight w:val="441"/>
        </w:trPr>
        <w:tc>
          <w:tcPr>
            <w:tcW w:w="1980" w:type="dxa"/>
            <w:vAlign w:val="center"/>
          </w:tcPr>
          <w:p w14:paraId="44934050" w14:textId="4EC21749" w:rsidR="00181979" w:rsidRPr="00181979" w:rsidRDefault="00181979" w:rsidP="00181979">
            <w:pPr>
              <w:pStyle w:val="Table"/>
              <w:rPr>
                <w:b/>
                <w:bCs/>
              </w:rPr>
            </w:pPr>
            <w:r w:rsidRPr="00181979">
              <w:rPr>
                <w:rStyle w:val="Strong"/>
                <w:b w:val="0"/>
                <w:bCs w:val="0"/>
              </w:rPr>
              <w:t>Mô tả</w:t>
            </w:r>
          </w:p>
        </w:tc>
        <w:tc>
          <w:tcPr>
            <w:tcW w:w="7364" w:type="dxa"/>
            <w:vAlign w:val="center"/>
          </w:tcPr>
          <w:p w14:paraId="601712EE" w14:textId="449B91C9" w:rsidR="00181979" w:rsidRPr="002E06F5" w:rsidRDefault="00181979" w:rsidP="00181979">
            <w:pPr>
              <w:pStyle w:val="Table"/>
            </w:pPr>
            <w:r>
              <w:t>Người chơi hoặc tổ đội tham gia dungeon, vượt qua các wave quái và nhận phần thưởng khi hoàn thành. Gameplay server khởi tạo phiên dungeon, spawn wave và xử lý phát thưởng khi kết thúc.</w:t>
            </w:r>
          </w:p>
        </w:tc>
      </w:tr>
      <w:tr w:rsidR="00181979" w:rsidRPr="002E06F5" w14:paraId="76785BBA" w14:textId="77777777" w:rsidTr="009619D6">
        <w:trPr>
          <w:trHeight w:val="2188"/>
        </w:trPr>
        <w:tc>
          <w:tcPr>
            <w:tcW w:w="1980" w:type="dxa"/>
            <w:vAlign w:val="center"/>
          </w:tcPr>
          <w:p w14:paraId="18A3270B" w14:textId="40280D7A" w:rsidR="00181979" w:rsidRPr="00181979" w:rsidRDefault="00181979" w:rsidP="00181979">
            <w:pPr>
              <w:pStyle w:val="Table"/>
              <w:rPr>
                <w:b/>
                <w:bCs/>
              </w:rPr>
            </w:pPr>
            <w:r w:rsidRPr="00181979">
              <w:rPr>
                <w:rStyle w:val="Strong"/>
                <w:b w:val="0"/>
                <w:bCs w:val="0"/>
              </w:rPr>
              <w:t>Tiền điều kiện</w:t>
            </w:r>
          </w:p>
        </w:tc>
        <w:tc>
          <w:tcPr>
            <w:tcW w:w="7364" w:type="dxa"/>
            <w:vAlign w:val="center"/>
          </w:tcPr>
          <w:p w14:paraId="461D8B5D" w14:textId="36969B4B" w:rsidR="00181979" w:rsidRPr="00274CEE" w:rsidRDefault="00181979" w:rsidP="00181979">
            <w:pPr>
              <w:pStyle w:val="Table"/>
            </w:pPr>
            <w:r>
              <w:t>Người chơi đáp ứng điều kiện vào dungeon như level hoặc lượt vào. Gameplay server đang còn slot hoạt động.</w:t>
            </w:r>
          </w:p>
        </w:tc>
      </w:tr>
      <w:tr w:rsidR="00181979" w:rsidRPr="002E06F5" w14:paraId="442A6A4E" w14:textId="77777777" w:rsidTr="009619D6">
        <w:trPr>
          <w:trHeight w:val="839"/>
        </w:trPr>
        <w:tc>
          <w:tcPr>
            <w:tcW w:w="1980" w:type="dxa"/>
            <w:vAlign w:val="center"/>
          </w:tcPr>
          <w:p w14:paraId="0263F2D3" w14:textId="381CE956" w:rsidR="00181979" w:rsidRPr="00181979" w:rsidRDefault="00181979" w:rsidP="00181979">
            <w:pPr>
              <w:pStyle w:val="Table"/>
              <w:rPr>
                <w:b/>
                <w:bCs/>
              </w:rPr>
            </w:pPr>
            <w:r w:rsidRPr="00181979">
              <w:rPr>
                <w:rStyle w:val="Strong"/>
                <w:b w:val="0"/>
                <w:bCs w:val="0"/>
              </w:rPr>
              <w:t>Luồng chính</w:t>
            </w:r>
          </w:p>
        </w:tc>
        <w:tc>
          <w:tcPr>
            <w:tcW w:w="7364" w:type="dxa"/>
            <w:vAlign w:val="center"/>
          </w:tcPr>
          <w:p w14:paraId="0FD08342" w14:textId="77777777" w:rsidR="00181979" w:rsidRDefault="00181979" w:rsidP="00181979">
            <w:pPr>
              <w:pStyle w:val="Table"/>
              <w:rPr>
                <w:lang w:val="en-US"/>
              </w:rPr>
            </w:pPr>
            <w:r>
              <w:t>1. Người chơi mở giao diện hoặc portal dungeon và chọn loại phó bản.</w:t>
            </w:r>
          </w:p>
          <w:p w14:paraId="64C92E35" w14:textId="77777777" w:rsidR="00181979" w:rsidRDefault="00181979" w:rsidP="00181979">
            <w:pPr>
              <w:pStyle w:val="Table"/>
              <w:rPr>
                <w:lang w:val="en-US"/>
              </w:rPr>
            </w:pPr>
            <w:r>
              <w:t>2. Hệ thống kiểm tra điều kiện về level, lượt vào và trạng thái tổ đội.</w:t>
            </w:r>
          </w:p>
          <w:p w14:paraId="065A1CFA" w14:textId="77777777" w:rsidR="00181979" w:rsidRDefault="00181979" w:rsidP="00181979">
            <w:pPr>
              <w:pStyle w:val="Table"/>
              <w:rPr>
                <w:lang w:val="en-US"/>
              </w:rPr>
            </w:pPr>
            <w:r>
              <w:t>3. Gameplay server khởi tạo phiên dungeon và spawn các wave quái tương ứng.</w:t>
            </w:r>
          </w:p>
          <w:p w14:paraId="548F4393" w14:textId="77777777" w:rsidR="00181979" w:rsidRDefault="00181979" w:rsidP="00181979">
            <w:pPr>
              <w:pStyle w:val="Table"/>
              <w:rPr>
                <w:lang w:val="en-US"/>
              </w:rPr>
            </w:pPr>
            <w:r>
              <w:t>4. Người chơi vượt qua từng đợt quái và tiến tới boss cuối.</w:t>
            </w:r>
          </w:p>
          <w:p w14:paraId="4D1CD189" w14:textId="77777777" w:rsidR="00181979" w:rsidRDefault="00181979" w:rsidP="00181979">
            <w:pPr>
              <w:pStyle w:val="Table"/>
              <w:rPr>
                <w:lang w:val="en-US"/>
              </w:rPr>
            </w:pPr>
            <w:r>
              <w:t>5. Khi điều kiện hoàn thành được đáp ứng, hệ thống tổng kết kết quả phó bản.</w:t>
            </w:r>
          </w:p>
          <w:p w14:paraId="4F672CB1" w14:textId="17204C53" w:rsidR="00181979" w:rsidRPr="002E06F5" w:rsidRDefault="00181979" w:rsidP="00181979">
            <w:pPr>
              <w:pStyle w:val="Table"/>
            </w:pPr>
            <w:r>
              <w:t>6. Hệ thống phát phần thưởng và đưa người chơi rời khỏi dungeon sau khi kết thúc.</w:t>
            </w:r>
          </w:p>
        </w:tc>
      </w:tr>
      <w:tr w:rsidR="00181979" w:rsidRPr="002E06F5" w14:paraId="12715B10" w14:textId="77777777" w:rsidTr="009619D6">
        <w:trPr>
          <w:trHeight w:val="773"/>
        </w:trPr>
        <w:tc>
          <w:tcPr>
            <w:tcW w:w="1980" w:type="dxa"/>
            <w:vAlign w:val="center"/>
          </w:tcPr>
          <w:p w14:paraId="2A3D0150" w14:textId="3B6753B0" w:rsidR="00181979" w:rsidRPr="00181979" w:rsidRDefault="00181979" w:rsidP="00181979">
            <w:pPr>
              <w:pStyle w:val="Table"/>
              <w:rPr>
                <w:b/>
                <w:bCs/>
              </w:rPr>
            </w:pPr>
            <w:r w:rsidRPr="00181979">
              <w:rPr>
                <w:rStyle w:val="Strong"/>
                <w:b w:val="0"/>
                <w:bCs w:val="0"/>
              </w:rPr>
              <w:lastRenderedPageBreak/>
              <w:t>Luồng phụ</w:t>
            </w:r>
          </w:p>
        </w:tc>
        <w:tc>
          <w:tcPr>
            <w:tcW w:w="7364" w:type="dxa"/>
            <w:vAlign w:val="center"/>
          </w:tcPr>
          <w:p w14:paraId="01681EC7" w14:textId="24A37FD4" w:rsidR="00181979" w:rsidRPr="002E06F5" w:rsidRDefault="00181979" w:rsidP="00181979">
            <w:pPr>
              <w:pStyle w:val="Table"/>
            </w:pPr>
            <w:r>
              <w:t>Nếu người chơi hoặc tổ đội thất bại trong dungeon, hệ thống kết thúc phiên với trạng thái thất bại và không phát thưởng. Nếu máy chủ gặp lỗi spawn ở một wave, hệ thống ghi log và xử lý theo cấu hình fallback của dungeon.</w:t>
            </w:r>
          </w:p>
        </w:tc>
      </w:tr>
      <w:tr w:rsidR="00181979" w:rsidRPr="002E06F5" w14:paraId="2BB79126" w14:textId="77777777" w:rsidTr="009619D6">
        <w:trPr>
          <w:trHeight w:val="773"/>
        </w:trPr>
        <w:tc>
          <w:tcPr>
            <w:tcW w:w="1980" w:type="dxa"/>
            <w:vAlign w:val="center"/>
          </w:tcPr>
          <w:p w14:paraId="62132AED" w14:textId="51639DFA" w:rsidR="00181979" w:rsidRPr="00181979" w:rsidRDefault="00181979" w:rsidP="00181979">
            <w:pPr>
              <w:pStyle w:val="Table"/>
              <w:rPr>
                <w:b/>
                <w:bCs/>
              </w:rPr>
            </w:pPr>
            <w:r w:rsidRPr="00181979">
              <w:rPr>
                <w:rStyle w:val="Strong"/>
                <w:b w:val="0"/>
                <w:bCs w:val="0"/>
              </w:rPr>
              <w:t>Kết quả</w:t>
            </w:r>
          </w:p>
        </w:tc>
        <w:tc>
          <w:tcPr>
            <w:tcW w:w="7364" w:type="dxa"/>
            <w:vAlign w:val="center"/>
          </w:tcPr>
          <w:p w14:paraId="1462C1F5" w14:textId="07AC0E3F" w:rsidR="00181979" w:rsidRPr="002E06F5" w:rsidRDefault="00181979" w:rsidP="00181979">
            <w:pPr>
              <w:pStyle w:val="Table"/>
            </w:pPr>
            <w:r>
              <w:t>Kết quả phó bản được ghi nhận và phần thưởng được phát theo trạng thái hoàn thành. Nếu thất bại, hệ thống kết thúc phiên và thông báo rõ nguyên nhân cho người chơi.</w:t>
            </w:r>
          </w:p>
        </w:tc>
      </w:tr>
    </w:tbl>
    <w:p w14:paraId="593004E3" w14:textId="77777777" w:rsidR="007203CB" w:rsidRPr="002E06F5" w:rsidRDefault="007203CB" w:rsidP="000A72DF">
      <w:pPr>
        <w:ind w:firstLine="0"/>
      </w:pPr>
    </w:p>
    <w:p w14:paraId="65D02982" w14:textId="447C6812" w:rsidR="004B05BD" w:rsidRDefault="000A72DF" w:rsidP="009E60E6">
      <w:pPr>
        <w:pStyle w:val="Heading4"/>
        <w:rPr>
          <w:noProof/>
          <w:lang w:val="en-US"/>
        </w:rPr>
      </w:pPr>
      <w:r w:rsidRPr="002E06F5">
        <w:t xml:space="preserve">Biểu đồ Usecase chức năng </w:t>
      </w:r>
      <w:r w:rsidR="00181979" w:rsidRPr="00181979">
        <w:t xml:space="preserve">Xem leaderboard </w:t>
      </w:r>
    </w:p>
    <w:p w14:paraId="7754C402" w14:textId="657902B8" w:rsidR="00205455" w:rsidRPr="00205455" w:rsidRDefault="00205455" w:rsidP="00205455">
      <w:pPr>
        <w:rPr>
          <w:lang w:val="en-US"/>
        </w:rPr>
      </w:pPr>
      <w:r w:rsidRPr="00205455">
        <w:rPr>
          <w:noProof/>
          <w:lang w:val="en-US"/>
        </w:rPr>
        <w:drawing>
          <wp:inline distT="0" distB="0" distL="0" distR="0" wp14:anchorId="6E6A27CE" wp14:editId="47C33B60">
            <wp:extent cx="4932517" cy="3150188"/>
            <wp:effectExtent l="0" t="0" r="1905" b="0"/>
            <wp:docPr id="209588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0143" name=""/>
                    <pic:cNvPicPr/>
                  </pic:nvPicPr>
                  <pic:blipFill>
                    <a:blip r:embed="rId34"/>
                    <a:stretch>
                      <a:fillRect/>
                    </a:stretch>
                  </pic:blipFill>
                  <pic:spPr>
                    <a:xfrm>
                      <a:off x="0" y="0"/>
                      <a:ext cx="4946245" cy="3158956"/>
                    </a:xfrm>
                    <a:prstGeom prst="rect">
                      <a:avLst/>
                    </a:prstGeom>
                  </pic:spPr>
                </pic:pic>
              </a:graphicData>
            </a:graphic>
          </wp:inline>
        </w:drawing>
      </w:r>
    </w:p>
    <w:p w14:paraId="502CF6C1" w14:textId="45C972EA" w:rsidR="000A72DF" w:rsidRPr="002E06F5" w:rsidRDefault="004B05BD" w:rsidP="004B05BD">
      <w:pPr>
        <w:pStyle w:val="Tnhnhv"/>
      </w:pPr>
      <w:bookmarkStart w:id="60" w:name="_Toc216388741"/>
      <w:r w:rsidRPr="002E06F5">
        <w:t xml:space="preserve">Hình </w:t>
      </w:r>
      <w:r w:rsidR="001D158B">
        <w:fldChar w:fldCharType="begin"/>
      </w:r>
      <w:r w:rsidR="001D158B">
        <w:instrText xml:space="preserve"> STYLEREF 1 \s </w:instrText>
      </w:r>
      <w:r w:rsidR="001D158B">
        <w:fldChar w:fldCharType="separate"/>
      </w:r>
      <w:r w:rsidR="001D158B">
        <w:rPr>
          <w:noProof/>
        </w:rPr>
        <w:t>2</w:t>
      </w:r>
      <w:r w:rsidR="001D158B">
        <w:fldChar w:fldCharType="end"/>
      </w:r>
      <w:r w:rsidR="001D158B">
        <w:t>.</w:t>
      </w:r>
      <w:r w:rsidR="001D158B">
        <w:fldChar w:fldCharType="begin"/>
      </w:r>
      <w:r w:rsidR="001D158B">
        <w:instrText xml:space="preserve"> SEQ Hình \* ARABIC \s 1 </w:instrText>
      </w:r>
      <w:r w:rsidR="001D158B">
        <w:fldChar w:fldCharType="separate"/>
      </w:r>
      <w:r w:rsidR="001D158B">
        <w:rPr>
          <w:noProof/>
        </w:rPr>
        <w:t>15</w:t>
      </w:r>
      <w:r w:rsidR="001D158B">
        <w:fldChar w:fldCharType="end"/>
      </w:r>
      <w:r w:rsidRPr="002E06F5">
        <w:t xml:space="preserve"> Biểu đồ Usecase chức năng </w:t>
      </w:r>
      <w:bookmarkEnd w:id="60"/>
      <w:r w:rsidR="00181979" w:rsidRPr="00181979">
        <w:t>Xem leaderboard</w:t>
      </w:r>
    </w:p>
    <w:p w14:paraId="16D160F1" w14:textId="5891D987" w:rsidR="00695954" w:rsidRDefault="00695954" w:rsidP="00364333">
      <w:pPr>
        <w:pStyle w:val="Tnbng"/>
        <w:rPr>
          <w:lang w:val="en-US"/>
        </w:rPr>
      </w:pPr>
      <w:bookmarkStart w:id="61" w:name="_Toc216388705"/>
      <w:r w:rsidRPr="002E06F5">
        <w:t xml:space="preserve">Bảng </w:t>
      </w:r>
      <w:r w:rsidR="00A66B65">
        <w:fldChar w:fldCharType="begin"/>
      </w:r>
      <w:r w:rsidR="00A66B65">
        <w:instrText xml:space="preserve"> STYLEREF 1 \s </w:instrText>
      </w:r>
      <w:r w:rsidR="00A66B65">
        <w:fldChar w:fldCharType="separate"/>
      </w:r>
      <w:r w:rsidR="00A66B65">
        <w:rPr>
          <w:noProof/>
        </w:rPr>
        <w:t>2</w:t>
      </w:r>
      <w:r w:rsidR="00A66B65">
        <w:fldChar w:fldCharType="end"/>
      </w:r>
      <w:r w:rsidR="00A66B65">
        <w:t>.</w:t>
      </w:r>
      <w:r w:rsidR="00A66B65">
        <w:fldChar w:fldCharType="begin"/>
      </w:r>
      <w:r w:rsidR="00A66B65">
        <w:instrText xml:space="preserve"> SEQ Bảng \* ARABIC \s 1 </w:instrText>
      </w:r>
      <w:r w:rsidR="00A66B65">
        <w:fldChar w:fldCharType="separate"/>
      </w:r>
      <w:r w:rsidR="00A66B65">
        <w:rPr>
          <w:noProof/>
        </w:rPr>
        <w:t>15</w:t>
      </w:r>
      <w:r w:rsidR="00A66B65">
        <w:fldChar w:fldCharType="end"/>
      </w:r>
      <w:r w:rsidRPr="002E06F5">
        <w:t xml:space="preserve"> Bảng đặc tả chức năng </w:t>
      </w:r>
      <w:bookmarkEnd w:id="61"/>
      <w:r w:rsidR="00181979" w:rsidRPr="00181979">
        <w:t>Xem leaderboard</w:t>
      </w:r>
    </w:p>
    <w:p w14:paraId="3A9DCFC5" w14:textId="77777777" w:rsidR="00181979" w:rsidRPr="00181979" w:rsidRDefault="00181979" w:rsidP="00181979">
      <w:pPr>
        <w:rPr>
          <w:lang w:val="en-US"/>
        </w:rPr>
      </w:pPr>
    </w:p>
    <w:tbl>
      <w:tblPr>
        <w:tblStyle w:val="TableGrid"/>
        <w:tblW w:w="0" w:type="auto"/>
        <w:tblLook w:val="04A0" w:firstRow="1" w:lastRow="0" w:firstColumn="1" w:lastColumn="0" w:noHBand="0" w:noVBand="1"/>
      </w:tblPr>
      <w:tblGrid>
        <w:gridCol w:w="1980"/>
        <w:gridCol w:w="7364"/>
      </w:tblGrid>
      <w:tr w:rsidR="00181979" w:rsidRPr="002E06F5" w14:paraId="29037950" w14:textId="77777777" w:rsidTr="00FC70F4">
        <w:trPr>
          <w:trHeight w:val="624"/>
        </w:trPr>
        <w:tc>
          <w:tcPr>
            <w:tcW w:w="1980" w:type="dxa"/>
            <w:vAlign w:val="center"/>
          </w:tcPr>
          <w:p w14:paraId="6E303907" w14:textId="6729A293" w:rsidR="00181979" w:rsidRPr="00181979" w:rsidRDefault="00181979" w:rsidP="00181979">
            <w:pPr>
              <w:pStyle w:val="Table"/>
              <w:rPr>
                <w:b/>
                <w:bCs/>
              </w:rPr>
            </w:pPr>
            <w:r w:rsidRPr="00181979">
              <w:rPr>
                <w:rStyle w:val="Strong"/>
              </w:rPr>
              <w:t>Use Case</w:t>
            </w:r>
          </w:p>
        </w:tc>
        <w:tc>
          <w:tcPr>
            <w:tcW w:w="7364" w:type="dxa"/>
            <w:vAlign w:val="center"/>
          </w:tcPr>
          <w:p w14:paraId="4B08BB3A" w14:textId="4457274D" w:rsidR="00181979" w:rsidRPr="00181979" w:rsidRDefault="00181979" w:rsidP="00181979">
            <w:pPr>
              <w:pStyle w:val="Table"/>
              <w:rPr>
                <w:b/>
                <w:bCs/>
              </w:rPr>
            </w:pPr>
            <w:r w:rsidRPr="00181979">
              <w:rPr>
                <w:b/>
                <w:bCs/>
              </w:rPr>
              <w:t>Xem leaderboard</w:t>
            </w:r>
          </w:p>
        </w:tc>
      </w:tr>
      <w:tr w:rsidR="00181979" w:rsidRPr="002E06F5" w14:paraId="27252388" w14:textId="77777777" w:rsidTr="00FC70F4">
        <w:trPr>
          <w:trHeight w:val="842"/>
        </w:trPr>
        <w:tc>
          <w:tcPr>
            <w:tcW w:w="1980" w:type="dxa"/>
            <w:vAlign w:val="center"/>
          </w:tcPr>
          <w:p w14:paraId="0551B25B" w14:textId="2899CE44" w:rsidR="00181979" w:rsidRPr="00181979" w:rsidRDefault="00181979" w:rsidP="00181979">
            <w:pPr>
              <w:pStyle w:val="Table"/>
              <w:rPr>
                <w:b/>
                <w:bCs/>
              </w:rPr>
            </w:pPr>
            <w:r w:rsidRPr="00181979">
              <w:rPr>
                <w:rStyle w:val="Strong"/>
                <w:b w:val="0"/>
                <w:bCs w:val="0"/>
              </w:rPr>
              <w:t>Actor</w:t>
            </w:r>
          </w:p>
        </w:tc>
        <w:tc>
          <w:tcPr>
            <w:tcW w:w="7364" w:type="dxa"/>
            <w:vAlign w:val="center"/>
          </w:tcPr>
          <w:p w14:paraId="2A33FAB1" w14:textId="7A9C0B48" w:rsidR="00181979" w:rsidRPr="002E06F5" w:rsidRDefault="00181979" w:rsidP="00181979">
            <w:pPr>
              <w:pStyle w:val="Table"/>
            </w:pPr>
            <w:r>
              <w:t>Người chơi, Quản trị viên</w:t>
            </w:r>
          </w:p>
        </w:tc>
      </w:tr>
      <w:tr w:rsidR="00181979" w:rsidRPr="002E06F5" w14:paraId="299E3EC4" w14:textId="77777777" w:rsidTr="00FC70F4">
        <w:trPr>
          <w:trHeight w:val="693"/>
        </w:trPr>
        <w:tc>
          <w:tcPr>
            <w:tcW w:w="1980" w:type="dxa"/>
            <w:vAlign w:val="center"/>
          </w:tcPr>
          <w:p w14:paraId="56D0D9F8" w14:textId="27534C46" w:rsidR="00181979" w:rsidRPr="00181979" w:rsidRDefault="00181979" w:rsidP="00181979">
            <w:pPr>
              <w:pStyle w:val="Table"/>
              <w:rPr>
                <w:b/>
                <w:bCs/>
              </w:rPr>
            </w:pPr>
            <w:r w:rsidRPr="00181979">
              <w:rPr>
                <w:rStyle w:val="Strong"/>
                <w:b w:val="0"/>
                <w:bCs w:val="0"/>
              </w:rPr>
              <w:t>Mô tả</w:t>
            </w:r>
          </w:p>
        </w:tc>
        <w:tc>
          <w:tcPr>
            <w:tcW w:w="7364" w:type="dxa"/>
            <w:vAlign w:val="center"/>
          </w:tcPr>
          <w:p w14:paraId="2546D676" w14:textId="7935BB51" w:rsidR="00181979" w:rsidRPr="002E06F5" w:rsidRDefault="00181979" w:rsidP="00181979">
            <w:pPr>
              <w:pStyle w:val="Table"/>
            </w:pPr>
            <w:r>
              <w:t>Người chơi theo dõi thứ hạng trong game; quản trị viên có thể làm mới hoặc reset dữ liệu xếp hạng. Hệ thống tải và hiển thị bảng xếp hạng theo hạng mục được chọn.</w:t>
            </w:r>
          </w:p>
        </w:tc>
      </w:tr>
      <w:tr w:rsidR="00181979" w:rsidRPr="002E06F5" w14:paraId="3317CFA5" w14:textId="77777777" w:rsidTr="00181979">
        <w:trPr>
          <w:trHeight w:val="880"/>
        </w:trPr>
        <w:tc>
          <w:tcPr>
            <w:tcW w:w="1980" w:type="dxa"/>
            <w:vAlign w:val="center"/>
          </w:tcPr>
          <w:p w14:paraId="36DAAD23" w14:textId="0ACE4F9E" w:rsidR="00181979" w:rsidRPr="00181979" w:rsidRDefault="00181979" w:rsidP="00181979">
            <w:pPr>
              <w:pStyle w:val="Table"/>
              <w:rPr>
                <w:b/>
                <w:bCs/>
              </w:rPr>
            </w:pPr>
            <w:r w:rsidRPr="00181979">
              <w:rPr>
                <w:rStyle w:val="Strong"/>
                <w:b w:val="0"/>
                <w:bCs w:val="0"/>
              </w:rPr>
              <w:t>Tiền điều kiện</w:t>
            </w:r>
          </w:p>
        </w:tc>
        <w:tc>
          <w:tcPr>
            <w:tcW w:w="7364" w:type="dxa"/>
            <w:vAlign w:val="center"/>
          </w:tcPr>
          <w:p w14:paraId="7E30D993" w14:textId="1E38C46A" w:rsidR="00181979" w:rsidRPr="002E06F5" w:rsidRDefault="00181979" w:rsidP="00181979">
            <w:pPr>
              <w:pStyle w:val="Table"/>
            </w:pPr>
            <w:r>
              <w:t>Dịch vụ leaderboard đang khả dụng. Người dùng có quyền truy cập tương ứng.</w:t>
            </w:r>
          </w:p>
        </w:tc>
      </w:tr>
      <w:tr w:rsidR="00181979" w:rsidRPr="002E06F5" w14:paraId="33B94355" w14:textId="77777777" w:rsidTr="00FC70F4">
        <w:trPr>
          <w:trHeight w:val="989"/>
        </w:trPr>
        <w:tc>
          <w:tcPr>
            <w:tcW w:w="1980" w:type="dxa"/>
            <w:vAlign w:val="center"/>
          </w:tcPr>
          <w:p w14:paraId="3385AE81" w14:textId="1628C9FC" w:rsidR="00181979" w:rsidRPr="00181979" w:rsidRDefault="00181979" w:rsidP="00181979">
            <w:pPr>
              <w:pStyle w:val="Table"/>
              <w:rPr>
                <w:b/>
                <w:bCs/>
              </w:rPr>
            </w:pPr>
            <w:r w:rsidRPr="00181979">
              <w:rPr>
                <w:rStyle w:val="Strong"/>
                <w:b w:val="0"/>
                <w:bCs w:val="0"/>
              </w:rPr>
              <w:lastRenderedPageBreak/>
              <w:t>Luồng chính</w:t>
            </w:r>
          </w:p>
        </w:tc>
        <w:tc>
          <w:tcPr>
            <w:tcW w:w="7364" w:type="dxa"/>
            <w:vAlign w:val="center"/>
          </w:tcPr>
          <w:p w14:paraId="2A84623B" w14:textId="73020027" w:rsidR="00181979" w:rsidRPr="002E06F5" w:rsidRDefault="00181979" w:rsidP="00181979">
            <w:pPr>
              <w:pStyle w:val="Table"/>
            </w:pPr>
            <w:r>
              <w:t>1. Người dùng mở giao diện bảng xếp hạng.2. Hệ thống tải dữ liệu theo hạng mục mặc định hoặc hạng mục được chọn.3. Người dùng chuyển đổi giữa các tab để xem top theo từng tiêu chí.4. Hệ thống đánh dấu vị trí hiện tại của nhân vật nếu có mặt trên bảng xếp hạng.5. Người dùng có thể yêu cầu làm mới để tải lại dữ liệu mới nhất.6. Nếu là quản trị viên, hệ thống cho phép thực hiện thao tác reset theo quyền hạn được cấp.</w:t>
            </w:r>
          </w:p>
        </w:tc>
      </w:tr>
      <w:tr w:rsidR="00181979" w:rsidRPr="002E06F5" w14:paraId="10B32E7A" w14:textId="77777777" w:rsidTr="00FC70F4">
        <w:trPr>
          <w:trHeight w:val="832"/>
        </w:trPr>
        <w:tc>
          <w:tcPr>
            <w:tcW w:w="1980" w:type="dxa"/>
            <w:vAlign w:val="center"/>
          </w:tcPr>
          <w:p w14:paraId="6558DBCF" w14:textId="047B7BEB" w:rsidR="00181979" w:rsidRPr="00181979" w:rsidRDefault="00181979" w:rsidP="00181979">
            <w:pPr>
              <w:pStyle w:val="Table"/>
              <w:rPr>
                <w:b/>
                <w:bCs/>
              </w:rPr>
            </w:pPr>
            <w:r w:rsidRPr="00181979">
              <w:rPr>
                <w:rStyle w:val="Strong"/>
                <w:b w:val="0"/>
                <w:bCs w:val="0"/>
              </w:rPr>
              <w:t>Luồng phụ</w:t>
            </w:r>
          </w:p>
        </w:tc>
        <w:tc>
          <w:tcPr>
            <w:tcW w:w="7364" w:type="dxa"/>
            <w:vAlign w:val="center"/>
          </w:tcPr>
          <w:p w14:paraId="1CF57C6D" w14:textId="09A42792" w:rsidR="00181979" w:rsidRPr="002E06F5" w:rsidRDefault="00181979" w:rsidP="00181979">
            <w:pPr>
              <w:pStyle w:val="Table"/>
            </w:pPr>
            <w:r>
              <w:t>Nếu dữ liệu tạm thời chưa sẵn sàng, hệ thống hiển thị trạng thái chờ tải hoặc lấy từ cache gần nhất. Nếu người dùng không có quyền quản trị, hệ thống không cho phép reset bảng xếp hạng.</w:t>
            </w:r>
          </w:p>
        </w:tc>
      </w:tr>
      <w:tr w:rsidR="00181979" w:rsidRPr="002E06F5" w14:paraId="33BE6CE3" w14:textId="77777777" w:rsidTr="00FC70F4">
        <w:trPr>
          <w:trHeight w:val="832"/>
        </w:trPr>
        <w:tc>
          <w:tcPr>
            <w:tcW w:w="1980" w:type="dxa"/>
            <w:vAlign w:val="center"/>
          </w:tcPr>
          <w:p w14:paraId="7BF8F877" w14:textId="798ECAFA" w:rsidR="00181979" w:rsidRPr="00181979" w:rsidRDefault="00181979" w:rsidP="00181979">
            <w:pPr>
              <w:pStyle w:val="Table"/>
              <w:rPr>
                <w:b/>
                <w:bCs/>
              </w:rPr>
            </w:pPr>
            <w:r w:rsidRPr="00181979">
              <w:rPr>
                <w:rStyle w:val="Strong"/>
                <w:b w:val="0"/>
                <w:bCs w:val="0"/>
              </w:rPr>
              <w:t>Kết quả</w:t>
            </w:r>
          </w:p>
        </w:tc>
        <w:tc>
          <w:tcPr>
            <w:tcW w:w="7364" w:type="dxa"/>
            <w:vAlign w:val="center"/>
          </w:tcPr>
          <w:p w14:paraId="1960DB01" w14:textId="760DC8D6" w:rsidR="00181979" w:rsidRPr="002E06F5" w:rsidRDefault="00181979" w:rsidP="00181979">
            <w:pPr>
              <w:pStyle w:val="Table"/>
            </w:pPr>
            <w:r>
              <w:t>Bảng xếp hạng hiển thị đúng dữ liệu mới nhất hoặc được reset thành công khi có quyền quản trị. Nếu thất bại, dữ liệu cũ được giữ nguyên và có thông báo nguyên nhân.</w:t>
            </w:r>
          </w:p>
        </w:tc>
      </w:tr>
    </w:tbl>
    <w:p w14:paraId="1EB6C5DA" w14:textId="1AD5DEC7" w:rsidR="00D54464" w:rsidRPr="002E06F5" w:rsidRDefault="00D54464" w:rsidP="00D54464">
      <w:pPr>
        <w:pStyle w:val="Heading4"/>
      </w:pPr>
      <w:r w:rsidRPr="002E06F5">
        <w:t xml:space="preserve">Biểu đồ Usecase chức năng </w:t>
      </w:r>
      <w:r w:rsidRPr="00181979">
        <w:t>Quản lý gameplay server</w:t>
      </w:r>
    </w:p>
    <w:p w14:paraId="64D0FD3B" w14:textId="77777777" w:rsidR="00D54464" w:rsidRPr="002E06F5" w:rsidRDefault="00D54464" w:rsidP="00D54464">
      <w:pPr>
        <w:pStyle w:val="Hnhv"/>
      </w:pPr>
    </w:p>
    <w:p w14:paraId="408FB3C0" w14:textId="77777777" w:rsidR="00D54464" w:rsidRDefault="00D54464" w:rsidP="00D54464">
      <w:pPr>
        <w:pStyle w:val="Tnhnhv"/>
        <w:rPr>
          <w:lang w:val="en-US"/>
        </w:rPr>
      </w:pPr>
      <w:bookmarkStart w:id="62" w:name="_Toc216388742"/>
      <w:r w:rsidRPr="002E06F5">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16</w:t>
      </w:r>
      <w:r>
        <w:fldChar w:fldCharType="end"/>
      </w:r>
      <w:r w:rsidRPr="002E06F5">
        <w:t xml:space="preserve"> Biểu đồ Usecase chức năng </w:t>
      </w:r>
      <w:bookmarkEnd w:id="62"/>
      <w:r w:rsidRPr="00181979">
        <w:t>Quản lý gameplay server</w:t>
      </w:r>
    </w:p>
    <w:p w14:paraId="63EF9521" w14:textId="77777777" w:rsidR="00D54464" w:rsidRPr="00205455" w:rsidRDefault="00D54464" w:rsidP="00D54464">
      <w:pPr>
        <w:rPr>
          <w:lang w:val="en-US"/>
        </w:rPr>
      </w:pPr>
      <w:r w:rsidRPr="00205455">
        <w:rPr>
          <w:noProof/>
          <w:lang w:val="en-US"/>
        </w:rPr>
        <w:drawing>
          <wp:inline distT="0" distB="0" distL="0" distR="0" wp14:anchorId="0565341D" wp14:editId="168CE7C6">
            <wp:extent cx="5294614" cy="3409179"/>
            <wp:effectExtent l="0" t="0" r="1905" b="1270"/>
            <wp:docPr id="15420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24169" name=""/>
                    <pic:cNvPicPr/>
                  </pic:nvPicPr>
                  <pic:blipFill>
                    <a:blip r:embed="rId35"/>
                    <a:stretch>
                      <a:fillRect/>
                    </a:stretch>
                  </pic:blipFill>
                  <pic:spPr>
                    <a:xfrm>
                      <a:off x="0" y="0"/>
                      <a:ext cx="5308718" cy="3418260"/>
                    </a:xfrm>
                    <a:prstGeom prst="rect">
                      <a:avLst/>
                    </a:prstGeom>
                  </pic:spPr>
                </pic:pic>
              </a:graphicData>
            </a:graphic>
          </wp:inline>
        </w:drawing>
      </w:r>
    </w:p>
    <w:p w14:paraId="7938FEA8" w14:textId="77777777" w:rsidR="00D54464" w:rsidRPr="002E06F5" w:rsidRDefault="00D54464" w:rsidP="00D54464">
      <w:pPr>
        <w:pStyle w:val="Tnbng"/>
      </w:pPr>
      <w:bookmarkStart w:id="63" w:name="_Toc216388706"/>
      <w:r w:rsidRPr="002E06F5">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16</w:t>
      </w:r>
      <w:r>
        <w:fldChar w:fldCharType="end"/>
      </w:r>
      <w:r w:rsidRPr="002E06F5">
        <w:t xml:space="preserve"> Bảng đặc tả chức năng </w:t>
      </w:r>
      <w:bookmarkEnd w:id="63"/>
      <w:r w:rsidRPr="00181979">
        <w:t>Quản lý gameplay server</w:t>
      </w:r>
    </w:p>
    <w:tbl>
      <w:tblPr>
        <w:tblStyle w:val="TableGrid"/>
        <w:tblW w:w="0" w:type="auto"/>
        <w:tblLook w:val="04A0" w:firstRow="1" w:lastRow="0" w:firstColumn="1" w:lastColumn="0" w:noHBand="0" w:noVBand="1"/>
      </w:tblPr>
      <w:tblGrid>
        <w:gridCol w:w="1980"/>
        <w:gridCol w:w="7364"/>
      </w:tblGrid>
      <w:tr w:rsidR="00D54464" w:rsidRPr="002E06F5" w14:paraId="60FE0BFF" w14:textId="77777777" w:rsidTr="000B1C89">
        <w:trPr>
          <w:trHeight w:val="624"/>
        </w:trPr>
        <w:tc>
          <w:tcPr>
            <w:tcW w:w="1980" w:type="dxa"/>
            <w:vAlign w:val="center"/>
          </w:tcPr>
          <w:p w14:paraId="1A8E73E9" w14:textId="77777777" w:rsidR="00D54464" w:rsidRPr="00181979" w:rsidRDefault="00D54464" w:rsidP="000B1C89">
            <w:pPr>
              <w:pStyle w:val="Table"/>
              <w:rPr>
                <w:b/>
                <w:bCs/>
              </w:rPr>
            </w:pPr>
            <w:r w:rsidRPr="00181979">
              <w:rPr>
                <w:rStyle w:val="Strong"/>
              </w:rPr>
              <w:t>Use Case</w:t>
            </w:r>
          </w:p>
        </w:tc>
        <w:tc>
          <w:tcPr>
            <w:tcW w:w="7364" w:type="dxa"/>
            <w:vAlign w:val="center"/>
          </w:tcPr>
          <w:p w14:paraId="6601754E" w14:textId="77777777" w:rsidR="00D54464" w:rsidRPr="00181979" w:rsidRDefault="00D54464" w:rsidP="000B1C89">
            <w:pPr>
              <w:pStyle w:val="Table"/>
              <w:rPr>
                <w:b/>
                <w:bCs/>
              </w:rPr>
            </w:pPr>
            <w:r w:rsidRPr="00181979">
              <w:rPr>
                <w:b/>
                <w:bCs/>
              </w:rPr>
              <w:t>Quản lý gameplay server</w:t>
            </w:r>
          </w:p>
        </w:tc>
      </w:tr>
      <w:tr w:rsidR="00D54464" w:rsidRPr="002E06F5" w14:paraId="2A3D0DB6" w14:textId="77777777" w:rsidTr="000B1C89">
        <w:trPr>
          <w:trHeight w:val="500"/>
        </w:trPr>
        <w:tc>
          <w:tcPr>
            <w:tcW w:w="1980" w:type="dxa"/>
            <w:vAlign w:val="center"/>
          </w:tcPr>
          <w:p w14:paraId="0D1F2D9A" w14:textId="77777777" w:rsidR="00D54464" w:rsidRPr="00181979" w:rsidRDefault="00D54464" w:rsidP="000B1C89">
            <w:pPr>
              <w:pStyle w:val="Table"/>
              <w:rPr>
                <w:b/>
                <w:bCs/>
              </w:rPr>
            </w:pPr>
            <w:r w:rsidRPr="00181979">
              <w:rPr>
                <w:rStyle w:val="Strong"/>
                <w:b w:val="0"/>
                <w:bCs w:val="0"/>
              </w:rPr>
              <w:t>Actor</w:t>
            </w:r>
          </w:p>
        </w:tc>
        <w:tc>
          <w:tcPr>
            <w:tcW w:w="7364" w:type="dxa"/>
            <w:vAlign w:val="center"/>
          </w:tcPr>
          <w:p w14:paraId="00251902" w14:textId="77777777" w:rsidR="00D54464" w:rsidRPr="002E06F5" w:rsidRDefault="00D54464" w:rsidP="000B1C89">
            <w:pPr>
              <w:pStyle w:val="Table"/>
            </w:pPr>
            <w:r>
              <w:t>Quản trị viên, Máy chủ</w:t>
            </w:r>
          </w:p>
        </w:tc>
      </w:tr>
      <w:tr w:rsidR="00D54464" w:rsidRPr="002E06F5" w14:paraId="0423D884" w14:textId="77777777" w:rsidTr="000B1C89">
        <w:trPr>
          <w:trHeight w:val="697"/>
        </w:trPr>
        <w:tc>
          <w:tcPr>
            <w:tcW w:w="1980" w:type="dxa"/>
            <w:vAlign w:val="center"/>
          </w:tcPr>
          <w:p w14:paraId="0343CA80" w14:textId="77777777" w:rsidR="00D54464" w:rsidRPr="00181979" w:rsidRDefault="00D54464" w:rsidP="000B1C89">
            <w:pPr>
              <w:pStyle w:val="Table"/>
              <w:rPr>
                <w:b/>
                <w:bCs/>
              </w:rPr>
            </w:pPr>
            <w:r w:rsidRPr="00181979">
              <w:rPr>
                <w:rStyle w:val="Strong"/>
                <w:b w:val="0"/>
                <w:bCs w:val="0"/>
              </w:rPr>
              <w:t>Mô tả</w:t>
            </w:r>
          </w:p>
        </w:tc>
        <w:tc>
          <w:tcPr>
            <w:tcW w:w="7364" w:type="dxa"/>
            <w:vAlign w:val="center"/>
          </w:tcPr>
          <w:p w14:paraId="5ABC4805" w14:textId="77777777" w:rsidR="00D54464" w:rsidRPr="002E06F5" w:rsidRDefault="00D54464" w:rsidP="000B1C89">
            <w:pPr>
              <w:pStyle w:val="Table"/>
            </w:pPr>
            <w:r>
              <w:t xml:space="preserve">Gameplay server tự đăng ký trạng thái hoạt động và được quản trị viên giám sát trong quá trình vận hành. Hệ thống xử lý </w:t>
            </w:r>
            <w:r>
              <w:lastRenderedPageBreak/>
              <w:t>heartbeat định kỳ và cập nhật trạng thái online/offline của server.</w:t>
            </w:r>
          </w:p>
        </w:tc>
      </w:tr>
      <w:tr w:rsidR="00D54464" w:rsidRPr="002E06F5" w14:paraId="03FFCE3D" w14:textId="77777777" w:rsidTr="000B1C89">
        <w:trPr>
          <w:trHeight w:val="900"/>
        </w:trPr>
        <w:tc>
          <w:tcPr>
            <w:tcW w:w="1980" w:type="dxa"/>
            <w:vAlign w:val="center"/>
          </w:tcPr>
          <w:p w14:paraId="6E35EB42" w14:textId="77777777" w:rsidR="00D54464" w:rsidRPr="00181979" w:rsidRDefault="00D54464" w:rsidP="000B1C89">
            <w:pPr>
              <w:pStyle w:val="Table"/>
              <w:rPr>
                <w:b/>
                <w:bCs/>
              </w:rPr>
            </w:pPr>
            <w:r w:rsidRPr="00181979">
              <w:rPr>
                <w:rStyle w:val="Strong"/>
                <w:b w:val="0"/>
                <w:bCs w:val="0"/>
              </w:rPr>
              <w:lastRenderedPageBreak/>
              <w:t>Tiền điều kiện</w:t>
            </w:r>
          </w:p>
        </w:tc>
        <w:tc>
          <w:tcPr>
            <w:tcW w:w="7364" w:type="dxa"/>
            <w:vAlign w:val="center"/>
          </w:tcPr>
          <w:p w14:paraId="258F42BB" w14:textId="77777777" w:rsidR="00D54464" w:rsidRPr="00274CEE" w:rsidRDefault="00D54464" w:rsidP="000B1C89">
            <w:pPr>
              <w:pStyle w:val="Table"/>
            </w:pPr>
            <w:r>
              <w:t>GameServerApi đang hoạt động. Gameplay server có thông tin xác thực hợp lệ.</w:t>
            </w:r>
          </w:p>
        </w:tc>
      </w:tr>
      <w:tr w:rsidR="00D54464" w:rsidRPr="002E06F5" w14:paraId="1698ED3F" w14:textId="77777777" w:rsidTr="000B1C89">
        <w:trPr>
          <w:trHeight w:val="989"/>
        </w:trPr>
        <w:tc>
          <w:tcPr>
            <w:tcW w:w="1980" w:type="dxa"/>
            <w:vAlign w:val="center"/>
          </w:tcPr>
          <w:p w14:paraId="0797A685" w14:textId="77777777" w:rsidR="00D54464" w:rsidRPr="00181979" w:rsidRDefault="00D54464" w:rsidP="000B1C89">
            <w:pPr>
              <w:pStyle w:val="Table"/>
              <w:rPr>
                <w:b/>
                <w:bCs/>
              </w:rPr>
            </w:pPr>
            <w:r w:rsidRPr="00181979">
              <w:rPr>
                <w:rStyle w:val="Strong"/>
                <w:b w:val="0"/>
                <w:bCs w:val="0"/>
              </w:rPr>
              <w:t>Luồng chính</w:t>
            </w:r>
          </w:p>
        </w:tc>
        <w:tc>
          <w:tcPr>
            <w:tcW w:w="7364" w:type="dxa"/>
            <w:vAlign w:val="center"/>
          </w:tcPr>
          <w:p w14:paraId="5FDC042C" w14:textId="77777777" w:rsidR="00D54464" w:rsidRPr="002E06F5" w:rsidRDefault="00D54464" w:rsidP="000B1C89">
            <w:pPr>
              <w:pStyle w:val="Table"/>
            </w:pPr>
            <w:r>
              <w:t>1. Gameplay server khởi động và gửi yêu cầu đăng ký đến dịch vụ quản lý máy chủ.2. Hệ thống xác thực thông tin server và lưu trạng thái online ban đầu.3. Server gửi heartbeat theo chu kỳ để cập nhật tình trạng hoạt động.4. Quản trị viên theo dõi trạng thái, tải hiện tại và tình trạng map của server.5. Khi server cần dừng hoạt động, hệ thống thực hiện quy trình giải phóng hoặc unregister.6. Dịch vụ quản lý máy chủ cập nhật lại trạng thái offline và xử lý người chơi còn kết nối nếu cần.</w:t>
            </w:r>
          </w:p>
        </w:tc>
      </w:tr>
      <w:tr w:rsidR="00D54464" w:rsidRPr="002E06F5" w14:paraId="522294CB" w14:textId="77777777" w:rsidTr="000B1C89">
        <w:trPr>
          <w:trHeight w:val="832"/>
        </w:trPr>
        <w:tc>
          <w:tcPr>
            <w:tcW w:w="1980" w:type="dxa"/>
            <w:vAlign w:val="center"/>
          </w:tcPr>
          <w:p w14:paraId="03D23486" w14:textId="77777777" w:rsidR="00D54464" w:rsidRPr="00181979" w:rsidRDefault="00D54464" w:rsidP="000B1C89">
            <w:pPr>
              <w:pStyle w:val="Table"/>
              <w:rPr>
                <w:b/>
                <w:bCs/>
              </w:rPr>
            </w:pPr>
            <w:r w:rsidRPr="00181979">
              <w:rPr>
                <w:rStyle w:val="Strong"/>
                <w:b w:val="0"/>
                <w:bCs w:val="0"/>
              </w:rPr>
              <w:t>Luồng phụ</w:t>
            </w:r>
          </w:p>
        </w:tc>
        <w:tc>
          <w:tcPr>
            <w:tcW w:w="7364" w:type="dxa"/>
            <w:vAlign w:val="center"/>
          </w:tcPr>
          <w:p w14:paraId="3235B9B8" w14:textId="77777777" w:rsidR="00D54464" w:rsidRPr="002E06F5" w:rsidRDefault="00D54464" w:rsidP="000B1C89">
            <w:pPr>
              <w:pStyle w:val="Table"/>
            </w:pPr>
            <w:r>
              <w:t>Nếu heartbeat quá thời hạn cho phép, hệ thống tự đánh dấu server offline. Nếu xác thực server không hợp lệ, yêu cầu đăng ký bị từ chối và ghi log.</w:t>
            </w:r>
          </w:p>
        </w:tc>
      </w:tr>
      <w:tr w:rsidR="00D54464" w:rsidRPr="002E06F5" w14:paraId="3F223925" w14:textId="77777777" w:rsidTr="000B1C89">
        <w:trPr>
          <w:trHeight w:val="832"/>
        </w:trPr>
        <w:tc>
          <w:tcPr>
            <w:tcW w:w="1980" w:type="dxa"/>
            <w:vAlign w:val="center"/>
          </w:tcPr>
          <w:p w14:paraId="13B31E7E" w14:textId="77777777" w:rsidR="00D54464" w:rsidRPr="00181979" w:rsidRDefault="00D54464" w:rsidP="000B1C89">
            <w:pPr>
              <w:pStyle w:val="Table"/>
              <w:rPr>
                <w:b/>
                <w:bCs/>
              </w:rPr>
            </w:pPr>
            <w:r w:rsidRPr="00181979">
              <w:rPr>
                <w:rStyle w:val="Strong"/>
                <w:b w:val="0"/>
                <w:bCs w:val="0"/>
              </w:rPr>
              <w:t>Kết quả</w:t>
            </w:r>
          </w:p>
        </w:tc>
        <w:tc>
          <w:tcPr>
            <w:tcW w:w="7364" w:type="dxa"/>
            <w:vAlign w:val="center"/>
          </w:tcPr>
          <w:p w14:paraId="59A58D15" w14:textId="77777777" w:rsidR="00D54464" w:rsidRPr="002E06F5" w:rsidRDefault="00D54464" w:rsidP="000B1C89">
            <w:pPr>
              <w:pStyle w:val="Table"/>
            </w:pPr>
            <w:r>
              <w:t>Trạng thái hoạt động của gameplay server được cập nhật chính xác trong hệ thống quản trị. Nếu thất bại, trạng thái server không được ghi nhận và có log chẩn đoán kèm theo.</w:t>
            </w:r>
          </w:p>
        </w:tc>
      </w:tr>
    </w:tbl>
    <w:p w14:paraId="1EF7041B" w14:textId="77777777" w:rsidR="00D54464" w:rsidRDefault="00D54464" w:rsidP="00D54464">
      <w:pPr>
        <w:ind w:firstLine="0"/>
        <w:rPr>
          <w:lang w:val="en-US"/>
        </w:rPr>
      </w:pPr>
    </w:p>
    <w:p w14:paraId="57A85CF0" w14:textId="326F1EA5" w:rsidR="00181979" w:rsidRDefault="00181979" w:rsidP="00F578E4">
      <w:pPr>
        <w:pStyle w:val="Heading4"/>
        <w:rPr>
          <w:noProof/>
          <w:lang w:val="en-US"/>
        </w:rPr>
      </w:pPr>
      <w:r w:rsidRPr="002E06F5">
        <w:t xml:space="preserve">Biểu đồ Usecase chức năng </w:t>
      </w:r>
      <w:r w:rsidRPr="00181979">
        <w:t>Host map và phát thưởng dungeon</w:t>
      </w:r>
    </w:p>
    <w:p w14:paraId="0BFA0E05" w14:textId="25745852" w:rsidR="00205455" w:rsidRPr="00205455" w:rsidRDefault="00205455" w:rsidP="00205455">
      <w:pPr>
        <w:rPr>
          <w:lang w:val="en-US"/>
        </w:rPr>
      </w:pPr>
      <w:r w:rsidRPr="00205455">
        <w:rPr>
          <w:noProof/>
          <w:lang w:val="en-US"/>
        </w:rPr>
        <w:drawing>
          <wp:inline distT="0" distB="0" distL="0" distR="0" wp14:anchorId="7B6D1016" wp14:editId="7DDF2B0F">
            <wp:extent cx="4955685" cy="3166044"/>
            <wp:effectExtent l="0" t="0" r="0" b="0"/>
            <wp:docPr id="197950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04679" name=""/>
                    <pic:cNvPicPr/>
                  </pic:nvPicPr>
                  <pic:blipFill>
                    <a:blip r:embed="rId36"/>
                    <a:stretch>
                      <a:fillRect/>
                    </a:stretch>
                  </pic:blipFill>
                  <pic:spPr>
                    <a:xfrm>
                      <a:off x="0" y="0"/>
                      <a:ext cx="4970022" cy="3175204"/>
                    </a:xfrm>
                    <a:prstGeom prst="rect">
                      <a:avLst/>
                    </a:prstGeom>
                  </pic:spPr>
                </pic:pic>
              </a:graphicData>
            </a:graphic>
          </wp:inline>
        </w:drawing>
      </w:r>
    </w:p>
    <w:p w14:paraId="71023934" w14:textId="7EE04592" w:rsidR="00181979" w:rsidRPr="002E06F5" w:rsidRDefault="00181979" w:rsidP="00181979">
      <w:pPr>
        <w:pStyle w:val="Tnhnhv"/>
      </w:pPr>
      <w:r w:rsidRPr="002E06F5">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16</w:t>
      </w:r>
      <w:r>
        <w:fldChar w:fldCharType="end"/>
      </w:r>
      <w:r w:rsidRPr="002E06F5">
        <w:t xml:space="preserve"> Biểu đồ Usecase chức năng </w:t>
      </w:r>
      <w:r w:rsidRPr="00181979">
        <w:t>Host map và phát thưởng dungeon</w:t>
      </w:r>
    </w:p>
    <w:p w14:paraId="7D596DCF" w14:textId="379C8361" w:rsidR="00181979" w:rsidRPr="002E06F5" w:rsidRDefault="00181979" w:rsidP="00181979">
      <w:pPr>
        <w:pStyle w:val="Tnbng"/>
      </w:pPr>
      <w:r w:rsidRPr="002E06F5">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16</w:t>
      </w:r>
      <w:r>
        <w:fldChar w:fldCharType="end"/>
      </w:r>
      <w:r w:rsidRPr="002E06F5">
        <w:t xml:space="preserve"> Bảng đặc tả chức năng </w:t>
      </w:r>
      <w:r w:rsidRPr="00181979">
        <w:t>Host map và phát thưởng dungeon</w:t>
      </w:r>
    </w:p>
    <w:tbl>
      <w:tblPr>
        <w:tblStyle w:val="TableGrid"/>
        <w:tblW w:w="0" w:type="auto"/>
        <w:tblLook w:val="04A0" w:firstRow="1" w:lastRow="0" w:firstColumn="1" w:lastColumn="0" w:noHBand="0" w:noVBand="1"/>
      </w:tblPr>
      <w:tblGrid>
        <w:gridCol w:w="1980"/>
        <w:gridCol w:w="7364"/>
      </w:tblGrid>
      <w:tr w:rsidR="00181979" w:rsidRPr="002E06F5" w14:paraId="50A84F61" w14:textId="77777777" w:rsidTr="00381303">
        <w:trPr>
          <w:trHeight w:val="500"/>
        </w:trPr>
        <w:tc>
          <w:tcPr>
            <w:tcW w:w="1980" w:type="dxa"/>
            <w:vAlign w:val="center"/>
          </w:tcPr>
          <w:p w14:paraId="6837DE38" w14:textId="4F37690A" w:rsidR="00181979" w:rsidRPr="00181979" w:rsidRDefault="00181979" w:rsidP="00181979">
            <w:pPr>
              <w:pStyle w:val="Table"/>
              <w:rPr>
                <w:b/>
                <w:bCs/>
              </w:rPr>
            </w:pPr>
            <w:r w:rsidRPr="00181979">
              <w:rPr>
                <w:rStyle w:val="Strong"/>
              </w:rPr>
              <w:t>Use Case</w:t>
            </w:r>
          </w:p>
        </w:tc>
        <w:tc>
          <w:tcPr>
            <w:tcW w:w="7364" w:type="dxa"/>
            <w:vAlign w:val="center"/>
          </w:tcPr>
          <w:p w14:paraId="4254F784" w14:textId="02DF5624" w:rsidR="00181979" w:rsidRPr="00181979" w:rsidRDefault="00181979" w:rsidP="00181979">
            <w:pPr>
              <w:pStyle w:val="Table"/>
              <w:rPr>
                <w:b/>
                <w:bCs/>
              </w:rPr>
            </w:pPr>
            <w:r w:rsidRPr="00181979">
              <w:rPr>
                <w:b/>
                <w:bCs/>
              </w:rPr>
              <w:t>Host map và phát thưởng dungeon</w:t>
            </w:r>
          </w:p>
        </w:tc>
      </w:tr>
      <w:tr w:rsidR="00181979" w:rsidRPr="002E06F5" w14:paraId="22EA8F46" w14:textId="77777777" w:rsidTr="00381303">
        <w:trPr>
          <w:trHeight w:val="697"/>
        </w:trPr>
        <w:tc>
          <w:tcPr>
            <w:tcW w:w="1980" w:type="dxa"/>
            <w:vAlign w:val="center"/>
          </w:tcPr>
          <w:p w14:paraId="63FA2091" w14:textId="6E9EB170" w:rsidR="00181979" w:rsidRPr="00181979" w:rsidRDefault="00181979" w:rsidP="00181979">
            <w:pPr>
              <w:pStyle w:val="Table"/>
              <w:rPr>
                <w:b/>
                <w:bCs/>
              </w:rPr>
            </w:pPr>
            <w:r w:rsidRPr="00181979">
              <w:rPr>
                <w:rStyle w:val="Strong"/>
                <w:b w:val="0"/>
                <w:bCs w:val="0"/>
              </w:rPr>
              <w:lastRenderedPageBreak/>
              <w:t>Actor</w:t>
            </w:r>
          </w:p>
        </w:tc>
        <w:tc>
          <w:tcPr>
            <w:tcW w:w="7364" w:type="dxa"/>
            <w:vAlign w:val="center"/>
          </w:tcPr>
          <w:p w14:paraId="0DC03CD6" w14:textId="718C6DDE" w:rsidR="00181979" w:rsidRPr="002E06F5" w:rsidRDefault="00181979" w:rsidP="00181979">
            <w:pPr>
              <w:pStyle w:val="Table"/>
            </w:pPr>
            <w:r>
              <w:t>Quản trị viên, Máy chủ</w:t>
            </w:r>
          </w:p>
        </w:tc>
      </w:tr>
      <w:tr w:rsidR="00181979" w:rsidRPr="002E06F5" w14:paraId="419DAC6C" w14:textId="77777777" w:rsidTr="00381303">
        <w:trPr>
          <w:trHeight w:val="900"/>
        </w:trPr>
        <w:tc>
          <w:tcPr>
            <w:tcW w:w="1980" w:type="dxa"/>
            <w:vAlign w:val="center"/>
          </w:tcPr>
          <w:p w14:paraId="1B872661" w14:textId="7E1CB964" w:rsidR="00181979" w:rsidRPr="00181979" w:rsidRDefault="00181979" w:rsidP="00181979">
            <w:pPr>
              <w:pStyle w:val="Table"/>
              <w:rPr>
                <w:b/>
                <w:bCs/>
              </w:rPr>
            </w:pPr>
            <w:r w:rsidRPr="00181979">
              <w:rPr>
                <w:rStyle w:val="Strong"/>
                <w:b w:val="0"/>
                <w:bCs w:val="0"/>
              </w:rPr>
              <w:t>Mô tả</w:t>
            </w:r>
          </w:p>
        </w:tc>
        <w:tc>
          <w:tcPr>
            <w:tcW w:w="7364" w:type="dxa"/>
            <w:vAlign w:val="center"/>
          </w:tcPr>
          <w:p w14:paraId="2AD828B0" w14:textId="5D099263" w:rsidR="00181979" w:rsidRPr="00274CEE" w:rsidRDefault="00181979" w:rsidP="00181979">
            <w:pPr>
              <w:pStyle w:val="Table"/>
            </w:pPr>
            <w:r>
              <w:t>Gameplay server đồng bộ cấu hình map đang host và xử lý phần thưởng khi dungeon kết thúc. Hệ thống backend kiểm tra dữ liệu kết quả, phân phối phần thưởng và lưu log dungeon.</w:t>
            </w:r>
          </w:p>
        </w:tc>
      </w:tr>
      <w:tr w:rsidR="00181979" w:rsidRPr="002E06F5" w14:paraId="3CB532B3" w14:textId="77777777" w:rsidTr="00381303">
        <w:trPr>
          <w:trHeight w:val="989"/>
        </w:trPr>
        <w:tc>
          <w:tcPr>
            <w:tcW w:w="1980" w:type="dxa"/>
            <w:vAlign w:val="center"/>
          </w:tcPr>
          <w:p w14:paraId="58EC85D2" w14:textId="206FCCBC" w:rsidR="00181979" w:rsidRPr="00181979" w:rsidRDefault="00181979" w:rsidP="00181979">
            <w:pPr>
              <w:pStyle w:val="Table"/>
              <w:rPr>
                <w:b/>
                <w:bCs/>
              </w:rPr>
            </w:pPr>
            <w:r w:rsidRPr="00181979">
              <w:rPr>
                <w:rStyle w:val="Strong"/>
                <w:b w:val="0"/>
                <w:bCs w:val="0"/>
              </w:rPr>
              <w:t>Tiền điều kiện</w:t>
            </w:r>
          </w:p>
        </w:tc>
        <w:tc>
          <w:tcPr>
            <w:tcW w:w="7364" w:type="dxa"/>
            <w:vAlign w:val="center"/>
          </w:tcPr>
          <w:p w14:paraId="04D6BA49" w14:textId="444655A3" w:rsidR="00181979" w:rsidRPr="002E06F5" w:rsidRDefault="00181979" w:rsidP="00181979">
            <w:pPr>
              <w:pStyle w:val="Table"/>
            </w:pPr>
            <w:r>
              <w:t>Gameplay server đã đăng ký thành công. Server có thể giao tiếp với dịch vụ backend.</w:t>
            </w:r>
          </w:p>
        </w:tc>
      </w:tr>
      <w:tr w:rsidR="00181979" w:rsidRPr="002E06F5" w14:paraId="7BF5B8A8" w14:textId="77777777" w:rsidTr="00381303">
        <w:trPr>
          <w:trHeight w:val="832"/>
        </w:trPr>
        <w:tc>
          <w:tcPr>
            <w:tcW w:w="1980" w:type="dxa"/>
            <w:vAlign w:val="center"/>
          </w:tcPr>
          <w:p w14:paraId="0E66CF01" w14:textId="750BDC83" w:rsidR="00181979" w:rsidRPr="00181979" w:rsidRDefault="00181979" w:rsidP="00181979">
            <w:pPr>
              <w:pStyle w:val="Table"/>
              <w:rPr>
                <w:b/>
                <w:bCs/>
              </w:rPr>
            </w:pPr>
            <w:r w:rsidRPr="00181979">
              <w:rPr>
                <w:rStyle w:val="Strong"/>
                <w:b w:val="0"/>
                <w:bCs w:val="0"/>
              </w:rPr>
              <w:t>Luồng chính</w:t>
            </w:r>
          </w:p>
        </w:tc>
        <w:tc>
          <w:tcPr>
            <w:tcW w:w="7364" w:type="dxa"/>
            <w:vAlign w:val="center"/>
          </w:tcPr>
          <w:p w14:paraId="192001E7" w14:textId="16D8D6D4" w:rsidR="00181979" w:rsidRPr="002E06F5" w:rsidRDefault="00181979" w:rsidP="00181979">
            <w:pPr>
              <w:pStyle w:val="Table"/>
            </w:pPr>
            <w:r>
              <w:t>1. Gameplay server gửi danh sách map đang host lên hệ thống quản lý.2. Quản trị viên hoặc quy trình tự động cập nhật cấu hình spawn cho từng map.3. Gameplay server tải cấu hình mới nhất để áp dụng cho quái, boss và đối tượng mạng.4. Khi một dungeon kết thúc, server tổng hợp dữ liệu kết quả của người chơi hoặc tổ đội.5. Hệ thống backend xử lý phần thưởng, kinh nghiệm và log kết quả dungeon.6. Kết quả cuối cùng được đồng bộ lại cho client và lưu vào cơ sở dữ liệu.</w:t>
            </w:r>
          </w:p>
        </w:tc>
      </w:tr>
      <w:tr w:rsidR="00181979" w:rsidRPr="002E06F5" w14:paraId="6F515738" w14:textId="77777777" w:rsidTr="00381303">
        <w:trPr>
          <w:trHeight w:val="832"/>
        </w:trPr>
        <w:tc>
          <w:tcPr>
            <w:tcW w:w="1980" w:type="dxa"/>
            <w:vAlign w:val="center"/>
          </w:tcPr>
          <w:p w14:paraId="1CB9F8A6" w14:textId="447AAFC4" w:rsidR="00181979" w:rsidRPr="00181979" w:rsidRDefault="00181979" w:rsidP="00181979">
            <w:pPr>
              <w:pStyle w:val="Table"/>
              <w:rPr>
                <w:b/>
                <w:bCs/>
              </w:rPr>
            </w:pPr>
            <w:r w:rsidRPr="00181979">
              <w:rPr>
                <w:rStyle w:val="Strong"/>
                <w:b w:val="0"/>
                <w:bCs w:val="0"/>
              </w:rPr>
              <w:t>Luồng phụ</w:t>
            </w:r>
          </w:p>
        </w:tc>
        <w:tc>
          <w:tcPr>
            <w:tcW w:w="7364" w:type="dxa"/>
            <w:vAlign w:val="center"/>
          </w:tcPr>
          <w:p w14:paraId="2584B646" w14:textId="2408CEB3" w:rsidR="00181979" w:rsidRPr="002E06F5" w:rsidRDefault="00181979" w:rsidP="00181979">
            <w:pPr>
              <w:pStyle w:val="Table"/>
            </w:pPr>
            <w:r>
              <w:t>Nếu cấu hình spawn không hợp lệ, hệ thống giữ cấu hình cũ và ghi log cảnh báo. Nếu phát thưởng lỗi do dữ liệu không hợp lệ, hệ thống dừng thao tác và chuyển vào hàng chờ xử lý lại.</w:t>
            </w:r>
          </w:p>
        </w:tc>
      </w:tr>
      <w:tr w:rsidR="00181979" w:rsidRPr="002E06F5" w14:paraId="0C68E72A" w14:textId="77777777" w:rsidTr="00381303">
        <w:trPr>
          <w:trHeight w:val="832"/>
        </w:trPr>
        <w:tc>
          <w:tcPr>
            <w:tcW w:w="1980" w:type="dxa"/>
            <w:vAlign w:val="center"/>
          </w:tcPr>
          <w:p w14:paraId="0D18E979" w14:textId="00EE6D5E" w:rsidR="00181979" w:rsidRPr="00181979" w:rsidRDefault="00181979" w:rsidP="00181979">
            <w:pPr>
              <w:pStyle w:val="Table"/>
              <w:rPr>
                <w:rStyle w:val="Strong"/>
                <w:b w:val="0"/>
                <w:bCs w:val="0"/>
              </w:rPr>
            </w:pPr>
            <w:r w:rsidRPr="00181979">
              <w:rPr>
                <w:rStyle w:val="Strong"/>
                <w:b w:val="0"/>
                <w:bCs w:val="0"/>
              </w:rPr>
              <w:t>Kết quả</w:t>
            </w:r>
          </w:p>
        </w:tc>
        <w:tc>
          <w:tcPr>
            <w:tcW w:w="7364" w:type="dxa"/>
            <w:vAlign w:val="center"/>
          </w:tcPr>
          <w:p w14:paraId="0FC179C3" w14:textId="55E65570" w:rsidR="00181979" w:rsidRDefault="00181979" w:rsidP="00181979">
            <w:pPr>
              <w:pStyle w:val="Table"/>
            </w:pPr>
            <w:r>
              <w:t>Map host được đồng bộ đúng cấu hình và kết quả dungeon được phát thưởng chính xác. Nếu thất bại, dữ liệu được đưa vào hàng chờ xử lý lại và có log ghi nhận chi tiết.</w:t>
            </w:r>
          </w:p>
        </w:tc>
      </w:tr>
    </w:tbl>
    <w:p w14:paraId="77D39EA9" w14:textId="07592F60" w:rsidR="00181979" w:rsidRDefault="00D54464" w:rsidP="00D54464">
      <w:pPr>
        <w:pStyle w:val="Heading3"/>
        <w:rPr>
          <w:lang w:val="en-US"/>
        </w:rPr>
      </w:pPr>
      <w:r>
        <w:rPr>
          <w:lang w:val="en-US"/>
        </w:rPr>
        <w:t xml:space="preserve"> Biểu đồ tuần tự chính </w:t>
      </w:r>
    </w:p>
    <w:p w14:paraId="03D2C6EC" w14:textId="77777777" w:rsidR="00B6321D" w:rsidRPr="00B6321D" w:rsidRDefault="00B6321D" w:rsidP="00B6321D">
      <w:pPr>
        <w:pStyle w:val="Heading4"/>
        <w:rPr>
          <w:lang w:val="en-US"/>
        </w:rPr>
      </w:pPr>
      <w:r w:rsidRPr="00B6321D">
        <w:rPr>
          <w:lang w:val="en-US"/>
        </w:rPr>
        <w:t>Biểu đồ tuần tự Chiến đấu và sử dụng kỹ năng</w:t>
      </w:r>
    </w:p>
    <w:p w14:paraId="66BAE774" w14:textId="1D7823C1" w:rsidR="00B6321D" w:rsidRPr="00B6321D" w:rsidRDefault="00B6321D" w:rsidP="00B6321D">
      <w:pPr>
        <w:rPr>
          <w:lang w:val="en-US"/>
        </w:rPr>
      </w:pPr>
      <w:r w:rsidRPr="00B6321D">
        <w:rPr>
          <w:lang w:val="en-US"/>
        </w:rPr>
        <w:t>Căn cứ vào kịch bản Use case UC04 - Chiến đấu và sử dụng kỹ năng, ta xây dựng các bước thực hiện của hệ thống với chức năng chiến đấu thời gian thực bằng biểu đồ tuần tự. Trong luồng này, người chơi chọn mục tiêu hoặc kích hoạt đòn đánh thường, kỹ năng trên thanh Q/W/E/R; client chiến đấu gửi yêu cầu lên gameplay server; gameplay server tiếp tục kiểm tra điều kiện cooldown, MP, hitbox và trạng thái khóa thao tác trước khi chuyển sang lớp CombatResolver hoặc đối tượng địch để tính sát thương.</w:t>
      </w:r>
    </w:p>
    <w:p w14:paraId="21EA1953" w14:textId="2B4E2A21" w:rsidR="00E2679E" w:rsidRDefault="00B6321D" w:rsidP="00B6321D">
      <w:pPr>
        <w:rPr>
          <w:lang w:val="en-US"/>
        </w:rPr>
      </w:pPr>
      <w:r w:rsidRPr="00B6321D">
        <w:rPr>
          <w:lang w:val="en-US"/>
        </w:rPr>
        <w:t>Sau khi yêu cầu hợp lệ, hệ thống áp dụng DamageResult, cập nhật HP, buff, debuff và đồng bộ kết quả cho client điều khiển lẫn client quan sát bằng cơ chế server-authoritative. Khi mục tiêu bị tiêu diệt, hệ thống tiếp tục kích hoạt luồng phát EXP, vật phẩm rơi và các hook nhiệm vụ liên quan. Trong cùng biểu đồ, các tuần tự thất bại cũng được mô tả rõ cho trường hợp kỹ năng đang hồi chiêu, không đủ MP, mục tiêu ngoài phạm vi, trượt hitbox hoặc nhân vật đã chết.</w:t>
      </w:r>
    </w:p>
    <w:p w14:paraId="379A526D" w14:textId="77777777" w:rsidR="00B6321D" w:rsidRDefault="00B6321D" w:rsidP="00B6321D">
      <w:pPr>
        <w:rPr>
          <w:lang w:val="en-US"/>
        </w:rPr>
      </w:pPr>
    </w:p>
    <w:p w14:paraId="1EBE2FFB" w14:textId="77777777" w:rsidR="00B6321D" w:rsidRDefault="00B6321D" w:rsidP="00B6321D">
      <w:pPr>
        <w:rPr>
          <w:lang w:val="en-US"/>
        </w:rPr>
      </w:pPr>
    </w:p>
    <w:p w14:paraId="4084B77B" w14:textId="77777777" w:rsidR="00B6321D" w:rsidRDefault="00B6321D" w:rsidP="00B6321D">
      <w:pPr>
        <w:rPr>
          <w:lang w:val="en-US"/>
        </w:rPr>
      </w:pPr>
    </w:p>
    <w:p w14:paraId="1364529D" w14:textId="37DE7723" w:rsidR="00B6321D" w:rsidRDefault="00B6321D" w:rsidP="00B6321D">
      <w:pPr>
        <w:rPr>
          <w:lang w:val="en-US"/>
        </w:rPr>
      </w:pPr>
      <w:r w:rsidRPr="00B6321D">
        <w:rPr>
          <w:noProof/>
          <w:lang w:val="en-US"/>
        </w:rPr>
        <w:drawing>
          <wp:inline distT="0" distB="0" distL="0" distR="0" wp14:anchorId="6C8D538D" wp14:editId="591CC651">
            <wp:extent cx="5519624" cy="6181106"/>
            <wp:effectExtent l="0" t="0" r="5080" b="0"/>
            <wp:docPr id="9388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03847" name=""/>
                    <pic:cNvPicPr/>
                  </pic:nvPicPr>
                  <pic:blipFill>
                    <a:blip r:embed="rId37"/>
                    <a:stretch>
                      <a:fillRect/>
                    </a:stretch>
                  </pic:blipFill>
                  <pic:spPr>
                    <a:xfrm>
                      <a:off x="0" y="0"/>
                      <a:ext cx="5532493" cy="6195518"/>
                    </a:xfrm>
                    <a:prstGeom prst="rect">
                      <a:avLst/>
                    </a:prstGeom>
                  </pic:spPr>
                </pic:pic>
              </a:graphicData>
            </a:graphic>
          </wp:inline>
        </w:drawing>
      </w:r>
    </w:p>
    <w:p w14:paraId="37C364C0" w14:textId="14194805" w:rsidR="00B6321D" w:rsidRDefault="00B6321D" w:rsidP="00B6321D">
      <w:pPr>
        <w:pStyle w:val="Tnhnhv"/>
        <w:rPr>
          <w:lang w:val="en-US"/>
        </w:rPr>
      </w:pPr>
      <w:r w:rsidRPr="00B6321D">
        <w:rPr>
          <w:lang w:val="en-US"/>
        </w:rPr>
        <w:t>Hình 2.13. Biểu đồ tuần tự Chiến đấu và sử dụng kỹ năng</w:t>
      </w:r>
    </w:p>
    <w:p w14:paraId="5A2BEC27" w14:textId="1313A6E2" w:rsidR="00B6321D" w:rsidRDefault="00B6321D" w:rsidP="00B6321D">
      <w:pPr>
        <w:pStyle w:val="Heading4"/>
        <w:rPr>
          <w:lang w:val="en-US"/>
        </w:rPr>
      </w:pPr>
      <w:r w:rsidRPr="00B6321D">
        <w:rPr>
          <w:lang w:val="en-US"/>
        </w:rPr>
        <w:t>Biểu đồ tuần tự Nâng cấp trang bị</w:t>
      </w:r>
    </w:p>
    <w:p w14:paraId="3C9D0AC5" w14:textId="77777777" w:rsidR="00B6321D" w:rsidRDefault="00B6321D" w:rsidP="00B6321D">
      <w:pPr>
        <w:rPr>
          <w:lang w:val="en-US"/>
        </w:rPr>
      </w:pPr>
    </w:p>
    <w:p w14:paraId="669377BB" w14:textId="77777777" w:rsidR="00B6321D" w:rsidRPr="00B6321D" w:rsidRDefault="00B6321D" w:rsidP="00B6321D">
      <w:pPr>
        <w:rPr>
          <w:lang w:val="en-US"/>
        </w:rPr>
      </w:pPr>
      <w:r w:rsidRPr="00B6321D">
        <w:rPr>
          <w:lang w:val="en-US"/>
        </w:rPr>
        <w:t xml:space="preserve">Căn cứ vào kịch bản Use case UC06 - Nâng cấp trang bị, ta xây dựng các bước thực hiện của hệ thống với chức năng cường hóa trang bị tại Blacksmith bằng biểu đồ tuần tự. Luồng này bắt đầu khi người chơi mở giao diện Blacksmith, chọn trang bị mục tiêu và nạp cấu hình nâng cấp hiện tại từ hệ thống. Tại đây, hệ thống truy vấn </w:t>
      </w:r>
      <w:r w:rsidRPr="00B6321D">
        <w:rPr>
          <w:lang w:val="en-US"/>
        </w:rPr>
        <w:lastRenderedPageBreak/>
        <w:t>inventory, equipment và cấu hình nâng cấp theo bậc hiện tại để trả về các tham số như `stoneId`, `stoneNeeded`, `success rate`, `failPolicy` và `upgradeLevel`.</w:t>
      </w:r>
    </w:p>
    <w:p w14:paraId="42651D78" w14:textId="77777777" w:rsidR="00B6321D" w:rsidRPr="00B6321D" w:rsidRDefault="00B6321D" w:rsidP="00B6321D">
      <w:pPr>
        <w:rPr>
          <w:lang w:val="en-US"/>
        </w:rPr>
      </w:pPr>
    </w:p>
    <w:p w14:paraId="43326E78" w14:textId="3C286AF2" w:rsidR="00B6321D" w:rsidRDefault="00B6321D" w:rsidP="00B6321D">
      <w:pPr>
        <w:rPr>
          <w:lang w:val="en-US"/>
        </w:rPr>
      </w:pPr>
      <w:r w:rsidRPr="00B6321D">
        <w:rPr>
          <w:lang w:val="en-US"/>
        </w:rPr>
        <w:t>Sau khi người chơi chọn đúng trang bị và các slot đá, charm tương ứng, client gửi yêu cầu nâng cấp kèm thông tin `slotIndex + count` để hệ thống kiểm tra số lượng vật liệu trên từng stack, phòng chống gian lận số lượng khi dùng vật liệu dạng chồng. Nếu hợp lệ, hệ thống trừ bạc, tiêu hao vật liệu, tính kết quả theo `failPolicy`, cập nhật `upgradeLevel`, `strOptions`, inventory và equipment. Biểu đồ đồng thời thể hiện rõ hai nhánh thất bại chính: thất bại xác thực do thiếu bạc, thiếu vật liệu, sai slot stack hoặc chạm mốc +24; và thất bại theo tỷ lệ, trong đó hệ thống giữ nguyên hoặc làm tụt cấp trang bị đúng theo cấu hình rủi ro đang dùng trong dự án.</w:t>
      </w:r>
    </w:p>
    <w:p w14:paraId="058FFAA1" w14:textId="584BB952" w:rsidR="00B6321D" w:rsidRDefault="00B6321D" w:rsidP="00B6321D">
      <w:pPr>
        <w:rPr>
          <w:lang w:val="en-US"/>
        </w:rPr>
      </w:pPr>
      <w:r w:rsidRPr="00B6321D">
        <w:rPr>
          <w:noProof/>
          <w:lang w:val="en-US"/>
        </w:rPr>
        <w:drawing>
          <wp:inline distT="0" distB="0" distL="0" distR="0" wp14:anchorId="6C115687" wp14:editId="03367059">
            <wp:extent cx="5387935" cy="5949538"/>
            <wp:effectExtent l="0" t="0" r="3810" b="0"/>
            <wp:docPr id="7421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9271" name=""/>
                    <pic:cNvPicPr/>
                  </pic:nvPicPr>
                  <pic:blipFill>
                    <a:blip r:embed="rId38"/>
                    <a:stretch>
                      <a:fillRect/>
                    </a:stretch>
                  </pic:blipFill>
                  <pic:spPr>
                    <a:xfrm>
                      <a:off x="0" y="0"/>
                      <a:ext cx="5401072" cy="5964045"/>
                    </a:xfrm>
                    <a:prstGeom prst="rect">
                      <a:avLst/>
                    </a:prstGeom>
                  </pic:spPr>
                </pic:pic>
              </a:graphicData>
            </a:graphic>
          </wp:inline>
        </w:drawing>
      </w:r>
    </w:p>
    <w:p w14:paraId="1D03779B" w14:textId="74C63A02" w:rsidR="00B6321D" w:rsidRDefault="00B6321D" w:rsidP="00B6321D">
      <w:pPr>
        <w:pStyle w:val="Tnhnhv"/>
        <w:rPr>
          <w:lang w:val="en-US"/>
        </w:rPr>
      </w:pPr>
      <w:r w:rsidRPr="00B6321D">
        <w:rPr>
          <w:lang w:val="en-US"/>
        </w:rPr>
        <w:t>Hình 2.14. Biểu đồ tuần tự Nâng cấp trang bị tại Blacksmith</w:t>
      </w:r>
    </w:p>
    <w:p w14:paraId="4E948851" w14:textId="32A3D76A" w:rsidR="00B6321D" w:rsidRDefault="00B6321D" w:rsidP="00B6321D">
      <w:pPr>
        <w:pStyle w:val="Heading4"/>
        <w:rPr>
          <w:lang w:val="en-US"/>
        </w:rPr>
      </w:pPr>
      <w:r w:rsidRPr="00B6321D">
        <w:rPr>
          <w:lang w:val="en-US"/>
        </w:rPr>
        <w:lastRenderedPageBreak/>
        <w:t>Biểu đồ tuần tự Nâng Gene</w:t>
      </w:r>
    </w:p>
    <w:p w14:paraId="555EF637" w14:textId="77777777" w:rsidR="00B6321D" w:rsidRDefault="00B6321D" w:rsidP="00B6321D">
      <w:pPr>
        <w:rPr>
          <w:lang w:val="en-US"/>
        </w:rPr>
      </w:pPr>
    </w:p>
    <w:p w14:paraId="0582F880" w14:textId="77777777" w:rsidR="00B6321D" w:rsidRPr="00B6321D" w:rsidRDefault="00B6321D" w:rsidP="00B6321D">
      <w:pPr>
        <w:rPr>
          <w:lang w:val="en-US"/>
        </w:rPr>
      </w:pPr>
      <w:r w:rsidRPr="00B6321D">
        <w:rPr>
          <w:lang w:val="en-US"/>
        </w:rPr>
        <w:t>Căn cứ vào kịch bản Use case UC07 - Phát triển Gene và Hybrid, ta xây dựng các bước thực hiện của hệ thống với chức năng nâng Gene chính và Gene phụ bằng biểu đồ tuần tự. Ở giai đoạn Gene chính, người chơi mở giao diện Gene Evolution, nạp `player_data` và cấu hình trong `gene_upgrade_config`, sau đó xác nhận yêu cầu nâng cấp. Hệ thống kiểm tra `gene_exp`, bạc, vật liệu và giới hạn Tier trước khi quyết định kết quả nâng cấp; nếu thành công, hệ thống lưu Tier mới, `final_stats`, danh sách kỹ năng mở khóa và đồng bộ lại giao diện Gene cho người chơi.</w:t>
      </w:r>
    </w:p>
    <w:p w14:paraId="0C83EFA4" w14:textId="77777777" w:rsidR="00B6321D" w:rsidRPr="00B6321D" w:rsidRDefault="00B6321D" w:rsidP="00B6321D">
      <w:pPr>
        <w:rPr>
          <w:lang w:val="en-US"/>
        </w:rPr>
      </w:pPr>
    </w:p>
    <w:p w14:paraId="4374E80B" w14:textId="3C8D0F57" w:rsidR="00B6321D" w:rsidRDefault="00B6321D" w:rsidP="00B6321D">
      <w:pPr>
        <w:rPr>
          <w:lang w:val="en-US"/>
        </w:rPr>
      </w:pPr>
      <w:r w:rsidRPr="00B6321D">
        <w:rPr>
          <w:lang w:val="en-US"/>
        </w:rPr>
        <w:t>Đối với Gene phụ, biểu đồ mô tả rõ quá trình chọn hệ phụ lần đầu, kiểm tra cặp hệ cố định đã triển khai trong dự án gồm Hỏa↔Thổ, Thủy↔Mộc và Kim↔Phong, sau đó nạp cấu hình từ `gene_multi_config` để thực hiện nâng hệ phụ. Nếu Gene phụ được nâng thành công, hệ thống cập nhật `secondaryElement`, `secondary_gene_tier`, bonus chỉ số theo hệ số giảm so với Gene chính, đồng thời bật cờ `canFuse` khi cả hai hệ đã đạt điều kiện hợp lệ. Các luồng phụ thất bại cũng được biểu diễn đầy đủ cho trường hợp thiếu `gene_exp`, thiếu bạc, thiếu vật liệu, Gene chính đã đạt Tier tối đa, chọn sai cặp hệ hoặc Gene phụ đã bị khóa trước đó.</w:t>
      </w:r>
    </w:p>
    <w:p w14:paraId="33C991C2" w14:textId="77777777" w:rsidR="00B6321D" w:rsidRDefault="00B6321D" w:rsidP="00B6321D">
      <w:pPr>
        <w:rPr>
          <w:lang w:val="en-US"/>
        </w:rPr>
      </w:pPr>
    </w:p>
    <w:p w14:paraId="0C37FF07" w14:textId="655EDECB" w:rsidR="00B6321D" w:rsidRDefault="00BD48ED" w:rsidP="00B6321D">
      <w:pPr>
        <w:rPr>
          <w:lang w:val="en-US"/>
        </w:rPr>
      </w:pPr>
      <w:r w:rsidRPr="00BD48ED">
        <w:rPr>
          <w:noProof/>
          <w:lang w:val="en-US"/>
        </w:rPr>
        <w:lastRenderedPageBreak/>
        <w:drawing>
          <wp:inline distT="0" distB="0" distL="0" distR="0" wp14:anchorId="0395EFA3" wp14:editId="09003858">
            <wp:extent cx="5550873" cy="7172696"/>
            <wp:effectExtent l="0" t="0" r="0" b="0"/>
            <wp:docPr id="11305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8749" name=""/>
                    <pic:cNvPicPr/>
                  </pic:nvPicPr>
                  <pic:blipFill>
                    <a:blip r:embed="rId39"/>
                    <a:stretch>
                      <a:fillRect/>
                    </a:stretch>
                  </pic:blipFill>
                  <pic:spPr>
                    <a:xfrm>
                      <a:off x="0" y="0"/>
                      <a:ext cx="5554367" cy="7177211"/>
                    </a:xfrm>
                    <a:prstGeom prst="rect">
                      <a:avLst/>
                    </a:prstGeom>
                  </pic:spPr>
                </pic:pic>
              </a:graphicData>
            </a:graphic>
          </wp:inline>
        </w:drawing>
      </w:r>
    </w:p>
    <w:p w14:paraId="2B86F451" w14:textId="4CC8D9BF" w:rsidR="00B6321D" w:rsidRDefault="00B6321D" w:rsidP="00B6321D">
      <w:pPr>
        <w:pStyle w:val="Tnhnhv"/>
        <w:rPr>
          <w:lang w:val="en-US"/>
        </w:rPr>
      </w:pPr>
      <w:r w:rsidRPr="00B6321D">
        <w:rPr>
          <w:lang w:val="en-US"/>
        </w:rPr>
        <w:t>Hình 2.15. Biểu đồ tuần tự Nâng Gene</w:t>
      </w:r>
    </w:p>
    <w:p w14:paraId="4E7ECD4B" w14:textId="5B253B2D" w:rsidR="00BD48ED" w:rsidRDefault="00BD48ED" w:rsidP="00BD48ED">
      <w:pPr>
        <w:pStyle w:val="Heading4"/>
        <w:rPr>
          <w:lang w:val="en-US"/>
        </w:rPr>
      </w:pPr>
      <w:r w:rsidRPr="00BD48ED">
        <w:rPr>
          <w:lang w:val="en-US"/>
        </w:rPr>
        <w:t>Biểu đồ tuần tự Dung hợp Hybrid Gene</w:t>
      </w:r>
    </w:p>
    <w:p w14:paraId="24EA5138" w14:textId="77777777" w:rsidR="00BD48ED" w:rsidRPr="00BD48ED" w:rsidRDefault="00BD48ED" w:rsidP="00BD48ED">
      <w:pPr>
        <w:rPr>
          <w:lang w:val="en-US"/>
        </w:rPr>
      </w:pPr>
      <w:r w:rsidRPr="00BD48ED">
        <w:rPr>
          <w:lang w:val="en-US"/>
        </w:rPr>
        <w:t xml:space="preserve">Căn cứ vào kịch bản Use case UC07 - Phát triển Gene và Hybrid, ta tiếp tục xây dựng các bước thực hiện của hệ thống với chức năng dung hợp Hybrid Gene bằng biểu đồ tuần tự. Luồng này bắt đầu khi người chơi mở tab Hybrid Fusion, yêu cầu nạp điều kiện thực hiện và hệ thống truy vấn các bảng `gene_hybrid_config`, </w:t>
      </w:r>
      <w:r w:rsidRPr="00BD48ED">
        <w:rPr>
          <w:lang w:val="en-US"/>
        </w:rPr>
        <w:lastRenderedPageBreak/>
        <w:t>`gene_hybrid_skill` cùng dữ liệu hiện thời trong `player_data`. Từ đó, giao diện nhận về các thông tin như số lượng Fusion Core, `gold cost`, bonus, prefab và bộ kỹ năng Hybrid tương ứng để hiển thị cho người chơi xác nhận.</w:t>
      </w:r>
    </w:p>
    <w:p w14:paraId="4C3AA976" w14:textId="77777777" w:rsidR="00BD48ED" w:rsidRPr="00BD48ED" w:rsidRDefault="00BD48ED" w:rsidP="00BD48ED">
      <w:pPr>
        <w:rPr>
          <w:lang w:val="en-US"/>
        </w:rPr>
      </w:pPr>
    </w:p>
    <w:p w14:paraId="6E1ED07E" w14:textId="0183DEBA" w:rsidR="00BD48ED" w:rsidRDefault="00BD48ED" w:rsidP="00BD48ED">
      <w:pPr>
        <w:rPr>
          <w:lang w:val="en-US"/>
        </w:rPr>
      </w:pPr>
      <w:r w:rsidRPr="00BD48ED">
        <w:rPr>
          <w:lang w:val="en-US"/>
        </w:rPr>
        <w:t>Khi người chơi gửi yêu cầu dung hợp, hệ thống kiểm tra đồng thời các điều kiện quan trọng gồm trạng thái `isHybrid`, Tier của Gene chính và Gene phụ, tính hợp lệ của cặp hệ, số lượng Fusion Core và lượng vàng hiện có. Nếu dung hợp thành công, hệ thống lưu `HybridId`, `prefab`, các `immune elements`, bonus chiến đấu và bộ kỹ năng Hybrid mới vào dữ liệu nhân vật, sau đó đồng bộ lại `final_stats` và giao diện Hybrid cho client. Biểu đồ cũng thể hiện rõ hai nhóm điều kiện thất bại: chưa đủ Tier 5 hoặc cặp hệ không hợp lệ; thiếu Fusion Core, thiếu vàng hoặc nhân vật đã là Hybrid trước đó.</w:t>
      </w:r>
    </w:p>
    <w:p w14:paraId="72F430EE" w14:textId="2065DD42" w:rsidR="00BD48ED" w:rsidRDefault="00BD48ED" w:rsidP="00BD48ED">
      <w:pPr>
        <w:rPr>
          <w:lang w:val="en-US"/>
        </w:rPr>
      </w:pPr>
      <w:r w:rsidRPr="00BD48ED">
        <w:rPr>
          <w:noProof/>
          <w:lang w:val="en-US"/>
        </w:rPr>
        <w:lastRenderedPageBreak/>
        <w:drawing>
          <wp:inline distT="0" distB="0" distL="0" distR="0" wp14:anchorId="7EE5E432" wp14:editId="2341DF37">
            <wp:extent cx="5351907" cy="6145481"/>
            <wp:effectExtent l="0" t="0" r="1270" b="8255"/>
            <wp:docPr id="15634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521" name=""/>
                    <pic:cNvPicPr/>
                  </pic:nvPicPr>
                  <pic:blipFill>
                    <a:blip r:embed="rId40"/>
                    <a:stretch>
                      <a:fillRect/>
                    </a:stretch>
                  </pic:blipFill>
                  <pic:spPr>
                    <a:xfrm>
                      <a:off x="0" y="0"/>
                      <a:ext cx="5362756" cy="6157939"/>
                    </a:xfrm>
                    <a:prstGeom prst="rect">
                      <a:avLst/>
                    </a:prstGeom>
                  </pic:spPr>
                </pic:pic>
              </a:graphicData>
            </a:graphic>
          </wp:inline>
        </w:drawing>
      </w:r>
    </w:p>
    <w:p w14:paraId="68C268A0" w14:textId="30FC14C1" w:rsidR="00BD48ED" w:rsidRDefault="00BD48ED" w:rsidP="00BD48ED">
      <w:pPr>
        <w:pStyle w:val="Tnhnhv"/>
        <w:rPr>
          <w:lang w:val="en-US"/>
        </w:rPr>
      </w:pPr>
      <w:r w:rsidRPr="00BD48ED">
        <w:rPr>
          <w:lang w:val="en-US"/>
        </w:rPr>
        <w:t>Hình 2.16. Biểu đồ tuần tự Dung hợp Hybrid Gene</w:t>
      </w:r>
    </w:p>
    <w:p w14:paraId="4022AF6F" w14:textId="0F0EBEA3" w:rsidR="00BD48ED" w:rsidRDefault="00BD48ED" w:rsidP="00BD48ED">
      <w:pPr>
        <w:pStyle w:val="Heading4"/>
        <w:rPr>
          <w:lang w:val="en-US"/>
        </w:rPr>
      </w:pPr>
      <w:r w:rsidRPr="00BD48ED">
        <w:rPr>
          <w:lang w:val="en-US"/>
        </w:rPr>
        <w:t>Biểu đồ tuần tự Tham gia và hoàn tất phó bản</w:t>
      </w:r>
    </w:p>
    <w:p w14:paraId="7148A574" w14:textId="77777777" w:rsidR="00BD48ED" w:rsidRDefault="00BD48ED" w:rsidP="00BD48ED">
      <w:pPr>
        <w:rPr>
          <w:lang w:val="en-US"/>
        </w:rPr>
      </w:pPr>
    </w:p>
    <w:p w14:paraId="4ABDD990" w14:textId="77777777" w:rsidR="00BD48ED" w:rsidRPr="00BD48ED" w:rsidRDefault="00BD48ED" w:rsidP="00BD48ED">
      <w:pPr>
        <w:rPr>
          <w:lang w:val="en-US"/>
        </w:rPr>
      </w:pPr>
      <w:r w:rsidRPr="00BD48ED">
        <w:rPr>
          <w:lang w:val="en-US"/>
        </w:rPr>
        <w:t xml:space="preserve">Căn cứ vào kịch bản Use case UC13 - Tham gia và hoàn tất phó bản, ta xây dựng các bước thực hiện của hệ thống với chức năng tham gia dungeon, chiến đấu qua các wave và nhận thưởng hoàn tất bằng biểu đồ tuần tự. Luồng này bắt đầu khi người chơi chọn loại phó bản hoặc portal dungeon; hệ thống tiếp nhận yêu cầu và kiểm tra level, lượt vào cùng trạng thái tổ đội trước khi truy vấn `player_data`, `dungeon_config` và `dungeon_wave_config`. Nếu điều kiện hợp lệ, gameplay </w:t>
      </w:r>
      <w:r w:rsidRPr="00BD48ED">
        <w:rPr>
          <w:lang w:val="en-US"/>
        </w:rPr>
        <w:lastRenderedPageBreak/>
        <w:t>server khởi tạo phiên dungeon, spawn wave đầu, nạp boss và chuyển người chơi vào map phó bản.</w:t>
      </w:r>
    </w:p>
    <w:p w14:paraId="70504D7D" w14:textId="77777777" w:rsidR="00BD48ED" w:rsidRPr="00BD48ED" w:rsidRDefault="00BD48ED" w:rsidP="00BD48ED">
      <w:pPr>
        <w:rPr>
          <w:lang w:val="en-US"/>
        </w:rPr>
      </w:pPr>
    </w:p>
    <w:p w14:paraId="53B9AEFE" w14:textId="77777777" w:rsidR="00BD48ED" w:rsidRPr="00BD48ED" w:rsidRDefault="00BD48ED" w:rsidP="00BD48ED">
      <w:pPr>
        <w:rPr>
          <w:lang w:val="en-US"/>
        </w:rPr>
      </w:pPr>
      <w:r w:rsidRPr="00BD48ED">
        <w:rPr>
          <w:lang w:val="en-US"/>
        </w:rPr>
        <w:t>Trong giai đoạn xử lý chính, gameplay server điều khiển toàn bộ vòng lặp chiến đấu qua wave, theo dõi tiến độ, spawn wave tiếp theo và boss cuối, sau đó tổng kết kết quả cho từng người chơi hoặc cả tổ đội khi đạt điều kiện chiến thắng. Ở bước kết thúc, hệ thống gọi xử lý phát thưởng, cập nhật inventory, reward, log và dữ liệu `dungeon_best_waves`, rồi đồng bộ EXP và phần thưởng cho client trước khi đưa người chơi trở về map an toàn. Biểu đồ cũng mô tả rõ các trường hợp ngoại lệ của dự án như người chơi hoặc tổ đội thất bại, hết thời gian, bị hạ gục toàn bộ nên không nhận thưởng hoàn tất; hoặc máy chủ gặp lỗi spawn ở một wave và phải xử lý theo cấu hình fallback của dungeon.</w:t>
      </w:r>
    </w:p>
    <w:p w14:paraId="240085F2" w14:textId="2EE14C5E" w:rsidR="00BD48ED" w:rsidRDefault="00BD48ED" w:rsidP="00BD48ED">
      <w:pPr>
        <w:rPr>
          <w:lang w:val="en-US"/>
        </w:rPr>
      </w:pPr>
      <w:r w:rsidRPr="00BD48ED">
        <w:rPr>
          <w:noProof/>
          <w:lang w:val="en-US"/>
        </w:rPr>
        <w:drawing>
          <wp:inline distT="0" distB="0" distL="0" distR="0" wp14:anchorId="143B8F10" wp14:editId="3355ADB8">
            <wp:extent cx="5334828" cy="5937662"/>
            <wp:effectExtent l="0" t="0" r="0" b="6350"/>
            <wp:docPr id="55497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0255" name=""/>
                    <pic:cNvPicPr/>
                  </pic:nvPicPr>
                  <pic:blipFill>
                    <a:blip r:embed="rId41"/>
                    <a:stretch>
                      <a:fillRect/>
                    </a:stretch>
                  </pic:blipFill>
                  <pic:spPr>
                    <a:xfrm>
                      <a:off x="0" y="0"/>
                      <a:ext cx="5348685" cy="5953085"/>
                    </a:xfrm>
                    <a:prstGeom prst="rect">
                      <a:avLst/>
                    </a:prstGeom>
                  </pic:spPr>
                </pic:pic>
              </a:graphicData>
            </a:graphic>
          </wp:inline>
        </w:drawing>
      </w:r>
    </w:p>
    <w:p w14:paraId="5DDDA900" w14:textId="38CC3B9F" w:rsidR="00BD48ED" w:rsidRPr="00BD48ED" w:rsidRDefault="00BD48ED" w:rsidP="00BD48ED">
      <w:pPr>
        <w:pStyle w:val="Tnhnhv"/>
        <w:rPr>
          <w:lang w:val="en-US"/>
        </w:rPr>
      </w:pPr>
      <w:r w:rsidRPr="00BD48ED">
        <w:rPr>
          <w:lang w:val="en-US"/>
        </w:rPr>
        <w:lastRenderedPageBreak/>
        <w:t>Hình 2.1</w:t>
      </w:r>
      <w:r>
        <w:rPr>
          <w:lang w:val="en-US"/>
        </w:rPr>
        <w:t>7</w:t>
      </w:r>
      <w:r w:rsidRPr="00BD48ED">
        <w:rPr>
          <w:lang w:val="en-US"/>
        </w:rPr>
        <w:t>. Biểu đồ tuần tự Tham gia và hoàn tất phó bản</w:t>
      </w:r>
    </w:p>
    <w:p w14:paraId="1D4392DB" w14:textId="5D69BABE" w:rsidR="004909F9" w:rsidRDefault="007310F0" w:rsidP="00943C6A">
      <w:pPr>
        <w:pStyle w:val="Heading2"/>
        <w:rPr>
          <w:lang w:val="en-US"/>
        </w:rPr>
      </w:pPr>
      <w:bookmarkStart w:id="64" w:name="_Toc216882176"/>
      <w:r w:rsidRPr="002E06F5">
        <w:t>Thiết kế cơ sơ dữ liệu</w:t>
      </w:r>
      <w:bookmarkEnd w:id="64"/>
    </w:p>
    <w:p w14:paraId="3A221328" w14:textId="6DCBC2D8" w:rsidR="008A5E06" w:rsidRDefault="008A5E06" w:rsidP="008A5E06">
      <w:pPr>
        <w:pStyle w:val="Heading3"/>
        <w:rPr>
          <w:b/>
          <w:lang w:val="en-GB"/>
        </w:rPr>
      </w:pPr>
      <w:r w:rsidRPr="008A5E06">
        <w:rPr>
          <w:b/>
          <w:lang w:val="en-GB"/>
        </w:rPr>
        <w:t>Sơ đồ kết nối các bảng</w:t>
      </w:r>
    </w:p>
    <w:p w14:paraId="496C1354" w14:textId="64626259" w:rsidR="000741A7" w:rsidRDefault="00126E73" w:rsidP="000741A7">
      <w:pPr>
        <w:pStyle w:val="Hnhv"/>
        <w:rPr>
          <w:rFonts w:ascii="Consolas" w:eastAsia="Times New Roman" w:hAnsi="Consolas" w:cs="Times New Roman"/>
          <w:color w:val="BBBEBF"/>
          <w:sz w:val="21"/>
          <w:szCs w:val="21"/>
          <w:lang w:val="en-GB" w:eastAsia="en-GB" w:bidi="ar-SA"/>
        </w:rPr>
      </w:pPr>
      <w:bookmarkStart w:id="65" w:name="_Toc216882184"/>
      <w:r w:rsidRPr="00126E73">
        <w:rPr>
          <w:rFonts w:ascii="Consolas" w:eastAsia="Times New Roman" w:hAnsi="Consolas" w:cs="Times New Roman"/>
          <w:noProof/>
          <w:color w:val="BBBEBF"/>
          <w:sz w:val="21"/>
          <w:szCs w:val="21"/>
          <w:lang w:val="en-GB" w:eastAsia="en-GB" w:bidi="ar-SA"/>
        </w:rPr>
        <w:drawing>
          <wp:inline distT="0" distB="0" distL="0" distR="0" wp14:anchorId="2D63E4D9" wp14:editId="5D99E452">
            <wp:extent cx="5939790" cy="3168650"/>
            <wp:effectExtent l="0" t="0" r="3810" b="0"/>
            <wp:docPr id="56064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9109" name=""/>
                    <pic:cNvPicPr/>
                  </pic:nvPicPr>
                  <pic:blipFill>
                    <a:blip r:embed="rId42"/>
                    <a:stretch>
                      <a:fillRect/>
                    </a:stretch>
                  </pic:blipFill>
                  <pic:spPr>
                    <a:xfrm>
                      <a:off x="0" y="0"/>
                      <a:ext cx="5939790" cy="3168650"/>
                    </a:xfrm>
                    <a:prstGeom prst="rect">
                      <a:avLst/>
                    </a:prstGeom>
                  </pic:spPr>
                </pic:pic>
              </a:graphicData>
            </a:graphic>
          </wp:inline>
        </w:drawing>
      </w:r>
      <w:r w:rsidR="00864DBC" w:rsidRPr="00864DBC">
        <w:rPr>
          <w:rFonts w:ascii="Consolas" w:eastAsia="Times New Roman" w:hAnsi="Consolas" w:cs="Times New Roman"/>
          <w:color w:val="BBBEBF"/>
          <w:sz w:val="21"/>
          <w:szCs w:val="21"/>
          <w:lang w:val="en-GB" w:eastAsia="en-GB" w:bidi="ar-SA"/>
        </w:rPr>
        <w:t xml:space="preserve"> </w:t>
      </w:r>
    </w:p>
    <w:p w14:paraId="71D94F0E" w14:textId="77777777" w:rsidR="000741A7" w:rsidRPr="000741A7" w:rsidRDefault="000741A7" w:rsidP="000741A7">
      <w:pPr>
        <w:pStyle w:val="Tnhnhv"/>
        <w:rPr>
          <w:lang w:val="en-GB" w:eastAsia="en-GB" w:bidi="ar-SA"/>
        </w:rPr>
      </w:pPr>
      <w:r w:rsidRPr="000741A7">
        <w:rPr>
          <w:lang w:val="en-GB" w:eastAsia="en-GB" w:bidi="ar-SA"/>
        </w:rPr>
        <w:t>Hình 2.12. Sơ đồ cơ sở dữ liệu của hệ thống Mutants Arena</w:t>
      </w:r>
    </w:p>
    <w:p w14:paraId="58A5FB0A" w14:textId="591C3280" w:rsidR="000741A7" w:rsidRDefault="000741A7" w:rsidP="000741A7">
      <w:pPr>
        <w:pStyle w:val="Heading3"/>
        <w:rPr>
          <w:b/>
          <w:lang w:val="en-US" w:eastAsia="en-GB" w:bidi="ar-SA"/>
        </w:rPr>
      </w:pPr>
      <w:r w:rsidRPr="000741A7">
        <w:rPr>
          <w:b/>
          <w:lang w:eastAsia="en-GB" w:bidi="ar-SA"/>
        </w:rPr>
        <w:t>Cấu trúc các bảng chính</w:t>
      </w:r>
    </w:p>
    <w:p w14:paraId="73DD0670" w14:textId="77777777" w:rsidR="000741A7" w:rsidRDefault="000741A7" w:rsidP="000741A7">
      <w:pPr>
        <w:spacing w:after="120"/>
        <w:ind w:firstLine="567"/>
        <w:rPr>
          <w:sz w:val="26"/>
          <w:szCs w:val="26"/>
          <w:lang w:val="en-GB" w:bidi="ar-SA"/>
        </w:rPr>
      </w:pPr>
      <w:r>
        <w:t>Các bảng chính của hệ thống được mô tả theo nhóm chức năng nhằm làm rõ vai trò của từng cụm dữ liệu trong kiến trúc tổng thể. Cách trình bày này giúp dễ đối chiếu giữa thiết kế cơ sở dữ liệu, backend API và luồng xử lý gameplay trong Unity Client.</w:t>
      </w:r>
    </w:p>
    <w:p w14:paraId="014CDD91" w14:textId="77777777" w:rsidR="000741A7" w:rsidRDefault="000741A7" w:rsidP="000741A7">
      <w:pPr>
        <w:pStyle w:val="Tnbng"/>
      </w:pPr>
      <w:r>
        <w:t>Bảng 2.8. Nhóm bảng tài khoản, hồ sơ nhân vật và xã hội</w:t>
      </w:r>
    </w:p>
    <w:tbl>
      <w:tblPr>
        <w:tblW w:w="9690" w:type="dxa"/>
        <w:jc w:val="center"/>
        <w:tblLayout w:type="fixed"/>
        <w:tblLook w:val="04A0" w:firstRow="1" w:lastRow="0" w:firstColumn="1" w:lastColumn="0" w:noHBand="0" w:noVBand="1"/>
      </w:tblPr>
      <w:tblGrid>
        <w:gridCol w:w="1835"/>
        <w:gridCol w:w="4625"/>
        <w:gridCol w:w="3230"/>
      </w:tblGrid>
      <w:tr w:rsidR="000741A7" w14:paraId="1AAA3C68" w14:textId="77777777" w:rsidTr="000741A7">
        <w:trPr>
          <w:cantSplit/>
          <w:jc w:val="center"/>
        </w:trPr>
        <w:tc>
          <w:tcPr>
            <w:tcW w:w="1835" w:type="dxa"/>
            <w:tcBorders>
              <w:top w:val="single" w:sz="6" w:space="0" w:color="808080"/>
              <w:left w:val="single" w:sz="6" w:space="0" w:color="808080"/>
              <w:bottom w:val="single" w:sz="6" w:space="0" w:color="808080"/>
              <w:right w:val="single" w:sz="6" w:space="0" w:color="808080"/>
            </w:tcBorders>
            <w:shd w:val="clear" w:color="auto" w:fill="D9EAF7"/>
            <w:vAlign w:val="center"/>
            <w:hideMark/>
          </w:tcPr>
          <w:p w14:paraId="7CDCC649" w14:textId="77777777" w:rsidR="000741A7" w:rsidRDefault="000741A7" w:rsidP="000741A7">
            <w:pPr>
              <w:pStyle w:val="Table"/>
            </w:pPr>
            <w:r>
              <w:t>Bảng</w:t>
            </w:r>
          </w:p>
        </w:tc>
        <w:tc>
          <w:tcPr>
            <w:tcW w:w="4625" w:type="dxa"/>
            <w:tcBorders>
              <w:top w:val="single" w:sz="6" w:space="0" w:color="808080"/>
              <w:left w:val="nil"/>
              <w:bottom w:val="single" w:sz="6" w:space="0" w:color="808080"/>
              <w:right w:val="single" w:sz="6" w:space="0" w:color="808080"/>
            </w:tcBorders>
            <w:shd w:val="clear" w:color="auto" w:fill="D9EAF7"/>
            <w:vAlign w:val="center"/>
            <w:hideMark/>
          </w:tcPr>
          <w:p w14:paraId="3CAFCAB8" w14:textId="77777777" w:rsidR="000741A7" w:rsidRDefault="000741A7" w:rsidP="000741A7">
            <w:pPr>
              <w:pStyle w:val="Table"/>
            </w:pPr>
            <w:r>
              <w:t>Vai trò</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3F00BEF3" w14:textId="77777777" w:rsidR="000741A7" w:rsidRDefault="000741A7" w:rsidP="000741A7">
            <w:pPr>
              <w:pStyle w:val="Table"/>
            </w:pPr>
            <w:r>
              <w:t>Thuộc tính tiêu biểu</w:t>
            </w:r>
          </w:p>
        </w:tc>
      </w:tr>
      <w:tr w:rsidR="000741A7" w14:paraId="4EF2EEAA" w14:textId="77777777" w:rsidTr="000741A7">
        <w:trPr>
          <w:cantSplit/>
          <w:trHeight w:val="714"/>
          <w:jc w:val="center"/>
        </w:trPr>
        <w:tc>
          <w:tcPr>
            <w:tcW w:w="1835" w:type="dxa"/>
            <w:tcBorders>
              <w:top w:val="single" w:sz="6" w:space="0" w:color="808080"/>
              <w:left w:val="single" w:sz="6" w:space="0" w:color="808080"/>
              <w:bottom w:val="single" w:sz="6" w:space="0" w:color="808080"/>
              <w:right w:val="single" w:sz="6" w:space="0" w:color="808080"/>
            </w:tcBorders>
            <w:vAlign w:val="center"/>
            <w:hideMark/>
          </w:tcPr>
          <w:p w14:paraId="0FDC2A3D" w14:textId="77777777" w:rsidR="000741A7" w:rsidRPr="000741A7" w:rsidRDefault="000741A7" w:rsidP="000741A7">
            <w:pPr>
              <w:pStyle w:val="Table"/>
              <w:rPr>
                <w:bCs/>
              </w:rPr>
            </w:pPr>
            <w:r w:rsidRPr="000741A7">
              <w:rPr>
                <w:bCs/>
                <w:sz w:val="22"/>
                <w:szCs w:val="22"/>
              </w:rPr>
              <w:t>users</w:t>
            </w:r>
          </w:p>
        </w:tc>
        <w:tc>
          <w:tcPr>
            <w:tcW w:w="4625" w:type="dxa"/>
            <w:tcBorders>
              <w:top w:val="single" w:sz="6" w:space="0" w:color="808080"/>
              <w:left w:val="nil"/>
              <w:bottom w:val="single" w:sz="6" w:space="0" w:color="808080"/>
              <w:right w:val="single" w:sz="6" w:space="0" w:color="808080"/>
            </w:tcBorders>
            <w:vAlign w:val="center"/>
            <w:hideMark/>
          </w:tcPr>
          <w:p w14:paraId="0C4D3271" w14:textId="77777777" w:rsidR="000741A7" w:rsidRDefault="000741A7" w:rsidP="000741A7">
            <w:pPr>
              <w:pStyle w:val="Table"/>
            </w:pPr>
            <w:r>
              <w:rPr>
                <w:sz w:val="22"/>
                <w:szCs w:val="22"/>
              </w:rPr>
              <w:t>Lưu thông tin định danh tài khoản, phục vụ đăng ký, đăng nhập và phát hành JWT.</w:t>
            </w:r>
          </w:p>
        </w:tc>
        <w:tc>
          <w:tcPr>
            <w:tcW w:w="3230" w:type="dxa"/>
            <w:tcBorders>
              <w:top w:val="single" w:sz="6" w:space="0" w:color="808080"/>
              <w:left w:val="nil"/>
              <w:bottom w:val="single" w:sz="6" w:space="0" w:color="808080"/>
              <w:right w:val="single" w:sz="6" w:space="0" w:color="808080"/>
            </w:tcBorders>
            <w:vAlign w:val="center"/>
            <w:hideMark/>
          </w:tcPr>
          <w:p w14:paraId="0894C915" w14:textId="77777777" w:rsidR="000741A7" w:rsidRDefault="000741A7" w:rsidP="000741A7">
            <w:pPr>
              <w:pStyle w:val="Table"/>
            </w:pPr>
            <w:r>
              <w:rPr>
                <w:sz w:val="22"/>
                <w:szCs w:val="22"/>
              </w:rPr>
              <w:t>user_id, username, email, password_hash, created_at, last_login</w:t>
            </w:r>
          </w:p>
        </w:tc>
      </w:tr>
      <w:tr w:rsidR="000741A7" w14:paraId="5DB26C4A" w14:textId="77777777" w:rsidTr="000741A7">
        <w:trPr>
          <w:cantSplit/>
          <w:jc w:val="center"/>
        </w:trPr>
        <w:tc>
          <w:tcPr>
            <w:tcW w:w="1835" w:type="dxa"/>
            <w:tcBorders>
              <w:top w:val="single" w:sz="6" w:space="0" w:color="808080"/>
              <w:left w:val="single" w:sz="6" w:space="0" w:color="808080"/>
              <w:bottom w:val="single" w:sz="6" w:space="0" w:color="808080"/>
              <w:right w:val="single" w:sz="6" w:space="0" w:color="808080"/>
            </w:tcBorders>
            <w:vAlign w:val="center"/>
            <w:hideMark/>
          </w:tcPr>
          <w:p w14:paraId="58BAC6E6" w14:textId="77777777" w:rsidR="000741A7" w:rsidRPr="000741A7" w:rsidRDefault="000741A7" w:rsidP="000741A7">
            <w:pPr>
              <w:pStyle w:val="Table"/>
              <w:rPr>
                <w:bCs/>
              </w:rPr>
            </w:pPr>
            <w:r w:rsidRPr="000741A7">
              <w:rPr>
                <w:bCs/>
                <w:sz w:val="22"/>
                <w:szCs w:val="22"/>
              </w:rPr>
              <w:t>player_data</w:t>
            </w:r>
          </w:p>
        </w:tc>
        <w:tc>
          <w:tcPr>
            <w:tcW w:w="4625" w:type="dxa"/>
            <w:tcBorders>
              <w:top w:val="single" w:sz="6" w:space="0" w:color="808080"/>
              <w:left w:val="nil"/>
              <w:bottom w:val="single" w:sz="6" w:space="0" w:color="808080"/>
              <w:right w:val="single" w:sz="6" w:space="0" w:color="808080"/>
            </w:tcBorders>
            <w:vAlign w:val="center"/>
            <w:hideMark/>
          </w:tcPr>
          <w:p w14:paraId="106D48EA" w14:textId="77777777" w:rsidR="000741A7" w:rsidRDefault="000741A7" w:rsidP="000741A7">
            <w:pPr>
              <w:pStyle w:val="Table"/>
            </w:pPr>
            <w:r>
              <w:rPr>
                <w:sz w:val="22"/>
                <w:szCs w:val="22"/>
              </w:rPr>
              <w:t>Lưu hồ sơ gameplay chính của người chơi, bao gồm chỉ số nhân vật, trang bị, túi đồ, kỹ năng, buff và tiến trình nhiệm vụ.</w:t>
            </w:r>
          </w:p>
        </w:tc>
        <w:tc>
          <w:tcPr>
            <w:tcW w:w="3230" w:type="dxa"/>
            <w:tcBorders>
              <w:top w:val="single" w:sz="6" w:space="0" w:color="808080"/>
              <w:left w:val="nil"/>
              <w:bottom w:val="single" w:sz="6" w:space="0" w:color="808080"/>
              <w:right w:val="single" w:sz="6" w:space="0" w:color="808080"/>
            </w:tcBorders>
            <w:vAlign w:val="center"/>
            <w:hideMark/>
          </w:tcPr>
          <w:p w14:paraId="4B92E6F0" w14:textId="77777777" w:rsidR="000741A7" w:rsidRDefault="000741A7" w:rsidP="000741A7">
            <w:pPr>
              <w:pStyle w:val="Table"/>
            </w:pPr>
            <w:r>
              <w:rPr>
                <w:sz w:val="22"/>
                <w:szCs w:val="22"/>
              </w:rPr>
              <w:t>player_id, character_name, info_char, equipment, inventory, skills, active_buffs</w:t>
            </w:r>
          </w:p>
        </w:tc>
      </w:tr>
      <w:tr w:rsidR="000741A7" w14:paraId="04C49CBB" w14:textId="77777777" w:rsidTr="000741A7">
        <w:trPr>
          <w:cantSplit/>
          <w:jc w:val="center"/>
        </w:trPr>
        <w:tc>
          <w:tcPr>
            <w:tcW w:w="1835" w:type="dxa"/>
            <w:tcBorders>
              <w:top w:val="single" w:sz="6" w:space="0" w:color="808080"/>
              <w:left w:val="single" w:sz="6" w:space="0" w:color="808080"/>
              <w:bottom w:val="single" w:sz="6" w:space="0" w:color="808080"/>
              <w:right w:val="single" w:sz="6" w:space="0" w:color="808080"/>
            </w:tcBorders>
            <w:vAlign w:val="center"/>
            <w:hideMark/>
          </w:tcPr>
          <w:p w14:paraId="20F12A54" w14:textId="77777777" w:rsidR="000741A7" w:rsidRPr="000741A7" w:rsidRDefault="000741A7" w:rsidP="000741A7">
            <w:pPr>
              <w:pStyle w:val="Table"/>
              <w:rPr>
                <w:bCs/>
              </w:rPr>
            </w:pPr>
            <w:r w:rsidRPr="000741A7">
              <w:rPr>
                <w:bCs/>
                <w:sz w:val="22"/>
                <w:szCs w:val="22"/>
              </w:rPr>
              <w:t>player2_data</w:t>
            </w:r>
          </w:p>
        </w:tc>
        <w:tc>
          <w:tcPr>
            <w:tcW w:w="4625" w:type="dxa"/>
            <w:tcBorders>
              <w:top w:val="single" w:sz="6" w:space="0" w:color="808080"/>
              <w:left w:val="nil"/>
              <w:bottom w:val="single" w:sz="6" w:space="0" w:color="808080"/>
              <w:right w:val="single" w:sz="6" w:space="0" w:color="808080"/>
            </w:tcBorders>
            <w:vAlign w:val="center"/>
            <w:hideMark/>
          </w:tcPr>
          <w:p w14:paraId="5EF18B04" w14:textId="77777777" w:rsidR="000741A7" w:rsidRDefault="000741A7" w:rsidP="000741A7">
            <w:pPr>
              <w:pStyle w:val="Table"/>
            </w:pPr>
            <w:r>
              <w:rPr>
                <w:sz w:val="22"/>
                <w:szCs w:val="22"/>
              </w:rPr>
              <w:t>Lưu hồ sơ nhân vật hoặc dữ liệu hệ Gene thứ hai, được backend sử dụng trong các luồng xử lý secondary gene và kỹ năng hệ phụ.</w:t>
            </w:r>
          </w:p>
        </w:tc>
        <w:tc>
          <w:tcPr>
            <w:tcW w:w="3230" w:type="dxa"/>
            <w:tcBorders>
              <w:top w:val="single" w:sz="6" w:space="0" w:color="808080"/>
              <w:left w:val="nil"/>
              <w:bottom w:val="single" w:sz="6" w:space="0" w:color="808080"/>
              <w:right w:val="single" w:sz="6" w:space="0" w:color="808080"/>
            </w:tcBorders>
            <w:vAlign w:val="center"/>
            <w:hideMark/>
          </w:tcPr>
          <w:p w14:paraId="736F02A0" w14:textId="77777777" w:rsidR="000741A7" w:rsidRDefault="000741A7" w:rsidP="000741A7">
            <w:pPr>
              <w:pStyle w:val="Table"/>
            </w:pPr>
            <w:r>
              <w:rPr>
                <w:sz w:val="22"/>
                <w:szCs w:val="22"/>
              </w:rPr>
              <w:t>player_id, character_name, info_char, skills, potential_stats, active_buffs</w:t>
            </w:r>
          </w:p>
        </w:tc>
      </w:tr>
      <w:tr w:rsidR="000741A7" w14:paraId="1610520C" w14:textId="77777777" w:rsidTr="000741A7">
        <w:trPr>
          <w:cantSplit/>
          <w:trHeight w:val="37"/>
          <w:jc w:val="center"/>
        </w:trPr>
        <w:tc>
          <w:tcPr>
            <w:tcW w:w="1835" w:type="dxa"/>
            <w:tcBorders>
              <w:top w:val="single" w:sz="6" w:space="0" w:color="808080"/>
              <w:left w:val="single" w:sz="6" w:space="0" w:color="808080"/>
              <w:bottom w:val="single" w:sz="6" w:space="0" w:color="808080"/>
              <w:right w:val="single" w:sz="6" w:space="0" w:color="808080"/>
            </w:tcBorders>
            <w:vAlign w:val="center"/>
            <w:hideMark/>
          </w:tcPr>
          <w:p w14:paraId="05BD54EE" w14:textId="77777777" w:rsidR="000741A7" w:rsidRPr="000741A7" w:rsidRDefault="000741A7" w:rsidP="000741A7">
            <w:pPr>
              <w:pStyle w:val="Table"/>
              <w:rPr>
                <w:bCs/>
              </w:rPr>
            </w:pPr>
            <w:r w:rsidRPr="000741A7">
              <w:rPr>
                <w:bCs/>
                <w:sz w:val="22"/>
                <w:szCs w:val="22"/>
              </w:rPr>
              <w:t>friend_relations</w:t>
            </w:r>
          </w:p>
        </w:tc>
        <w:tc>
          <w:tcPr>
            <w:tcW w:w="4625" w:type="dxa"/>
            <w:tcBorders>
              <w:top w:val="single" w:sz="6" w:space="0" w:color="808080"/>
              <w:left w:val="nil"/>
              <w:bottom w:val="single" w:sz="6" w:space="0" w:color="808080"/>
              <w:right w:val="single" w:sz="6" w:space="0" w:color="808080"/>
            </w:tcBorders>
            <w:vAlign w:val="center"/>
            <w:hideMark/>
          </w:tcPr>
          <w:p w14:paraId="4B6FDB45" w14:textId="77777777" w:rsidR="000741A7" w:rsidRDefault="000741A7" w:rsidP="000741A7">
            <w:pPr>
              <w:pStyle w:val="Table"/>
            </w:pPr>
            <w:r>
              <w:rPr>
                <w:sz w:val="22"/>
                <w:szCs w:val="22"/>
              </w:rPr>
              <w:t>Quản lý quan hệ bạn bè, trạng thái lời mời và liên kết xã hội giữa các tài khoản trong hệ thống.</w:t>
            </w:r>
          </w:p>
        </w:tc>
        <w:tc>
          <w:tcPr>
            <w:tcW w:w="3230" w:type="dxa"/>
            <w:tcBorders>
              <w:top w:val="single" w:sz="6" w:space="0" w:color="808080"/>
              <w:left w:val="nil"/>
              <w:bottom w:val="single" w:sz="6" w:space="0" w:color="808080"/>
              <w:right w:val="single" w:sz="6" w:space="0" w:color="808080"/>
            </w:tcBorders>
            <w:vAlign w:val="center"/>
            <w:hideMark/>
          </w:tcPr>
          <w:p w14:paraId="1D3BB15F" w14:textId="77777777" w:rsidR="000741A7" w:rsidRDefault="000741A7" w:rsidP="000741A7">
            <w:pPr>
              <w:pStyle w:val="Table"/>
            </w:pPr>
            <w:r>
              <w:rPr>
                <w:sz w:val="22"/>
                <w:szCs w:val="22"/>
              </w:rPr>
              <w:t>id, user_id, friend_id, status, created_at</w:t>
            </w:r>
          </w:p>
        </w:tc>
      </w:tr>
    </w:tbl>
    <w:p w14:paraId="0B28433F" w14:textId="77777777" w:rsidR="000741A7" w:rsidRDefault="000741A7" w:rsidP="000741A7">
      <w:pPr>
        <w:spacing w:after="40"/>
        <w:rPr>
          <w:sz w:val="26"/>
          <w:szCs w:val="26"/>
        </w:rPr>
      </w:pPr>
      <w:r>
        <w:t xml:space="preserve"> </w:t>
      </w:r>
    </w:p>
    <w:p w14:paraId="22A873CC" w14:textId="77777777" w:rsidR="000741A7" w:rsidRDefault="000741A7" w:rsidP="000741A7">
      <w:pPr>
        <w:pStyle w:val="Tnbng"/>
      </w:pPr>
      <w:r>
        <w:lastRenderedPageBreak/>
        <w:t>Bảng 2.9. Nhóm bảng vật phẩm, option và nâng cấp trang bị</w:t>
      </w:r>
    </w:p>
    <w:tbl>
      <w:tblPr>
        <w:tblW w:w="9690" w:type="dxa"/>
        <w:jc w:val="center"/>
        <w:tblLayout w:type="fixed"/>
        <w:tblLook w:val="04A0" w:firstRow="1" w:lastRow="0" w:firstColumn="1" w:lastColumn="0" w:noHBand="0" w:noVBand="1"/>
      </w:tblPr>
      <w:tblGrid>
        <w:gridCol w:w="2260"/>
        <w:gridCol w:w="4200"/>
        <w:gridCol w:w="3230"/>
      </w:tblGrid>
      <w:tr w:rsidR="000741A7" w14:paraId="6A2E785A" w14:textId="77777777" w:rsidTr="000741A7">
        <w:trPr>
          <w:cantSplit/>
          <w:jc w:val="center"/>
        </w:trPr>
        <w:tc>
          <w:tcPr>
            <w:tcW w:w="2260" w:type="dxa"/>
            <w:tcBorders>
              <w:top w:val="single" w:sz="6" w:space="0" w:color="808080"/>
              <w:left w:val="single" w:sz="6" w:space="0" w:color="808080"/>
              <w:bottom w:val="single" w:sz="6" w:space="0" w:color="808080"/>
              <w:right w:val="single" w:sz="6" w:space="0" w:color="808080"/>
            </w:tcBorders>
            <w:shd w:val="clear" w:color="auto" w:fill="D9EAF7"/>
            <w:vAlign w:val="center"/>
            <w:hideMark/>
          </w:tcPr>
          <w:p w14:paraId="336F1D85" w14:textId="77777777" w:rsidR="000741A7" w:rsidRDefault="000741A7" w:rsidP="000741A7">
            <w:pPr>
              <w:pStyle w:val="Table"/>
            </w:pPr>
            <w:r>
              <w:t>Bảng</w:t>
            </w:r>
          </w:p>
        </w:tc>
        <w:tc>
          <w:tcPr>
            <w:tcW w:w="4200" w:type="dxa"/>
            <w:tcBorders>
              <w:top w:val="single" w:sz="6" w:space="0" w:color="808080"/>
              <w:left w:val="nil"/>
              <w:bottom w:val="single" w:sz="6" w:space="0" w:color="808080"/>
              <w:right w:val="single" w:sz="6" w:space="0" w:color="808080"/>
            </w:tcBorders>
            <w:shd w:val="clear" w:color="auto" w:fill="D9EAF7"/>
            <w:vAlign w:val="center"/>
            <w:hideMark/>
          </w:tcPr>
          <w:p w14:paraId="48CC4AF0" w14:textId="77777777" w:rsidR="000741A7" w:rsidRDefault="000741A7" w:rsidP="000741A7">
            <w:pPr>
              <w:pStyle w:val="Table"/>
            </w:pPr>
            <w:r>
              <w:t>Vai trò</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6063A7EF" w14:textId="77777777" w:rsidR="000741A7" w:rsidRDefault="000741A7" w:rsidP="000741A7">
            <w:pPr>
              <w:pStyle w:val="Table"/>
            </w:pPr>
            <w:r>
              <w:t>Thuộc tính tiêu biểu</w:t>
            </w:r>
          </w:p>
        </w:tc>
      </w:tr>
      <w:tr w:rsidR="000741A7" w14:paraId="6BC52854" w14:textId="77777777" w:rsidTr="000741A7">
        <w:trPr>
          <w:cantSplit/>
          <w:jc w:val="center"/>
        </w:trPr>
        <w:tc>
          <w:tcPr>
            <w:tcW w:w="2260" w:type="dxa"/>
            <w:tcBorders>
              <w:top w:val="single" w:sz="6" w:space="0" w:color="808080"/>
              <w:left w:val="single" w:sz="6" w:space="0" w:color="808080"/>
              <w:bottom w:val="single" w:sz="6" w:space="0" w:color="808080"/>
              <w:right w:val="single" w:sz="6" w:space="0" w:color="808080"/>
            </w:tcBorders>
            <w:vAlign w:val="center"/>
            <w:hideMark/>
          </w:tcPr>
          <w:p w14:paraId="13CC108E" w14:textId="77777777" w:rsidR="000741A7" w:rsidRPr="000741A7" w:rsidRDefault="000741A7" w:rsidP="000741A7">
            <w:pPr>
              <w:pStyle w:val="Table"/>
              <w:rPr>
                <w:bCs/>
              </w:rPr>
            </w:pPr>
            <w:r w:rsidRPr="000741A7">
              <w:rPr>
                <w:bCs/>
                <w:sz w:val="22"/>
                <w:szCs w:val="22"/>
              </w:rPr>
              <w:t>item_template</w:t>
            </w:r>
          </w:p>
        </w:tc>
        <w:tc>
          <w:tcPr>
            <w:tcW w:w="4200" w:type="dxa"/>
            <w:tcBorders>
              <w:top w:val="single" w:sz="6" w:space="0" w:color="808080"/>
              <w:left w:val="nil"/>
              <w:bottom w:val="single" w:sz="6" w:space="0" w:color="808080"/>
              <w:right w:val="single" w:sz="6" w:space="0" w:color="808080"/>
            </w:tcBorders>
            <w:vAlign w:val="center"/>
            <w:hideMark/>
          </w:tcPr>
          <w:p w14:paraId="16A3D4BB" w14:textId="77777777" w:rsidR="000741A7" w:rsidRDefault="000741A7" w:rsidP="000741A7">
            <w:pPr>
              <w:pStyle w:val="Table"/>
            </w:pPr>
            <w:r>
              <w:rPr>
                <w:sz w:val="22"/>
                <w:szCs w:val="22"/>
              </w:rPr>
              <w:t>Định nghĩa toàn bộ mẫu vật phẩm trong game như trang bị, potion, đá cường hóa, nguyên liệu Gene, vé dungeon và túi mở rộng.</w:t>
            </w:r>
          </w:p>
        </w:tc>
        <w:tc>
          <w:tcPr>
            <w:tcW w:w="3230" w:type="dxa"/>
            <w:tcBorders>
              <w:top w:val="single" w:sz="6" w:space="0" w:color="808080"/>
              <w:left w:val="nil"/>
              <w:bottom w:val="single" w:sz="6" w:space="0" w:color="808080"/>
              <w:right w:val="single" w:sz="6" w:space="0" w:color="808080"/>
            </w:tcBorders>
            <w:vAlign w:val="center"/>
            <w:hideMark/>
          </w:tcPr>
          <w:p w14:paraId="2624C5CE" w14:textId="77777777" w:rsidR="000741A7" w:rsidRDefault="000741A7" w:rsidP="000741A7">
            <w:pPr>
              <w:pStyle w:val="Table"/>
            </w:pPr>
            <w:r>
              <w:rPr>
                <w:sz w:val="22"/>
                <w:szCs w:val="22"/>
              </w:rPr>
              <w:t>id, name, type, idClass, idIcon, levelNeed, isLock, sellPrice</w:t>
            </w:r>
          </w:p>
        </w:tc>
      </w:tr>
      <w:tr w:rsidR="000741A7" w14:paraId="29DA1AA0" w14:textId="77777777" w:rsidTr="000741A7">
        <w:trPr>
          <w:cantSplit/>
          <w:jc w:val="center"/>
        </w:trPr>
        <w:tc>
          <w:tcPr>
            <w:tcW w:w="2260" w:type="dxa"/>
            <w:tcBorders>
              <w:top w:val="single" w:sz="6" w:space="0" w:color="808080"/>
              <w:left w:val="single" w:sz="6" w:space="0" w:color="808080"/>
              <w:bottom w:val="single" w:sz="6" w:space="0" w:color="808080"/>
              <w:right w:val="single" w:sz="6" w:space="0" w:color="808080"/>
            </w:tcBorders>
            <w:vAlign w:val="center"/>
            <w:hideMark/>
          </w:tcPr>
          <w:p w14:paraId="05A91D13" w14:textId="77777777" w:rsidR="000741A7" w:rsidRPr="000741A7" w:rsidRDefault="000741A7" w:rsidP="000741A7">
            <w:pPr>
              <w:pStyle w:val="Table"/>
              <w:rPr>
                <w:bCs/>
              </w:rPr>
            </w:pPr>
            <w:r w:rsidRPr="000741A7">
              <w:rPr>
                <w:bCs/>
                <w:sz w:val="22"/>
                <w:szCs w:val="22"/>
              </w:rPr>
              <w:t>item_effect_template</w:t>
            </w:r>
          </w:p>
        </w:tc>
        <w:tc>
          <w:tcPr>
            <w:tcW w:w="4200" w:type="dxa"/>
            <w:tcBorders>
              <w:top w:val="single" w:sz="6" w:space="0" w:color="808080"/>
              <w:left w:val="nil"/>
              <w:bottom w:val="single" w:sz="6" w:space="0" w:color="808080"/>
              <w:right w:val="single" w:sz="6" w:space="0" w:color="808080"/>
            </w:tcBorders>
            <w:vAlign w:val="center"/>
            <w:hideMark/>
          </w:tcPr>
          <w:p w14:paraId="43CD0D70" w14:textId="77777777" w:rsidR="000741A7" w:rsidRDefault="000741A7" w:rsidP="000741A7">
            <w:pPr>
              <w:pStyle w:val="Table"/>
            </w:pPr>
            <w:r>
              <w:rPr>
                <w:sz w:val="22"/>
                <w:szCs w:val="22"/>
              </w:rPr>
              <w:t>Cấu hình các hiệu ứng phát sinh khi người chơi sử dụng vật phẩm tiêu hao hoặc vật phẩm buff.</w:t>
            </w:r>
          </w:p>
        </w:tc>
        <w:tc>
          <w:tcPr>
            <w:tcW w:w="3230" w:type="dxa"/>
            <w:tcBorders>
              <w:top w:val="single" w:sz="6" w:space="0" w:color="808080"/>
              <w:left w:val="nil"/>
              <w:bottom w:val="single" w:sz="6" w:space="0" w:color="808080"/>
              <w:right w:val="single" w:sz="6" w:space="0" w:color="808080"/>
            </w:tcBorders>
            <w:vAlign w:val="center"/>
            <w:hideMark/>
          </w:tcPr>
          <w:p w14:paraId="2C89499F" w14:textId="77777777" w:rsidR="000741A7" w:rsidRDefault="000741A7" w:rsidP="000741A7">
            <w:pPr>
              <w:pStyle w:val="Table"/>
            </w:pPr>
            <w:r>
              <w:rPr>
                <w:sz w:val="22"/>
                <w:szCs w:val="22"/>
              </w:rPr>
              <w:t>item_template_id, effect_type, value, duration_sec, icon_id, display_name</w:t>
            </w:r>
          </w:p>
        </w:tc>
      </w:tr>
      <w:tr w:rsidR="000741A7" w14:paraId="5D065E58" w14:textId="77777777" w:rsidTr="000741A7">
        <w:trPr>
          <w:cantSplit/>
          <w:jc w:val="center"/>
        </w:trPr>
        <w:tc>
          <w:tcPr>
            <w:tcW w:w="2260" w:type="dxa"/>
            <w:tcBorders>
              <w:top w:val="single" w:sz="6" w:space="0" w:color="808080"/>
              <w:left w:val="single" w:sz="6" w:space="0" w:color="808080"/>
              <w:bottom w:val="single" w:sz="6" w:space="0" w:color="808080"/>
              <w:right w:val="single" w:sz="6" w:space="0" w:color="808080"/>
            </w:tcBorders>
            <w:vAlign w:val="center"/>
            <w:hideMark/>
          </w:tcPr>
          <w:p w14:paraId="2F3C3901" w14:textId="77777777" w:rsidR="000741A7" w:rsidRPr="000741A7" w:rsidRDefault="000741A7" w:rsidP="000741A7">
            <w:pPr>
              <w:pStyle w:val="Table"/>
              <w:rPr>
                <w:bCs/>
              </w:rPr>
            </w:pPr>
            <w:r w:rsidRPr="000741A7">
              <w:rPr>
                <w:bCs/>
                <w:sz w:val="22"/>
                <w:szCs w:val="22"/>
              </w:rPr>
              <w:t>option_template</w:t>
            </w:r>
          </w:p>
        </w:tc>
        <w:tc>
          <w:tcPr>
            <w:tcW w:w="4200" w:type="dxa"/>
            <w:tcBorders>
              <w:top w:val="single" w:sz="6" w:space="0" w:color="808080"/>
              <w:left w:val="nil"/>
              <w:bottom w:val="single" w:sz="6" w:space="0" w:color="808080"/>
              <w:right w:val="single" w:sz="6" w:space="0" w:color="808080"/>
            </w:tcBorders>
            <w:vAlign w:val="center"/>
            <w:hideMark/>
          </w:tcPr>
          <w:p w14:paraId="34639CC7" w14:textId="77777777" w:rsidR="000741A7" w:rsidRDefault="000741A7" w:rsidP="000741A7">
            <w:pPr>
              <w:pStyle w:val="Table"/>
            </w:pPr>
            <w:r>
              <w:rPr>
                <w:sz w:val="22"/>
                <w:szCs w:val="22"/>
              </w:rPr>
              <w:t>Định nghĩa các dòng chỉ số trang bị và quy luật tăng chỉ số theo từng cấp cường hóa.</w:t>
            </w:r>
          </w:p>
        </w:tc>
        <w:tc>
          <w:tcPr>
            <w:tcW w:w="3230" w:type="dxa"/>
            <w:tcBorders>
              <w:top w:val="single" w:sz="6" w:space="0" w:color="808080"/>
              <w:left w:val="nil"/>
              <w:bottom w:val="single" w:sz="6" w:space="0" w:color="808080"/>
              <w:right w:val="single" w:sz="6" w:space="0" w:color="808080"/>
            </w:tcBorders>
            <w:vAlign w:val="center"/>
            <w:hideMark/>
          </w:tcPr>
          <w:p w14:paraId="6C8247B8" w14:textId="77777777" w:rsidR="000741A7" w:rsidRDefault="000741A7" w:rsidP="000741A7">
            <w:pPr>
              <w:pStyle w:val="Table"/>
            </w:pPr>
            <w:r>
              <w:rPr>
                <w:sz w:val="22"/>
                <w:szCs w:val="22"/>
              </w:rPr>
              <w:t>id, name, type, level, strOption</w:t>
            </w:r>
          </w:p>
        </w:tc>
      </w:tr>
      <w:tr w:rsidR="000741A7" w14:paraId="27AD982D" w14:textId="77777777" w:rsidTr="000741A7">
        <w:trPr>
          <w:cantSplit/>
          <w:jc w:val="center"/>
        </w:trPr>
        <w:tc>
          <w:tcPr>
            <w:tcW w:w="2260" w:type="dxa"/>
            <w:tcBorders>
              <w:top w:val="single" w:sz="6" w:space="0" w:color="808080"/>
              <w:left w:val="single" w:sz="6" w:space="0" w:color="808080"/>
              <w:bottom w:val="single" w:sz="6" w:space="0" w:color="808080"/>
              <w:right w:val="single" w:sz="6" w:space="0" w:color="808080"/>
            </w:tcBorders>
            <w:vAlign w:val="center"/>
            <w:hideMark/>
          </w:tcPr>
          <w:p w14:paraId="585E4396" w14:textId="77777777" w:rsidR="000741A7" w:rsidRPr="000741A7" w:rsidRDefault="000741A7" w:rsidP="000741A7">
            <w:pPr>
              <w:pStyle w:val="Table"/>
              <w:rPr>
                <w:bCs/>
              </w:rPr>
            </w:pPr>
            <w:r w:rsidRPr="000741A7">
              <w:rPr>
                <w:bCs/>
                <w:sz w:val="22"/>
                <w:szCs w:val="22"/>
              </w:rPr>
              <w:t>equipment_upgrade_config</w:t>
            </w:r>
          </w:p>
        </w:tc>
        <w:tc>
          <w:tcPr>
            <w:tcW w:w="4200" w:type="dxa"/>
            <w:tcBorders>
              <w:top w:val="single" w:sz="6" w:space="0" w:color="808080"/>
              <w:left w:val="nil"/>
              <w:bottom w:val="single" w:sz="6" w:space="0" w:color="808080"/>
              <w:right w:val="single" w:sz="6" w:space="0" w:color="808080"/>
            </w:tcBorders>
            <w:vAlign w:val="center"/>
            <w:hideMark/>
          </w:tcPr>
          <w:p w14:paraId="3353C7BB" w14:textId="77777777" w:rsidR="000741A7" w:rsidRDefault="000741A7" w:rsidP="000741A7">
            <w:pPr>
              <w:pStyle w:val="Table"/>
            </w:pPr>
            <w:r>
              <w:rPr>
                <w:sz w:val="22"/>
                <w:szCs w:val="22"/>
              </w:rPr>
              <w:t>Cấu hình chi phí bạc, loại đá cần dùng, tỉ lệ thành công và chính sách xử lý khi cường hóa thất bại.</w:t>
            </w:r>
          </w:p>
        </w:tc>
        <w:tc>
          <w:tcPr>
            <w:tcW w:w="3230" w:type="dxa"/>
            <w:tcBorders>
              <w:top w:val="single" w:sz="6" w:space="0" w:color="808080"/>
              <w:left w:val="nil"/>
              <w:bottom w:val="single" w:sz="6" w:space="0" w:color="808080"/>
              <w:right w:val="single" w:sz="6" w:space="0" w:color="808080"/>
            </w:tcBorders>
            <w:vAlign w:val="center"/>
            <w:hideMark/>
          </w:tcPr>
          <w:p w14:paraId="30221C8A" w14:textId="77777777" w:rsidR="000741A7" w:rsidRDefault="000741A7" w:rsidP="000741A7">
            <w:pPr>
              <w:pStyle w:val="Table"/>
            </w:pPr>
            <w:r>
              <w:rPr>
                <w:sz w:val="22"/>
                <w:szCs w:val="22"/>
              </w:rPr>
              <w:t>upgrade_level, silver_cost, stone_id, stone_needed, base_success_rate, fail_policy</w:t>
            </w:r>
          </w:p>
        </w:tc>
      </w:tr>
    </w:tbl>
    <w:p w14:paraId="49B3B91C" w14:textId="77777777" w:rsidR="000741A7" w:rsidRDefault="000741A7" w:rsidP="000741A7">
      <w:pPr>
        <w:spacing w:after="40"/>
        <w:rPr>
          <w:sz w:val="26"/>
          <w:szCs w:val="26"/>
        </w:rPr>
      </w:pPr>
      <w:r>
        <w:t xml:space="preserve"> </w:t>
      </w:r>
    </w:p>
    <w:p w14:paraId="0ED13AF2" w14:textId="77777777" w:rsidR="000741A7" w:rsidRDefault="000741A7" w:rsidP="000741A7">
      <w:pPr>
        <w:pStyle w:val="Tnbng"/>
      </w:pPr>
      <w:r>
        <w:t>Bảng 2.10. Nhóm bảng Gene, Hybrid và kỹ năng</w:t>
      </w:r>
    </w:p>
    <w:tbl>
      <w:tblPr>
        <w:tblW w:w="0" w:type="auto"/>
        <w:jc w:val="center"/>
        <w:tblLayout w:type="fixed"/>
        <w:tblLook w:val="04A0" w:firstRow="1" w:lastRow="0" w:firstColumn="1" w:lastColumn="0" w:noHBand="0" w:noVBand="1"/>
      </w:tblPr>
      <w:tblGrid>
        <w:gridCol w:w="3230"/>
        <w:gridCol w:w="3230"/>
        <w:gridCol w:w="3230"/>
      </w:tblGrid>
      <w:tr w:rsidR="000741A7" w14:paraId="3B4E7242"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shd w:val="clear" w:color="auto" w:fill="D9EAF7"/>
            <w:vAlign w:val="center"/>
            <w:hideMark/>
          </w:tcPr>
          <w:p w14:paraId="0BCF0C3E" w14:textId="77777777" w:rsidR="000741A7" w:rsidRDefault="000741A7" w:rsidP="000741A7">
            <w:pPr>
              <w:pStyle w:val="Table"/>
            </w:pPr>
            <w:r>
              <w:t>Bảng</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21154E16" w14:textId="77777777" w:rsidR="000741A7" w:rsidRDefault="000741A7" w:rsidP="000741A7">
            <w:pPr>
              <w:pStyle w:val="Table"/>
            </w:pPr>
            <w:r>
              <w:t>Vai trò</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4961783C" w14:textId="77777777" w:rsidR="000741A7" w:rsidRDefault="000741A7" w:rsidP="000741A7">
            <w:pPr>
              <w:pStyle w:val="Table"/>
            </w:pPr>
            <w:r>
              <w:t>Thuộc tính tiêu biểu</w:t>
            </w:r>
          </w:p>
        </w:tc>
      </w:tr>
      <w:tr w:rsidR="000741A7" w14:paraId="102579B1"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4B822D5C" w14:textId="77777777" w:rsidR="000741A7" w:rsidRPr="000741A7" w:rsidRDefault="000741A7" w:rsidP="000741A7">
            <w:pPr>
              <w:pStyle w:val="Table"/>
              <w:rPr>
                <w:bCs/>
              </w:rPr>
            </w:pPr>
            <w:r w:rsidRPr="000741A7">
              <w:rPr>
                <w:bCs/>
                <w:sz w:val="22"/>
                <w:szCs w:val="22"/>
              </w:rPr>
              <w:t>gene_upgrade_config</w:t>
            </w:r>
          </w:p>
        </w:tc>
        <w:tc>
          <w:tcPr>
            <w:tcW w:w="3230" w:type="dxa"/>
            <w:tcBorders>
              <w:top w:val="single" w:sz="6" w:space="0" w:color="808080"/>
              <w:left w:val="nil"/>
              <w:bottom w:val="single" w:sz="6" w:space="0" w:color="808080"/>
              <w:right w:val="single" w:sz="6" w:space="0" w:color="808080"/>
            </w:tcBorders>
            <w:vAlign w:val="center"/>
            <w:hideMark/>
          </w:tcPr>
          <w:p w14:paraId="5C130507" w14:textId="77777777" w:rsidR="000741A7" w:rsidRDefault="000741A7" w:rsidP="000741A7">
            <w:pPr>
              <w:pStyle w:val="Table"/>
            </w:pPr>
            <w:r>
              <w:rPr>
                <w:sz w:val="22"/>
                <w:szCs w:val="22"/>
              </w:rPr>
              <w:t>Cấu hình nâng cấp Gene chính theo từng hệ nguyên tố và từng mốc tier.</w:t>
            </w:r>
          </w:p>
        </w:tc>
        <w:tc>
          <w:tcPr>
            <w:tcW w:w="3230" w:type="dxa"/>
            <w:tcBorders>
              <w:top w:val="single" w:sz="6" w:space="0" w:color="808080"/>
              <w:left w:val="nil"/>
              <w:bottom w:val="single" w:sz="6" w:space="0" w:color="808080"/>
              <w:right w:val="single" w:sz="6" w:space="0" w:color="808080"/>
            </w:tcBorders>
            <w:vAlign w:val="center"/>
            <w:hideMark/>
          </w:tcPr>
          <w:p w14:paraId="60B4B8E1" w14:textId="77777777" w:rsidR="000741A7" w:rsidRDefault="000741A7" w:rsidP="000741A7">
            <w:pPr>
              <w:pStyle w:val="Table"/>
            </w:pPr>
            <w:r>
              <w:rPr>
                <w:sz w:val="22"/>
                <w:szCs w:val="22"/>
              </w:rPr>
              <w:t>tier_from, element_type, gene_exp_required, silver_cost, stone_id, stone_needed, base_success_rate</w:t>
            </w:r>
          </w:p>
        </w:tc>
      </w:tr>
      <w:tr w:rsidR="000741A7" w14:paraId="49EEECDC"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08BA28A3" w14:textId="77777777" w:rsidR="000741A7" w:rsidRPr="000741A7" w:rsidRDefault="000741A7" w:rsidP="000741A7">
            <w:pPr>
              <w:pStyle w:val="Table"/>
              <w:rPr>
                <w:bCs/>
              </w:rPr>
            </w:pPr>
            <w:r w:rsidRPr="000741A7">
              <w:rPr>
                <w:bCs/>
                <w:sz w:val="22"/>
                <w:szCs w:val="22"/>
              </w:rPr>
              <w:t>gene_multi_config</w:t>
            </w:r>
          </w:p>
        </w:tc>
        <w:tc>
          <w:tcPr>
            <w:tcW w:w="3230" w:type="dxa"/>
            <w:tcBorders>
              <w:top w:val="single" w:sz="6" w:space="0" w:color="808080"/>
              <w:left w:val="nil"/>
              <w:bottom w:val="single" w:sz="6" w:space="0" w:color="808080"/>
              <w:right w:val="single" w:sz="6" w:space="0" w:color="808080"/>
            </w:tcBorders>
            <w:vAlign w:val="center"/>
            <w:hideMark/>
          </w:tcPr>
          <w:p w14:paraId="68B5A491" w14:textId="77777777" w:rsidR="000741A7" w:rsidRDefault="000741A7" w:rsidP="000741A7">
            <w:pPr>
              <w:pStyle w:val="Table"/>
            </w:pPr>
            <w:r>
              <w:rPr>
                <w:sz w:val="22"/>
                <w:szCs w:val="22"/>
              </w:rPr>
              <w:t>Cấu hình nâng cấp Gene phụ, hỗ trợ cơ chế đa hệ và mở rộng điều kiện hình thành Hybrid.</w:t>
            </w:r>
          </w:p>
        </w:tc>
        <w:tc>
          <w:tcPr>
            <w:tcW w:w="3230" w:type="dxa"/>
            <w:tcBorders>
              <w:top w:val="single" w:sz="6" w:space="0" w:color="808080"/>
              <w:left w:val="nil"/>
              <w:bottom w:val="single" w:sz="6" w:space="0" w:color="808080"/>
              <w:right w:val="single" w:sz="6" w:space="0" w:color="808080"/>
            </w:tcBorders>
            <w:vAlign w:val="center"/>
            <w:hideMark/>
          </w:tcPr>
          <w:p w14:paraId="1B774717" w14:textId="77777777" w:rsidR="000741A7" w:rsidRDefault="000741A7" w:rsidP="000741A7">
            <w:pPr>
              <w:pStyle w:val="Table"/>
            </w:pPr>
            <w:r>
              <w:rPr>
                <w:sz w:val="22"/>
                <w:szCs w:val="22"/>
              </w:rPr>
              <w:t>tier_from, element_type, gene_exp_required, silver_cost, stone_id, stone_needed, base_success_rate</w:t>
            </w:r>
          </w:p>
        </w:tc>
      </w:tr>
      <w:tr w:rsidR="000741A7" w14:paraId="3D200909"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6E0193E7" w14:textId="77777777" w:rsidR="000741A7" w:rsidRPr="000741A7" w:rsidRDefault="000741A7" w:rsidP="000741A7">
            <w:pPr>
              <w:pStyle w:val="Table"/>
              <w:rPr>
                <w:bCs/>
              </w:rPr>
            </w:pPr>
            <w:r w:rsidRPr="000741A7">
              <w:rPr>
                <w:bCs/>
                <w:sz w:val="22"/>
                <w:szCs w:val="22"/>
              </w:rPr>
              <w:t>gene_tier_stat_config</w:t>
            </w:r>
          </w:p>
        </w:tc>
        <w:tc>
          <w:tcPr>
            <w:tcW w:w="3230" w:type="dxa"/>
            <w:tcBorders>
              <w:top w:val="single" w:sz="6" w:space="0" w:color="808080"/>
              <w:left w:val="nil"/>
              <w:bottom w:val="single" w:sz="6" w:space="0" w:color="808080"/>
              <w:right w:val="single" w:sz="6" w:space="0" w:color="808080"/>
            </w:tcBorders>
            <w:vAlign w:val="center"/>
            <w:hideMark/>
          </w:tcPr>
          <w:p w14:paraId="4D93F8E8" w14:textId="77777777" w:rsidR="000741A7" w:rsidRDefault="000741A7" w:rsidP="000741A7">
            <w:pPr>
              <w:pStyle w:val="Table"/>
            </w:pPr>
            <w:r>
              <w:rPr>
                <w:sz w:val="22"/>
                <w:szCs w:val="22"/>
              </w:rPr>
              <w:t>Quy định lượng chỉ số HP, MP, tấn công và phòng thủ được cộng thêm khi Gene đạt tier mới.</w:t>
            </w:r>
          </w:p>
        </w:tc>
        <w:tc>
          <w:tcPr>
            <w:tcW w:w="3230" w:type="dxa"/>
            <w:tcBorders>
              <w:top w:val="single" w:sz="6" w:space="0" w:color="808080"/>
              <w:left w:val="nil"/>
              <w:bottom w:val="single" w:sz="6" w:space="0" w:color="808080"/>
              <w:right w:val="single" w:sz="6" w:space="0" w:color="808080"/>
            </w:tcBorders>
            <w:vAlign w:val="center"/>
            <w:hideMark/>
          </w:tcPr>
          <w:p w14:paraId="40C0BD04" w14:textId="77777777" w:rsidR="000741A7" w:rsidRDefault="000741A7" w:rsidP="000741A7">
            <w:pPr>
              <w:pStyle w:val="Table"/>
            </w:pPr>
            <w:r>
              <w:rPr>
                <w:sz w:val="22"/>
                <w:szCs w:val="22"/>
              </w:rPr>
              <w:t>element_type, tier_to, hp_bonus, mp_bonus, attack_bonus, defense_bonus</w:t>
            </w:r>
          </w:p>
        </w:tc>
      </w:tr>
      <w:tr w:rsidR="000741A7" w14:paraId="02555F1A"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11077C28" w14:textId="77777777" w:rsidR="000741A7" w:rsidRPr="000741A7" w:rsidRDefault="000741A7" w:rsidP="000741A7">
            <w:pPr>
              <w:pStyle w:val="Table"/>
              <w:rPr>
                <w:bCs/>
              </w:rPr>
            </w:pPr>
            <w:r w:rsidRPr="000741A7">
              <w:rPr>
                <w:bCs/>
                <w:sz w:val="22"/>
                <w:szCs w:val="22"/>
              </w:rPr>
              <w:t>gene_hybrid_config</w:t>
            </w:r>
          </w:p>
        </w:tc>
        <w:tc>
          <w:tcPr>
            <w:tcW w:w="3230" w:type="dxa"/>
            <w:tcBorders>
              <w:top w:val="single" w:sz="6" w:space="0" w:color="808080"/>
              <w:left w:val="nil"/>
              <w:bottom w:val="single" w:sz="6" w:space="0" w:color="808080"/>
              <w:right w:val="single" w:sz="6" w:space="0" w:color="808080"/>
            </w:tcBorders>
            <w:vAlign w:val="center"/>
            <w:hideMark/>
          </w:tcPr>
          <w:p w14:paraId="6732D4DC" w14:textId="77777777" w:rsidR="000741A7" w:rsidRDefault="000741A7" w:rsidP="000741A7">
            <w:pPr>
              <w:pStyle w:val="Table"/>
            </w:pPr>
            <w:r>
              <w:rPr>
                <w:sz w:val="22"/>
                <w:szCs w:val="22"/>
              </w:rPr>
              <w:t>Định nghĩa các tổ hợp Hybrid, vật phẩm dung hợp, chi phí, bonus chỉ số và prefab hiển thị trong Unity.</w:t>
            </w:r>
          </w:p>
        </w:tc>
        <w:tc>
          <w:tcPr>
            <w:tcW w:w="3230" w:type="dxa"/>
            <w:tcBorders>
              <w:top w:val="single" w:sz="6" w:space="0" w:color="808080"/>
              <w:left w:val="nil"/>
              <w:bottom w:val="single" w:sz="6" w:space="0" w:color="808080"/>
              <w:right w:val="single" w:sz="6" w:space="0" w:color="808080"/>
            </w:tcBorders>
            <w:vAlign w:val="center"/>
            <w:hideMark/>
          </w:tcPr>
          <w:p w14:paraId="241CDCF5" w14:textId="77777777" w:rsidR="000741A7" w:rsidRDefault="000741A7" w:rsidP="000741A7">
            <w:pPr>
              <w:pStyle w:val="Table"/>
            </w:pPr>
            <w:r>
              <w:rPr>
                <w:sz w:val="22"/>
                <w:szCs w:val="22"/>
              </w:rPr>
              <w:t>hybrid_id, element_a, element_b, hybrid_name, fusion_item_id, fusion_item_count, atk_bonus_percent, prefab_path</w:t>
            </w:r>
          </w:p>
        </w:tc>
      </w:tr>
      <w:tr w:rsidR="000741A7" w14:paraId="705E9DD8"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202E0F7C" w14:textId="77777777" w:rsidR="000741A7" w:rsidRPr="000741A7" w:rsidRDefault="000741A7" w:rsidP="000741A7">
            <w:pPr>
              <w:pStyle w:val="Table"/>
              <w:rPr>
                <w:bCs/>
              </w:rPr>
            </w:pPr>
            <w:r w:rsidRPr="000741A7">
              <w:rPr>
                <w:bCs/>
                <w:sz w:val="22"/>
                <w:szCs w:val="22"/>
              </w:rPr>
              <w:t>gene_hybrid_skill</w:t>
            </w:r>
          </w:p>
        </w:tc>
        <w:tc>
          <w:tcPr>
            <w:tcW w:w="3230" w:type="dxa"/>
            <w:tcBorders>
              <w:top w:val="single" w:sz="6" w:space="0" w:color="808080"/>
              <w:left w:val="nil"/>
              <w:bottom w:val="single" w:sz="6" w:space="0" w:color="808080"/>
              <w:right w:val="single" w:sz="6" w:space="0" w:color="808080"/>
            </w:tcBorders>
            <w:vAlign w:val="center"/>
            <w:hideMark/>
          </w:tcPr>
          <w:p w14:paraId="2214D3E1" w14:textId="77777777" w:rsidR="000741A7" w:rsidRDefault="000741A7" w:rsidP="000741A7">
            <w:pPr>
              <w:pStyle w:val="Table"/>
            </w:pPr>
            <w:r>
              <w:rPr>
                <w:sz w:val="22"/>
                <w:szCs w:val="22"/>
              </w:rPr>
              <w:t>Ánh xạ từng tổ hợp Hybrid với kỹ năng đặc biệt tương ứng và vị trí ưu tiên trên thanh kỹ năng.</w:t>
            </w:r>
          </w:p>
        </w:tc>
        <w:tc>
          <w:tcPr>
            <w:tcW w:w="3230" w:type="dxa"/>
            <w:tcBorders>
              <w:top w:val="single" w:sz="6" w:space="0" w:color="808080"/>
              <w:left w:val="nil"/>
              <w:bottom w:val="single" w:sz="6" w:space="0" w:color="808080"/>
              <w:right w:val="single" w:sz="6" w:space="0" w:color="808080"/>
            </w:tcBorders>
            <w:vAlign w:val="center"/>
            <w:hideMark/>
          </w:tcPr>
          <w:p w14:paraId="14112254" w14:textId="77777777" w:rsidR="000741A7" w:rsidRDefault="000741A7" w:rsidP="000741A7">
            <w:pPr>
              <w:pStyle w:val="Table"/>
            </w:pPr>
            <w:r>
              <w:rPr>
                <w:sz w:val="22"/>
                <w:szCs w:val="22"/>
              </w:rPr>
              <w:t>id, hybrid_id, skill_code, slot_priority</w:t>
            </w:r>
          </w:p>
        </w:tc>
      </w:tr>
      <w:tr w:rsidR="000741A7" w14:paraId="20D146C1"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78DA638C" w14:textId="77777777" w:rsidR="000741A7" w:rsidRPr="000741A7" w:rsidRDefault="000741A7" w:rsidP="000741A7">
            <w:pPr>
              <w:pStyle w:val="Table"/>
              <w:rPr>
                <w:bCs/>
              </w:rPr>
            </w:pPr>
            <w:r w:rsidRPr="000741A7">
              <w:rPr>
                <w:bCs/>
                <w:sz w:val="22"/>
                <w:szCs w:val="22"/>
              </w:rPr>
              <w:t>skill_template</w:t>
            </w:r>
          </w:p>
        </w:tc>
        <w:tc>
          <w:tcPr>
            <w:tcW w:w="3230" w:type="dxa"/>
            <w:tcBorders>
              <w:top w:val="single" w:sz="6" w:space="0" w:color="808080"/>
              <w:left w:val="nil"/>
              <w:bottom w:val="single" w:sz="6" w:space="0" w:color="808080"/>
              <w:right w:val="single" w:sz="6" w:space="0" w:color="808080"/>
            </w:tcBorders>
            <w:vAlign w:val="center"/>
            <w:hideMark/>
          </w:tcPr>
          <w:p w14:paraId="6D29EA44" w14:textId="77777777" w:rsidR="000741A7" w:rsidRDefault="000741A7" w:rsidP="000741A7">
            <w:pPr>
              <w:pStyle w:val="Table"/>
            </w:pPr>
            <w:r>
              <w:rPr>
                <w:sz w:val="22"/>
                <w:szCs w:val="22"/>
              </w:rPr>
              <w:t>Lưu cấu hình kỹ năng tĩnh của game, bao gồm kỹ năng thường, kỹ năng nguyên tố và kỹ năng Hybrid.</w:t>
            </w:r>
          </w:p>
        </w:tc>
        <w:tc>
          <w:tcPr>
            <w:tcW w:w="3230" w:type="dxa"/>
            <w:tcBorders>
              <w:top w:val="single" w:sz="6" w:space="0" w:color="808080"/>
              <w:left w:val="nil"/>
              <w:bottom w:val="single" w:sz="6" w:space="0" w:color="808080"/>
              <w:right w:val="single" w:sz="6" w:space="0" w:color="808080"/>
            </w:tcBorders>
            <w:vAlign w:val="center"/>
            <w:hideMark/>
          </w:tcPr>
          <w:p w14:paraId="7C0D2F01" w14:textId="77777777" w:rsidR="000741A7" w:rsidRDefault="000741A7" w:rsidP="000741A7">
            <w:pPr>
              <w:pStyle w:val="Table"/>
            </w:pPr>
            <w:r>
              <w:rPr>
                <w:sz w:val="22"/>
                <w:szCs w:val="22"/>
              </w:rPr>
              <w:t>skill_id, skill_code, skill_name, element_type, levels_json, gene_tier_required, hybrid_id</w:t>
            </w:r>
          </w:p>
        </w:tc>
      </w:tr>
    </w:tbl>
    <w:p w14:paraId="17942AAA" w14:textId="77777777" w:rsidR="000741A7" w:rsidRDefault="000741A7" w:rsidP="000741A7">
      <w:pPr>
        <w:spacing w:after="40"/>
        <w:rPr>
          <w:sz w:val="26"/>
          <w:szCs w:val="26"/>
        </w:rPr>
      </w:pPr>
      <w:r>
        <w:t xml:space="preserve"> </w:t>
      </w:r>
    </w:p>
    <w:p w14:paraId="2A35795A" w14:textId="77777777" w:rsidR="000741A7" w:rsidRDefault="000741A7" w:rsidP="000741A7">
      <w:pPr>
        <w:pStyle w:val="Tnbng"/>
      </w:pPr>
      <w:r>
        <w:t>Bảng 2.11. Nhóm bảng thế giới game, quái vật, nhiệm vụ và dungeon</w:t>
      </w:r>
    </w:p>
    <w:tbl>
      <w:tblPr>
        <w:tblW w:w="0" w:type="auto"/>
        <w:jc w:val="center"/>
        <w:tblLayout w:type="fixed"/>
        <w:tblLook w:val="04A0" w:firstRow="1" w:lastRow="0" w:firstColumn="1" w:lastColumn="0" w:noHBand="0" w:noVBand="1"/>
      </w:tblPr>
      <w:tblGrid>
        <w:gridCol w:w="3230"/>
        <w:gridCol w:w="3230"/>
        <w:gridCol w:w="3230"/>
      </w:tblGrid>
      <w:tr w:rsidR="000741A7" w14:paraId="3A06D57F"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shd w:val="clear" w:color="auto" w:fill="D9EAF7"/>
            <w:vAlign w:val="center"/>
            <w:hideMark/>
          </w:tcPr>
          <w:p w14:paraId="607D3102" w14:textId="77777777" w:rsidR="000741A7" w:rsidRDefault="000741A7" w:rsidP="000741A7">
            <w:pPr>
              <w:pStyle w:val="Table"/>
            </w:pPr>
            <w:r>
              <w:t>Bảng</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3DCE0639" w14:textId="77777777" w:rsidR="000741A7" w:rsidRDefault="000741A7" w:rsidP="000741A7">
            <w:pPr>
              <w:pStyle w:val="Table"/>
            </w:pPr>
            <w:r>
              <w:t>Vai trò</w:t>
            </w:r>
          </w:p>
        </w:tc>
        <w:tc>
          <w:tcPr>
            <w:tcW w:w="3230" w:type="dxa"/>
            <w:tcBorders>
              <w:top w:val="single" w:sz="6" w:space="0" w:color="808080"/>
              <w:left w:val="nil"/>
              <w:bottom w:val="single" w:sz="6" w:space="0" w:color="808080"/>
              <w:right w:val="single" w:sz="6" w:space="0" w:color="808080"/>
            </w:tcBorders>
            <w:shd w:val="clear" w:color="auto" w:fill="D9EAF7"/>
            <w:vAlign w:val="center"/>
            <w:hideMark/>
          </w:tcPr>
          <w:p w14:paraId="23D19326" w14:textId="77777777" w:rsidR="000741A7" w:rsidRDefault="000741A7" w:rsidP="000741A7">
            <w:pPr>
              <w:pStyle w:val="Table"/>
            </w:pPr>
            <w:r>
              <w:t>Thuộc tính tiêu biểu</w:t>
            </w:r>
          </w:p>
        </w:tc>
      </w:tr>
      <w:tr w:rsidR="000741A7" w14:paraId="585987DD"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333947EC" w14:textId="77777777" w:rsidR="000741A7" w:rsidRPr="000741A7" w:rsidRDefault="000741A7" w:rsidP="000741A7">
            <w:pPr>
              <w:pStyle w:val="Table"/>
              <w:rPr>
                <w:bCs/>
              </w:rPr>
            </w:pPr>
            <w:r w:rsidRPr="000741A7">
              <w:rPr>
                <w:bCs/>
                <w:sz w:val="22"/>
                <w:szCs w:val="22"/>
              </w:rPr>
              <w:lastRenderedPageBreak/>
              <w:t>enemy</w:t>
            </w:r>
          </w:p>
        </w:tc>
        <w:tc>
          <w:tcPr>
            <w:tcW w:w="3230" w:type="dxa"/>
            <w:tcBorders>
              <w:top w:val="single" w:sz="6" w:space="0" w:color="808080"/>
              <w:left w:val="nil"/>
              <w:bottom w:val="single" w:sz="6" w:space="0" w:color="808080"/>
              <w:right w:val="single" w:sz="6" w:space="0" w:color="808080"/>
            </w:tcBorders>
            <w:vAlign w:val="center"/>
            <w:hideMark/>
          </w:tcPr>
          <w:p w14:paraId="3788F9F5" w14:textId="77777777" w:rsidR="000741A7" w:rsidRDefault="000741A7" w:rsidP="000741A7">
            <w:pPr>
              <w:pStyle w:val="Table"/>
            </w:pPr>
            <w:r>
              <w:rPr>
                <w:sz w:val="22"/>
                <w:szCs w:val="22"/>
              </w:rPr>
              <w:t>Lưu dữ liệu quái thường, elite và boss, bao gồm chỉ số chiến đấu, kháng nguyên tố, kỹ năng và phần thưởng rơi.</w:t>
            </w:r>
          </w:p>
        </w:tc>
        <w:tc>
          <w:tcPr>
            <w:tcW w:w="3230" w:type="dxa"/>
            <w:tcBorders>
              <w:top w:val="single" w:sz="6" w:space="0" w:color="808080"/>
              <w:left w:val="nil"/>
              <w:bottom w:val="single" w:sz="6" w:space="0" w:color="808080"/>
              <w:right w:val="single" w:sz="6" w:space="0" w:color="808080"/>
            </w:tcBorders>
            <w:vAlign w:val="center"/>
            <w:hideMark/>
          </w:tcPr>
          <w:p w14:paraId="1CEA01F3" w14:textId="77777777" w:rsidR="000741A7" w:rsidRDefault="000741A7" w:rsidP="000741A7">
            <w:pPr>
              <w:pStyle w:val="Table"/>
            </w:pPr>
            <w:r>
              <w:rPr>
                <w:sz w:val="22"/>
                <w:szCs w:val="22"/>
              </w:rPr>
              <w:t>enemy_id, enemy_name, level, base_hp, base_damage, enemy_type, drop_items_json, skills_json</w:t>
            </w:r>
          </w:p>
        </w:tc>
      </w:tr>
      <w:tr w:rsidR="000741A7" w14:paraId="1A5866D8"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7DBE1926" w14:textId="77777777" w:rsidR="000741A7" w:rsidRPr="000741A7" w:rsidRDefault="000741A7" w:rsidP="000741A7">
            <w:pPr>
              <w:pStyle w:val="Table"/>
              <w:rPr>
                <w:bCs/>
              </w:rPr>
            </w:pPr>
            <w:r w:rsidRPr="000741A7">
              <w:rPr>
                <w:bCs/>
                <w:sz w:val="22"/>
                <w:szCs w:val="22"/>
              </w:rPr>
              <w:t>boss_config</w:t>
            </w:r>
          </w:p>
        </w:tc>
        <w:tc>
          <w:tcPr>
            <w:tcW w:w="3230" w:type="dxa"/>
            <w:tcBorders>
              <w:top w:val="single" w:sz="6" w:space="0" w:color="808080"/>
              <w:left w:val="nil"/>
              <w:bottom w:val="single" w:sz="6" w:space="0" w:color="808080"/>
              <w:right w:val="single" w:sz="6" w:space="0" w:color="808080"/>
            </w:tcBorders>
            <w:vAlign w:val="center"/>
            <w:hideMark/>
          </w:tcPr>
          <w:p w14:paraId="00D7CE47" w14:textId="77777777" w:rsidR="000741A7" w:rsidRDefault="000741A7" w:rsidP="000741A7">
            <w:pPr>
              <w:pStyle w:val="Table"/>
            </w:pPr>
            <w:r>
              <w:rPr>
                <w:sz w:val="22"/>
                <w:szCs w:val="22"/>
              </w:rPr>
              <w:t>Cấu hình boss theo từng bản đồ, bao gồm vị trí xuất hiện, khung giờ spawn và chu kỳ hồi sinh.</w:t>
            </w:r>
          </w:p>
        </w:tc>
        <w:tc>
          <w:tcPr>
            <w:tcW w:w="3230" w:type="dxa"/>
            <w:tcBorders>
              <w:top w:val="single" w:sz="6" w:space="0" w:color="808080"/>
              <w:left w:val="nil"/>
              <w:bottom w:val="single" w:sz="6" w:space="0" w:color="808080"/>
              <w:right w:val="single" w:sz="6" w:space="0" w:color="808080"/>
            </w:tcBorders>
            <w:vAlign w:val="center"/>
            <w:hideMark/>
          </w:tcPr>
          <w:p w14:paraId="72113CDA" w14:textId="77777777" w:rsidR="000741A7" w:rsidRDefault="000741A7" w:rsidP="000741A7">
            <w:pPr>
              <w:pStyle w:val="Table"/>
            </w:pPr>
            <w:r>
              <w:rPr>
                <w:sz w:val="22"/>
                <w:szCs w:val="22"/>
              </w:rPr>
              <w:t>boss_id, map_id, spawn_x, spawn_y, respawn_minutes, is_active</w:t>
            </w:r>
          </w:p>
        </w:tc>
      </w:tr>
      <w:tr w:rsidR="000741A7" w14:paraId="2D6625A7"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4C6E1DD9" w14:textId="77777777" w:rsidR="000741A7" w:rsidRPr="000741A7" w:rsidRDefault="000741A7" w:rsidP="000741A7">
            <w:pPr>
              <w:pStyle w:val="Table"/>
              <w:rPr>
                <w:bCs/>
              </w:rPr>
            </w:pPr>
            <w:r w:rsidRPr="000741A7">
              <w:rPr>
                <w:bCs/>
                <w:sz w:val="22"/>
                <w:szCs w:val="22"/>
              </w:rPr>
              <w:t>map_config</w:t>
            </w:r>
          </w:p>
        </w:tc>
        <w:tc>
          <w:tcPr>
            <w:tcW w:w="3230" w:type="dxa"/>
            <w:tcBorders>
              <w:top w:val="single" w:sz="6" w:space="0" w:color="808080"/>
              <w:left w:val="nil"/>
              <w:bottom w:val="single" w:sz="6" w:space="0" w:color="808080"/>
              <w:right w:val="single" w:sz="6" w:space="0" w:color="808080"/>
            </w:tcBorders>
            <w:vAlign w:val="center"/>
            <w:hideMark/>
          </w:tcPr>
          <w:p w14:paraId="377BDC35" w14:textId="77777777" w:rsidR="000741A7" w:rsidRDefault="000741A7" w:rsidP="000741A7">
            <w:pPr>
              <w:pStyle w:val="Table"/>
            </w:pPr>
            <w:r>
              <w:rPr>
                <w:sz w:val="22"/>
                <w:szCs w:val="22"/>
              </w:rPr>
              <w:t>Lưu thông tin bản đồ, scene Unity tương ứng, ngưỡng cấp độ và điều kiện nhiệm vụ để mở khóa bản đồ.</w:t>
            </w:r>
          </w:p>
        </w:tc>
        <w:tc>
          <w:tcPr>
            <w:tcW w:w="3230" w:type="dxa"/>
            <w:tcBorders>
              <w:top w:val="single" w:sz="6" w:space="0" w:color="808080"/>
              <w:left w:val="nil"/>
              <w:bottom w:val="single" w:sz="6" w:space="0" w:color="808080"/>
              <w:right w:val="single" w:sz="6" w:space="0" w:color="808080"/>
            </w:tcBorders>
            <w:vAlign w:val="center"/>
            <w:hideMark/>
          </w:tcPr>
          <w:p w14:paraId="25BBB6F2" w14:textId="77777777" w:rsidR="000741A7" w:rsidRDefault="000741A7" w:rsidP="000741A7">
            <w:pPr>
              <w:pStyle w:val="Table"/>
            </w:pPr>
            <w:r>
              <w:rPr>
                <w:sz w:val="22"/>
                <w:szCs w:val="22"/>
              </w:rPr>
              <w:t>map_id, map_name, scene_name, min_level, max_level, required_quest_id</w:t>
            </w:r>
          </w:p>
        </w:tc>
      </w:tr>
      <w:tr w:rsidR="000741A7" w14:paraId="201D906A"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42BF32F0" w14:textId="77777777" w:rsidR="000741A7" w:rsidRPr="000741A7" w:rsidRDefault="000741A7" w:rsidP="000741A7">
            <w:pPr>
              <w:pStyle w:val="Table"/>
              <w:rPr>
                <w:bCs/>
              </w:rPr>
            </w:pPr>
            <w:r w:rsidRPr="000741A7">
              <w:rPr>
                <w:bCs/>
                <w:sz w:val="22"/>
                <w:szCs w:val="22"/>
              </w:rPr>
              <w:t>quest_config</w:t>
            </w:r>
          </w:p>
        </w:tc>
        <w:tc>
          <w:tcPr>
            <w:tcW w:w="3230" w:type="dxa"/>
            <w:tcBorders>
              <w:top w:val="single" w:sz="6" w:space="0" w:color="808080"/>
              <w:left w:val="nil"/>
              <w:bottom w:val="single" w:sz="6" w:space="0" w:color="808080"/>
              <w:right w:val="single" w:sz="6" w:space="0" w:color="808080"/>
            </w:tcBorders>
            <w:vAlign w:val="center"/>
            <w:hideMark/>
          </w:tcPr>
          <w:p w14:paraId="3C11EEAA" w14:textId="77777777" w:rsidR="000741A7" w:rsidRDefault="000741A7" w:rsidP="000741A7">
            <w:pPr>
              <w:pStyle w:val="Table"/>
            </w:pPr>
            <w:r>
              <w:rPr>
                <w:sz w:val="22"/>
                <w:szCs w:val="22"/>
              </w:rPr>
              <w:t>Lưu cấu hình nhiệm vụ, NPC liên quan, phần thưởng và các bước tiến trình nhiệm vụ dưới dạng JSON.</w:t>
            </w:r>
          </w:p>
        </w:tc>
        <w:tc>
          <w:tcPr>
            <w:tcW w:w="3230" w:type="dxa"/>
            <w:tcBorders>
              <w:top w:val="single" w:sz="6" w:space="0" w:color="808080"/>
              <w:left w:val="nil"/>
              <w:bottom w:val="single" w:sz="6" w:space="0" w:color="808080"/>
              <w:right w:val="single" w:sz="6" w:space="0" w:color="808080"/>
            </w:tcBorders>
            <w:vAlign w:val="center"/>
            <w:hideMark/>
          </w:tcPr>
          <w:p w14:paraId="16FDC28E" w14:textId="77777777" w:rsidR="000741A7" w:rsidRDefault="000741A7" w:rsidP="000741A7">
            <w:pPr>
              <w:pStyle w:val="Table"/>
            </w:pPr>
            <w:r>
              <w:rPr>
                <w:sz w:val="22"/>
                <w:szCs w:val="22"/>
              </w:rPr>
              <w:t>id, name, npc_id, level_need, item_reward, step, is_active</w:t>
            </w:r>
          </w:p>
        </w:tc>
      </w:tr>
      <w:tr w:rsidR="000741A7" w14:paraId="4FCD6271"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2939E948" w14:textId="77777777" w:rsidR="000741A7" w:rsidRPr="000741A7" w:rsidRDefault="000741A7" w:rsidP="000741A7">
            <w:pPr>
              <w:pStyle w:val="Table"/>
              <w:rPr>
                <w:bCs/>
              </w:rPr>
            </w:pPr>
            <w:r w:rsidRPr="000741A7">
              <w:rPr>
                <w:bCs/>
                <w:sz w:val="22"/>
                <w:szCs w:val="22"/>
              </w:rPr>
              <w:t>dungeon_config</w:t>
            </w:r>
          </w:p>
        </w:tc>
        <w:tc>
          <w:tcPr>
            <w:tcW w:w="3230" w:type="dxa"/>
            <w:tcBorders>
              <w:top w:val="single" w:sz="6" w:space="0" w:color="808080"/>
              <w:left w:val="nil"/>
              <w:bottom w:val="single" w:sz="6" w:space="0" w:color="808080"/>
              <w:right w:val="single" w:sz="6" w:space="0" w:color="808080"/>
            </w:tcBorders>
            <w:vAlign w:val="center"/>
            <w:hideMark/>
          </w:tcPr>
          <w:p w14:paraId="2DB74088" w14:textId="77777777" w:rsidR="000741A7" w:rsidRDefault="000741A7" w:rsidP="000741A7">
            <w:pPr>
              <w:pStyle w:val="Table"/>
            </w:pPr>
            <w:r>
              <w:rPr>
                <w:sz w:val="22"/>
                <w:szCs w:val="22"/>
              </w:rPr>
              <w:t>Lưu cấu hình tổng quát của phó bản, bao gồm loại dungeon, bản đồ sử dụng, số người chơi tối đa, boss và phần thưởng.</w:t>
            </w:r>
          </w:p>
        </w:tc>
        <w:tc>
          <w:tcPr>
            <w:tcW w:w="3230" w:type="dxa"/>
            <w:tcBorders>
              <w:top w:val="single" w:sz="6" w:space="0" w:color="808080"/>
              <w:left w:val="nil"/>
              <w:bottom w:val="single" w:sz="6" w:space="0" w:color="808080"/>
              <w:right w:val="single" w:sz="6" w:space="0" w:color="808080"/>
            </w:tcBorders>
            <w:vAlign w:val="center"/>
            <w:hideMark/>
          </w:tcPr>
          <w:p w14:paraId="6A335EEC" w14:textId="77777777" w:rsidR="000741A7" w:rsidRDefault="000741A7" w:rsidP="000741A7">
            <w:pPr>
              <w:pStyle w:val="Table"/>
            </w:pPr>
            <w:r>
              <w:rPr>
                <w:sz w:val="22"/>
                <w:szCs w:val="22"/>
              </w:rPr>
              <w:t>dungeon_id, dungeon_name, dungeon_type, map_id, max_players, min_level_required, boss_enemy_id, reward_json</w:t>
            </w:r>
          </w:p>
        </w:tc>
      </w:tr>
      <w:tr w:rsidR="000741A7" w14:paraId="5A5A87B1" w14:textId="77777777">
        <w:trPr>
          <w:cantSplit/>
          <w:jc w:val="center"/>
        </w:trPr>
        <w:tc>
          <w:tcPr>
            <w:tcW w:w="3230" w:type="dxa"/>
            <w:tcBorders>
              <w:top w:val="single" w:sz="6" w:space="0" w:color="808080"/>
              <w:left w:val="single" w:sz="6" w:space="0" w:color="808080"/>
              <w:bottom w:val="single" w:sz="6" w:space="0" w:color="808080"/>
              <w:right w:val="single" w:sz="6" w:space="0" w:color="808080"/>
            </w:tcBorders>
            <w:vAlign w:val="center"/>
            <w:hideMark/>
          </w:tcPr>
          <w:p w14:paraId="154679AC" w14:textId="77777777" w:rsidR="000741A7" w:rsidRPr="000741A7" w:rsidRDefault="000741A7" w:rsidP="000741A7">
            <w:pPr>
              <w:pStyle w:val="Table"/>
              <w:rPr>
                <w:bCs/>
              </w:rPr>
            </w:pPr>
            <w:r w:rsidRPr="000741A7">
              <w:rPr>
                <w:bCs/>
                <w:sz w:val="22"/>
                <w:szCs w:val="22"/>
              </w:rPr>
              <w:t>dungeon_wave_config</w:t>
            </w:r>
          </w:p>
        </w:tc>
        <w:tc>
          <w:tcPr>
            <w:tcW w:w="3230" w:type="dxa"/>
            <w:tcBorders>
              <w:top w:val="single" w:sz="6" w:space="0" w:color="808080"/>
              <w:left w:val="nil"/>
              <w:bottom w:val="single" w:sz="6" w:space="0" w:color="808080"/>
              <w:right w:val="single" w:sz="6" w:space="0" w:color="808080"/>
            </w:tcBorders>
            <w:vAlign w:val="center"/>
            <w:hideMark/>
          </w:tcPr>
          <w:p w14:paraId="4BB66F2F" w14:textId="77777777" w:rsidR="000741A7" w:rsidRDefault="000741A7" w:rsidP="000741A7">
            <w:pPr>
              <w:pStyle w:val="Table"/>
            </w:pPr>
            <w:r>
              <w:rPr>
                <w:sz w:val="22"/>
                <w:szCs w:val="22"/>
              </w:rPr>
              <w:t>Lưu cấu hình phó bản dạng wave, giới hạn lượt vào và phần thưởng theo từng mốc tiến trình.</w:t>
            </w:r>
          </w:p>
        </w:tc>
        <w:tc>
          <w:tcPr>
            <w:tcW w:w="3230" w:type="dxa"/>
            <w:tcBorders>
              <w:top w:val="single" w:sz="6" w:space="0" w:color="808080"/>
              <w:left w:val="nil"/>
              <w:bottom w:val="single" w:sz="6" w:space="0" w:color="808080"/>
              <w:right w:val="single" w:sz="6" w:space="0" w:color="808080"/>
            </w:tcBorders>
            <w:vAlign w:val="center"/>
            <w:hideMark/>
          </w:tcPr>
          <w:p w14:paraId="30D444A7" w14:textId="77777777" w:rsidR="000741A7" w:rsidRDefault="000741A7" w:rsidP="000741A7">
            <w:pPr>
              <w:pStyle w:val="Table"/>
            </w:pPr>
            <w:r>
              <w:rPr>
                <w:sz w:val="22"/>
                <w:szCs w:val="22"/>
              </w:rPr>
              <w:t>dungeon_id, max_waves, wave_time_seconds, enemy_scale_percent, daily_entry_limit, milestone_reward_json</w:t>
            </w:r>
          </w:p>
        </w:tc>
      </w:tr>
    </w:tbl>
    <w:p w14:paraId="352D795B" w14:textId="77777777" w:rsidR="000741A7" w:rsidRDefault="000741A7" w:rsidP="00864DBC">
      <w:pPr>
        <w:ind w:hanging="284"/>
        <w:jc w:val="left"/>
        <w:rPr>
          <w:rFonts w:ascii="Consolas" w:eastAsia="Times New Roman" w:hAnsi="Consolas" w:cs="Times New Roman"/>
          <w:color w:val="BBBEBF"/>
          <w:sz w:val="21"/>
          <w:szCs w:val="21"/>
          <w:lang w:val="en-GB" w:eastAsia="en-GB" w:bidi="ar-SA"/>
        </w:rPr>
      </w:pPr>
    </w:p>
    <w:p w14:paraId="482A3A2F" w14:textId="77777777" w:rsidR="000741A7" w:rsidRDefault="000741A7" w:rsidP="00126E73">
      <w:pPr>
        <w:jc w:val="left"/>
        <w:rPr>
          <w:lang w:val="en-GB"/>
        </w:rPr>
      </w:pPr>
      <w:r>
        <w:rPr>
          <w:lang w:val="en-GB"/>
        </w:rPr>
        <w:t xml:space="preserve">  </w:t>
      </w:r>
      <w:r w:rsidR="00864DBC" w:rsidRPr="00864DBC">
        <w:rPr>
          <w:lang w:val="en-GB"/>
        </w:rPr>
        <w:t xml:space="preserve">Thiết kế cơ sở dữ liệu trên phục vụ ba mục tiêu chính. Thứ nhất, dữ liệu định danh tài khoản được tách khỏi dữ liệu gameplay: `users` chỉ lưu thông tin đăng nhập và phát hành JWT, còn `player_data`, `player2_data` và `player_equipment` lưu trạng thái nhân vật, trang bị, túi đồ, kỹ năng, buff và tiến trình nhiệm vụ. Cách tổ chức này giúp bảo vệ thông tin tài khoản và giảm rủi ro khi thay đổi các logic gameplay như combat, Gene, inventory hoặc dungeon. </w:t>
      </w:r>
    </w:p>
    <w:p w14:paraId="4E413F67" w14:textId="0FAD4768" w:rsidR="00864DBC" w:rsidRPr="000741A7" w:rsidRDefault="00864DBC" w:rsidP="00126E73">
      <w:pPr>
        <w:jc w:val="left"/>
        <w:rPr>
          <w:lang w:val="en-GB"/>
        </w:rPr>
      </w:pPr>
      <w:r w:rsidRPr="00864DBC">
        <w:rPr>
          <w:lang w:val="en-GB"/>
        </w:rPr>
        <w:t xml:space="preserve">Thứ hai, dữ liệu cấu hình tiến trình RPG được chia thành các cụm riêng gồm vật phẩm - nâng cấp trang bị (`item_template`, `item_effect_template`, `option_template`, `equipment_upgrade_config`), Gene - Hybrid - kỹ năng (`gene_upgrade_config`, `gene_multi_config`, `gene_tier_stat_config`, `gene_hybrid_config`, `gene_hybrid_skill`, `skill_template`) và nội dung PvE (`enemy`, `map_config`, `quest_config`, `boss_config`, `dungeon_config`, `dungeon_wave_config`). Nhờ vậy, hệ thống có thể truy vết và cân bằng đầy đủ vòng đời phát triển nhân vật từ nhận vật phẩm, nâng trang bị, tiến hóa Gene đến làm nhiệm vụ và hoàn thành phó bản mà không phải hard-code trực tiếp ở client. Thứ ba, dữ liệu bản đồ và vận hành được tách khỏi dữ liệu nhân vật thông qua các bảng như `map_portal`, `map_spawn_config`, `leaderboard_cache` và </w:t>
      </w:r>
      <w:r w:rsidRPr="00864DBC">
        <w:rPr>
          <w:lang w:val="en-GB"/>
        </w:rPr>
        <w:lastRenderedPageBreak/>
        <w:t>`player_action_log`, hỗ trợ điều hướng map, cấu hình spawn, xếp hạng, audit hành vi người chơi và theo dõi các luồng vận hành runtime của gameplay server qua các API host/heartbeat.</w:t>
      </w:r>
    </w:p>
    <w:p w14:paraId="73170FE6" w14:textId="752B6E9E" w:rsidR="004909F9" w:rsidRPr="003A20DB" w:rsidRDefault="004909F9" w:rsidP="000741A7">
      <w:pPr>
        <w:pStyle w:val="Heading2"/>
        <w:rPr>
          <w:lang w:val="en-US"/>
        </w:rPr>
      </w:pPr>
      <w:r w:rsidRPr="002E06F5">
        <w:t>Kết luận chương</w:t>
      </w:r>
      <w:bookmarkEnd w:id="65"/>
      <w:r w:rsidRPr="002E06F5">
        <w:t xml:space="preserve"> </w:t>
      </w:r>
    </w:p>
    <w:p w14:paraId="3E7A83C4" w14:textId="77777777" w:rsidR="000741A7" w:rsidRPr="000741A7" w:rsidRDefault="000741A7" w:rsidP="000741A7">
      <w:pPr>
        <w:rPr>
          <w:lang w:val="en-GB"/>
        </w:rPr>
      </w:pPr>
      <w:r w:rsidRPr="000741A7">
        <w:rPr>
          <w:lang w:val="en-GB"/>
        </w:rPr>
        <w:t xml:space="preserve">Chương 2 đã tập trung phân tích bài toán xây dựng trò chơi </w:t>
      </w:r>
      <w:r w:rsidRPr="000741A7">
        <w:rPr>
          <w:b/>
          <w:bCs/>
          <w:lang w:val="en-GB"/>
        </w:rPr>
        <w:t>Mutants Arena</w:t>
      </w:r>
      <w:r w:rsidRPr="000741A7">
        <w:rPr>
          <w:lang w:val="en-GB"/>
        </w:rPr>
        <w:t xml:space="preserve"> theo mô hình </w:t>
      </w:r>
      <w:r w:rsidRPr="000741A7">
        <w:rPr>
          <w:b/>
          <w:bCs/>
          <w:lang w:val="en-GB"/>
        </w:rPr>
        <w:t>2D Action RPG nhiều người chơi</w:t>
      </w:r>
      <w:r w:rsidRPr="000741A7">
        <w:rPr>
          <w:lang w:val="en-GB"/>
        </w:rPr>
        <w:t>. Nội dung chương đã xác định các đối tượng chính như khách, người chơi, quản trị viên và gameplay server; đồng thời trình bày các yêu cầu chức năng quan trọng như đăng ký, đăng nhập, quản lý nhân vật, chiến đấu, sử dụng kỹ năng, túi đồ, nâng cấp trang bị, phát triển Gene, nhiệm vụ, party, chat, dungeon và leaderboard. Bên cạnh đó, chương cũng làm rõ các yêu cầu phi chức năng và bảo mật nhằm đảm bảo hệ thống hoạt động ổn định, có khả năng mở rộng và hạn chế gian lận trong môi trường multiplayer.</w:t>
      </w:r>
    </w:p>
    <w:p w14:paraId="7D1DC626" w14:textId="77777777" w:rsidR="000741A7" w:rsidRPr="000741A7" w:rsidRDefault="000741A7" w:rsidP="000741A7">
      <w:pPr>
        <w:rPr>
          <w:lang w:val="en-GB"/>
        </w:rPr>
      </w:pPr>
      <w:r w:rsidRPr="000741A7">
        <w:rPr>
          <w:lang w:val="en-GB"/>
        </w:rPr>
        <w:t xml:space="preserve">Ngoài ra, chương 2 đã trình bày kiến trúc tổng thể của hệ thống gồm </w:t>
      </w:r>
      <w:r w:rsidRPr="000741A7">
        <w:rPr>
          <w:b/>
          <w:bCs/>
          <w:lang w:val="en-GB"/>
        </w:rPr>
        <w:t>Unity Client, NGO Dedicated Server, ASP.NET Core API, SignalR và MariaDB</w:t>
      </w:r>
      <w:r w:rsidRPr="000741A7">
        <w:rPr>
          <w:lang w:val="en-GB"/>
        </w:rPr>
        <w:t>, giúp tách biệt rõ ràng giữa giao diện, xử lý gameplay thời gian thực, nghiệp vụ backend và lưu trữ dữ liệu. Các biểu đồ Use Case, bảng đặc tả chức năng, biểu đồ tuần tự và thiết kế cơ sở dữ liệu đã mô tả đầy đủ cách các thành phần trong hệ thống phối hợp với nhau. Những nội dung phân tích và thiết kế này là cơ sở quan trọng để triển khai chi tiết các chức năng, giao diện và gameplay trong chương 3.</w:t>
      </w:r>
    </w:p>
    <w:p w14:paraId="7E8EE373" w14:textId="7803A269" w:rsidR="000741A7" w:rsidRPr="000741A7" w:rsidRDefault="000741A7" w:rsidP="000741A7">
      <w:pPr>
        <w:rPr>
          <w:lang w:val="en-GB"/>
        </w:rPr>
      </w:pPr>
    </w:p>
    <w:p w14:paraId="081BA198" w14:textId="77777777" w:rsidR="007C63F3" w:rsidRPr="002E06F5" w:rsidRDefault="007C63F3" w:rsidP="007C63F3">
      <w:pPr>
        <w:rPr>
          <w:lang w:eastAsia="en-AU"/>
        </w:rPr>
      </w:pPr>
    </w:p>
    <w:p w14:paraId="7EEDBA1C" w14:textId="48017160" w:rsidR="009E2EF9" w:rsidRPr="002E06F5" w:rsidRDefault="00D45DE1" w:rsidP="009E2EF9">
      <w:pPr>
        <w:pStyle w:val="Heading1"/>
        <w:rPr>
          <w:lang w:eastAsia="en-AU"/>
        </w:rPr>
      </w:pPr>
      <w:bookmarkStart w:id="66" w:name="_Toc216882185"/>
      <w:r w:rsidRPr="002E06F5">
        <w:rPr>
          <w:lang w:eastAsia="en-AU"/>
        </w:rPr>
        <w:lastRenderedPageBreak/>
        <w:t>Triển khai</w:t>
      </w:r>
      <w:r w:rsidR="00FC2B33">
        <w:rPr>
          <w:lang w:val="en-US" w:eastAsia="en-AU"/>
        </w:rPr>
        <w:t xml:space="preserve"> xây </w:t>
      </w:r>
      <w:r w:rsidR="00DF4683">
        <w:rPr>
          <w:lang w:val="en-US" w:eastAsia="en-AU"/>
        </w:rPr>
        <w:t>dựng hệ thống</w:t>
      </w:r>
      <w:bookmarkEnd w:id="66"/>
    </w:p>
    <w:p w14:paraId="74EAA4FC" w14:textId="380FD959" w:rsidR="000307D4" w:rsidRDefault="000307D4" w:rsidP="000307D4">
      <w:pPr>
        <w:pStyle w:val="Heading2"/>
        <w:spacing w:before="240" w:after="120" w:line="273" w:lineRule="auto"/>
      </w:pPr>
      <w:r>
        <w:t>Hiện thực hóa phía máy khách (Client-Side - Unity)</w:t>
      </w:r>
    </w:p>
    <w:p w14:paraId="68C85E91" w14:textId="56485595" w:rsidR="000307D4" w:rsidRDefault="000307D4" w:rsidP="000307D4">
      <w:pPr>
        <w:pStyle w:val="Heading3"/>
        <w:spacing w:before="160" w:after="120" w:line="273" w:lineRule="auto"/>
      </w:pPr>
      <w:r>
        <w:t xml:space="preserve"> Hệ thống khởi tạo phiên chơi và kết nối multiplayer</w:t>
      </w:r>
    </w:p>
    <w:p w14:paraId="69E0C6CD" w14:textId="77777777" w:rsidR="000307D4" w:rsidRDefault="000307D4" w:rsidP="004A0DAD">
      <w:r>
        <w:t>Phía máy khách của DoAn được xây dựng bằng Unity. Sau khi người chơi đăng nhập thành công, client nhận JWT token, userId và dữ liệu nhân vật từ backend. Các dữ liệu có giá trị lâu dài như nhân vật, Gene, kỹ năng, inventory, trang bị và tiến trình phó bản không được hard-code trong prefab, mà được tải qua REST API từ GameServerApi. Khi bước vào gameplay realtime, Unity client kết nối tới zone server bằng Unity Netcode for GameObjects.</w:t>
      </w:r>
    </w:p>
    <w:p w14:paraId="6F37966A" w14:textId="249C0FB7" w:rsidR="000307D4" w:rsidRDefault="000307D4" w:rsidP="004A0DAD">
      <w:pPr>
        <w:pStyle w:val="ListBullet"/>
      </w:pPr>
      <w:r>
        <w:t>Cơ chế xác thực phiên chơi: Sau khi đăng nhập qua API /api/auth/login, client lưu token JWT và đính kèm token vào các request HTTP bằng header Authorization: Bearer &lt;JWT_TOKEN&gt;. Đối với SignalR, token được truyền vào kết nối hub theo cơ chế access token để backend xác định đúng user đang chat hoặc tham gia tổ đội.</w:t>
      </w:r>
    </w:p>
    <w:p w14:paraId="42924895" w14:textId="18775EF3" w:rsidR="000307D4" w:rsidRDefault="000307D4" w:rsidP="004A0DAD">
      <w:pPr>
        <w:pStyle w:val="ListBullet"/>
      </w:pPr>
      <w:r>
        <w:t>Kết nối gameplay realtime bằng Unity Netcode: Quá trình vào game được tổ chức theo mô hình connection approval của Unity Netcode. Khi client gửi thông tin đăng nhập vào zone server, server kiểm tra phiên, xác định map/zone, tải dữ liệu nhân vật từ API rồi spawn NetworkObject đại diện cho người chơi.</w:t>
      </w:r>
    </w:p>
    <w:p w14:paraId="00F76183" w14:textId="3E8AD37E" w:rsidR="000307D4" w:rsidRDefault="000307D4" w:rsidP="004A0DAD">
      <w:pPr>
        <w:pStyle w:val="ListBullet"/>
      </w:pPr>
      <w:r>
        <w:t>Tách riêng gameplay realtime và social realtime: Unity Netcode được dùng cho di chuyển, máu, kỹ năng, quái, boss, dungeon và các đối tượng trong map. SignalR được dùng cho chat và tổ đội thông qua hai hub /chathub và /partyhub. Thiết kế này giúp phần mô phỏng gameplay không bị phụ thuộc vào các chức năng xã hội.</w:t>
      </w:r>
    </w:p>
    <w:p w14:paraId="2D6488DA" w14:textId="30B57866" w:rsidR="000307D4" w:rsidRDefault="000307D4" w:rsidP="004A0DAD">
      <w:pPr>
        <w:pStyle w:val="ListBullet"/>
      </w:pPr>
      <w:r>
        <w:t>Cấu hình server nội bộ bằng Zone API Key: Các request server-to-server từ Unity zone server về backend không dùng JWT người chơi, mà dùng header X-Zone-Api-Key. Cơ chế này dựa trên một authentication scheme riêng của ASP.NET Core để phân biệt request nội bộ với request người chơi.</w:t>
      </w:r>
    </w:p>
    <w:p w14:paraId="04E2D7C3" w14:textId="77777777" w:rsidR="000307D4" w:rsidRDefault="000307D4" w:rsidP="004A0DAD">
      <w:r>
        <w:t>Điểm quan trọng trong kiến trúc client là Unity client chỉ giữ vai trò hiển thị, nhập lệnh và nhận phản hồi. Những thao tác ảnh hưởng đến dữ liệu lâu dài như nâng Gene, nâng kỹ năng, nhận thưởng phó bản, thêm vật phẩm hoặc cập nhật vị trí đều đi qua server hoặc backend để hạn chế gian lận.</w:t>
      </w:r>
    </w:p>
    <w:p w14:paraId="0D7BF42D" w14:textId="1926E56C" w:rsidR="000307D4" w:rsidRDefault="000307D4" w:rsidP="000307D4">
      <w:pPr>
        <w:pStyle w:val="Heading3"/>
        <w:spacing w:before="160" w:after="120" w:line="273" w:lineRule="auto"/>
      </w:pPr>
      <w:r>
        <w:lastRenderedPageBreak/>
        <w:t>Hệ thống điều khiển, di chuyển và đồng bộ nhân vật</w:t>
      </w:r>
    </w:p>
    <w:p w14:paraId="67531123" w14:textId="77777777" w:rsidR="000307D4" w:rsidRDefault="000307D4" w:rsidP="004A0DAD">
      <w:pPr>
        <w:jc w:val="left"/>
      </w:pPr>
      <w:r>
        <w:t>Hệ thống điều khiển nhân vật được hiện thực bằng mô hình NetworkBehaviour của Unity Netcode kết hợp Rigidbody2D. Do game là 2D realtime multiplayer, hệ thống cần đảm bảo người chơi điều khiển nhân vật mượt ở máy local nhưng vẫn đồng bộ được vị trí cho các client khác.</w:t>
      </w:r>
    </w:p>
    <w:p w14:paraId="78C56967" w14:textId="2933BCCF" w:rsidR="000307D4" w:rsidRDefault="000307D4" w:rsidP="004A0DAD">
      <w:pPr>
        <w:pStyle w:val="ListBullet"/>
      </w:pPr>
      <w:r>
        <w:t>Owner xử lý input cục bộ: Chỉ client sở hữu NetworkObject mới được đọc input và điều khiển Rigidbody2D. Các thao tác như di chuyển ngang, nhảy, rơi qua platform một chiều và cập nhật animation được thực hiện trong FixedUpdate để giảm độ trễ cảm nhận của người chơi.</w:t>
      </w:r>
    </w:p>
    <w:p w14:paraId="48699C56" w14:textId="0B63C8CD" w:rsidR="000307D4" w:rsidRDefault="000307D4" w:rsidP="004A0DAD">
      <w:pPr>
        <w:pStyle w:val="ListBullet"/>
      </w:pPr>
      <w:r>
        <w:t>Gửi trạng thái di chuyển lên server: Mỗi frame vật lý, owner gửi horizontalInput, trạng thái nhảy/rơi, vị trí client, vận tốc trục Y và trạng thái chạm đất lên server thông qua MoveServerRpc. Server ghi lại vị trí vào transform và cập nhật các NetworkVariable cần thiết để các client khác nhìn thấy.</w:t>
      </w:r>
    </w:p>
    <w:p w14:paraId="169F7C44" w14:textId="3FD08356" w:rsidR="000307D4" w:rsidRDefault="000307D4" w:rsidP="004A0DAD">
      <w:pPr>
        <w:pStyle w:val="ListBullet"/>
      </w:pPr>
      <w:r>
        <w:t>Đồng bộ hướng quay và animation: Hướng mặt của nhân vật được lưu trong NetworkVariable&lt;float&gt; networkScaleX. Animation được phát qua UpdateAnimationClientRpc, trong khi owner vẫn tự cập nhật animation cục bộ để tránh cảm giác phản hồi chậm.</w:t>
      </w:r>
    </w:p>
    <w:p w14:paraId="7F6EFB31" w14:textId="0FAE86BE" w:rsidR="000307D4" w:rsidRDefault="000307D4" w:rsidP="004A0DAD">
      <w:pPr>
        <w:pStyle w:val="ListBullet"/>
      </w:pPr>
      <w:r>
        <w:t>Nội suy cho nhân vật không sở hữu: Các client không sở hữu nhân vật không mô phỏng lại input. Chúng lấy syncPosition từ NetworkVariable và dùng Rigidbody2D.MovePosition kết hợp Vector2.Lerp để kéo nhân vật về vị trí mới. Cơ chế này giảm hiện tượng giật khi gói tin mạng đến không đều.</w:t>
      </w:r>
    </w:p>
    <w:p w14:paraId="5FA7735F" w14:textId="77777777" w:rsidR="000307D4" w:rsidRDefault="000307D4" w:rsidP="004A0DAD">
      <w:r>
        <w:t>Để tránh xung đột giữa hai cơ chế đồng bộ, project không phụ thuộc vào NetworkTransform mặc định cho nhân vật chính, mà sử dụng luồng đồng bộ tùy chỉnh bằng ServerRpc và NetworkVariable vị trí.</w:t>
      </w:r>
    </w:p>
    <w:p w14:paraId="3601E4FF" w14:textId="77777777" w:rsidR="000307D4" w:rsidRDefault="000307D4" w:rsidP="004A0DAD">
      <w:pPr>
        <w:rPr>
          <w:lang w:val="en-US"/>
        </w:rPr>
      </w:pPr>
      <w:r>
        <w:t>Dưới đây là đoạn mã cốt lõi xử lý việc owner gửi vị trí lên server thông qua ServerRpc của Unity Netcode. Đoạn mã này được rút từ runtime điều khiển nhân vật mạng trong project:</w:t>
      </w:r>
    </w:p>
    <w:p w14:paraId="29296C27" w14:textId="79067367" w:rsidR="00B06FCD" w:rsidRPr="00B06FCD" w:rsidRDefault="00B06FCD" w:rsidP="00B06FCD">
      <w:pPr>
        <w:pStyle w:val="Hnhv"/>
        <w:rPr>
          <w:lang w:val="en-US"/>
        </w:rPr>
      </w:pPr>
      <w:r w:rsidRPr="00B06FCD">
        <w:rPr>
          <w:lang w:val="en-US"/>
        </w:rPr>
        <w:lastRenderedPageBreak/>
        <w:drawing>
          <wp:inline distT="0" distB="0" distL="0" distR="0" wp14:anchorId="07862ED5" wp14:editId="00E0F34F">
            <wp:extent cx="5939790" cy="4655820"/>
            <wp:effectExtent l="0" t="0" r="3810" b="0"/>
            <wp:docPr id="1195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95" name=""/>
                    <pic:cNvPicPr/>
                  </pic:nvPicPr>
                  <pic:blipFill>
                    <a:blip r:embed="rId43"/>
                    <a:stretch>
                      <a:fillRect/>
                    </a:stretch>
                  </pic:blipFill>
                  <pic:spPr>
                    <a:xfrm>
                      <a:off x="0" y="0"/>
                      <a:ext cx="5939790" cy="4655820"/>
                    </a:xfrm>
                    <a:prstGeom prst="rect">
                      <a:avLst/>
                    </a:prstGeom>
                  </pic:spPr>
                </pic:pic>
              </a:graphicData>
            </a:graphic>
          </wp:inline>
        </w:drawing>
      </w:r>
    </w:p>
    <w:p w14:paraId="4003FAE4" w14:textId="605F2FB7" w:rsidR="000307D4" w:rsidRDefault="000307D4" w:rsidP="000307D4">
      <w:pPr>
        <w:pStyle w:val="Heading3"/>
        <w:spacing w:before="160" w:after="120" w:line="273" w:lineRule="auto"/>
      </w:pPr>
      <w:r>
        <w:t>Hệ thống đồng bộ dữ liệu nhân vật và trạng thái chiến đấu</w:t>
      </w:r>
    </w:p>
    <w:p w14:paraId="73BCDF6E" w14:textId="77777777" w:rsidR="000307D4" w:rsidRDefault="000307D4" w:rsidP="004A0DAD">
      <w:r>
        <w:t>Trong môi trường nhiều người chơi, các chỉ số nhân vật không thể chỉ tồn tại trên client cục bộ. Hệ thống áp dụng cơ chế NetworkVariable của Unity Netcode để đồng bộ dữ liệu runtime quan trọng giữa server và tất cả client trong cùng zone.</w:t>
      </w:r>
    </w:p>
    <w:p w14:paraId="2FD480AA" w14:textId="6BA457DF" w:rsidR="000307D4" w:rsidRDefault="000307D4" w:rsidP="004A0DAD">
      <w:pPr>
        <w:pStyle w:val="ListBullet"/>
      </w:pPr>
      <w:r>
        <w:t>Đồng bộ thông tin nhân vật: Các thông tin như playerId, hệ nguyên tố, giới tính, tên nhân vật, level, HP, MP, attack, defense, moveSpeed, Gene Tier và partyId được lưu bằng NetworkVariable. Khi nhân vật được spawn, server đọc dữ liệu phiên chơi và ghi vào các biến mạng này để tất cả client nhận cùng một trạng thái.</w:t>
      </w:r>
    </w:p>
    <w:p w14:paraId="0658BD6C" w14:textId="1E25F42E" w:rsidR="000307D4" w:rsidRDefault="000307D4" w:rsidP="004A0DAD">
      <w:pPr>
        <w:pStyle w:val="ListBullet"/>
        <w:jc w:val="left"/>
      </w:pPr>
      <w:r>
        <w:t>Cập nhật chỉ số sau nâng cấp: Khi người chơi nâng Gene, thay đổi trang bị hoặc cập nhật dữ liệu nhân vật, client gọi</w:t>
      </w:r>
      <w:r w:rsidR="004A0DAD">
        <w:rPr>
          <w:lang w:val="en-US"/>
        </w:rPr>
        <w:t xml:space="preserve"> </w:t>
      </w:r>
      <w:r>
        <w:t>UpdatePlayerDataServerRpc. Server sau đó cập nhật lại NetworkVariable để các client khác nhận được trạng thái mới mà không cần tự gọi lại API.</w:t>
      </w:r>
    </w:p>
    <w:p w14:paraId="15678C8A" w14:textId="1653F361" w:rsidR="000307D4" w:rsidRDefault="000307D4" w:rsidP="004A0DAD">
      <w:pPr>
        <w:pStyle w:val="ListBullet"/>
      </w:pPr>
      <w:r>
        <w:t xml:space="preserve">Đồng bộ tổ đội vào gameplay: networkPartyId được cập nhật thông qua SyncPartyIdServerRpc. Giá trị này giúp server biết những người chơi nào </w:t>
      </w:r>
      <w:r>
        <w:lastRenderedPageBreak/>
        <w:t>đang cùng party, phục vụ các cơ chế như đi phó bản tổ đội, lọc hiệu ứng hỗ trợ hoặc xử lý tương tác đồng đội.</w:t>
      </w:r>
    </w:p>
    <w:p w14:paraId="4087355E" w14:textId="515691D8" w:rsidR="000307D4" w:rsidRDefault="000307D4" w:rsidP="004A0DAD">
      <w:pPr>
        <w:pStyle w:val="ListBullet"/>
      </w:pPr>
      <w:r>
        <w:t>Hệ thống máu server-authoritative: HP được quản lý bằng NetworkVariable&lt;int&gt; và chỉ server có quyền ghi giá trị cuối cùng. Client không tự ý trừ máu trực tiếp mà gửi yêu cầu qua ServerRpc hoặc để server gọi luồng TakeDamage. Khi HP thay đổi, hệ thống phát event cho UI, animation và hiệu ứng.</w:t>
      </w:r>
    </w:p>
    <w:p w14:paraId="1E172992" w14:textId="29A94D88" w:rsidR="000307D4" w:rsidRDefault="000307D4" w:rsidP="004A0DAD">
      <w:pPr>
        <w:pStyle w:val="ListBullet"/>
      </w:pPr>
      <w:r>
        <w:t>Hệ thống EXP và lưu tiến trình: Khi enemy chết, Unity server xác định người chơi hạ gục rồi gọi API /api/player/{playerId}/gain-exp. Backend cập nhật level, experience và dữ liệu nhân vật trong MariaDB, bảo đảm tiến trình không phụ thuộc vào client.</w:t>
      </w:r>
    </w:p>
    <w:p w14:paraId="79A29862" w14:textId="1328A610" w:rsidR="000307D4" w:rsidRDefault="000307D4" w:rsidP="000307D4">
      <w:pPr>
        <w:pStyle w:val="Heading3"/>
        <w:spacing w:before="160" w:after="120" w:line="273" w:lineRule="auto"/>
      </w:pPr>
      <w:r>
        <w:t>Hệ thống tương tác và chiến đấu giữa người chơi</w:t>
      </w:r>
    </w:p>
    <w:p w14:paraId="6DBCD957" w14:textId="77777777" w:rsidR="000307D4" w:rsidRDefault="000307D4" w:rsidP="000307D4">
      <w:pPr>
        <w:ind w:firstLine="567"/>
      </w:pPr>
      <w:r>
        <w:t>Hệ thống chiến đấu trong project bao gồm PvE, boss fight và PvP cơ bản. Luồng chiến đấu được tổ chức bằng va chạm 2D, skill runtime, NetworkVariable HP, ServerRpc và ClientRpc. Phần xử lý sát thương quan trọng được đặt trên server để hạn chế việc client tự sửa damage hoặc máu.</w:t>
      </w:r>
    </w:p>
    <w:p w14:paraId="00EAD49F" w14:textId="56FECEFE" w:rsidR="000307D4" w:rsidRDefault="000307D4" w:rsidP="004A0DAD">
      <w:pPr>
        <w:pStyle w:val="ListBullet"/>
      </w:pPr>
      <w:r>
        <w:t>Đánh thường bằng vùng va chạm 2D: Hệ thống tạo vùng đánh tại AttackPoint, sau đó dùng truy vấn vật lý 2D để quét mục tiêu trong attackRange. Nếu mục tiêu là quái, damage được gửi vào luồng máu network của enemy. Nếu mục tiêu là người chơi khác, damage đi qua luồng máu network của player.</w:t>
      </w:r>
    </w:p>
    <w:p w14:paraId="4BEB8E89" w14:textId="5749BDEF" w:rsidR="000307D4" w:rsidRDefault="000307D4" w:rsidP="004A0DAD">
      <w:pPr>
        <w:pStyle w:val="ListBullet"/>
      </w:pPr>
      <w:r>
        <w:t>Tính sát thương theo chỉ số và buff: Trước khi gây sát thương, hệ thống đọc chỉ số attack của nhân vật và kiểm tra buff tấn công đang active. Nếu người chơi đang có AttackBuff, sát thương được nhân theo phần trăm buff trước khi gửi lên hệ thống máu.</w:t>
      </w:r>
    </w:p>
    <w:p w14:paraId="26C7EF25" w14:textId="325328DC" w:rsidR="000307D4" w:rsidRDefault="000307D4" w:rsidP="004A0DAD">
      <w:pPr>
        <w:pStyle w:val="ListBullet"/>
      </w:pPr>
      <w:r>
        <w:t>Quản lý máu quái trên server: HP của quái được lưu bằng NetworkVariable, nhận sát thương qua ServerRpc, phát ClientRpc khi bị đánh hoặc chết, xử lý rơi vật phẩm và gọi API cộng EXP cho người chơi hạ gục.</w:t>
      </w:r>
    </w:p>
    <w:p w14:paraId="5F2E276C" w14:textId="07E0DCEE" w:rsidR="000307D4" w:rsidRDefault="000307D4" w:rsidP="004A0DAD">
      <w:pPr>
        <w:pStyle w:val="ListBullet"/>
      </w:pPr>
      <w:r>
        <w:t>Boss fight có callback tính sát thương: Luồng máu của boss nhận damage kèm elementType, sau đó đi qua bước kiểm tra né tránh, kháng nguyên tố và trạng thái đặc biệt trước khi trừ HP. Sau khi trừ máu, boss có thể xử lý phản damage hoặc chuyển pha.</w:t>
      </w:r>
    </w:p>
    <w:p w14:paraId="08AB30EE" w14:textId="7E9D9876" w:rsidR="000307D4" w:rsidRDefault="000307D4" w:rsidP="004A0DAD">
      <w:pPr>
        <w:pStyle w:val="ListBullet"/>
      </w:pPr>
      <w:r>
        <w:t xml:space="preserve">PvP giữa người chơi: Khi vùng đánh phát hiện collider thuộc player khác, damage vẫn đi qua server trước khi cập nhật HP. Việc trừ máu theo </w:t>
      </w:r>
      <w:r>
        <w:lastRenderedPageBreak/>
        <w:t>hướng server-authoritative bảo đảm các client trong zone cùng nhìn thấy kết quả giống nhau.</w:t>
      </w:r>
    </w:p>
    <w:p w14:paraId="2A80D402" w14:textId="77777777" w:rsidR="000307D4" w:rsidRDefault="000307D4" w:rsidP="000307D4">
      <w:pPr>
        <w:ind w:firstLine="567"/>
      </w:pPr>
      <w:r>
        <w:t>Chi tiết luồng sát thương trong gameplay được tổ chức theo hướng: Client phát lệnh đánh hoặc dùng kỹ năng, server xác định mục tiêu hợp lệ, tính sát thương, cập nhật NetworkVariable HP và phát ClientRpc để hiển thị hiệu ứng.</w:t>
      </w:r>
    </w:p>
    <w:p w14:paraId="2B521763" w14:textId="12D711F9" w:rsidR="000307D4" w:rsidRDefault="000307D4" w:rsidP="000307D4">
      <w:pPr>
        <w:pStyle w:val="Heading3"/>
        <w:spacing w:before="160" w:after="120" w:line="273" w:lineRule="auto"/>
      </w:pPr>
      <w:r>
        <w:t>Hệ thống Gene chính, Gene phụ, Hybrid Fusion và khắc chế nguyên tố</w:t>
      </w:r>
    </w:p>
    <w:p w14:paraId="0757EF75" w14:textId="77777777" w:rsidR="000307D4" w:rsidRDefault="000307D4" w:rsidP="000307D4">
      <w:pPr>
        <w:ind w:firstLine="567"/>
      </w:pPr>
      <w:r>
        <w:t>Hệ Gene là phần gameplay trọng tâm của project DoAn. Mỗi nhân vật có Gene chính, có thể mở Gene phụ, nâng tier và dung hợp Hybrid khi đạt điều kiện. Toàn bộ cấu hình chi phí, tỉ lệ, vật phẩm, bonus stat và kỹ năng mở khóa được lấy từ backend, không hard-code trong Unity.</w:t>
      </w:r>
    </w:p>
    <w:p w14:paraId="538A21B6" w14:textId="2CE6AC89" w:rsidR="000307D4" w:rsidRDefault="000307D4" w:rsidP="004A0DAD">
      <w:pPr>
        <w:pStyle w:val="ListBullet"/>
      </w:pPr>
      <w:r>
        <w:t>Giao diện nâng Gene chính: UI Gene hiển thị tier hiện tại, EXP Gene, item yêu cầu, tỉ lệ thành công, bonus stat và kỹ năng mở khóa. Khi người chơi xác nhận nâng cấp, UI không gọi API trực tiếp mà gửi lệnh vào luồng ServerRpc để zone server kiểm tra phiên và gọi backend.</w:t>
      </w:r>
    </w:p>
    <w:p w14:paraId="753C2485" w14:textId="3E188E96" w:rsidR="000307D4" w:rsidRDefault="000307D4" w:rsidP="004A0DAD">
      <w:pPr>
        <w:pStyle w:val="ListBullet"/>
      </w:pPr>
      <w:r>
        <w:t>Chọn và nâng Gene phụ: Luồng Gene phụ sử dụng cấu hình gene_multi_config từ backend để xác định hệ phụ hợp lệ, chi phí, vật phẩm và tỉ lệ nâng cấp. Hệ phụ có chi phí riêng và khi nâng thành công sẽ cộng một phần bonus stat vào nhân vật.</w:t>
      </w:r>
    </w:p>
    <w:p w14:paraId="1F52079E" w14:textId="0A5946FC" w:rsidR="000307D4" w:rsidRDefault="000307D4" w:rsidP="00B06FCD">
      <w:pPr>
        <w:pStyle w:val="ListBullet"/>
        <w:jc w:val="left"/>
      </w:pPr>
      <w:r>
        <w:t>Dung hợp Hybrid: UI Hybrid hiển thị điều kiện fuse, item yêu cầu, vàng, tên Hybrid, prefab path, hệ bị khắc và hệ được miễn/giảm khắc. Khi fuse thành công, backend cập nhật IsHybrid, HybridElementA, HybridElementB, HybridBonusTargets, HybridImmuneElements, HybridAtkBonusPct, HybridId và HybridPrefabPath trong info_char.</w:t>
      </w:r>
    </w:p>
    <w:p w14:paraId="28FAF145" w14:textId="3D0C6644" w:rsidR="000307D4" w:rsidRDefault="000307D4" w:rsidP="004A0DAD">
      <w:pPr>
        <w:pStyle w:val="ListBullet"/>
      </w:pPr>
      <w:r>
        <w:t>Luồng nâng Gene qua server: Client không tự sửa dữ liệu Gene. UI gửi lệnh nâng cấp bằng ServerRpc, zone server lấy JWT của client từ session runtime, gọi API /api/gene/upgrade, sau đó trả kết quả về đúng client bằng targeted ClientRpc. Sau khi nhận kết quả, client cập nhật dữ liệu cục bộ và gửi yêu cầu đồng bộ chỉ số mới bằng ServerRpc để các NetworkVariable trong zone được cập nhật.</w:t>
      </w:r>
    </w:p>
    <w:p w14:paraId="3E06B8BC" w14:textId="77777777" w:rsidR="000307D4" w:rsidRDefault="000307D4" w:rsidP="004A0DAD">
      <w:pPr>
        <w:rPr>
          <w:lang w:val="en-US"/>
        </w:rPr>
      </w:pPr>
      <w:r>
        <w:t>Dưới đây là đoạn mã rút gọn thể hiện luồng nâng Gene thông qua ServerRpc, REST API và targeted ClientRpc. Đoạn mã này được rút từ command service chạy trên Unity zone server:</w:t>
      </w:r>
    </w:p>
    <w:p w14:paraId="6E2CDAD4" w14:textId="3A050DEA" w:rsidR="00B06FCD" w:rsidRPr="00B06FCD" w:rsidRDefault="00B06FCD" w:rsidP="00B06FCD">
      <w:pPr>
        <w:pStyle w:val="Tnhnhv"/>
        <w:rPr>
          <w:lang w:val="en-US"/>
        </w:rPr>
      </w:pPr>
      <w:r w:rsidRPr="00B06FCD">
        <w:rPr>
          <w:lang w:val="en-US"/>
        </w:rPr>
        <w:lastRenderedPageBreak/>
        <w:drawing>
          <wp:inline distT="0" distB="0" distL="0" distR="0" wp14:anchorId="6EF392D6" wp14:editId="485AFD57">
            <wp:extent cx="5939790" cy="2049145"/>
            <wp:effectExtent l="0" t="0" r="3810" b="8255"/>
            <wp:docPr id="34208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0019" name=""/>
                    <pic:cNvPicPr/>
                  </pic:nvPicPr>
                  <pic:blipFill>
                    <a:blip r:embed="rId44"/>
                    <a:stretch>
                      <a:fillRect/>
                    </a:stretch>
                  </pic:blipFill>
                  <pic:spPr>
                    <a:xfrm>
                      <a:off x="0" y="0"/>
                      <a:ext cx="5939790" cy="2049145"/>
                    </a:xfrm>
                    <a:prstGeom prst="rect">
                      <a:avLst/>
                    </a:prstGeom>
                  </pic:spPr>
                </pic:pic>
              </a:graphicData>
            </a:graphic>
          </wp:inline>
        </w:drawing>
      </w:r>
    </w:p>
    <w:p w14:paraId="43820646" w14:textId="2C587361" w:rsidR="000307D4" w:rsidRDefault="000307D4" w:rsidP="004A0DAD">
      <w:pPr>
        <w:pStyle w:val="Heading4"/>
        <w:numPr>
          <w:ilvl w:val="0"/>
          <w:numId w:val="0"/>
        </w:numPr>
        <w:spacing w:before="160" w:after="120" w:line="273" w:lineRule="auto"/>
      </w:pPr>
      <w:r>
        <w:t>Cơ chế khắc chế Gene và tính sát thương nguyên tố</w:t>
      </w:r>
    </w:p>
    <w:p w14:paraId="6E377D2D" w14:textId="77777777" w:rsidR="000307D4" w:rsidRDefault="000307D4" w:rsidP="004A0DAD">
      <w:r>
        <w:t>Bên cạnh việc tăng chỉ số, Gene còn lưu thông tin hệ của người chơi để phục vụ UI, chọn Gene phụ, Hybrid Fusion và các hàm hỗ trợ khắc chế. Dữ liệu hệ của người chơi nằm trong info_char gồm element_type, secondary_element, is_hybrid, hybrid_bonus_targets, hybrid_immune_elements và hybrid_atk_bonus_pct. Dữ liệu hệ của quái/boss có trong bảng enemy gồm element_type, khang_hoa, khang_thuy, khang_tho, khang_moc, khang_kim, khang_phong, tang_dame_* và counter_rate; tuy nhiên cần tách rõ dữ liệu CSDL/API với dữ liệu đã được runtime combat sử dụng. Trong code hiện tại, EnemyController có trả các cột kháng/tăng sát thương/phản đòn, nhưng các DTO spawn quái network chưa truyền tang_dame_* và counter_rate vào combat. Vì vậy báo cáo không gộp các cột này vào công thức sát thương cuối nếu không có đoạn runtime trực tiếp áp dụng.</w:t>
      </w:r>
    </w:p>
    <w:p w14:paraId="61CA07B4" w14:textId="004FB4E8" w:rsidR="000307D4" w:rsidRDefault="000307D4" w:rsidP="00F41E15">
      <w:pPr>
        <w:pStyle w:val="ListBullet"/>
        <w:jc w:val="left"/>
      </w:pPr>
      <w:r>
        <w:t>Quan hệ hệ và cặp Hybrid: `ElementHelper.GetCounteredElement()` định nghĩa vòng khắc chế Ngũ Hành ở mức helper: Kim khắc Mộc, Mộc khắc Thủy, Thủy khắc Hỏa, Hỏa khắc Thổ và Thổ khắc Kim; hệ Phong không nằm trong vòng này và trả về null. Phần chọn Gene phụ/Hybrid không dùng toàn bộ vòng này mà dùng cặp cố định trong `ElementHelper.GetFixedSecondary()` và `GeneController.PartnerMap`: Hỏa ↔ Thổ, Thủy ↔ Mộc, Kim ↔ Phong. Đây là logic đang được backend kiểm tra khi gọi API Hybrid Fusion.</w:t>
      </w:r>
    </w:p>
    <w:p w14:paraId="1E967503" w14:textId="6898FE03" w:rsidR="000307D4" w:rsidRDefault="000307D4" w:rsidP="00F41E15">
      <w:pPr>
        <w:pStyle w:val="ListBullet"/>
        <w:jc w:val="left"/>
      </w:pPr>
      <w:r>
        <w:t>Tăng sát thương theo buff đang triển khai: Đòn đánh thường trong `PlayerCombat` lấy damage từ `PlayerStats.baseDamage`, sau đó nếu `ActiveBuffManager` có AttackBuff thì nhân theo hệ số buff. `ActiveBuffManager.GetBonusPct("AttackBuff")` trả về dạng thập phân, ví dụ value = 15 thì trả 0.15.</w:t>
      </w:r>
    </w:p>
    <w:p w14:paraId="4618D6F6" w14:textId="77777777" w:rsidR="000307D4" w:rsidRDefault="000307D4" w:rsidP="00F41E15">
      <w:pPr>
        <w:pStyle w:val="ListBullet"/>
        <w:rPr>
          <w:lang w:val="en-US"/>
        </w:rPr>
      </w:pPr>
      <w:r>
        <w:t>Đoạn code tương ứng:</w:t>
      </w:r>
    </w:p>
    <w:p w14:paraId="19A82066" w14:textId="10CC38E1" w:rsidR="00B06FCD" w:rsidRPr="00B06FCD" w:rsidRDefault="00B06FCD" w:rsidP="00F41E15">
      <w:pPr>
        <w:pStyle w:val="ListBullet"/>
        <w:rPr>
          <w:lang w:val="en-US"/>
        </w:rPr>
      </w:pPr>
      <w:r w:rsidRPr="00B06FCD">
        <w:rPr>
          <w:lang w:val="en-US"/>
        </w:rPr>
        <w:lastRenderedPageBreak/>
        <w:drawing>
          <wp:inline distT="0" distB="0" distL="0" distR="0" wp14:anchorId="05AEBDF9" wp14:editId="51EEC779">
            <wp:extent cx="5939790" cy="2483485"/>
            <wp:effectExtent l="0" t="0" r="3810" b="0"/>
            <wp:docPr id="55360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07755" name=""/>
                    <pic:cNvPicPr/>
                  </pic:nvPicPr>
                  <pic:blipFill>
                    <a:blip r:embed="rId45"/>
                    <a:stretch>
                      <a:fillRect/>
                    </a:stretch>
                  </pic:blipFill>
                  <pic:spPr>
                    <a:xfrm>
                      <a:off x="0" y="0"/>
                      <a:ext cx="5939790" cy="2483485"/>
                    </a:xfrm>
                    <a:prstGeom prst="rect">
                      <a:avLst/>
                    </a:prstGeom>
                  </pic:spPr>
                </pic:pic>
              </a:graphicData>
            </a:graphic>
          </wp:inline>
        </w:drawing>
      </w:r>
    </w:p>
    <w:p w14:paraId="765D5AF6" w14:textId="77777777" w:rsidR="000307D4" w:rsidRDefault="000307D4" w:rsidP="00F41E15">
      <w:pPr>
        <w:pStyle w:val="ListBullet"/>
      </w:pPr>
      <w:r>
        <w:t>Riêng `FireballDamage` có sẵn biến `attackBonusPercent` và công thức tăng sát thương theo phần trăm trên projectile:</w:t>
      </w:r>
    </w:p>
    <w:p w14:paraId="5FF1B211" w14:textId="77777777" w:rsidR="000307D4" w:rsidRDefault="000307D4" w:rsidP="00F41E15">
      <w:pPr>
        <w:pStyle w:val="ListBullet"/>
        <w:rPr>
          <w:lang w:val="en-US"/>
        </w:rPr>
      </w:pPr>
      <w:r>
        <w:t>Đoạn code tương ứng:</w:t>
      </w:r>
    </w:p>
    <w:p w14:paraId="7E30978E" w14:textId="558AB2AE" w:rsidR="00B06FCD" w:rsidRPr="00B06FCD" w:rsidRDefault="00B06FCD" w:rsidP="00F41E15">
      <w:pPr>
        <w:pStyle w:val="ListBullet"/>
        <w:numPr>
          <w:ilvl w:val="0"/>
          <w:numId w:val="0"/>
        </w:numPr>
        <w:ind w:left="1077"/>
        <w:rPr>
          <w:lang w:val="en-US"/>
        </w:rPr>
      </w:pPr>
      <w:r w:rsidRPr="00B06FCD">
        <w:rPr>
          <w:lang w:val="en-US"/>
        </w:rPr>
        <w:drawing>
          <wp:inline distT="0" distB="0" distL="0" distR="0" wp14:anchorId="44F59913" wp14:editId="1CFE3BE8">
            <wp:extent cx="4829849" cy="485843"/>
            <wp:effectExtent l="0" t="0" r="0" b="9525"/>
            <wp:docPr id="92666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6632" name=""/>
                    <pic:cNvPicPr/>
                  </pic:nvPicPr>
                  <pic:blipFill>
                    <a:blip r:embed="rId46"/>
                    <a:stretch>
                      <a:fillRect/>
                    </a:stretch>
                  </pic:blipFill>
                  <pic:spPr>
                    <a:xfrm>
                      <a:off x="0" y="0"/>
                      <a:ext cx="4829849" cy="485843"/>
                    </a:xfrm>
                    <a:prstGeom prst="rect">
                      <a:avLst/>
                    </a:prstGeom>
                  </pic:spPr>
                </pic:pic>
              </a:graphicData>
            </a:graphic>
          </wp:inline>
        </w:drawing>
      </w:r>
    </w:p>
    <w:p w14:paraId="50C683C6" w14:textId="77777777" w:rsidR="000307D4" w:rsidRDefault="000307D4" w:rsidP="00F41E15">
      <w:pPr>
        <w:pStyle w:val="ListBullet"/>
      </w:pPr>
      <w:r w:rsidRPr="00B06FCD">
        <w:rPr>
          <w:highlight w:val="yellow"/>
        </w:rPr>
        <w:t>Qua rà soát hiện tại, không thấy nơi gọi `FireballDamage.SetAttackBonus()` trong project, nên công thức này là khả năng có sẵn trong component chứ không được dùng để suy ra cơ chế khắc chế hệ.</w:t>
      </w:r>
    </w:p>
    <w:p w14:paraId="6ABA1D37" w14:textId="5D93D55B" w:rsidR="000307D4" w:rsidRDefault="000307D4" w:rsidP="00F41E15">
      <w:pPr>
        <w:pStyle w:val="ListBullet"/>
      </w:pPr>
      <w:r>
        <w:t>Kháng nguyên tố của mục tiêu: Công thức kháng nguyên tố thật sự xuất hiện trong hai nhánh runtime. Với quái dùng `MobPatrolAI.TakeDamageWithElement()`, hệ nguyên tố truyền vào là số 1=Hỏa, 2=Thủy, 3=Thổ, 4=Mộc, 5=Kim, 6=Phong. Runtime lấy kháng từ các field trên component `MobPatrolAI`, không tự đọc trực tiếp từ bảng enemy trong hàm này.</w:t>
      </w:r>
    </w:p>
    <w:p w14:paraId="00FFC277" w14:textId="77777777" w:rsidR="000307D4" w:rsidRDefault="000307D4" w:rsidP="00F41E15">
      <w:pPr>
        <w:pStyle w:val="ListBullet"/>
      </w:pPr>
      <w:r>
        <w:t>Sát thương sau kháng = Max(1, Round(Sát thương gốc x (1 - Chỉ số kháng / 100)))</w:t>
      </w:r>
    </w:p>
    <w:p w14:paraId="6ED40FE4" w14:textId="77777777" w:rsidR="000307D4" w:rsidRDefault="000307D4" w:rsidP="00F41E15">
      <w:pPr>
        <w:pStyle w:val="ListBullet"/>
      </w:pPr>
      <w:r>
        <w:t>Nếu mục tiêu đang bị `isWeakened`, `MobPatrolAI` tiếp tục nhân sát thương sau kháng thêm 1.3 lần:</w:t>
      </w:r>
    </w:p>
    <w:p w14:paraId="587294AA" w14:textId="77777777" w:rsidR="000307D4" w:rsidRDefault="000307D4" w:rsidP="00F41E15">
      <w:pPr>
        <w:pStyle w:val="ListBullet"/>
      </w:pPr>
      <w:r>
        <w:t>Sát thương quái nhận = Round(Max(1, Round(rawDamage x (1 - resist / 100))) x 1.3)</w:t>
      </w:r>
    </w:p>
    <w:p w14:paraId="3EBE2648" w14:textId="77777777" w:rsidR="000307D4" w:rsidRDefault="000307D4" w:rsidP="00F41E15">
      <w:pPr>
        <w:pStyle w:val="ListBullet"/>
      </w:pPr>
      <w:r>
        <w:t>Với boss dùng `NetworkBossHealth` và `BossController.HandleBeforeTakeDamage()`, boss có thể né trước; nếu không né, `BossController` lấy kháng từ `BossData` theo elementType dạng chuỗi `Hoa`, `Thuy`, `Tho`, `Moc`, `Kim`, `Phong` rồi tính:</w:t>
      </w:r>
    </w:p>
    <w:p w14:paraId="1FCF80E9" w14:textId="77777777" w:rsidR="000307D4" w:rsidRDefault="000307D4" w:rsidP="00F41E15">
      <w:pPr>
        <w:pStyle w:val="ListBullet"/>
      </w:pPr>
      <w:r>
        <w:lastRenderedPageBreak/>
        <w:t>Sát thương boss nhận = Max(1, Round(rawDamage x (1 - resist / 100)))</w:t>
      </w:r>
    </w:p>
    <w:p w14:paraId="76911B92" w14:textId="77777777" w:rsidR="000307D4" w:rsidRDefault="000307D4" w:rsidP="00F41E15">
      <w:pPr>
        <w:pStyle w:val="ListBullet"/>
      </w:pPr>
      <w:r>
        <w:t>Trong luồng network enemy phổ biến qua `NetworkEnemyHealth.TakeDamageInternal()`, hàm chỉ nhận damage số, không nhận element. Nếu enemy thuộc dungeon có `DungeonEnemyRuntimeStats`, damage được giảm theo phòng thủ:</w:t>
      </w:r>
    </w:p>
    <w:p w14:paraId="37DBA155" w14:textId="77777777" w:rsidR="000307D4" w:rsidRDefault="000307D4" w:rsidP="00F41E15">
      <w:pPr>
        <w:pStyle w:val="ListBullet"/>
      </w:pPr>
      <w:r>
        <w:t>Sát thương sau giáp dungeon = Max(1, rawDamage - Defense)</w:t>
      </w:r>
    </w:p>
    <w:p w14:paraId="7FC905ED" w14:textId="28789072" w:rsidR="000307D4" w:rsidRDefault="000307D4" w:rsidP="00F41E15">
      <w:pPr>
        <w:pStyle w:val="ListBullet"/>
      </w:pPr>
      <w:r>
        <w:t>Dữ liệu tăng sát thương Hybrid: Khi nhân vật fuse Hybrid thành công, backend ghi danh sách hệ bị khắc vào HybridBonusTargets và phần trăm tăng sát thương vào HybridAtkBonusPct. Trường này được ánh xạ từ cột atk_bonus_percent trong bảng gene_hybrid_config và được trả về qua API/UI. Tuy nhiên, qua rà soát code hiện tại chỉ thấy các field này được lưu, trả API và cập nhật UI; chưa thấy nhánh combat nào nhân `hybrid_atk_bonus_pct` vào damage. Vì vậy không ghi công thức này như sát thương runtime đã áp dụng.</w:t>
      </w:r>
    </w:p>
    <w:p w14:paraId="5DF5634F" w14:textId="77777777" w:rsidR="000307D4" w:rsidRDefault="000307D4" w:rsidP="00F41E15">
      <w:pPr>
        <w:pStyle w:val="ListBullet"/>
      </w:pPr>
      <w:r>
        <w:t>Hệ số Hybrid theo cấu hình = 1 + hybrid_atk_bonus_pct</w:t>
      </w:r>
    </w:p>
    <w:p w14:paraId="29EFC49D" w14:textId="2897D27B" w:rsidR="000307D4" w:rsidRDefault="000307D4" w:rsidP="00F41E15">
      <w:pPr>
        <w:pStyle w:val="ListBullet"/>
      </w:pPr>
      <w:r>
        <w:t>Dữ liệu miễn/giảm khắc Hybrid: Trường HybridImmuneElements lưu danh sách các hệ miễn khắc của nhân vật Hybrid. `ElementHelper.IsImmuneToCounter()` có hàm kiểm tra danh sách này, nhưng qua rà soát chưa thấy nơi gọi hàm này trong DamageCalculator/combat runtime. Do đó báo cáo chỉ ghi đây là dữ liệu và helper đã có, chưa khẳng định là sát thương nhận vào đã được giảm trong runtime.</w:t>
      </w:r>
    </w:p>
    <w:p w14:paraId="6E5678A0" w14:textId="5F041AFB" w:rsidR="000307D4" w:rsidRDefault="000307D4" w:rsidP="00F41E15">
      <w:pPr>
        <w:pStyle w:val="ListBullet"/>
      </w:pPr>
      <w:r>
        <w:t>Phản đòn của quái đặc biệt: Runtime phản đòn nằm trong `MobPatrolAI`. Sau khi nhận sát thương bằng `TakeDamageWithElement()`, nếu `counterRate &gt; 0` và số ngẫu nhiên trong khoảng 0-100 nhỏ hơn counterRate, quái kích hoạt `CounterAttack()`. Sát thương phản đòn dùng field `baseDamage` trên component, với công thức:</w:t>
      </w:r>
    </w:p>
    <w:p w14:paraId="065E77CE" w14:textId="77777777" w:rsidR="000307D4" w:rsidRDefault="000307D4" w:rsidP="000307D4">
      <w:pPr>
        <w:pStyle w:val="CodeBlock0"/>
        <w:shd w:val="clear" w:color="auto" w:fill="F2F2F2"/>
        <w:spacing w:before="40" w:beforeAutospacing="0" w:after="40"/>
        <w:ind w:left="198" w:right="85"/>
      </w:pPr>
      <w:r>
        <w:t>Sát thương phản đòn = Max(1, Round(baseDamage x 0.6))</w:t>
      </w:r>
    </w:p>
    <w:p w14:paraId="7126E00B" w14:textId="77777777" w:rsidR="000307D4" w:rsidRDefault="000307D4" w:rsidP="000307D4">
      <w:pPr>
        <w:ind w:firstLine="567"/>
      </w:pPr>
      <w:r>
        <w:t>Cột `counter_rate` trong bảng enemy hiện được backend map ra API, nhưng không thấy DTO spawn network đang gán cột này vào `MobPatrolAI.counterRate`. Vì vậy, trong báo cáo cần hiểu phản đòn là cơ chế runtime của component `MobPatrolAI`, không mặc định là mọi dòng enemy có `counter_rate` trong DB đều tự phản đòn.</w:t>
      </w:r>
    </w:p>
    <w:p w14:paraId="7B6DE766" w14:textId="77777777" w:rsidR="000307D4" w:rsidRDefault="000307D4" w:rsidP="000307D4">
      <w:pPr>
        <w:ind w:firstLine="567"/>
      </w:pPr>
      <w:r>
        <w:t>Tổng quát, các công thức có chứng cứ trực tiếp trong runtime hiện tại là:</w:t>
      </w:r>
    </w:p>
    <w:p w14:paraId="4253395A" w14:textId="77777777" w:rsidR="000307D4" w:rsidRDefault="000307D4" w:rsidP="000307D4">
      <w:pPr>
        <w:pStyle w:val="CodeBlock0"/>
        <w:shd w:val="clear" w:color="auto" w:fill="F2F2F2"/>
        <w:spacing w:before="40" w:beforeAutospacing="0"/>
        <w:ind w:left="198" w:right="85"/>
      </w:pPr>
      <w:r>
        <w:t>Đánh thường của player:</w:t>
      </w:r>
    </w:p>
    <w:p w14:paraId="0DCC10EF" w14:textId="77777777" w:rsidR="000307D4" w:rsidRDefault="000307D4" w:rsidP="000307D4">
      <w:pPr>
        <w:pStyle w:val="CodeBlock0"/>
        <w:shd w:val="clear" w:color="auto" w:fill="F2F2F2"/>
        <w:spacing w:before="0" w:beforeAutospacing="0"/>
        <w:ind w:left="198" w:right="85"/>
      </w:pPr>
      <w:r>
        <w:t>damage = baseDamage</w:t>
      </w:r>
    </w:p>
    <w:p w14:paraId="68B24F21" w14:textId="77777777" w:rsidR="000307D4" w:rsidRDefault="000307D4" w:rsidP="000307D4">
      <w:pPr>
        <w:pStyle w:val="CodeBlock0"/>
        <w:shd w:val="clear" w:color="auto" w:fill="F2F2F2"/>
        <w:spacing w:before="0" w:beforeAutospacing="0"/>
        <w:ind w:left="198" w:right="85"/>
      </w:pPr>
      <w:r>
        <w:t>if AttackBuff active:</w:t>
      </w:r>
    </w:p>
    <w:p w14:paraId="1B928892" w14:textId="77777777" w:rsidR="000307D4" w:rsidRDefault="000307D4" w:rsidP="000307D4">
      <w:pPr>
        <w:pStyle w:val="CodeBlock0"/>
        <w:shd w:val="clear" w:color="auto" w:fill="F2F2F2"/>
        <w:spacing w:before="0" w:beforeAutospacing="0"/>
        <w:ind w:left="198" w:right="85"/>
      </w:pPr>
      <w:r>
        <w:t xml:space="preserve">    damage = Round(damage x (1 + attackBonusPct))</w:t>
      </w:r>
    </w:p>
    <w:p w14:paraId="5F8E0BE0" w14:textId="77777777" w:rsidR="000307D4" w:rsidRDefault="000307D4" w:rsidP="000307D4">
      <w:pPr>
        <w:pStyle w:val="CodeBlock0"/>
        <w:shd w:val="clear" w:color="auto" w:fill="F2F2F2"/>
        <w:spacing w:before="0" w:beforeAutospacing="0"/>
        <w:ind w:left="198" w:right="85"/>
      </w:pPr>
      <w:r>
        <w:lastRenderedPageBreak/>
        <w:t xml:space="preserve"> </w:t>
      </w:r>
    </w:p>
    <w:p w14:paraId="676A6B1C" w14:textId="77777777" w:rsidR="000307D4" w:rsidRDefault="000307D4" w:rsidP="000307D4">
      <w:pPr>
        <w:pStyle w:val="CodeBlock0"/>
        <w:shd w:val="clear" w:color="auto" w:fill="F2F2F2"/>
        <w:spacing w:before="0" w:beforeAutospacing="0"/>
        <w:ind w:left="198" w:right="85"/>
      </w:pPr>
      <w:r>
        <w:t>MobPatrolAI nhận damage nguyên tố:</w:t>
      </w:r>
    </w:p>
    <w:p w14:paraId="789C1019" w14:textId="77777777" w:rsidR="000307D4" w:rsidRDefault="000307D4" w:rsidP="000307D4">
      <w:pPr>
        <w:pStyle w:val="CodeBlock0"/>
        <w:shd w:val="clear" w:color="auto" w:fill="F2F2F2"/>
        <w:spacing w:before="0" w:beforeAutospacing="0"/>
        <w:ind w:left="198" w:right="85"/>
      </w:pPr>
      <w:r>
        <w:t>actual = Max(1, Round(rawDamage x (1 - resist / 100)))</w:t>
      </w:r>
    </w:p>
    <w:p w14:paraId="162283C0" w14:textId="77777777" w:rsidR="000307D4" w:rsidRDefault="000307D4" w:rsidP="000307D4">
      <w:pPr>
        <w:pStyle w:val="CodeBlock0"/>
        <w:shd w:val="clear" w:color="auto" w:fill="F2F2F2"/>
        <w:spacing w:before="0" w:beforeAutospacing="0"/>
        <w:ind w:left="198" w:right="85"/>
      </w:pPr>
      <w:r>
        <w:t>if isWeakened:</w:t>
      </w:r>
    </w:p>
    <w:p w14:paraId="4525092F" w14:textId="77777777" w:rsidR="000307D4" w:rsidRDefault="000307D4" w:rsidP="000307D4">
      <w:pPr>
        <w:pStyle w:val="CodeBlock0"/>
        <w:shd w:val="clear" w:color="auto" w:fill="F2F2F2"/>
        <w:spacing w:before="0" w:beforeAutospacing="0"/>
        <w:ind w:left="198" w:right="85"/>
      </w:pPr>
      <w:r>
        <w:t xml:space="preserve">    actual = Round(actual x 1.3)</w:t>
      </w:r>
    </w:p>
    <w:p w14:paraId="38DE1EE6" w14:textId="77777777" w:rsidR="000307D4" w:rsidRDefault="000307D4" w:rsidP="000307D4">
      <w:pPr>
        <w:pStyle w:val="CodeBlock0"/>
        <w:shd w:val="clear" w:color="auto" w:fill="F2F2F2"/>
        <w:spacing w:before="0" w:beforeAutospacing="0"/>
        <w:ind w:left="198" w:right="85"/>
      </w:pPr>
      <w:r>
        <w:t xml:space="preserve"> </w:t>
      </w:r>
    </w:p>
    <w:p w14:paraId="3C543AB1" w14:textId="77777777" w:rsidR="000307D4" w:rsidRDefault="000307D4" w:rsidP="000307D4">
      <w:pPr>
        <w:pStyle w:val="CodeBlock0"/>
        <w:shd w:val="clear" w:color="auto" w:fill="F2F2F2"/>
        <w:spacing w:before="0" w:beforeAutospacing="0"/>
        <w:ind w:left="198" w:right="85"/>
      </w:pPr>
      <w:r>
        <w:t>BossController nhận damage nguyên tố:</w:t>
      </w:r>
    </w:p>
    <w:p w14:paraId="065C69AD" w14:textId="77777777" w:rsidR="000307D4" w:rsidRDefault="000307D4" w:rsidP="000307D4">
      <w:pPr>
        <w:pStyle w:val="CodeBlock0"/>
        <w:shd w:val="clear" w:color="auto" w:fill="F2F2F2"/>
        <w:spacing w:before="0" w:beforeAutospacing="0"/>
        <w:ind w:left="198" w:right="85"/>
      </w:pPr>
      <w:r>
        <w:t>if TryDodge() = true:</w:t>
      </w:r>
    </w:p>
    <w:p w14:paraId="224ECF5E" w14:textId="77777777" w:rsidR="000307D4" w:rsidRDefault="000307D4" w:rsidP="000307D4">
      <w:pPr>
        <w:pStyle w:val="CodeBlock0"/>
        <w:shd w:val="clear" w:color="auto" w:fill="F2F2F2"/>
        <w:spacing w:before="0" w:beforeAutospacing="0"/>
        <w:ind w:left="198" w:right="85"/>
      </w:pPr>
      <w:r>
        <w:t xml:space="preserve">    finalDamage = 0</w:t>
      </w:r>
    </w:p>
    <w:p w14:paraId="4476017F" w14:textId="77777777" w:rsidR="000307D4" w:rsidRDefault="000307D4" w:rsidP="000307D4">
      <w:pPr>
        <w:pStyle w:val="CodeBlock0"/>
        <w:shd w:val="clear" w:color="auto" w:fill="F2F2F2"/>
        <w:spacing w:before="0" w:beforeAutospacing="0"/>
        <w:ind w:left="198" w:right="85"/>
      </w:pPr>
      <w:r>
        <w:t>else:</w:t>
      </w:r>
    </w:p>
    <w:p w14:paraId="7E242F63" w14:textId="77777777" w:rsidR="000307D4" w:rsidRDefault="000307D4" w:rsidP="000307D4">
      <w:pPr>
        <w:pStyle w:val="CodeBlock0"/>
        <w:shd w:val="clear" w:color="auto" w:fill="F2F2F2"/>
        <w:spacing w:before="0" w:beforeAutospacing="0"/>
        <w:ind w:left="198" w:right="85"/>
      </w:pPr>
      <w:r>
        <w:t xml:space="preserve">    finalDamage = Max(1, Round(rawDamage x (1 - resist / 100)))</w:t>
      </w:r>
    </w:p>
    <w:p w14:paraId="4D3AE964" w14:textId="77777777" w:rsidR="000307D4" w:rsidRDefault="000307D4" w:rsidP="000307D4">
      <w:pPr>
        <w:pStyle w:val="CodeBlock0"/>
        <w:shd w:val="clear" w:color="auto" w:fill="F2F2F2"/>
        <w:spacing w:before="0" w:beforeAutospacing="0"/>
        <w:ind w:left="198" w:right="85"/>
      </w:pPr>
      <w:r>
        <w:t xml:space="preserve"> </w:t>
      </w:r>
    </w:p>
    <w:p w14:paraId="6818880D" w14:textId="77777777" w:rsidR="000307D4" w:rsidRDefault="000307D4" w:rsidP="000307D4">
      <w:pPr>
        <w:pStyle w:val="CodeBlock0"/>
        <w:shd w:val="clear" w:color="auto" w:fill="F2F2F2"/>
        <w:spacing w:before="0" w:beforeAutospacing="0"/>
        <w:ind w:left="198" w:right="85"/>
      </w:pPr>
      <w:r>
        <w:t>Dungeon enemy có runtime defense:</w:t>
      </w:r>
    </w:p>
    <w:p w14:paraId="10285C0D" w14:textId="77777777" w:rsidR="000307D4" w:rsidRDefault="000307D4" w:rsidP="000307D4">
      <w:pPr>
        <w:pStyle w:val="CodeBlock0"/>
        <w:shd w:val="clear" w:color="auto" w:fill="F2F2F2"/>
        <w:spacing w:before="0" w:beforeAutospacing="0" w:after="40"/>
        <w:ind w:left="198" w:right="85"/>
      </w:pPr>
      <w:r>
        <w:t>damage = Max(1, rawDamage - Defense)</w:t>
      </w:r>
    </w:p>
    <w:p w14:paraId="776025D4" w14:textId="77777777" w:rsidR="000307D4" w:rsidRDefault="000307D4" w:rsidP="004A0DAD">
      <w:r>
        <w:t>Dưới đây là mã nguồn xử lý giảm sát thương theo kháng nguyên tố trong runtime AI của quái. Đây là phần trực tiếp sinh ra công thức Sát thương sau kháng ở trên:</w:t>
      </w:r>
    </w:p>
    <w:p w14:paraId="3E981E51" w14:textId="77777777" w:rsidR="000307D4" w:rsidRDefault="000307D4" w:rsidP="000307D4">
      <w:pPr>
        <w:pStyle w:val="CodeBlock0"/>
        <w:shd w:val="clear" w:color="auto" w:fill="F2F2F2"/>
        <w:spacing w:before="40" w:beforeAutospacing="0"/>
        <w:ind w:left="198" w:right="85"/>
      </w:pPr>
      <w:r>
        <w:t>public void TakeDamageWithElement(int rawDamage, int element = 0)</w:t>
      </w:r>
    </w:p>
    <w:p w14:paraId="6CCFDD45" w14:textId="77777777" w:rsidR="000307D4" w:rsidRDefault="000307D4" w:rsidP="000307D4">
      <w:pPr>
        <w:pStyle w:val="CodeBlock0"/>
        <w:shd w:val="clear" w:color="auto" w:fill="F2F2F2"/>
        <w:spacing w:before="0" w:beforeAutospacing="0"/>
        <w:ind w:left="198" w:right="85"/>
      </w:pPr>
      <w:r>
        <w:t>{</w:t>
      </w:r>
    </w:p>
    <w:p w14:paraId="7D6883B8" w14:textId="77777777" w:rsidR="000307D4" w:rsidRDefault="000307D4" w:rsidP="000307D4">
      <w:pPr>
        <w:pStyle w:val="CodeBlock0"/>
        <w:shd w:val="clear" w:color="auto" w:fill="F2F2F2"/>
        <w:spacing w:before="0" w:beforeAutospacing="0"/>
        <w:ind w:left="198" w:right="85"/>
      </w:pPr>
      <w:r>
        <w:t xml:space="preserve">    if (evasionRate &gt; 0 &amp;&amp; UnityEngine.Random.Range(0f, 100f) &lt; evasionRate)</w:t>
      </w:r>
    </w:p>
    <w:p w14:paraId="2D921A2A" w14:textId="77777777" w:rsidR="000307D4" w:rsidRDefault="000307D4" w:rsidP="000307D4">
      <w:pPr>
        <w:pStyle w:val="CodeBlock0"/>
        <w:shd w:val="clear" w:color="auto" w:fill="F2F2F2"/>
        <w:spacing w:before="0" w:beforeAutospacing="0"/>
        <w:ind w:left="198" w:right="85"/>
      </w:pPr>
      <w:r>
        <w:t xml:space="preserve">    {</w:t>
      </w:r>
    </w:p>
    <w:p w14:paraId="59027B86" w14:textId="77777777" w:rsidR="000307D4" w:rsidRDefault="000307D4" w:rsidP="000307D4">
      <w:pPr>
        <w:pStyle w:val="CodeBlock0"/>
        <w:shd w:val="clear" w:color="auto" w:fill="F2F2F2"/>
        <w:spacing w:before="0" w:beforeAutospacing="0"/>
        <w:ind w:left="198" w:right="85"/>
      </w:pPr>
      <w:r>
        <w:t xml:space="preserve">        ShowFloatingText("Miss!");</w:t>
      </w:r>
    </w:p>
    <w:p w14:paraId="4F499B58" w14:textId="77777777" w:rsidR="000307D4" w:rsidRDefault="000307D4" w:rsidP="000307D4">
      <w:pPr>
        <w:pStyle w:val="CodeBlock0"/>
        <w:shd w:val="clear" w:color="auto" w:fill="F2F2F2"/>
        <w:spacing w:before="0" w:beforeAutospacing="0"/>
        <w:ind w:left="198" w:right="85"/>
      </w:pPr>
      <w:r>
        <w:t xml:space="preserve">        return;</w:t>
      </w:r>
    </w:p>
    <w:p w14:paraId="55D96CBD" w14:textId="77777777" w:rsidR="000307D4" w:rsidRDefault="000307D4" w:rsidP="000307D4">
      <w:pPr>
        <w:pStyle w:val="CodeBlock0"/>
        <w:shd w:val="clear" w:color="auto" w:fill="F2F2F2"/>
        <w:spacing w:before="0" w:beforeAutospacing="0"/>
        <w:ind w:left="198" w:right="85"/>
      </w:pPr>
      <w:r>
        <w:t xml:space="preserve">    }</w:t>
      </w:r>
    </w:p>
    <w:p w14:paraId="112D6C79" w14:textId="77777777" w:rsidR="000307D4" w:rsidRDefault="000307D4" w:rsidP="000307D4">
      <w:pPr>
        <w:pStyle w:val="CodeBlock0"/>
        <w:shd w:val="clear" w:color="auto" w:fill="F2F2F2"/>
        <w:spacing w:before="0" w:beforeAutospacing="0"/>
        <w:ind w:left="198" w:right="85"/>
      </w:pPr>
      <w:r>
        <w:t xml:space="preserve"> </w:t>
      </w:r>
    </w:p>
    <w:p w14:paraId="16A72152" w14:textId="77777777" w:rsidR="000307D4" w:rsidRDefault="000307D4" w:rsidP="000307D4">
      <w:pPr>
        <w:pStyle w:val="CodeBlock0"/>
        <w:shd w:val="clear" w:color="auto" w:fill="F2F2F2"/>
        <w:spacing w:before="0" w:beforeAutospacing="0"/>
        <w:ind w:left="198" w:right="85"/>
      </w:pPr>
      <w:r>
        <w:t xml:space="preserve">    float resist = GetResistance(element);</w:t>
      </w:r>
    </w:p>
    <w:p w14:paraId="24B60595" w14:textId="77777777" w:rsidR="000307D4" w:rsidRDefault="000307D4" w:rsidP="000307D4">
      <w:pPr>
        <w:pStyle w:val="CodeBlock0"/>
        <w:shd w:val="clear" w:color="auto" w:fill="F2F2F2"/>
        <w:spacing w:before="0" w:beforeAutospacing="0"/>
        <w:ind w:left="198" w:right="85"/>
      </w:pPr>
      <w:r>
        <w:t xml:space="preserve">    int actual = Mathf.Max(1,</w:t>
      </w:r>
    </w:p>
    <w:p w14:paraId="7600E0D8" w14:textId="77777777" w:rsidR="000307D4" w:rsidRDefault="000307D4" w:rsidP="000307D4">
      <w:pPr>
        <w:pStyle w:val="CodeBlock0"/>
        <w:shd w:val="clear" w:color="auto" w:fill="F2F2F2"/>
        <w:spacing w:before="0" w:beforeAutospacing="0"/>
        <w:ind w:left="198" w:right="85"/>
      </w:pPr>
      <w:r>
        <w:t xml:space="preserve">        Mathf.RoundToInt(rawDamage * (1f - resist / 100f)));</w:t>
      </w:r>
    </w:p>
    <w:p w14:paraId="1ABEB5C2" w14:textId="77777777" w:rsidR="000307D4" w:rsidRDefault="000307D4" w:rsidP="000307D4">
      <w:pPr>
        <w:pStyle w:val="CodeBlock0"/>
        <w:shd w:val="clear" w:color="auto" w:fill="F2F2F2"/>
        <w:spacing w:before="0" w:beforeAutospacing="0"/>
        <w:ind w:left="198" w:right="85"/>
      </w:pPr>
      <w:r>
        <w:t xml:space="preserve"> </w:t>
      </w:r>
    </w:p>
    <w:p w14:paraId="214F8D8C" w14:textId="77777777" w:rsidR="000307D4" w:rsidRDefault="000307D4" w:rsidP="000307D4">
      <w:pPr>
        <w:pStyle w:val="CodeBlock0"/>
        <w:shd w:val="clear" w:color="auto" w:fill="F2F2F2"/>
        <w:spacing w:before="0" w:beforeAutospacing="0"/>
        <w:ind w:left="198" w:right="85"/>
      </w:pPr>
      <w:r>
        <w:t xml:space="preserve">    if (isWeakened)</w:t>
      </w:r>
    </w:p>
    <w:p w14:paraId="03F604F0" w14:textId="77777777" w:rsidR="000307D4" w:rsidRDefault="000307D4" w:rsidP="000307D4">
      <w:pPr>
        <w:pStyle w:val="CodeBlock0"/>
        <w:shd w:val="clear" w:color="auto" w:fill="F2F2F2"/>
        <w:spacing w:before="0" w:beforeAutospacing="0"/>
        <w:ind w:left="198" w:right="85"/>
      </w:pPr>
      <w:r>
        <w:t xml:space="preserve">        actual = Mathf.RoundToInt(actual * 1.3f);</w:t>
      </w:r>
    </w:p>
    <w:p w14:paraId="10280CD5" w14:textId="77777777" w:rsidR="000307D4" w:rsidRDefault="000307D4" w:rsidP="000307D4">
      <w:pPr>
        <w:pStyle w:val="CodeBlock0"/>
        <w:shd w:val="clear" w:color="auto" w:fill="F2F2F2"/>
        <w:spacing w:before="0" w:beforeAutospacing="0"/>
        <w:ind w:left="198" w:right="85"/>
      </w:pPr>
      <w:r>
        <w:t xml:space="preserve"> </w:t>
      </w:r>
    </w:p>
    <w:p w14:paraId="6B811035" w14:textId="77777777" w:rsidR="000307D4" w:rsidRDefault="000307D4" w:rsidP="000307D4">
      <w:pPr>
        <w:pStyle w:val="CodeBlock0"/>
        <w:shd w:val="clear" w:color="auto" w:fill="F2F2F2"/>
        <w:spacing w:before="0" w:beforeAutospacing="0"/>
        <w:ind w:left="198" w:right="85"/>
      </w:pPr>
      <w:r>
        <w:t xml:space="preserve">    _health.TakeDamage(actual);</w:t>
      </w:r>
    </w:p>
    <w:p w14:paraId="5157B05F" w14:textId="77777777" w:rsidR="000307D4" w:rsidRDefault="000307D4" w:rsidP="000307D4">
      <w:pPr>
        <w:pStyle w:val="CodeBlock0"/>
        <w:shd w:val="clear" w:color="auto" w:fill="F2F2F2"/>
        <w:spacing w:before="0" w:beforeAutospacing="0"/>
        <w:ind w:left="198" w:right="85"/>
      </w:pPr>
      <w:r>
        <w:t xml:space="preserve"> </w:t>
      </w:r>
    </w:p>
    <w:p w14:paraId="2C1614BD" w14:textId="77777777" w:rsidR="000307D4" w:rsidRDefault="000307D4" w:rsidP="000307D4">
      <w:pPr>
        <w:pStyle w:val="CodeBlock0"/>
        <w:shd w:val="clear" w:color="auto" w:fill="F2F2F2"/>
        <w:spacing w:before="0" w:beforeAutospacing="0"/>
        <w:ind w:left="198" w:right="85"/>
      </w:pPr>
      <w:r>
        <w:t xml:space="preserve">    if (counterRate &gt; 0 &amp;&amp;</w:t>
      </w:r>
    </w:p>
    <w:p w14:paraId="66266389" w14:textId="77777777" w:rsidR="000307D4" w:rsidRDefault="000307D4" w:rsidP="000307D4">
      <w:pPr>
        <w:pStyle w:val="CodeBlock0"/>
        <w:shd w:val="clear" w:color="auto" w:fill="F2F2F2"/>
        <w:spacing w:before="0" w:beforeAutospacing="0"/>
        <w:ind w:left="198" w:right="85"/>
      </w:pPr>
      <w:r>
        <w:t xml:space="preserve">        UnityEngine.Random.Range(0f, 100f) &lt; counterRate)</w:t>
      </w:r>
    </w:p>
    <w:p w14:paraId="69C5668B" w14:textId="77777777" w:rsidR="000307D4" w:rsidRDefault="000307D4" w:rsidP="000307D4">
      <w:pPr>
        <w:pStyle w:val="CodeBlock0"/>
        <w:shd w:val="clear" w:color="auto" w:fill="F2F2F2"/>
        <w:spacing w:before="0" w:beforeAutospacing="0"/>
        <w:ind w:left="198" w:right="85"/>
      </w:pPr>
      <w:r>
        <w:t xml:space="preserve">    {</w:t>
      </w:r>
    </w:p>
    <w:p w14:paraId="54FBD24A" w14:textId="77777777" w:rsidR="000307D4" w:rsidRDefault="000307D4" w:rsidP="000307D4">
      <w:pPr>
        <w:pStyle w:val="CodeBlock0"/>
        <w:shd w:val="clear" w:color="auto" w:fill="F2F2F2"/>
        <w:spacing w:before="0" w:beforeAutospacing="0"/>
        <w:ind w:left="198" w:right="85"/>
      </w:pPr>
      <w:r>
        <w:t xml:space="preserve">        StartCoroutine(CounterAttack());</w:t>
      </w:r>
    </w:p>
    <w:p w14:paraId="5BBF3B05" w14:textId="77777777" w:rsidR="000307D4" w:rsidRDefault="000307D4" w:rsidP="000307D4">
      <w:pPr>
        <w:pStyle w:val="CodeBlock0"/>
        <w:shd w:val="clear" w:color="auto" w:fill="F2F2F2"/>
        <w:spacing w:before="0" w:beforeAutospacing="0"/>
        <w:ind w:left="198" w:right="85"/>
      </w:pPr>
      <w:r>
        <w:t xml:space="preserve">    }</w:t>
      </w:r>
    </w:p>
    <w:p w14:paraId="52481C5C" w14:textId="77777777" w:rsidR="000307D4" w:rsidRDefault="000307D4" w:rsidP="000307D4">
      <w:pPr>
        <w:pStyle w:val="CodeBlock0"/>
        <w:shd w:val="clear" w:color="auto" w:fill="F2F2F2"/>
        <w:spacing w:before="0" w:beforeAutospacing="0" w:after="40"/>
        <w:ind w:left="198" w:right="85"/>
      </w:pPr>
      <w:r>
        <w:t>}</w:t>
      </w:r>
    </w:p>
    <w:p w14:paraId="3374E4B1" w14:textId="3AAADC67" w:rsidR="000307D4" w:rsidRDefault="000307D4" w:rsidP="000307D4">
      <w:pPr>
        <w:pStyle w:val="Heading3"/>
        <w:spacing w:before="160" w:after="120" w:line="273" w:lineRule="auto"/>
      </w:pPr>
      <w:r>
        <w:t>Hệ thống kỹ năng, phó bản và Zone runtime</w:t>
      </w:r>
    </w:p>
    <w:p w14:paraId="26762A07" w14:textId="77777777" w:rsidR="000307D4" w:rsidRDefault="000307D4" w:rsidP="004A56D6">
      <w:r>
        <w:t>Project không vận hành toàn bộ thế giới như một scene đơn. Thay vào đó, map được chia thành các zone logic và các phòng phó bản độc lập. Cách tổ chức này giúp nhiều nhóm người chơi có thể hoạt động song song trong cùng một map hoặc trong các dungeon riêng.</w:t>
      </w:r>
    </w:p>
    <w:p w14:paraId="1E370C36" w14:textId="180EA5CB" w:rsidR="000307D4" w:rsidRDefault="000307D4" w:rsidP="004A56D6">
      <w:pPr>
        <w:pStyle w:val="ListBullet"/>
      </w:pPr>
      <w:r>
        <w:t>Quản lý zone: Server duy trì registry room theo mapId, zoneId và custom room. Registry này cho phép tra cứu room hiện tại, tìm zone ít tải, kiểm tra hai client có cùng zone hay không và đăng ký room phó bản riêng.</w:t>
      </w:r>
    </w:p>
    <w:p w14:paraId="40DC39E6" w14:textId="6577ECC6" w:rsidR="000307D4" w:rsidRDefault="000307D4" w:rsidP="004A56D6">
      <w:pPr>
        <w:pStyle w:val="ListBullet"/>
      </w:pPr>
      <w:r>
        <w:t>Chuyển zone và vào phó bản: Luồng chuyển khu vực sử dụng ServerRpc cho các thao tác chuyển map, vào dungeon cá nhân, vào dungeon tổ đội và thoát dungeon. Khi người chơi qua cổng, server cập nhật room, lưu vị trí và gửi ClientRpc để client load scene/entry point phù hợp.</w:t>
      </w:r>
    </w:p>
    <w:p w14:paraId="5BA614EE" w14:textId="149ED322" w:rsidR="000307D4" w:rsidRDefault="000307D4" w:rsidP="004A56D6">
      <w:pPr>
        <w:pStyle w:val="ListBullet"/>
      </w:pPr>
      <w:r>
        <w:t xml:space="preserve">Lọc hiển thị theo zone: Hệ thống sử dụng cơ chế NetworkObject visibility của Unity Netcode. Nếu client không cùng zone hoặc không cùng </w:t>
      </w:r>
      <w:r>
        <w:lastRenderedPageBreak/>
        <w:t>custom room, server gọi NetworkHide để ẩn object khỏi client đó. Khi người chơi đổi zone, visibility được refresh để cập nhật lại danh sách object được nhìn thấy.</w:t>
      </w:r>
    </w:p>
    <w:p w14:paraId="0D7DC947" w14:textId="770EA05A" w:rsidR="000307D4" w:rsidRDefault="000307D4" w:rsidP="004A56D6">
      <w:pPr>
        <w:pStyle w:val="ListBullet"/>
      </w:pPr>
      <w:r>
        <w:t>Phó bản theo wave: Runtime phó bản được quản lý theo từng zone encounter độc lập. Mỗi encounter có dungeonId, config, round hiện tại, thời gian còn lại và danh sách enemy đang sống. Session phó bản được lưu theo userId để hỗ trợ reconnect không mất tiến trình.</w:t>
      </w:r>
    </w:p>
    <w:p w14:paraId="2D9F61F7" w14:textId="09956C83" w:rsidR="000307D4" w:rsidRDefault="000307D4" w:rsidP="004A56D6">
      <w:pPr>
        <w:pStyle w:val="ListBullet"/>
      </w:pPr>
      <w:r>
        <w:t>Phần thưởng phó bản: Unity zone server gửi request về backend bằng X-Zone-Api-Key để cộng vật phẩm và phần thưởng cho người chơi sau khi hoàn thành phó bản hoặc đạt mốc wave. Client không trực tiếp gọi API nhận thưởng.</w:t>
      </w:r>
    </w:p>
    <w:p w14:paraId="567E0AE9" w14:textId="4B18B533" w:rsidR="000307D4" w:rsidRDefault="000307D4" w:rsidP="000307D4">
      <w:pPr>
        <w:pStyle w:val="Heading3"/>
        <w:spacing w:before="160" w:after="120" w:line="273" w:lineRule="auto"/>
      </w:pPr>
      <w:r>
        <w:t>Hệ thống chat, bạn bè và tổ đội trên client</w:t>
      </w:r>
    </w:p>
    <w:p w14:paraId="3C755FBE" w14:textId="77777777" w:rsidR="000307D4" w:rsidRDefault="000307D4" w:rsidP="004A56D6">
      <w:r>
        <w:t>Các chức năng xã hội trong project được triển khai bằng SignalR để tách khỏi luồng mô phỏng gameplay của Unity Netcode.</w:t>
      </w:r>
    </w:p>
    <w:p w14:paraId="7DE6C05B" w14:textId="065BF7E3" w:rsidR="000307D4" w:rsidRDefault="000307D4" w:rsidP="004A56D6">
      <w:pPr>
        <w:pStyle w:val="ListBullet"/>
        <w:jc w:val="left"/>
      </w:pPr>
      <w:r>
        <w:t>Chat nhiều kênh: Client kết nối SignalR tới /chathub, hỗ trợ World, Proximity, Clan, Class, Group và Private. Client đăng ký các event ReceiveWorldMessage, ReceiveProximityMessage, ReceiveClanMessage, ReceiveClassMessage, ReceiveGroupMessage, ReceivePrivateMessage và ReceiveSystemMessage.</w:t>
      </w:r>
    </w:p>
    <w:p w14:paraId="186E5614" w14:textId="16B83B2A" w:rsidR="000307D4" w:rsidRDefault="000307D4" w:rsidP="004A56D6">
      <w:pPr>
        <w:pStyle w:val="ListBullet"/>
        <w:jc w:val="left"/>
      </w:pPr>
      <w:r>
        <w:t>Tổ đội realtime: Client kết nối SignalR tới /partyhub, tự động reconnect, gửi UpdatePresence mỗi 5 giây và xử lý các event PartyStateUpdated, PartyInviteReceived, PartyJoinRequestReceived, PartySearchResults, NearbyPlayersUpdated, PartyDungeonRequested và PartyError.</w:t>
      </w:r>
    </w:p>
    <w:p w14:paraId="5BE8E9D9" w14:textId="08196501" w:rsidR="000307D4" w:rsidRDefault="000307D4" w:rsidP="004A56D6">
      <w:pPr>
        <w:pStyle w:val="ListBullet"/>
      </w:pPr>
      <w:r>
        <w:t>Đồng bộ chat nhóm khi vào party: Khi trạng thái party thay đổi, client tự join hoặc leave group chat tương ứng trên SignalR. Nhờ vậy, người chơi trong cùng tổ đội có thể trò chuyện riêng mà không ảnh hưởng tới kênh world hoặc proximity.</w:t>
      </w:r>
    </w:p>
    <w:p w14:paraId="11600699" w14:textId="2AED996F" w:rsidR="000307D4" w:rsidRDefault="000307D4" w:rsidP="004A56D6">
      <w:pPr>
        <w:pStyle w:val="ListBullet"/>
      </w:pPr>
      <w:r>
        <w:t>Vào phó bản tổ đội: Khi leader gọi StartPartyDungeon, SignalR Hub phát PartyDungeonRequested đến toàn bộ thành viên trong party. Sau đó client chuyển sang luồng ServerRpc vào phó bản tổ đội để toàn bộ thành viên được đưa vào cùng dungeon room.</w:t>
      </w:r>
    </w:p>
    <w:p w14:paraId="2BE9CA1D" w14:textId="77777777" w:rsidR="000307D4" w:rsidRDefault="000307D4" w:rsidP="000307D4">
      <w:pPr>
        <w:ind w:firstLine="567"/>
      </w:pPr>
      <w:r>
        <w:t>Dưới đây là đoạn client đăng ký một số event SignalR của tổ đội:</w:t>
      </w:r>
    </w:p>
    <w:p w14:paraId="42FB8CA8" w14:textId="77777777" w:rsidR="000307D4" w:rsidRDefault="000307D4" w:rsidP="000307D4">
      <w:pPr>
        <w:pStyle w:val="CodeBlock0"/>
        <w:shd w:val="clear" w:color="auto" w:fill="F2F2F2"/>
        <w:spacing w:before="40" w:beforeAutospacing="0"/>
        <w:ind w:left="198" w:right="85"/>
      </w:pPr>
      <w:r>
        <w:t>_client.On("PartyStateUpdated", json =&gt;</w:t>
      </w:r>
    </w:p>
    <w:p w14:paraId="474FE5DE" w14:textId="77777777" w:rsidR="000307D4" w:rsidRDefault="000307D4" w:rsidP="000307D4">
      <w:pPr>
        <w:pStyle w:val="CodeBlock0"/>
        <w:shd w:val="clear" w:color="auto" w:fill="F2F2F2"/>
        <w:spacing w:before="0" w:beforeAutospacing="0"/>
        <w:ind w:left="198" w:right="85"/>
      </w:pPr>
      <w:r>
        <w:t>{</w:t>
      </w:r>
    </w:p>
    <w:p w14:paraId="5F325182" w14:textId="77777777" w:rsidR="000307D4" w:rsidRDefault="000307D4" w:rsidP="000307D4">
      <w:pPr>
        <w:pStyle w:val="CodeBlock0"/>
        <w:shd w:val="clear" w:color="auto" w:fill="F2F2F2"/>
        <w:spacing w:before="0" w:beforeAutospacing="0"/>
        <w:ind w:left="198" w:right="85"/>
      </w:pPr>
      <w:r>
        <w:lastRenderedPageBreak/>
        <w:t xml:space="preserve">    CurrentParty = PartyStatePayload.FromJson(json);</w:t>
      </w:r>
    </w:p>
    <w:p w14:paraId="286DDC98" w14:textId="77777777" w:rsidR="000307D4" w:rsidRDefault="000307D4" w:rsidP="000307D4">
      <w:pPr>
        <w:pStyle w:val="CodeBlock0"/>
        <w:shd w:val="clear" w:color="auto" w:fill="F2F2F2"/>
        <w:spacing w:before="0" w:beforeAutospacing="0"/>
        <w:ind w:left="198" w:right="85"/>
      </w:pPr>
      <w:r>
        <w:t xml:space="preserve">    SyncChatGroup();</w:t>
      </w:r>
    </w:p>
    <w:p w14:paraId="19B46A12" w14:textId="77777777" w:rsidR="000307D4" w:rsidRDefault="000307D4" w:rsidP="000307D4">
      <w:pPr>
        <w:pStyle w:val="CodeBlock0"/>
        <w:shd w:val="clear" w:color="auto" w:fill="F2F2F2"/>
        <w:spacing w:before="0" w:beforeAutospacing="0"/>
        <w:ind w:left="198" w:right="85"/>
      </w:pPr>
      <w:r>
        <w:t xml:space="preserve">    OnPartyStateChanged?.Invoke(CurrentParty);</w:t>
      </w:r>
    </w:p>
    <w:p w14:paraId="3955E684" w14:textId="77777777" w:rsidR="000307D4" w:rsidRDefault="000307D4" w:rsidP="000307D4">
      <w:pPr>
        <w:pStyle w:val="CodeBlock0"/>
        <w:shd w:val="clear" w:color="auto" w:fill="F2F2F2"/>
        <w:spacing w:before="0" w:beforeAutospacing="0"/>
        <w:ind w:left="198" w:right="85"/>
      </w:pPr>
      <w:r>
        <w:t>});</w:t>
      </w:r>
    </w:p>
    <w:p w14:paraId="2F7935B6" w14:textId="77777777" w:rsidR="000307D4" w:rsidRDefault="000307D4" w:rsidP="000307D4">
      <w:pPr>
        <w:pStyle w:val="CodeBlock0"/>
        <w:shd w:val="clear" w:color="auto" w:fill="F2F2F2"/>
        <w:spacing w:before="0" w:beforeAutospacing="0"/>
        <w:ind w:left="198" w:right="85"/>
      </w:pPr>
      <w:r>
        <w:t xml:space="preserve"> </w:t>
      </w:r>
    </w:p>
    <w:p w14:paraId="580E6633" w14:textId="77777777" w:rsidR="000307D4" w:rsidRDefault="000307D4" w:rsidP="000307D4">
      <w:pPr>
        <w:pStyle w:val="CodeBlock0"/>
        <w:shd w:val="clear" w:color="auto" w:fill="F2F2F2"/>
        <w:spacing w:before="0" w:beforeAutospacing="0"/>
        <w:ind w:left="198" w:right="85"/>
      </w:pPr>
      <w:r>
        <w:t>_client.On("PartyDungeonRequested", json =&gt;</w:t>
      </w:r>
    </w:p>
    <w:p w14:paraId="3B739FA0" w14:textId="77777777" w:rsidR="000307D4" w:rsidRDefault="000307D4" w:rsidP="000307D4">
      <w:pPr>
        <w:pStyle w:val="CodeBlock0"/>
        <w:shd w:val="clear" w:color="auto" w:fill="F2F2F2"/>
        <w:spacing w:before="0" w:beforeAutospacing="0"/>
        <w:ind w:left="198" w:right="85"/>
      </w:pPr>
      <w:r>
        <w:t>{</w:t>
      </w:r>
    </w:p>
    <w:p w14:paraId="5DBF8295" w14:textId="77777777" w:rsidR="000307D4" w:rsidRDefault="000307D4" w:rsidP="000307D4">
      <w:pPr>
        <w:pStyle w:val="CodeBlock0"/>
        <w:shd w:val="clear" w:color="auto" w:fill="F2F2F2"/>
        <w:spacing w:before="0" w:beforeAutospacing="0"/>
        <w:ind w:left="198" w:right="85"/>
      </w:pPr>
      <w:r>
        <w:t xml:space="preserve">    var payload = PartyDungeonRequestPayload.FromJson(json);</w:t>
      </w:r>
    </w:p>
    <w:p w14:paraId="17017695" w14:textId="77777777" w:rsidR="000307D4" w:rsidRDefault="000307D4" w:rsidP="000307D4">
      <w:pPr>
        <w:pStyle w:val="CodeBlock0"/>
        <w:shd w:val="clear" w:color="auto" w:fill="F2F2F2"/>
        <w:spacing w:before="0" w:beforeAutospacing="0"/>
        <w:ind w:left="198" w:right="85"/>
      </w:pPr>
      <w:r>
        <w:t xml:space="preserve">    OnPartyDungeonRequested?.Invoke(payload);</w:t>
      </w:r>
    </w:p>
    <w:p w14:paraId="2E2EED8C" w14:textId="77777777" w:rsidR="000307D4" w:rsidRDefault="000307D4" w:rsidP="000307D4">
      <w:pPr>
        <w:pStyle w:val="CodeBlock0"/>
        <w:shd w:val="clear" w:color="auto" w:fill="F2F2F2"/>
        <w:spacing w:before="0" w:beforeAutospacing="0" w:after="40"/>
        <w:ind w:left="198" w:right="85"/>
      </w:pPr>
      <w:r>
        <w:t>});</w:t>
      </w:r>
    </w:p>
    <w:p w14:paraId="595BEF45" w14:textId="4AB58D5C" w:rsidR="000307D4" w:rsidRDefault="000307D4" w:rsidP="000307D4">
      <w:pPr>
        <w:pStyle w:val="Heading3"/>
        <w:spacing w:before="160" w:after="120" w:line="273" w:lineRule="auto"/>
      </w:pPr>
      <w:r>
        <w:t>Tổng kết phân hệ Client</w:t>
      </w:r>
    </w:p>
    <w:p w14:paraId="36F71AFC" w14:textId="27F5AFE6" w:rsidR="000307D4" w:rsidRDefault="000307D4" w:rsidP="004A56D6">
      <w:r>
        <w:t>Phân hệ client Unity hiện thực hóa một game 2D online có khả năng chơi nhiều người thông qua Unity Netcode và SignalR. Unity Netcode chịu trách nhiệm điều khiển nhân vật, đồng bộ vị trí, NetworkVariable chỉ số, HP, sát thương và phó bản runtime. SignalR chịu trách nhiệm chat, party, presence và lời mời tổ đội. REST API đảm nhiệm dữ liệu lâu dài như Gene, inventory, kỹ năng, EXP và phần thưởng. Cách chia trách nhiệm này giúp gameplay nhiều người chơi có thể mở rộng mà không làm rối lớp giao diện.</w:t>
      </w:r>
    </w:p>
    <w:p w14:paraId="40D3051F" w14:textId="53B92DCA" w:rsidR="000307D4" w:rsidRDefault="000307D4" w:rsidP="000307D4">
      <w:pPr>
        <w:pStyle w:val="Heading2"/>
        <w:spacing w:before="240" w:after="120" w:line="273" w:lineRule="auto"/>
      </w:pPr>
      <w:r>
        <w:t>Hiện thực hóa phía máy chủ dịch vụ (Backend-Side - ASP.NET Core)</w:t>
      </w:r>
    </w:p>
    <w:p w14:paraId="7A784C5A" w14:textId="24E3FFE9" w:rsidR="000307D4" w:rsidRDefault="000307D4" w:rsidP="000307D4">
      <w:pPr>
        <w:pStyle w:val="Heading3"/>
        <w:spacing w:before="160" w:after="120" w:line="273" w:lineRule="auto"/>
      </w:pPr>
      <w:r>
        <w:t>Hệ thống quản lý tài khoản và xác thực</w:t>
      </w:r>
    </w:p>
    <w:p w14:paraId="74160D95" w14:textId="77777777" w:rsidR="000307D4" w:rsidRDefault="000307D4" w:rsidP="004A56D6">
      <w:r>
        <w:t>Backend của project được xây dựng bằng ASP.NET Core .NET 9, Entity Framework Core 9, Pomelo MariaDB, JWT Bearer Authentication và SignalR. Tại tầng khởi động, hệ thống đăng ký ASP.NET Core Controller, OpenAPI, CORS, SignalR Hub, memory cache, DbContext, service nghiệp vụ và cơ chế xác thực lai HybridAuth.</w:t>
      </w:r>
    </w:p>
    <w:p w14:paraId="0D13F4C2" w14:textId="6A90967D" w:rsidR="000307D4" w:rsidRDefault="000307D4" w:rsidP="004A56D6">
      <w:pPr>
        <w:pStyle w:val="ListBullet"/>
      </w:pPr>
      <w:r>
        <w:t>Đăng ký và đăng nhập: Nhóm API xác thực cung cấp hai endpoint chính POST /api/auth/register và POST /api/auth/login. Khi đăng ký, backend kiểm tra username/email trùng, băm mật khẩu bằng BCrypt rồi lưu vào bảng users. Khi đăng nhập, backend kiểm tra mật khẩu, cập nhật LastLogin và trả về JWT token, user_id và username.</w:t>
      </w:r>
    </w:p>
    <w:p w14:paraId="51A1720B" w14:textId="7AAC2783" w:rsidR="000307D4" w:rsidRDefault="000307D4" w:rsidP="004A56D6">
      <w:pPr>
        <w:pStyle w:val="ListBullet"/>
      </w:pPr>
      <w:r>
        <w:t>JWT cho client: Hệ thống sử dụng BCrypt.Net.BCrypt để băm mật khẩu với workFactor = 12 và JwtSecurityTokenHandler để tạo JWT. Token chứa các claim sub, unique_name và user_id, dùng issuer GameServerApi và audience GameClient.</w:t>
      </w:r>
    </w:p>
    <w:p w14:paraId="39A0F959" w14:textId="3974CD05" w:rsidR="000307D4" w:rsidRDefault="000307D4" w:rsidP="004A56D6">
      <w:pPr>
        <w:pStyle w:val="ListBullet"/>
      </w:pPr>
      <w:r>
        <w:t xml:space="preserve"> HybridAuth cho nhiều loại request: ASP.NET Core Authentication được cấu hình theo chính sách lai. Request từ client dùng Bearer JWT, còn request nội bộ từ zone server dùng Zone API Key thông qua header X-Zone-Api-Key.</w:t>
      </w:r>
    </w:p>
    <w:p w14:paraId="6F8A8DA4" w14:textId="4419A313" w:rsidR="000307D4" w:rsidRDefault="000307D4" w:rsidP="004A56D6">
      <w:pPr>
        <w:pStyle w:val="ListBullet"/>
      </w:pPr>
      <w:r>
        <w:lastRenderedPageBreak/>
        <w:t>SignalR token: Với /chathub và /partyhub, JWT có thể được truyền qua query parameter access_token. Cách này phù hợp với cơ chế kết nối WebSocket của SignalR trong Unity.</w:t>
      </w:r>
    </w:p>
    <w:p w14:paraId="3168C344" w14:textId="77777777" w:rsidR="000307D4" w:rsidRDefault="000307D4" w:rsidP="000307D4">
      <w:pPr>
        <w:ind w:firstLine="567"/>
      </w:pPr>
      <w:r>
        <w:t>Điểm tiếp nhận xác thực của backend là nhóm API Auth. Luồng đăng nhập dưới đây được rút từ endpoint POST /api/auth/login:</w:t>
      </w:r>
    </w:p>
    <w:p w14:paraId="1B17D6C1" w14:textId="77777777" w:rsidR="000307D4" w:rsidRDefault="000307D4" w:rsidP="000307D4">
      <w:pPr>
        <w:pStyle w:val="CodeBlock0"/>
        <w:shd w:val="clear" w:color="auto" w:fill="F2F2F2"/>
        <w:spacing w:before="40" w:beforeAutospacing="0"/>
        <w:ind w:left="198" w:right="85"/>
      </w:pPr>
      <w:r>
        <w:t>[HttpPost("login")]</w:t>
      </w:r>
    </w:p>
    <w:p w14:paraId="7C9675CA" w14:textId="77777777" w:rsidR="000307D4" w:rsidRDefault="000307D4" w:rsidP="000307D4">
      <w:pPr>
        <w:pStyle w:val="CodeBlock0"/>
        <w:shd w:val="clear" w:color="auto" w:fill="F2F2F2"/>
        <w:spacing w:before="0" w:beforeAutospacing="0"/>
        <w:ind w:left="198" w:right="85"/>
      </w:pPr>
      <w:r>
        <w:t>public async Task&lt;ActionResult&lt;LoginResponse&gt;&gt; Login([FromBody] LoginRequest request)</w:t>
      </w:r>
    </w:p>
    <w:p w14:paraId="3331B1C2" w14:textId="77777777" w:rsidR="000307D4" w:rsidRDefault="000307D4" w:rsidP="000307D4">
      <w:pPr>
        <w:pStyle w:val="CodeBlock0"/>
        <w:shd w:val="clear" w:color="auto" w:fill="F2F2F2"/>
        <w:spacing w:before="0" w:beforeAutospacing="0"/>
        <w:ind w:left="198" w:right="85"/>
      </w:pPr>
      <w:r>
        <w:t>{</w:t>
      </w:r>
    </w:p>
    <w:p w14:paraId="147D1E32" w14:textId="77777777" w:rsidR="000307D4" w:rsidRDefault="000307D4" w:rsidP="000307D4">
      <w:pPr>
        <w:pStyle w:val="CodeBlock0"/>
        <w:shd w:val="clear" w:color="auto" w:fill="F2F2F2"/>
        <w:spacing w:before="0" w:beforeAutospacing="0"/>
        <w:ind w:left="198" w:right="85"/>
      </w:pPr>
      <w:r>
        <w:t xml:space="preserve">    var user = await _db.Users</w:t>
      </w:r>
    </w:p>
    <w:p w14:paraId="1EFC18EA" w14:textId="77777777" w:rsidR="000307D4" w:rsidRDefault="000307D4" w:rsidP="000307D4">
      <w:pPr>
        <w:pStyle w:val="CodeBlock0"/>
        <w:shd w:val="clear" w:color="auto" w:fill="F2F2F2"/>
        <w:spacing w:before="0" w:beforeAutospacing="0"/>
        <w:ind w:left="198" w:right="85"/>
      </w:pPr>
      <w:r>
        <w:t xml:space="preserve">        .FirstOrDefaultAsync(u =&gt; u.Username == request.Username);</w:t>
      </w:r>
    </w:p>
    <w:p w14:paraId="48549E0D" w14:textId="77777777" w:rsidR="000307D4" w:rsidRDefault="000307D4" w:rsidP="000307D4">
      <w:pPr>
        <w:pStyle w:val="CodeBlock0"/>
        <w:shd w:val="clear" w:color="auto" w:fill="F2F2F2"/>
        <w:spacing w:before="0" w:beforeAutospacing="0"/>
        <w:ind w:left="198" w:right="85"/>
      </w:pPr>
      <w:r>
        <w:t xml:space="preserve"> </w:t>
      </w:r>
    </w:p>
    <w:p w14:paraId="714038C7" w14:textId="77777777" w:rsidR="000307D4" w:rsidRDefault="000307D4" w:rsidP="000307D4">
      <w:pPr>
        <w:pStyle w:val="CodeBlock0"/>
        <w:shd w:val="clear" w:color="auto" w:fill="F2F2F2"/>
        <w:spacing w:before="0" w:beforeAutospacing="0"/>
        <w:ind w:left="198" w:right="85"/>
      </w:pPr>
      <w:r>
        <w:t xml:space="preserve">    if (user == null || !_authService.VerifyPassword(request.Password, user.PasswordHash))</w:t>
      </w:r>
    </w:p>
    <w:p w14:paraId="47CF2540" w14:textId="77777777" w:rsidR="000307D4" w:rsidRDefault="000307D4" w:rsidP="000307D4">
      <w:pPr>
        <w:pStyle w:val="CodeBlock0"/>
        <w:shd w:val="clear" w:color="auto" w:fill="F2F2F2"/>
        <w:spacing w:before="0" w:beforeAutospacing="0"/>
        <w:ind w:left="198" w:right="85"/>
      </w:pPr>
      <w:r>
        <w:t xml:space="preserve">        return Unauthorized("Sai username hoặc password.");</w:t>
      </w:r>
    </w:p>
    <w:p w14:paraId="70D4E4EF" w14:textId="77777777" w:rsidR="000307D4" w:rsidRDefault="000307D4" w:rsidP="000307D4">
      <w:pPr>
        <w:pStyle w:val="CodeBlock0"/>
        <w:shd w:val="clear" w:color="auto" w:fill="F2F2F2"/>
        <w:spacing w:before="0" w:beforeAutospacing="0"/>
        <w:ind w:left="198" w:right="85"/>
      </w:pPr>
      <w:r>
        <w:t xml:space="preserve"> </w:t>
      </w:r>
    </w:p>
    <w:p w14:paraId="325F991D" w14:textId="77777777" w:rsidR="000307D4" w:rsidRDefault="000307D4" w:rsidP="000307D4">
      <w:pPr>
        <w:pStyle w:val="CodeBlock0"/>
        <w:shd w:val="clear" w:color="auto" w:fill="F2F2F2"/>
        <w:spacing w:before="0" w:beforeAutospacing="0"/>
        <w:ind w:left="198" w:right="85"/>
      </w:pPr>
      <w:r>
        <w:t xml:space="preserve">    user.LastLogin = DateTime.UtcNow;</w:t>
      </w:r>
    </w:p>
    <w:p w14:paraId="1881C3C8" w14:textId="77777777" w:rsidR="000307D4" w:rsidRDefault="000307D4" w:rsidP="000307D4">
      <w:pPr>
        <w:pStyle w:val="CodeBlock0"/>
        <w:shd w:val="clear" w:color="auto" w:fill="F2F2F2"/>
        <w:spacing w:before="0" w:beforeAutospacing="0"/>
        <w:ind w:left="198" w:right="85"/>
      </w:pPr>
      <w:r>
        <w:t xml:space="preserve">    await _db.SaveChangesAsync();</w:t>
      </w:r>
    </w:p>
    <w:p w14:paraId="454085C1" w14:textId="77777777" w:rsidR="000307D4" w:rsidRDefault="000307D4" w:rsidP="000307D4">
      <w:pPr>
        <w:pStyle w:val="CodeBlock0"/>
        <w:shd w:val="clear" w:color="auto" w:fill="F2F2F2"/>
        <w:spacing w:before="0" w:beforeAutospacing="0"/>
        <w:ind w:left="198" w:right="85"/>
      </w:pPr>
      <w:r>
        <w:t xml:space="preserve"> </w:t>
      </w:r>
    </w:p>
    <w:p w14:paraId="57581C7F" w14:textId="77777777" w:rsidR="000307D4" w:rsidRDefault="000307D4" w:rsidP="000307D4">
      <w:pPr>
        <w:pStyle w:val="CodeBlock0"/>
        <w:shd w:val="clear" w:color="auto" w:fill="F2F2F2"/>
        <w:spacing w:before="0" w:beforeAutospacing="0"/>
        <w:ind w:left="198" w:right="85"/>
      </w:pPr>
      <w:r>
        <w:t xml:space="preserve">    var token = _authService.GenerateJwtToken(user);</w:t>
      </w:r>
    </w:p>
    <w:p w14:paraId="6A4A16BD" w14:textId="77777777" w:rsidR="000307D4" w:rsidRDefault="000307D4" w:rsidP="000307D4">
      <w:pPr>
        <w:pStyle w:val="CodeBlock0"/>
        <w:shd w:val="clear" w:color="auto" w:fill="F2F2F2"/>
        <w:spacing w:before="0" w:beforeAutospacing="0"/>
        <w:ind w:left="198" w:right="85"/>
      </w:pPr>
      <w:r>
        <w:t xml:space="preserve">    return Ok(new { token, user_id = user.UserId, username = user.Username });</w:t>
      </w:r>
    </w:p>
    <w:p w14:paraId="3757525D" w14:textId="77777777" w:rsidR="000307D4" w:rsidRDefault="000307D4" w:rsidP="000307D4">
      <w:pPr>
        <w:pStyle w:val="CodeBlock0"/>
        <w:shd w:val="clear" w:color="auto" w:fill="F2F2F2"/>
        <w:spacing w:before="0" w:beforeAutospacing="0" w:after="40"/>
        <w:ind w:left="198" w:right="85"/>
      </w:pPr>
      <w:r>
        <w:t>}</w:t>
      </w:r>
    </w:p>
    <w:p w14:paraId="2BFF7D5F" w14:textId="5680FF51" w:rsidR="000307D4" w:rsidRDefault="000307D4" w:rsidP="000307D4">
      <w:pPr>
        <w:pStyle w:val="Heading3"/>
        <w:spacing w:before="160" w:after="120" w:line="273" w:lineRule="auto"/>
      </w:pPr>
      <w:r>
        <w:t>Hệ thống dữ liệu nhân vật, inventory, trang bị và kỹ năng</w:t>
      </w:r>
    </w:p>
    <w:p w14:paraId="03797936" w14:textId="77777777" w:rsidR="000307D4" w:rsidRDefault="000307D4" w:rsidP="004A56D6">
      <w:r>
        <w:t>Dữ liệu nhân vật được backend lưu trong hai bảng player_data và player2_data. Mỗi bản ghi chứa các cột JSON như info_char, equipment, inventory, skills, potential_stats và active_buffs. Cách lưu này giúp hệ thống dễ mở rộng thuộc tính nhân vật mà không phải thay đổi schema cho từng chỉ số nhỏ.</w:t>
      </w:r>
    </w:p>
    <w:p w14:paraId="662BBBF8" w14:textId="399F49C5" w:rsidR="000307D4" w:rsidRDefault="000307D4" w:rsidP="004A56D6">
      <w:pPr>
        <w:pStyle w:val="ListBullet"/>
        <w:jc w:val="left"/>
      </w:pPr>
      <w:r>
        <w:t>Tải dữ liệu nhân vật: Nhóm API Player cung cấp GET /api/player/{playerId}/data và GET /api/player/{playerId}/data2. Response trả về thông tin nhân vật, trang bị, inventory, skills, potential_stats, active_buffs và final_stats để Unity client dựng lại trạng thái đầy đủ.</w:t>
      </w:r>
    </w:p>
    <w:p w14:paraId="36D71181" w14:textId="0FDB4F1D" w:rsidR="000307D4" w:rsidRDefault="000307D4" w:rsidP="004A56D6">
      <w:pPr>
        <w:pStyle w:val="ListBullet"/>
        <w:jc w:val="left"/>
      </w:pPr>
      <w:r>
        <w:t>Tạo nhân vật và slot Gene thứ hai: POST /api/player/create tạo nhân vật chính, còn POST /api/player/create2 tạo dữ liệu nhân vật slot 2 trong player2_data. Slot 2 có thể dùng hệ Gene khác, kỹ năng khác và dữ liệu phát triển riêng.</w:t>
      </w:r>
    </w:p>
    <w:p w14:paraId="73C757BA" w14:textId="475C52D0" w:rsidR="000307D4" w:rsidRDefault="000307D4" w:rsidP="004A56D6">
      <w:pPr>
        <w:pStyle w:val="ListBullet"/>
        <w:jc w:val="left"/>
      </w:pPr>
      <w:r>
        <w:t>Inventory dạng JSON: Các endpoint /inventory/add, /inventory/clear, /inventory/sort và /inventory/use-item thao tác trên inventory JSON. Khi Unity server cần thêm vật phẩm từ dungeon hoặc lệnh hệ thống, request được gửi về backend để dữ liệu túi đồ được lưu thống nhất.</w:t>
      </w:r>
    </w:p>
    <w:p w14:paraId="417D80EB" w14:textId="5E7D0F81" w:rsidR="000307D4" w:rsidRDefault="000307D4" w:rsidP="004A56D6">
      <w:pPr>
        <w:pStyle w:val="ListBullet"/>
        <w:jc w:val="left"/>
      </w:pPr>
      <w:r>
        <w:t>Trang bị và túi mở rộng: Các endpoint /equipment/equip, /equipment/unequip và /bag/unequip cập nhật equipment JSON, xử lý túi mở rộng, chỉ số trang bị và tính lại final_stats thông qua StatCalculator.</w:t>
      </w:r>
    </w:p>
    <w:p w14:paraId="06C78513" w14:textId="7EC8BEEC" w:rsidR="000307D4" w:rsidRDefault="000307D4" w:rsidP="004A56D6">
      <w:pPr>
        <w:pStyle w:val="ListBullet"/>
        <w:jc w:val="left"/>
      </w:pPr>
      <w:r>
        <w:t xml:space="preserve"> Kỹ năng và tiềm năng: Backend cung cấp /skills, /skills/upgrade, /potential, /potential/upgrade, /potential/allocate. Khi người chơi nâng kỹ </w:t>
      </w:r>
      <w:r>
        <w:t>năng hoặc cộng điểm tiềm năng, server kiểm tra điều kiện rồi ghi lại dữ liệu vào MariaDB.</w:t>
      </w:r>
    </w:p>
    <w:p w14:paraId="2F48EB3E" w14:textId="5C28AEB0" w:rsidR="000307D4" w:rsidRDefault="000307D4" w:rsidP="004A56D6">
      <w:pPr>
        <w:pStyle w:val="ListBullet"/>
        <w:jc w:val="left"/>
      </w:pPr>
      <w:r>
        <w:t>EXP và lên cấp: POST /api/player/{playerId}/gain-exp nhận lượng EXP từ Unity server, cập nhật experience/level và trả lại trạng thái mới. Đây là điểm nối giữa combat realtime và tiến trình nhân vật lâu dài.</w:t>
      </w:r>
    </w:p>
    <w:p w14:paraId="1B756BFD" w14:textId="07A92C41" w:rsidR="000307D4" w:rsidRDefault="000307D4" w:rsidP="000307D4">
      <w:pPr>
        <w:pStyle w:val="Heading3"/>
        <w:spacing w:before="160" w:after="120" w:line="273" w:lineRule="auto"/>
      </w:pPr>
      <w:r>
        <w:t>Hệ thống Gene Evolution, Gene phụ và Hybrid Fusion ở backend</w:t>
      </w:r>
    </w:p>
    <w:p w14:paraId="02BC80D0" w14:textId="77777777" w:rsidR="000307D4" w:rsidRDefault="000307D4" w:rsidP="004A56D6">
      <w:r>
        <w:t>Nhóm API Gene là trung tâm nghiệp vụ của hệ Gene, sử dụng route /api/gene và yêu cầu xác thực. Tầng controller xử lý cấu hình Gene chính, nâng cấp Gene, chọn Gene phụ, nâng Gene phụ, lấy danh sách Gene và dung hợp Hybrid.</w:t>
      </w:r>
    </w:p>
    <w:p w14:paraId="14A64C02" w14:textId="31457271" w:rsidR="000307D4" w:rsidRDefault="000307D4" w:rsidP="004A56D6">
      <w:pPr>
        <w:pStyle w:val="ListBullet"/>
        <w:jc w:val="left"/>
      </w:pPr>
      <w:r>
        <w:t>Cấu hình Gene chính: GET /api/gene/config đọc gene_upgrade_config, item_template, gene_tier_stat_config và skill_template để trả về chi phí nâng cấp, Gene EXP yêu cầu, vật phẩm, số lượng tối thiểu/tối đa, tỉ lệ thành công, bonus stat và kỹ năng mở ở tier tiếp theo.</w:t>
      </w:r>
    </w:p>
    <w:p w14:paraId="4ABEB528" w14:textId="63052AA3" w:rsidR="000307D4" w:rsidRDefault="000307D4" w:rsidP="004A56D6">
      <w:pPr>
        <w:pStyle w:val="ListBullet"/>
        <w:jc w:val="left"/>
      </w:pPr>
      <w:r>
        <w:t>Nâng Gene chính: POST /api/gene/upgrade kiểm tra playerId, Gene EXP, vàng, vật phẩm trong inventory và giới hạn Tier 5. Tỉ lệ thành công được tính bằng baseSuccessRate nhân với tỉ lệ itemCount/itemsNeeded. Nếu thành công, server tăng GeneTier, cộng stat từ gene_tier_stat_config, hồi đầy HP/MP, mở skill mới và trả về final_stats.</w:t>
      </w:r>
    </w:p>
    <w:p w14:paraId="11389481" w14:textId="67A65390" w:rsidR="000307D4" w:rsidRDefault="000307D4" w:rsidP="004A56D6">
      <w:pPr>
        <w:pStyle w:val="ListBullet"/>
        <w:jc w:val="left"/>
      </w:pPr>
      <w:r>
        <w:t>Danh sách Gene: GET /api/gene/list trả về Gene chính, Gene phụ, EXP, trạng thái isHybrid, tên Hybrid, hybridBonusTargets, hybridImmuneElements, hybridAtkBonusPct và canFuse. Client dùng dữ liệu này để hiển thị toàn bộ trạng thái Gene.</w:t>
      </w:r>
    </w:p>
    <w:p w14:paraId="42A5CB97" w14:textId="300E2514" w:rsidR="000307D4" w:rsidRDefault="000307D4" w:rsidP="004A56D6">
      <w:pPr>
        <w:pStyle w:val="ListBullet"/>
        <w:jc w:val="left"/>
      </w:pPr>
      <w:r>
        <w:t>Chọn Gene phụ: POST /api/gene/secondary/select chỉ cho chọn hệ phụ theo bảng ánh xạ hợp lệ: Fire với Earth, Water với Wood, Metal với Wind. Khi hợp lệ, server set SecondaryElement, SecondaryGeneTier = 1 và SecondaryGeneExp = 0.</w:t>
      </w:r>
    </w:p>
    <w:p w14:paraId="6D803891" w14:textId="0F4CD850" w:rsidR="000307D4" w:rsidRDefault="000307D4" w:rsidP="004A56D6">
      <w:pPr>
        <w:pStyle w:val="ListBullet"/>
        <w:jc w:val="left"/>
      </w:pPr>
      <w:r>
        <w:t>Nâng Gene phụ: GET /api/gene/multi/config và POST /api/gene/secondary/upgrade sử dụng bảng gene_multi_config. Khi nâng thành công, hệ phụ tăng tier và cộng 50% bonus stat so với cấu hình gene_tier_stat_config.</w:t>
      </w:r>
    </w:p>
    <w:p w14:paraId="6B071546" w14:textId="078D9F33" w:rsidR="000307D4" w:rsidRDefault="000307D4" w:rsidP="004A56D6">
      <w:pPr>
        <w:pStyle w:val="ListBullet"/>
        <w:jc w:val="left"/>
      </w:pPr>
      <w:r>
        <w:t xml:space="preserve">Dung hợp Hybrid: GET /api/gene/hybrid/config kiểm tra điều kiện fuse. POST /api/gene/hybrid/fuse yêu cầu Gene chính Tier 5, Gene phụ Tier </w:t>
      </w:r>
      <w:r>
        <w:lastRenderedPageBreak/>
        <w:t>5, cặp hệ hợp lệ, đủ vàng và đủ item fuse. Khi thành công, backend ghi trạng thái Hybrid vào info_char và cộng bonus stat từ gene_hybrid_config.</w:t>
      </w:r>
    </w:p>
    <w:p w14:paraId="09C80F5A" w14:textId="77777777" w:rsidR="000307D4" w:rsidRDefault="000307D4" w:rsidP="000307D4">
      <w:pPr>
        <w:ind w:firstLine="567"/>
      </w:pPr>
      <w:r>
        <w:t>Đoạn xử lý tỉ lệ nâng Gene ở tầng backend được rút từ endpoint POST /api/gene/upgrade như sau:</w:t>
      </w:r>
    </w:p>
    <w:p w14:paraId="5B0198FB" w14:textId="77777777" w:rsidR="000307D4" w:rsidRDefault="000307D4" w:rsidP="000307D4">
      <w:pPr>
        <w:pStyle w:val="CodeBlock0"/>
        <w:shd w:val="clear" w:color="auto" w:fill="F2F2F2"/>
        <w:spacing w:before="40" w:beforeAutospacing="0"/>
        <w:ind w:left="198" w:right="85"/>
      </w:pPr>
      <w:r>
        <w:t>itemCount = Math.Clamp(itemCount, cfg.ItemsMin, cfg.ItemsNeeded);</w:t>
      </w:r>
    </w:p>
    <w:p w14:paraId="6756B23E" w14:textId="77777777" w:rsidR="000307D4" w:rsidRDefault="000307D4" w:rsidP="000307D4">
      <w:pPr>
        <w:pStyle w:val="CodeBlock0"/>
        <w:shd w:val="clear" w:color="auto" w:fill="F2F2F2"/>
        <w:spacing w:before="0" w:beforeAutospacing="0"/>
        <w:ind w:left="198" w:right="85"/>
      </w:pPr>
      <w:r>
        <w:t xml:space="preserve"> </w:t>
      </w:r>
    </w:p>
    <w:p w14:paraId="0400E54B" w14:textId="77777777" w:rsidR="000307D4" w:rsidRDefault="000307D4" w:rsidP="000307D4">
      <w:pPr>
        <w:pStyle w:val="CodeBlock0"/>
        <w:shd w:val="clear" w:color="auto" w:fill="F2F2F2"/>
        <w:spacing w:before="0" w:beforeAutospacing="0"/>
        <w:ind w:left="198" w:right="85"/>
      </w:pPr>
      <w:r>
        <w:t>float successRate = cfg.BaseSuccessRate *</w:t>
      </w:r>
    </w:p>
    <w:p w14:paraId="31692FE2" w14:textId="77777777" w:rsidR="000307D4" w:rsidRDefault="000307D4" w:rsidP="000307D4">
      <w:pPr>
        <w:pStyle w:val="CodeBlock0"/>
        <w:shd w:val="clear" w:color="auto" w:fill="F2F2F2"/>
        <w:spacing w:before="0" w:beforeAutospacing="0"/>
        <w:ind w:left="198" w:right="85"/>
      </w:pPr>
      <w:r>
        <w:t xml:space="preserve">    Math.Min((float)itemCount / cfg.ItemsNeeded, 1f);</w:t>
      </w:r>
    </w:p>
    <w:p w14:paraId="2B5ECF70" w14:textId="77777777" w:rsidR="000307D4" w:rsidRDefault="000307D4" w:rsidP="000307D4">
      <w:pPr>
        <w:pStyle w:val="CodeBlock0"/>
        <w:shd w:val="clear" w:color="auto" w:fill="F2F2F2"/>
        <w:spacing w:before="0" w:beforeAutospacing="0"/>
        <w:ind w:left="198" w:right="85"/>
      </w:pPr>
      <w:r>
        <w:t>successRate = Math.Clamp(successRate, 0f, 1f);</w:t>
      </w:r>
    </w:p>
    <w:p w14:paraId="6F48C976" w14:textId="77777777" w:rsidR="000307D4" w:rsidRDefault="000307D4" w:rsidP="000307D4">
      <w:pPr>
        <w:pStyle w:val="CodeBlock0"/>
        <w:shd w:val="clear" w:color="auto" w:fill="F2F2F2"/>
        <w:spacing w:before="0" w:beforeAutospacing="0"/>
        <w:ind w:left="198" w:right="85"/>
      </w:pPr>
      <w:r>
        <w:t>bool success = new Random().NextDouble() &lt; successRate;</w:t>
      </w:r>
    </w:p>
    <w:p w14:paraId="5665A289" w14:textId="77777777" w:rsidR="000307D4" w:rsidRDefault="000307D4" w:rsidP="000307D4">
      <w:pPr>
        <w:pStyle w:val="CodeBlock0"/>
        <w:shd w:val="clear" w:color="auto" w:fill="F2F2F2"/>
        <w:spacing w:before="0" w:beforeAutospacing="0"/>
        <w:ind w:left="198" w:right="85"/>
      </w:pPr>
      <w:r>
        <w:t xml:space="preserve"> </w:t>
      </w:r>
    </w:p>
    <w:p w14:paraId="1419468D" w14:textId="77777777" w:rsidR="000307D4" w:rsidRDefault="000307D4" w:rsidP="000307D4">
      <w:pPr>
        <w:pStyle w:val="CodeBlock0"/>
        <w:shd w:val="clear" w:color="auto" w:fill="F2F2F2"/>
        <w:spacing w:before="0" w:beforeAutospacing="0"/>
        <w:ind w:left="198" w:right="85"/>
      </w:pPr>
      <w:r>
        <w:t>info.Gold -= cfg.GoldCost;</w:t>
      </w:r>
    </w:p>
    <w:p w14:paraId="28B44E77" w14:textId="77777777" w:rsidR="000307D4" w:rsidRDefault="000307D4" w:rsidP="000307D4">
      <w:pPr>
        <w:pStyle w:val="CodeBlock0"/>
        <w:shd w:val="clear" w:color="auto" w:fill="F2F2F2"/>
        <w:spacing w:before="0" w:beforeAutospacing="0" w:after="40"/>
        <w:ind w:left="198" w:right="85"/>
      </w:pPr>
      <w:r>
        <w:t>info.GeneExp = Math.Max(0, info.GeneExp - cfg.GeneExpRequired);</w:t>
      </w:r>
    </w:p>
    <w:p w14:paraId="2832EA66" w14:textId="77777777" w:rsidR="000307D4" w:rsidRDefault="000307D4" w:rsidP="000307D4">
      <w:pPr>
        <w:ind w:firstLine="567"/>
      </w:pPr>
      <w:r>
        <w:t>Khi Hybrid Fusion thành công, backend ghi dữ liệu khắc chế Hybrid vào info_char. Các trường dưới đây được rút từ luồng POST /api/gene/hybrid/fuse:</w:t>
      </w:r>
    </w:p>
    <w:p w14:paraId="44570340" w14:textId="77777777" w:rsidR="000307D4" w:rsidRDefault="000307D4" w:rsidP="000307D4">
      <w:pPr>
        <w:pStyle w:val="CodeBlock0"/>
        <w:shd w:val="clear" w:color="auto" w:fill="F2F2F2"/>
        <w:spacing w:before="40" w:beforeAutospacing="0"/>
        <w:ind w:left="198" w:right="85"/>
      </w:pPr>
      <w:r>
        <w:t>info.IsHybrid = true;</w:t>
      </w:r>
    </w:p>
    <w:p w14:paraId="592490EE" w14:textId="77777777" w:rsidR="000307D4" w:rsidRDefault="000307D4" w:rsidP="000307D4">
      <w:pPr>
        <w:pStyle w:val="CodeBlock0"/>
        <w:shd w:val="clear" w:color="auto" w:fill="F2F2F2"/>
        <w:spacing w:before="0" w:beforeAutospacing="0"/>
        <w:ind w:left="198" w:right="85"/>
      </w:pPr>
      <w:r>
        <w:t>info.HybridElementA = info.ElementType;</w:t>
      </w:r>
    </w:p>
    <w:p w14:paraId="6AD8DCC4" w14:textId="77777777" w:rsidR="000307D4" w:rsidRDefault="000307D4" w:rsidP="000307D4">
      <w:pPr>
        <w:pStyle w:val="CodeBlock0"/>
        <w:shd w:val="clear" w:color="auto" w:fill="F2F2F2"/>
        <w:spacing w:before="0" w:beforeAutospacing="0"/>
        <w:ind w:left="198" w:right="85"/>
      </w:pPr>
      <w:r>
        <w:t>info.HybridElementB = info.SecondaryElement;</w:t>
      </w:r>
    </w:p>
    <w:p w14:paraId="1C9A3108" w14:textId="77777777" w:rsidR="000307D4" w:rsidRDefault="000307D4" w:rsidP="000307D4">
      <w:pPr>
        <w:pStyle w:val="CodeBlock0"/>
        <w:shd w:val="clear" w:color="auto" w:fill="F2F2F2"/>
        <w:spacing w:before="0" w:beforeAutospacing="0"/>
        <w:ind w:left="198" w:right="85"/>
      </w:pPr>
      <w:r>
        <w:t>info.HybridBonusTargets = cfg.BonusTargetElements;</w:t>
      </w:r>
    </w:p>
    <w:p w14:paraId="6257D40D" w14:textId="77777777" w:rsidR="000307D4" w:rsidRDefault="000307D4" w:rsidP="000307D4">
      <w:pPr>
        <w:pStyle w:val="CodeBlock0"/>
        <w:shd w:val="clear" w:color="auto" w:fill="F2F2F2"/>
        <w:spacing w:before="0" w:beforeAutospacing="0"/>
        <w:ind w:left="198" w:right="85"/>
      </w:pPr>
      <w:r>
        <w:t>info.HybridImmuneElements = cfg.ImmuneElements;</w:t>
      </w:r>
    </w:p>
    <w:p w14:paraId="5E6ECFE3" w14:textId="77777777" w:rsidR="000307D4" w:rsidRDefault="000307D4" w:rsidP="000307D4">
      <w:pPr>
        <w:pStyle w:val="CodeBlock0"/>
        <w:shd w:val="clear" w:color="auto" w:fill="F2F2F2"/>
        <w:spacing w:before="0" w:beforeAutospacing="0"/>
        <w:ind w:left="198" w:right="85"/>
      </w:pPr>
      <w:r>
        <w:t>info.HybridAtkBonusPct = cfg.AtkBonusPercent;</w:t>
      </w:r>
    </w:p>
    <w:p w14:paraId="5C2A1726" w14:textId="77777777" w:rsidR="000307D4" w:rsidRDefault="000307D4" w:rsidP="000307D4">
      <w:pPr>
        <w:pStyle w:val="CodeBlock0"/>
        <w:shd w:val="clear" w:color="auto" w:fill="F2F2F2"/>
        <w:spacing w:before="0" w:beforeAutospacing="0"/>
        <w:ind w:left="198" w:right="85"/>
      </w:pPr>
      <w:r>
        <w:t>info.HybridId = cfg.HybridId;</w:t>
      </w:r>
    </w:p>
    <w:p w14:paraId="55C6E4EB" w14:textId="77777777" w:rsidR="000307D4" w:rsidRDefault="000307D4" w:rsidP="000307D4">
      <w:pPr>
        <w:pStyle w:val="CodeBlock0"/>
        <w:shd w:val="clear" w:color="auto" w:fill="F2F2F2"/>
        <w:spacing w:before="0" w:beforeAutospacing="0" w:after="40"/>
        <w:ind w:left="198" w:right="85"/>
      </w:pPr>
      <w:r>
        <w:t>info.HybridPrefabPath = cfg.PrefabPath;</w:t>
      </w:r>
    </w:p>
    <w:p w14:paraId="4A48FC96" w14:textId="2F3F3095" w:rsidR="000307D4" w:rsidRDefault="000307D4" w:rsidP="000307D4">
      <w:pPr>
        <w:pStyle w:val="Heading3"/>
        <w:spacing w:before="160" w:after="120" w:line="273" w:lineRule="auto"/>
      </w:pPr>
      <w:r>
        <w:t>Hệ thống bạn bè, chat và tổ đội realtime</w:t>
      </w:r>
    </w:p>
    <w:p w14:paraId="6D0EF1F0" w14:textId="77777777" w:rsidR="000307D4" w:rsidRDefault="000307D4" w:rsidP="004A56D6">
      <w:r>
        <w:t>Hệ thống sử dụng kết hợp REST API và SignalR để hiện thực chức năng xã hội. REST API quản lý dữ liệu bạn bè qua HTTP, còn SignalR Hub xử lý chat, presence, lời mời tổ đội và cập nhật trạng thái realtime.</w:t>
      </w:r>
    </w:p>
    <w:p w14:paraId="71647028" w14:textId="51710F48" w:rsidR="000307D4" w:rsidRDefault="000307D4" w:rsidP="004A56D6">
      <w:pPr>
        <w:pStyle w:val="ListBullet"/>
        <w:jc w:val="left"/>
      </w:pPr>
      <w:r>
        <w:t>REST API bạn bè: Route /api/friends cung cấp GET /api/friends, POST /api/friends/request, PUT /api/friends/{id}/accept, DELETE /api/friends/{id} và GET /api/friends/search?q=. Backend lấy userId từ claim JWT để đảm bảo người chơi chỉ thao tác với quan hệ bạn bè của chính mình.</w:t>
      </w:r>
    </w:p>
    <w:p w14:paraId="352FA4FE" w14:textId="0EC64510" w:rsidR="000307D4" w:rsidRDefault="000307D4" w:rsidP="004A56D6">
      <w:pPr>
        <w:pStyle w:val="ListBullet"/>
        <w:jc w:val="left"/>
      </w:pPr>
      <w:r>
        <w:t>SignalR Hub cho chat: Hub /chathub hỗ trợ SendWorldMessage, SendProximityMessage, JoinMap, LeaveMap, SendClanMessage, SendClassMessage, SendGroupMessage, JoinGroup, LeaveGroup và SendPrivateMessage. Mỗi loại chat được phát tới group SignalR tương ứng như map_{mapId}, clan_{clanId}, class_{classType} hoặc group_{groupId}.</w:t>
      </w:r>
    </w:p>
    <w:p w14:paraId="7FD984DA" w14:textId="21EA35F0" w:rsidR="000307D4" w:rsidRDefault="000307D4" w:rsidP="004A56D6">
      <w:pPr>
        <w:pStyle w:val="ListBullet"/>
        <w:jc w:val="left"/>
      </w:pPr>
      <w:r>
        <w:t xml:space="preserve">SignalR Hub cho tổ đội: Hub /partyhub lưu trạng thái runtime bằng ConcurrentDictionary, gồm Parties, PresenceByUser và ConnectionsByUser. Các hàm chính gồm UpdatePresence, CreateParty, InviteMember, RequestJoinParty, AcceptJoinRequest, RejectJoinRequest, </w:t>
      </w:r>
      <w:r>
        <w:lastRenderedPageBreak/>
        <w:t>LeaveParty, DisbandParty, SetLock, SetAutoAccept, GetPartiesInZone, GetNearbyPlayers và StartPartyDungeon.</w:t>
      </w:r>
    </w:p>
    <w:p w14:paraId="56CAA491" w14:textId="4C9E4D34" w:rsidR="000307D4" w:rsidRDefault="000307D4" w:rsidP="004A56D6">
      <w:pPr>
        <w:pStyle w:val="ListBullet"/>
        <w:jc w:val="left"/>
      </w:pPr>
      <w:r>
        <w:t>Giới hạn tổ đội: Hub tổ đội đặt MaxPartyMembers = 4. Leader là người tạo party hoặc người còn lại được chuyển quyền khi leader rời. Khi party thay đổi, backend phát PartyStateUpdated đến SignalR group của party.</w:t>
      </w:r>
    </w:p>
    <w:p w14:paraId="371834CE" w14:textId="7A7A73BE" w:rsidR="000307D4" w:rsidRDefault="000307D4" w:rsidP="004A56D6">
      <w:pPr>
        <w:pStyle w:val="ListBullet"/>
        <w:jc w:val="left"/>
      </w:pPr>
      <w:r>
        <w:t>Tìm party và người chơi gần khu vực: Client gọi GetPartiesInZone(mapId, zoneId) hoặc GetNearbyPlayers(mapId, zoneId). Backend dựa vào presence do client gửi định kỳ để trả về các party còn slot và người chơi đang cùng map/zone.</w:t>
      </w:r>
    </w:p>
    <w:p w14:paraId="36AE8C6B" w14:textId="77777777" w:rsidR="000307D4" w:rsidRDefault="000307D4" w:rsidP="004A56D6">
      <w:r>
        <w:t>Luồng mời người chơi vào party được hiện thực bằng SignalR. Khi leader gọi InviteMember, backend tạo hoặc lấy party hiện tại, kiểm tra số lượng thành viên rồi gửi PartyInviteReceived đến target user.</w:t>
      </w:r>
    </w:p>
    <w:p w14:paraId="614DA695" w14:textId="7DAEEBFC" w:rsidR="000307D4" w:rsidRDefault="000307D4" w:rsidP="000307D4">
      <w:pPr>
        <w:pStyle w:val="Heading3"/>
        <w:spacing w:before="160" w:after="120" w:line="273" w:lineRule="auto"/>
      </w:pPr>
      <w:r>
        <w:t>Hệ thống dungeon, wave session và phần thưởng</w:t>
      </w:r>
    </w:p>
    <w:p w14:paraId="7AFC876E" w14:textId="77777777" w:rsidR="000307D4" w:rsidRDefault="000307D4" w:rsidP="004A56D6">
      <w:r>
        <w:t>Nhóm API Dungeon cung cấp dữ liệu cấu hình phó bản, session phó bản và wave dungeon cho Unity. Phần runtime diễn ra trên Unity zone server, còn backend giữ vai trò nguồn cấu hình và nơi lưu tiến trình/entry.</w:t>
      </w:r>
    </w:p>
    <w:p w14:paraId="44E476FB" w14:textId="635E9CE1" w:rsidR="000307D4" w:rsidRDefault="000307D4" w:rsidP="004A56D6">
      <w:pPr>
        <w:pStyle w:val="ListBullet"/>
        <w:jc w:val="left"/>
      </w:pPr>
      <w:r>
        <w:t>Danh sách và chi tiết phó bản: GET /api/dungeon/list và GET /api/dungeon/{dungeonId} trả về cấu hình phó bản để client hiển thị NPC phó bản và điều kiện tham gia.</w:t>
      </w:r>
    </w:p>
    <w:p w14:paraId="0BB543F1" w14:textId="26F6E937" w:rsidR="000307D4" w:rsidRDefault="000307D4" w:rsidP="004A56D6">
      <w:pPr>
        <w:pStyle w:val="ListBullet"/>
        <w:jc w:val="left"/>
      </w:pPr>
      <w:r>
        <w:t>Session phó bản: Các endpoint /session/create, /session/{sessionId}/join, /session/{sessionId}/leave và /session/{sessionId}/end dùng để quản lý session phó bản thông thường.</w:t>
      </w:r>
    </w:p>
    <w:p w14:paraId="43FC3657" w14:textId="4A052E46" w:rsidR="000307D4" w:rsidRDefault="000307D4" w:rsidP="004A56D6">
      <w:pPr>
        <w:pStyle w:val="ListBullet"/>
        <w:jc w:val="left"/>
      </w:pPr>
      <w:r>
        <w:t>Cấu hình map và wave runtime: GET /api/dungeon/map/{mapId}/setup trả về cấu hình map. GET /api/dungeon/wave/{dungeonId}/config trả về cấu hình wave, enemy, boss và phần thưởng để Unity server spawn runtime.</w:t>
      </w:r>
    </w:p>
    <w:p w14:paraId="3DBD6D84" w14:textId="2D911595" w:rsidR="000307D4" w:rsidRDefault="000307D4" w:rsidP="004A56D6">
      <w:pPr>
        <w:pStyle w:val="ListBullet"/>
        <w:jc w:val="left"/>
      </w:pPr>
      <w:r>
        <w:t>Kiểm tra lượt vào wave: GET /api/dungeon/wave/{dungeonId}/entry-status/{playerId} kiểm tra trạng thái vào phó bản của người chơi. POST /api/dungeon/wave/{dungeonId}/enter ghi nhận lượt vào.</w:t>
      </w:r>
    </w:p>
    <w:p w14:paraId="271F267D" w14:textId="3D70D902" w:rsidR="000307D4" w:rsidRDefault="000307D4" w:rsidP="004A56D6">
      <w:pPr>
        <w:pStyle w:val="ListBullet"/>
        <w:jc w:val="left"/>
      </w:pPr>
      <w:r>
        <w:t>Cập nhật và kết thúc wave session: POST /api/dungeon/wave/{dungeonId}/session/update và /session/end được Unity server gọi để lưu tiến trình wave và kết quả phó bản.</w:t>
      </w:r>
    </w:p>
    <w:p w14:paraId="71145276" w14:textId="57627B16" w:rsidR="000307D4" w:rsidRDefault="000307D4" w:rsidP="004A56D6">
      <w:pPr>
        <w:pStyle w:val="ListBullet"/>
        <w:jc w:val="left"/>
      </w:pPr>
      <w:r>
        <w:lastRenderedPageBreak/>
        <w:t>Cấp thưởng an toàn: DungeonRewardController được bảo vệ bằng ZoneApiKey. Unity zone server gọi endpoint này để cấp vật phẩm sau khi người chơi hoàn thành nội dung, tránh việc client tự gọi nhận thưởng.</w:t>
      </w:r>
    </w:p>
    <w:p w14:paraId="33AC7CE4" w14:textId="797CD34F" w:rsidR="000307D4" w:rsidRDefault="000307D4" w:rsidP="000307D4">
      <w:pPr>
        <w:pStyle w:val="Heading3"/>
        <w:spacing w:before="160" w:after="120" w:line="273" w:lineRule="auto"/>
      </w:pPr>
      <w:r>
        <w:t>Hệ thống Zone Server và đồng bộ hạ tầng runtime</w:t>
      </w:r>
    </w:p>
    <w:p w14:paraId="7B4012C3" w14:textId="77777777" w:rsidR="000307D4" w:rsidRDefault="000307D4" w:rsidP="004A56D6">
      <w:r>
        <w:t>Hệ thống sử dụng zone server Unity chạy runtime, sau đó đăng ký và gửi heartbeat về backend để backend biết server nào đang hoạt động, đang mở port nào và có bao nhiêu người chơi trong từng zone.</w:t>
      </w:r>
    </w:p>
    <w:p w14:paraId="641CBE2C" w14:textId="40D28F50" w:rsidR="000307D4" w:rsidRPr="004A56D6" w:rsidRDefault="000307D4" w:rsidP="004A56D6">
      <w:pPr>
        <w:pStyle w:val="ListBullet"/>
      </w:pPr>
      <w:r w:rsidRPr="004A56D6">
        <w:t>Đăng ký zone server: POST /api/zone/server/register nhận thông tin port và cấu hình server từ Unity. Request này yêu cầu X-Zone-Api-Key để chỉ server nội bộ mới được đăng ký.</w:t>
      </w:r>
    </w:p>
    <w:p w14:paraId="3DB87739" w14:textId="2AF5CA94" w:rsidR="000307D4" w:rsidRPr="004A56D6" w:rsidRDefault="000307D4" w:rsidP="004A56D6">
      <w:pPr>
        <w:pStyle w:val="ListBullet"/>
        <w:jc w:val="left"/>
      </w:pPr>
      <w:r w:rsidRPr="004A56D6">
        <w:t>Heartbeat định kỳ: Unity zone server gọi PUT /api/zone/server/heartbeat. Payload gồm port, tổng số player và danh sách zoneStats theo mapId, zoneId, players, max. Backend dùng dữ liệu này để theo dõi server còn sống và phân bổ người chơi vào zone phù hợp.</w:t>
      </w:r>
    </w:p>
    <w:p w14:paraId="68C2AC5B" w14:textId="0CB562A5" w:rsidR="000307D4" w:rsidRPr="004A56D6" w:rsidRDefault="000307D4" w:rsidP="004A56D6">
      <w:pPr>
        <w:pStyle w:val="ListBullet"/>
      </w:pPr>
      <w:r w:rsidRPr="004A56D6">
        <w:t>Hủy đăng ký server: DELETE /api/zone/server/deregister?port=... được gọi khi server dừng hoặc shutdown để backend xóa trạng thái server runtime.</w:t>
      </w:r>
    </w:p>
    <w:p w14:paraId="0F5B196B" w14:textId="497DD58C" w:rsidR="000307D4" w:rsidRPr="004A56D6" w:rsidRDefault="000307D4" w:rsidP="004A56D6">
      <w:pPr>
        <w:pStyle w:val="ListBullet"/>
      </w:pPr>
      <w:r w:rsidRPr="004A56D6">
        <w:t>Lọc visibility theo zone: Thông tin zone được Unity server quản lý bằng registry room và NetworkObject visibilit. Backend không trực tiếp render đối tượng, nhưng heartbeat giúp lớp dịch vụ biết tải hiện tại của từng zone.</w:t>
      </w:r>
    </w:p>
    <w:p w14:paraId="34EAE91A" w14:textId="52941571" w:rsidR="000307D4" w:rsidRDefault="000307D4" w:rsidP="000307D4">
      <w:pPr>
        <w:pStyle w:val="Heading3"/>
        <w:spacing w:before="160" w:after="120" w:line="273" w:lineRule="auto"/>
      </w:pPr>
      <w:r>
        <w:t>Tổng kết phân hệ Backend</w:t>
      </w:r>
    </w:p>
    <w:p w14:paraId="32FD4C02" w14:textId="77777777" w:rsidR="000307D4" w:rsidRDefault="000307D4" w:rsidP="004A56D6">
      <w:r>
        <w:t>Backend của DoAn được tổ chức theo mô hình ASP.NET Core Controller, service, SignalR Hub và Entity Framework entity. Nhóm API Auth xử lý đăng nhập/đăng ký, nhóm API Player quản lý nhân vật, nhóm API Gene quản lý Gene và Hybrid, nhóm API Dungeon quản lý phó bản, nhóm API Friend quản lý bạn bè, SignalR Hub xử lý realtime social và nhóm API Zone Server giám sát zone server. Hệ thống sử dụng ASP.NET Core, JWT, SignalR và MariaDB, phù hợp với kiến trúc game online nhiều người chơi có dữ liệu nhân vật lưu lâu dài.</w:t>
      </w:r>
    </w:p>
    <w:p w14:paraId="508D4601" w14:textId="22788A43" w:rsidR="000307D4" w:rsidRDefault="000307D4" w:rsidP="004F66AE">
      <w:pPr>
        <w:pStyle w:val="Heading2"/>
      </w:pPr>
      <w:r>
        <w:t>Bản đồ Giao diện người dùng (UI Views) và Đặc tả trường dữ liệu (UI Field Specification)</w:t>
      </w:r>
    </w:p>
    <w:p w14:paraId="6B8E47A9" w14:textId="77777777" w:rsidR="00F365F5" w:rsidRPr="00F365F5" w:rsidRDefault="000307D4" w:rsidP="00F365F5">
      <w:pPr>
        <w:ind w:firstLine="567"/>
        <w:rPr>
          <w:lang w:val="en-GB"/>
        </w:rPr>
      </w:pPr>
      <w:r>
        <w:t>Để kết nối logic máy khách (Client-Side) với trải nghiệm thị giác của người chơi, hệ thống phân rã các giao diện thành các View chuyên biệt. Dưới đây là đặc tả các trường dữ liệu hiển thị (UI Fields) và kịch bản tương tác tương ứng để chuẩn bị cho việc chụp ảnh giao diện thực tế của hệ thống:</w:t>
      </w:r>
    </w:p>
    <w:p w14:paraId="4C60215E" w14:textId="0E9F3942" w:rsidR="00F365F5" w:rsidRPr="00F365F5" w:rsidRDefault="00F365F5" w:rsidP="00F365F5">
      <w:pPr>
        <w:pStyle w:val="Heading3"/>
        <w:rPr>
          <w:lang w:val="en-GB"/>
        </w:rPr>
      </w:pPr>
      <w:r w:rsidRPr="00F365F5">
        <w:rPr>
          <w:lang w:val="en-GB"/>
        </w:rPr>
        <w:lastRenderedPageBreak/>
        <w:t xml:space="preserve"> Giao diện xác thực tài khoản</w:t>
      </w:r>
    </w:p>
    <w:p w14:paraId="1EED0079" w14:textId="77777777" w:rsidR="00F365F5" w:rsidRPr="00F365F5" w:rsidRDefault="00F365F5" w:rsidP="00F365F5">
      <w:pPr>
        <w:pStyle w:val="Heading4"/>
        <w:numPr>
          <w:ilvl w:val="0"/>
          <w:numId w:val="0"/>
        </w:numPr>
        <w:ind w:left="993"/>
        <w:rPr>
          <w:lang w:val="en-GB"/>
        </w:rPr>
      </w:pPr>
      <w:r w:rsidRPr="00F365F5">
        <w:rPr>
          <w:lang w:val="en-GB"/>
        </w:rPr>
        <w:t>a) Giao diện đăng nhập</w:t>
      </w:r>
    </w:p>
    <w:p w14:paraId="0537D5F6" w14:textId="608E4233" w:rsidR="00F365F5" w:rsidRPr="00F365F5" w:rsidRDefault="00F365F5" w:rsidP="00F365F5">
      <w:pPr>
        <w:pStyle w:val="Tnhnhv"/>
        <w:rPr>
          <w:lang w:val="en-GB"/>
        </w:rPr>
      </w:pPr>
      <w:r w:rsidRPr="00F365F5">
        <w:rPr>
          <w:lang w:val="en-GB"/>
        </w:rPr>
        <w:t>Hình 3.</w:t>
      </w:r>
      <w:r w:rsidR="00203941">
        <w:rPr>
          <w:lang w:val="en-GB"/>
        </w:rPr>
        <w:t>3.1</w:t>
      </w:r>
      <w:r w:rsidRPr="00F365F5">
        <w:rPr>
          <w:lang w:val="en-GB"/>
        </w:rPr>
        <w:t>. Giao diện đăng nhập</w:t>
      </w:r>
    </w:p>
    <w:p w14:paraId="4A17F417" w14:textId="77777777" w:rsidR="00F365F5" w:rsidRPr="00F365F5" w:rsidRDefault="00F365F5" w:rsidP="00F365F5">
      <w:pPr>
        <w:rPr>
          <w:lang w:val="en-GB"/>
        </w:rPr>
      </w:pPr>
      <w:r w:rsidRPr="00F365F5">
        <w:rPr>
          <w:lang w:val="en-GB"/>
        </w:rPr>
        <w:t>Giao diện đăng nhập là điểm khởi đầu của hệ thống, được hiện thực thông qua LoginController.cs. Giao diện này cho phép người chơi nhập thông tin tài khoản, xác thực với backend và lưu lại token phiên đăng nhập để sử dụng cho các request tiếp theo.</w:t>
      </w:r>
    </w:p>
    <w:p w14:paraId="13FBF944" w14:textId="4A653A58" w:rsidR="00F365F5" w:rsidRPr="00F365F5" w:rsidRDefault="00F365F5" w:rsidP="00F365F5">
      <w:pPr>
        <w:pStyle w:val="ListBullet"/>
        <w:jc w:val="left"/>
        <w:rPr>
          <w:lang w:val="en-GB"/>
        </w:rPr>
      </w:pPr>
      <w:r>
        <w:rPr>
          <w:lang w:val="en-GB"/>
        </w:rPr>
        <w:t>U</w:t>
      </w:r>
      <w:r w:rsidRPr="00F365F5">
        <w:rPr>
          <w:lang w:val="en-GB"/>
        </w:rPr>
        <w:t>sernameInput và passwordInput là hai trường nhập liệu TMP_InputField dùng để nhận tên đăng nhập và mật khẩu của người chơi.</w:t>
      </w:r>
    </w:p>
    <w:p w14:paraId="44965030" w14:textId="3E8E0B7D" w:rsidR="00F365F5" w:rsidRPr="00F365F5" w:rsidRDefault="00F365F5" w:rsidP="00F365F5">
      <w:pPr>
        <w:pStyle w:val="ListBullet"/>
        <w:jc w:val="left"/>
        <w:rPr>
          <w:lang w:val="en-GB"/>
        </w:rPr>
      </w:pPr>
      <w:r>
        <w:rPr>
          <w:lang w:val="en-GB"/>
        </w:rPr>
        <w:t>T</w:t>
      </w:r>
      <w:r w:rsidRPr="00F365F5">
        <w:rPr>
          <w:lang w:val="en-GB"/>
        </w:rPr>
        <w:t>ogglePasswordButton kết hợp với togglePasswordLabel cho phép người dùng ẩn hoặc hiện mật khẩu khi nhập liệu.</w:t>
      </w:r>
    </w:p>
    <w:p w14:paraId="558F1AE7" w14:textId="56C06802" w:rsidR="00F365F5" w:rsidRPr="00F365F5" w:rsidRDefault="00F365F5" w:rsidP="00F365F5">
      <w:pPr>
        <w:pStyle w:val="ListBullet"/>
        <w:jc w:val="left"/>
        <w:rPr>
          <w:lang w:val="en-GB"/>
        </w:rPr>
      </w:pPr>
      <w:r>
        <w:rPr>
          <w:lang w:val="en-GB"/>
        </w:rPr>
        <w:t>L</w:t>
      </w:r>
      <w:r w:rsidRPr="00F365F5">
        <w:rPr>
          <w:lang w:val="en-GB"/>
        </w:rPr>
        <w:t>oginButton gửi yêu cầu đăng nhập đến REST API POST /api/auth/login. Khi đăng nhập thành công, client nhận JWT token và lưu vào PlayerPrefs để sử dụng cho các request cần xác thực.</w:t>
      </w:r>
    </w:p>
    <w:p w14:paraId="6E07E51C" w14:textId="23DD088F" w:rsidR="00F365F5" w:rsidRPr="00F365F5" w:rsidRDefault="00F365F5" w:rsidP="00F365F5">
      <w:pPr>
        <w:pStyle w:val="ListBullet"/>
        <w:jc w:val="left"/>
        <w:rPr>
          <w:lang w:val="en-GB"/>
        </w:rPr>
      </w:pPr>
      <w:r>
        <w:rPr>
          <w:lang w:val="en-GB"/>
        </w:rPr>
        <w:t>R</w:t>
      </w:r>
      <w:r w:rsidRPr="00F365F5">
        <w:rPr>
          <w:lang w:val="en-GB"/>
        </w:rPr>
        <w:t>egisterButton chuyển người dùng sang scene đăng ký tài khoản mới.</w:t>
      </w:r>
    </w:p>
    <w:p w14:paraId="3FED512B" w14:textId="57B122B3" w:rsidR="00F365F5" w:rsidRPr="00F365F5" w:rsidRDefault="00F365F5" w:rsidP="00F365F5">
      <w:pPr>
        <w:pStyle w:val="ListBullet"/>
        <w:jc w:val="left"/>
        <w:rPr>
          <w:lang w:val="en-GB"/>
        </w:rPr>
      </w:pPr>
      <w:r>
        <w:rPr>
          <w:lang w:val="en-GB"/>
        </w:rPr>
        <w:t>A</w:t>
      </w:r>
      <w:r w:rsidRPr="00F365F5">
        <w:rPr>
          <w:lang w:val="en-GB"/>
        </w:rPr>
        <w:t>ccountListButton và accountListPanel hiển thị danh sách các tài khoản đã từng đăng nhập trên thiết bị. Dữ liệu này được quản lý bởi LoginSavedAccountStore; mỗi dòng LoginSavedAccountRow có thể tự động điền lại usernameInput khi được chọn.</w:t>
      </w:r>
    </w:p>
    <w:p w14:paraId="0E4FAAFA" w14:textId="5A86C1BC" w:rsidR="00F365F5" w:rsidRPr="00F365F5" w:rsidRDefault="00F365F5" w:rsidP="00F365F5">
      <w:pPr>
        <w:pStyle w:val="ListBullet"/>
        <w:jc w:val="left"/>
        <w:rPr>
          <w:lang w:val="en-GB"/>
        </w:rPr>
      </w:pPr>
      <w:r>
        <w:rPr>
          <w:lang w:val="en-GB"/>
        </w:rPr>
        <w:t>E</w:t>
      </w:r>
      <w:r w:rsidRPr="00F365F5">
        <w:rPr>
          <w:lang w:val="en-GB"/>
        </w:rPr>
        <w:t>rrorText hiển thị lỗi xác thực, chẳng hạn tài khoản không tồn tại, mật khẩu không đúng hoặc không kết nối được đến server.</w:t>
      </w:r>
    </w:p>
    <w:p w14:paraId="215EEFD2" w14:textId="77777777" w:rsidR="00F365F5" w:rsidRPr="00F365F5" w:rsidRDefault="00F365F5" w:rsidP="00F365F5">
      <w:pPr>
        <w:pStyle w:val="Heading4"/>
        <w:numPr>
          <w:ilvl w:val="0"/>
          <w:numId w:val="0"/>
        </w:numPr>
        <w:ind w:left="993"/>
        <w:rPr>
          <w:lang w:val="en-GB"/>
        </w:rPr>
      </w:pPr>
      <w:r w:rsidRPr="00F365F5">
        <w:rPr>
          <w:lang w:val="en-GB"/>
        </w:rPr>
        <w:t>b) Giao diện đăng ký</w:t>
      </w:r>
    </w:p>
    <w:p w14:paraId="52230B34" w14:textId="13670066" w:rsidR="00F365F5" w:rsidRPr="00F365F5" w:rsidRDefault="00F365F5" w:rsidP="00203941">
      <w:pPr>
        <w:pStyle w:val="Tnhnhv"/>
        <w:rPr>
          <w:lang w:val="en-GB"/>
        </w:rPr>
      </w:pPr>
      <w:r w:rsidRPr="00F365F5">
        <w:rPr>
          <w:lang w:val="en-GB"/>
        </w:rPr>
        <w:t>Hình 3.3.</w:t>
      </w:r>
      <w:r w:rsidR="00203941">
        <w:rPr>
          <w:lang w:val="en-GB"/>
        </w:rPr>
        <w:t>2.</w:t>
      </w:r>
      <w:r w:rsidRPr="00F365F5">
        <w:rPr>
          <w:lang w:val="en-GB"/>
        </w:rPr>
        <w:t xml:space="preserve"> Giao diện đăng ký</w:t>
      </w:r>
    </w:p>
    <w:p w14:paraId="2571A169" w14:textId="77777777" w:rsidR="00F365F5" w:rsidRPr="00F365F5" w:rsidRDefault="00F365F5" w:rsidP="00203941">
      <w:pPr>
        <w:rPr>
          <w:lang w:val="en-GB"/>
        </w:rPr>
      </w:pPr>
      <w:r w:rsidRPr="00F365F5">
        <w:rPr>
          <w:lang w:val="en-GB"/>
        </w:rPr>
        <w:t>Giao diện đăng ký được triển khai bởi RegisterController.cs, cho phép người chơi tạo tài khoản mới trước khi vào hệ thống. Trước khi gửi dữ liệu lên server, client thực hiện một số kiểm tra cơ bản để giảm lỗi nhập liệu và cải thiện trải nghiệm người dùng.</w:t>
      </w:r>
    </w:p>
    <w:p w14:paraId="1349F29E" w14:textId="6E55FDC2" w:rsidR="00F365F5" w:rsidRPr="00F365F5" w:rsidRDefault="00203941" w:rsidP="00203941">
      <w:pPr>
        <w:pStyle w:val="ListBullet"/>
        <w:rPr>
          <w:lang w:val="en-GB"/>
        </w:rPr>
      </w:pPr>
      <w:r w:rsidRPr="00F365F5">
        <w:rPr>
          <w:lang w:val="en-GB"/>
        </w:rPr>
        <w:t>Usernameinput</w:t>
      </w:r>
      <w:r w:rsidR="00F365F5" w:rsidRPr="00F365F5">
        <w:rPr>
          <w:lang w:val="en-GB"/>
        </w:rPr>
        <w:t xml:space="preserve">, </w:t>
      </w:r>
      <w:r w:rsidRPr="00F365F5">
        <w:rPr>
          <w:lang w:val="en-GB"/>
        </w:rPr>
        <w:t>emailinput</w:t>
      </w:r>
      <w:r w:rsidR="00F365F5" w:rsidRPr="00F365F5">
        <w:rPr>
          <w:lang w:val="en-GB"/>
        </w:rPr>
        <w:t xml:space="preserve">, </w:t>
      </w:r>
      <w:r w:rsidRPr="00F365F5">
        <w:rPr>
          <w:lang w:val="en-GB"/>
        </w:rPr>
        <w:t xml:space="preserve">passwordinput </w:t>
      </w:r>
      <w:r w:rsidR="00F365F5" w:rsidRPr="00F365F5">
        <w:rPr>
          <w:lang w:val="en-GB"/>
        </w:rPr>
        <w:t xml:space="preserve">và </w:t>
      </w:r>
      <w:r w:rsidRPr="00F365F5">
        <w:rPr>
          <w:lang w:val="en-GB"/>
        </w:rPr>
        <w:t xml:space="preserve">confirmpasswordinput </w:t>
      </w:r>
      <w:r w:rsidR="00F365F5" w:rsidRPr="00F365F5">
        <w:rPr>
          <w:lang w:val="en-GB"/>
        </w:rPr>
        <w:t>là bốn trường dữ liệu chính để tạo tài khoản.</w:t>
      </w:r>
    </w:p>
    <w:p w14:paraId="16ED5717" w14:textId="06E040E8" w:rsidR="00F365F5" w:rsidRPr="00F365F5" w:rsidRDefault="00F365F5" w:rsidP="00203941">
      <w:pPr>
        <w:pStyle w:val="ListBullet"/>
        <w:jc w:val="left"/>
        <w:rPr>
          <w:lang w:val="en-GB"/>
        </w:rPr>
      </w:pPr>
      <w:r w:rsidRPr="00F365F5">
        <w:rPr>
          <w:lang w:val="en-GB"/>
        </w:rPr>
        <w:t xml:space="preserve">Client kiểm tra tính hợp lệ của dữ liệu nhập, bao gồm trường bắt buộc, định dạng email và sự trùng khớp giữa </w:t>
      </w:r>
      <w:r w:rsidR="00203941" w:rsidRPr="00F365F5">
        <w:rPr>
          <w:lang w:val="en-GB"/>
        </w:rPr>
        <w:t xml:space="preserve">passwordinput </w:t>
      </w:r>
      <w:r w:rsidRPr="00F365F5">
        <w:rPr>
          <w:lang w:val="en-GB"/>
        </w:rPr>
        <w:t xml:space="preserve">với </w:t>
      </w:r>
      <w:r w:rsidR="00203941" w:rsidRPr="00F365F5">
        <w:rPr>
          <w:lang w:val="en-GB"/>
        </w:rPr>
        <w:t>confirmpasswordinput</w:t>
      </w:r>
      <w:r w:rsidRPr="00F365F5">
        <w:rPr>
          <w:lang w:val="en-GB"/>
        </w:rPr>
        <w:t>.</w:t>
      </w:r>
    </w:p>
    <w:p w14:paraId="2A32CFF8" w14:textId="3C58DFAB" w:rsidR="00F365F5" w:rsidRPr="00F365F5" w:rsidRDefault="00203941" w:rsidP="00203941">
      <w:pPr>
        <w:pStyle w:val="ListBullet"/>
        <w:rPr>
          <w:lang w:val="en-GB"/>
        </w:rPr>
      </w:pPr>
      <w:r w:rsidRPr="00F365F5">
        <w:rPr>
          <w:lang w:val="en-GB"/>
        </w:rPr>
        <w:lastRenderedPageBreak/>
        <w:t xml:space="preserve">Registerbutton </w:t>
      </w:r>
      <w:r w:rsidR="00F365F5" w:rsidRPr="00F365F5">
        <w:rPr>
          <w:lang w:val="en-GB"/>
        </w:rPr>
        <w:t>gửi dữ liệu đến REST API POST /api/auth/register để tạo bản ghi tài khoản trong bảng users.</w:t>
      </w:r>
    </w:p>
    <w:p w14:paraId="7A6122EC" w14:textId="0A332195" w:rsidR="00F365F5" w:rsidRPr="00F365F5" w:rsidRDefault="00203941" w:rsidP="00203941">
      <w:pPr>
        <w:pStyle w:val="ListBullet"/>
        <w:rPr>
          <w:lang w:val="en-GB"/>
        </w:rPr>
      </w:pPr>
      <w:r w:rsidRPr="00F365F5">
        <w:rPr>
          <w:lang w:val="en-GB"/>
        </w:rPr>
        <w:t xml:space="preserve">Successtext </w:t>
      </w:r>
      <w:r w:rsidR="00F365F5" w:rsidRPr="00F365F5">
        <w:rPr>
          <w:lang w:val="en-GB"/>
        </w:rPr>
        <w:t>hiển thị thông báo đăng ký thành công và hướng dẫn người chơi quay lại màn hình đăng nhập.</w:t>
      </w:r>
    </w:p>
    <w:p w14:paraId="7B85C306" w14:textId="0A697FFC" w:rsidR="00F365F5" w:rsidRPr="00F365F5" w:rsidRDefault="00203941" w:rsidP="00203941">
      <w:pPr>
        <w:pStyle w:val="ListBullet"/>
        <w:rPr>
          <w:lang w:val="en-GB"/>
        </w:rPr>
      </w:pPr>
      <w:r w:rsidRPr="00F365F5">
        <w:rPr>
          <w:lang w:val="en-GB"/>
        </w:rPr>
        <w:t xml:space="preserve">Backbutton </w:t>
      </w:r>
      <w:r w:rsidR="00F365F5" w:rsidRPr="00F365F5">
        <w:rPr>
          <w:lang w:val="en-GB"/>
        </w:rPr>
        <w:t>cho phép người dùng quay về scene Login nếu không muốn tiếp tục đăng ký.</w:t>
      </w:r>
    </w:p>
    <w:p w14:paraId="6731D2EA" w14:textId="77777777" w:rsidR="00203941" w:rsidRDefault="00F365F5" w:rsidP="00203941">
      <w:pPr>
        <w:pStyle w:val="Heading3"/>
        <w:rPr>
          <w:lang w:val="en-GB"/>
        </w:rPr>
      </w:pPr>
      <w:r w:rsidRPr="00F365F5">
        <w:rPr>
          <w:lang w:val="en-GB"/>
        </w:rPr>
        <w:t xml:space="preserve"> Giao diện khởi tạo và lựa chọn nhân vật</w:t>
      </w:r>
    </w:p>
    <w:p w14:paraId="37664013" w14:textId="3444B97C" w:rsidR="00F365F5" w:rsidRPr="00203941" w:rsidRDefault="00F365F5" w:rsidP="00203941">
      <w:pPr>
        <w:pStyle w:val="Heading4"/>
      </w:pPr>
      <w:r w:rsidRPr="00203941">
        <w:t>Giao diện chọn hệ nguyên tố và tạo nhân vật lần đầu</w:t>
      </w:r>
    </w:p>
    <w:p w14:paraId="68B4FB0E" w14:textId="77777777" w:rsidR="00F365F5" w:rsidRPr="00F365F5" w:rsidRDefault="00F365F5" w:rsidP="00203941">
      <w:pPr>
        <w:pStyle w:val="Tnhnhv"/>
        <w:rPr>
          <w:lang w:val="en-GB"/>
        </w:rPr>
      </w:pPr>
      <w:r w:rsidRPr="00F365F5">
        <w:rPr>
          <w:lang w:val="en-GB"/>
        </w:rPr>
        <w:t>Hình 3.4. Giao diện chọn hệ nguyên tố</w:t>
      </w:r>
    </w:p>
    <w:p w14:paraId="02104658" w14:textId="77777777" w:rsidR="00F365F5" w:rsidRPr="00F365F5" w:rsidRDefault="00F365F5" w:rsidP="00203941">
      <w:pPr>
        <w:rPr>
          <w:lang w:val="en-GB"/>
        </w:rPr>
      </w:pPr>
      <w:r w:rsidRPr="00F365F5">
        <w:rPr>
          <w:lang w:val="en-GB"/>
        </w:rPr>
        <w:t>Sau khi tài khoản đăng nhập thành công nhưng chưa có nhân vật, hệ thống chuyển người chơi đến giao diện SelectElement. Giao diện này được điều khiển bởi SelectElementController.cs và dùng để khởi tạo nhân vật đầu tiên của tài khoản.</w:t>
      </w:r>
    </w:p>
    <w:p w14:paraId="456753EB" w14:textId="3E896EA7" w:rsidR="00F365F5" w:rsidRPr="00F365F5" w:rsidRDefault="00203941" w:rsidP="00203941">
      <w:pPr>
        <w:pStyle w:val="ListBullet"/>
        <w:rPr>
          <w:lang w:val="en-GB"/>
        </w:rPr>
      </w:pPr>
      <w:r w:rsidRPr="00F365F5">
        <w:rPr>
          <w:lang w:val="en-GB"/>
        </w:rPr>
        <w:t xml:space="preserve">Characterbuttons </w:t>
      </w:r>
      <w:r w:rsidR="00F365F5" w:rsidRPr="00F365F5">
        <w:rPr>
          <w:lang w:val="en-GB"/>
        </w:rPr>
        <w:t xml:space="preserve">là danh sách sáu nút tương ứng với sáu hệ nguyên tố Kim, Mộc, Thủy, Hỏa, Thổ và Phong. Mỗi nút chứa </w:t>
      </w:r>
      <w:r w:rsidRPr="00F365F5">
        <w:rPr>
          <w:lang w:val="en-GB"/>
        </w:rPr>
        <w:t xml:space="preserve">elementid </w:t>
      </w:r>
      <w:r w:rsidR="00F365F5" w:rsidRPr="00F365F5">
        <w:rPr>
          <w:lang w:val="en-GB"/>
        </w:rPr>
        <w:t>để xác định hệ được chọn.</w:t>
      </w:r>
    </w:p>
    <w:p w14:paraId="280B2FD3" w14:textId="374061EB" w:rsidR="00F365F5" w:rsidRPr="00F365F5" w:rsidRDefault="00203941" w:rsidP="00203941">
      <w:pPr>
        <w:pStyle w:val="ListBullet"/>
        <w:rPr>
          <w:lang w:val="en-GB"/>
        </w:rPr>
      </w:pPr>
      <w:r w:rsidRPr="00F365F5">
        <w:rPr>
          <w:lang w:val="en-GB"/>
        </w:rPr>
        <w:t xml:space="preserve">Previewimage </w:t>
      </w:r>
      <w:r w:rsidR="00F365F5" w:rsidRPr="00F365F5">
        <w:rPr>
          <w:lang w:val="en-GB"/>
        </w:rPr>
        <w:t>hiển thị hình ảnh xem trước nhân vật theo hệ nguyên tố đang chọn. Thành phần này giúp người chơi nhận biết trực quan nhân vật trước khi tạo.</w:t>
      </w:r>
    </w:p>
    <w:p w14:paraId="503666C7" w14:textId="66DB380B" w:rsidR="00F365F5" w:rsidRPr="00F365F5" w:rsidRDefault="00203941" w:rsidP="00203941">
      <w:pPr>
        <w:pStyle w:val="ListBullet"/>
        <w:rPr>
          <w:lang w:val="en-GB"/>
        </w:rPr>
      </w:pPr>
      <w:r w:rsidRPr="00F365F5">
        <w:rPr>
          <w:lang w:val="en-GB"/>
        </w:rPr>
        <w:t xml:space="preserve">Characternameinput </w:t>
      </w:r>
      <w:r w:rsidR="00F365F5" w:rsidRPr="00F365F5">
        <w:rPr>
          <w:lang w:val="en-GB"/>
        </w:rPr>
        <w:t>cho phép nhập tên nhân vật. Dữ liệu này được kiểm tra trước khi gửi yêu cầu tạo nhân vật.</w:t>
      </w:r>
    </w:p>
    <w:p w14:paraId="5211B1D0" w14:textId="7E597E02" w:rsidR="00F365F5" w:rsidRPr="00F365F5" w:rsidRDefault="00203941" w:rsidP="00203941">
      <w:pPr>
        <w:pStyle w:val="ListBullet"/>
        <w:rPr>
          <w:lang w:val="en-GB"/>
        </w:rPr>
      </w:pPr>
      <w:r w:rsidRPr="00F365F5">
        <w:rPr>
          <w:lang w:val="en-GB"/>
        </w:rPr>
        <w:t xml:space="preserve">Instructiontext </w:t>
      </w:r>
      <w:r w:rsidR="00F365F5" w:rsidRPr="00F365F5">
        <w:rPr>
          <w:lang w:val="en-GB"/>
        </w:rPr>
        <w:t>hướng dẫn các bước chọn hệ, đặt tên và xác nhận tạo nhân vật.</w:t>
      </w:r>
    </w:p>
    <w:p w14:paraId="0BDF6A62" w14:textId="1F6511F7" w:rsidR="00F365F5" w:rsidRPr="00F365F5" w:rsidRDefault="00203941" w:rsidP="00203941">
      <w:pPr>
        <w:pStyle w:val="ListBullet"/>
        <w:rPr>
          <w:lang w:val="en-GB"/>
        </w:rPr>
      </w:pPr>
      <w:r w:rsidRPr="00F365F5">
        <w:rPr>
          <w:lang w:val="en-GB"/>
        </w:rPr>
        <w:t xml:space="preserve">Confirmbutton </w:t>
      </w:r>
      <w:r w:rsidR="00F365F5" w:rsidRPr="00F365F5">
        <w:rPr>
          <w:lang w:val="en-GB"/>
        </w:rPr>
        <w:t xml:space="preserve">và </w:t>
      </w:r>
      <w:r w:rsidRPr="00F365F5">
        <w:rPr>
          <w:lang w:val="en-GB"/>
        </w:rPr>
        <w:t xml:space="preserve">gobutton </w:t>
      </w:r>
      <w:r w:rsidR="00F365F5" w:rsidRPr="00F365F5">
        <w:rPr>
          <w:lang w:val="en-GB"/>
        </w:rPr>
        <w:t>dùng để xác nhận lựa chọn và chuyển tiếp sang bước kế tiếp.</w:t>
      </w:r>
    </w:p>
    <w:p w14:paraId="1500E1B5" w14:textId="531295F2" w:rsidR="00F365F5" w:rsidRPr="00F365F5" w:rsidRDefault="00203941" w:rsidP="00203941">
      <w:pPr>
        <w:pStyle w:val="ListBullet"/>
        <w:rPr>
          <w:lang w:val="en-GB"/>
        </w:rPr>
      </w:pPr>
      <w:r w:rsidRPr="00F365F5">
        <w:rPr>
          <w:lang w:val="en-GB"/>
        </w:rPr>
        <w:t xml:space="preserve">Errortext </w:t>
      </w:r>
      <w:r w:rsidR="00F365F5" w:rsidRPr="00F365F5">
        <w:rPr>
          <w:lang w:val="en-GB"/>
        </w:rPr>
        <w:t>hiển thị các lỗi như tên nhân vật không hợp lệ, tên đã tồn tại hoặc không kết nối được đến backend.</w:t>
      </w:r>
    </w:p>
    <w:p w14:paraId="5DDFA7C1" w14:textId="0B5EE741" w:rsidR="00F365F5" w:rsidRPr="00F365F5" w:rsidRDefault="00F365F5" w:rsidP="00203941">
      <w:pPr>
        <w:pStyle w:val="Heading4"/>
        <w:rPr>
          <w:lang w:val="en-GB"/>
        </w:rPr>
      </w:pPr>
      <w:r w:rsidRPr="00F365F5">
        <w:rPr>
          <w:lang w:val="en-GB"/>
        </w:rPr>
        <w:t>Giao diện chọn nhân vật và Gene Slot</w:t>
      </w:r>
    </w:p>
    <w:p w14:paraId="6833907F" w14:textId="77777777" w:rsidR="00F365F5" w:rsidRPr="00F365F5" w:rsidRDefault="00F365F5" w:rsidP="00203941">
      <w:pPr>
        <w:pStyle w:val="Tnhnhv"/>
        <w:rPr>
          <w:lang w:val="en-GB"/>
        </w:rPr>
      </w:pPr>
      <w:r w:rsidRPr="00F365F5">
        <w:rPr>
          <w:lang w:val="en-GB"/>
        </w:rPr>
        <w:t>Hình 3.5. Giao diện chọn nhân vật (SelectGene)</w:t>
      </w:r>
    </w:p>
    <w:p w14:paraId="1D3B3BDE" w14:textId="77777777" w:rsidR="00F365F5" w:rsidRPr="00F365F5" w:rsidRDefault="00F365F5" w:rsidP="00203941">
      <w:pPr>
        <w:pStyle w:val="Tnhnhv"/>
        <w:rPr>
          <w:lang w:val="en-GB"/>
        </w:rPr>
      </w:pPr>
      <w:r w:rsidRPr="00F365F5">
        <w:rPr>
          <w:lang w:val="en-GB"/>
        </w:rPr>
        <w:t>Hình 3.6. Giao diện tạo nhân vật Gene 2</w:t>
      </w:r>
    </w:p>
    <w:p w14:paraId="0474846D" w14:textId="77777777" w:rsidR="00F365F5" w:rsidRPr="00F365F5" w:rsidRDefault="00F365F5" w:rsidP="00203941">
      <w:pPr>
        <w:rPr>
          <w:lang w:val="en-GB"/>
        </w:rPr>
      </w:pPr>
      <w:r w:rsidRPr="00F365F5">
        <w:rPr>
          <w:lang w:val="en-GB"/>
        </w:rPr>
        <w:t xml:space="preserve">Khi tài khoản có nhiều slot nhân vật hoặc đã mở khóa Gene thứ hai, hệ thống sử dụng giao diện SelectGene để người chơi lựa chọn nhân vật trước khi vào game. </w:t>
      </w:r>
      <w:r w:rsidRPr="00F365F5">
        <w:rPr>
          <w:lang w:val="en-GB"/>
        </w:rPr>
        <w:lastRenderedPageBreak/>
        <w:t>Chức năng này được hiện thực bởi SelectGeneController.cs kết hợp với GeneSlotUI.cs.</w:t>
      </w:r>
    </w:p>
    <w:p w14:paraId="0508F5BC" w14:textId="68C94468" w:rsidR="00F365F5" w:rsidRPr="00F365F5" w:rsidRDefault="00203941" w:rsidP="00F365F5">
      <w:pPr>
        <w:numPr>
          <w:ilvl w:val="0"/>
          <w:numId w:val="37"/>
        </w:numPr>
        <w:tabs>
          <w:tab w:val="left" w:pos="360"/>
        </w:tabs>
        <w:rPr>
          <w:lang w:val="en-GB"/>
        </w:rPr>
      </w:pPr>
      <w:r w:rsidRPr="00F365F5">
        <w:rPr>
          <w:lang w:val="en-GB"/>
        </w:rPr>
        <w:t xml:space="preserve">Existingcharacterpanel </w:t>
      </w:r>
      <w:r w:rsidR="00F365F5" w:rsidRPr="00F365F5">
        <w:rPr>
          <w:lang w:val="en-GB"/>
        </w:rPr>
        <w:t xml:space="preserve">được hiển thị khi slot đã có nhân vật. Panel này thể hiện </w:t>
      </w:r>
      <w:r w:rsidRPr="00F365F5">
        <w:rPr>
          <w:lang w:val="en-GB"/>
        </w:rPr>
        <w:t>characternametext</w:t>
      </w:r>
      <w:r w:rsidR="00F365F5" w:rsidRPr="00F365F5">
        <w:rPr>
          <w:lang w:val="en-GB"/>
        </w:rPr>
        <w:t xml:space="preserve">, </w:t>
      </w:r>
      <w:r w:rsidRPr="00F365F5">
        <w:rPr>
          <w:lang w:val="en-GB"/>
        </w:rPr>
        <w:t>leveltext</w:t>
      </w:r>
      <w:r w:rsidR="00F365F5" w:rsidRPr="00F365F5">
        <w:rPr>
          <w:lang w:val="en-GB"/>
        </w:rPr>
        <w:t xml:space="preserve">, </w:t>
      </w:r>
      <w:r w:rsidRPr="00F365F5">
        <w:rPr>
          <w:lang w:val="en-GB"/>
        </w:rPr>
        <w:t>elementtext</w:t>
      </w:r>
      <w:r w:rsidR="00F365F5" w:rsidRPr="00F365F5">
        <w:rPr>
          <w:lang w:val="en-GB"/>
        </w:rPr>
        <w:t xml:space="preserve">, </w:t>
      </w:r>
      <w:r w:rsidRPr="00F365F5">
        <w:rPr>
          <w:lang w:val="en-GB"/>
        </w:rPr>
        <w:t xml:space="preserve">gendericon </w:t>
      </w:r>
      <w:r w:rsidR="00F365F5" w:rsidRPr="00F365F5">
        <w:rPr>
          <w:lang w:val="en-GB"/>
        </w:rPr>
        <w:t xml:space="preserve">và </w:t>
      </w:r>
      <w:r w:rsidRPr="00F365F5">
        <w:rPr>
          <w:lang w:val="en-GB"/>
        </w:rPr>
        <w:t>playbutton</w:t>
      </w:r>
      <w:r w:rsidR="00F365F5" w:rsidRPr="00F365F5">
        <w:rPr>
          <w:lang w:val="en-GB"/>
        </w:rPr>
        <w:t>.</w:t>
      </w:r>
    </w:p>
    <w:p w14:paraId="43C7E040" w14:textId="435E4742" w:rsidR="00F365F5" w:rsidRPr="00F365F5" w:rsidRDefault="00203941" w:rsidP="00F365F5">
      <w:pPr>
        <w:numPr>
          <w:ilvl w:val="0"/>
          <w:numId w:val="37"/>
        </w:numPr>
        <w:tabs>
          <w:tab w:val="left" w:pos="360"/>
        </w:tabs>
        <w:rPr>
          <w:lang w:val="en-GB"/>
        </w:rPr>
      </w:pPr>
      <w:r w:rsidRPr="00F365F5">
        <w:rPr>
          <w:lang w:val="en-GB"/>
        </w:rPr>
        <w:t xml:space="preserve">Emptyslotpanel </w:t>
      </w:r>
      <w:r w:rsidR="00F365F5" w:rsidRPr="00F365F5">
        <w:rPr>
          <w:lang w:val="en-GB"/>
        </w:rPr>
        <w:t xml:space="preserve">được hiển thị khi slot còn trống, gồm </w:t>
      </w:r>
      <w:r w:rsidRPr="00F365F5">
        <w:rPr>
          <w:lang w:val="en-GB"/>
        </w:rPr>
        <w:t xml:space="preserve">createcharacterbutton </w:t>
      </w:r>
      <w:r w:rsidR="00F365F5" w:rsidRPr="00F365F5">
        <w:rPr>
          <w:lang w:val="en-GB"/>
        </w:rPr>
        <w:t xml:space="preserve">và </w:t>
      </w:r>
      <w:r w:rsidRPr="00F365F5">
        <w:rPr>
          <w:lang w:val="en-GB"/>
        </w:rPr>
        <w:t xml:space="preserve">emptyslotlabel </w:t>
      </w:r>
      <w:r w:rsidR="00F365F5" w:rsidRPr="00F365F5">
        <w:rPr>
          <w:lang w:val="en-GB"/>
        </w:rPr>
        <w:t>để người chơi tạo nhân vật mới.</w:t>
      </w:r>
    </w:p>
    <w:p w14:paraId="65F2BE81" w14:textId="0435E524" w:rsidR="00F365F5" w:rsidRPr="00F365F5" w:rsidRDefault="00203941" w:rsidP="00F365F5">
      <w:pPr>
        <w:numPr>
          <w:ilvl w:val="0"/>
          <w:numId w:val="37"/>
        </w:numPr>
        <w:tabs>
          <w:tab w:val="left" w:pos="360"/>
        </w:tabs>
        <w:rPr>
          <w:lang w:val="en-GB"/>
        </w:rPr>
      </w:pPr>
      <w:r w:rsidRPr="00F365F5">
        <w:rPr>
          <w:lang w:val="en-GB"/>
        </w:rPr>
        <w:t xml:space="preserve">Lockedpanel </w:t>
      </w:r>
      <w:r w:rsidR="00F365F5" w:rsidRPr="00F365F5">
        <w:rPr>
          <w:lang w:val="en-GB"/>
        </w:rPr>
        <w:t xml:space="preserve">được hiển thị khi slot chưa được mở khóa, dùng </w:t>
      </w:r>
      <w:r w:rsidRPr="00F365F5">
        <w:rPr>
          <w:lang w:val="en-GB"/>
        </w:rPr>
        <w:t xml:space="preserve">lockedlabel </w:t>
      </w:r>
      <w:r w:rsidR="00F365F5" w:rsidRPr="00F365F5">
        <w:rPr>
          <w:lang w:val="en-GB"/>
        </w:rPr>
        <w:t>để thông báo trạng thái hiện tại.</w:t>
      </w:r>
    </w:p>
    <w:p w14:paraId="2C83511A" w14:textId="2179083D" w:rsidR="00F365F5" w:rsidRPr="00F365F5" w:rsidRDefault="00F365F5" w:rsidP="00F365F5">
      <w:pPr>
        <w:numPr>
          <w:ilvl w:val="0"/>
          <w:numId w:val="37"/>
        </w:numPr>
        <w:tabs>
          <w:tab w:val="left" w:pos="360"/>
        </w:tabs>
        <w:rPr>
          <w:lang w:val="en-GB"/>
        </w:rPr>
      </w:pPr>
      <w:r w:rsidRPr="00F365F5">
        <w:rPr>
          <w:lang w:val="en-GB"/>
        </w:rPr>
        <w:t xml:space="preserve">Khi tạo nhân vật Gene 2, </w:t>
      </w:r>
      <w:r w:rsidR="00203941" w:rsidRPr="00F365F5">
        <w:rPr>
          <w:lang w:val="en-GB"/>
        </w:rPr>
        <w:t xml:space="preserve">selectgenecontroller </w:t>
      </w:r>
      <w:r w:rsidRPr="00F365F5">
        <w:rPr>
          <w:lang w:val="en-GB"/>
        </w:rPr>
        <w:t xml:space="preserve">mở </w:t>
      </w:r>
      <w:r w:rsidR="00203941" w:rsidRPr="00F365F5">
        <w:rPr>
          <w:lang w:val="en-GB"/>
        </w:rPr>
        <w:t>creategene2panel</w:t>
      </w:r>
      <w:r w:rsidRPr="00F365F5">
        <w:rPr>
          <w:lang w:val="en-GB"/>
        </w:rPr>
        <w:t xml:space="preserve">, trong đó có </w:t>
      </w:r>
      <w:r w:rsidR="00203941" w:rsidRPr="00F365F5">
        <w:rPr>
          <w:lang w:val="en-GB"/>
        </w:rPr>
        <w:t>createnameinput</w:t>
      </w:r>
      <w:r w:rsidRPr="00F365F5">
        <w:rPr>
          <w:lang w:val="en-GB"/>
        </w:rPr>
        <w:t xml:space="preserve">, </w:t>
      </w:r>
      <w:r w:rsidR="00203941" w:rsidRPr="00F365F5">
        <w:rPr>
          <w:lang w:val="en-GB"/>
        </w:rPr>
        <w:t>confirmcreatebutton</w:t>
      </w:r>
      <w:r w:rsidRPr="00F365F5">
        <w:rPr>
          <w:lang w:val="en-GB"/>
        </w:rPr>
        <w:t xml:space="preserve">, </w:t>
      </w:r>
      <w:r w:rsidR="00203941" w:rsidRPr="00F365F5">
        <w:rPr>
          <w:lang w:val="en-GB"/>
        </w:rPr>
        <w:t xml:space="preserve">cancelcreatebutton </w:t>
      </w:r>
      <w:r w:rsidRPr="00F365F5">
        <w:rPr>
          <w:lang w:val="en-GB"/>
        </w:rPr>
        <w:t xml:space="preserve">và </w:t>
      </w:r>
      <w:r w:rsidR="00203941" w:rsidRPr="00F365F5">
        <w:rPr>
          <w:lang w:val="en-GB"/>
        </w:rPr>
        <w:t xml:space="preserve">createerrortext </w:t>
      </w:r>
      <w:r w:rsidRPr="00F365F5">
        <w:rPr>
          <w:lang w:val="en-GB"/>
        </w:rPr>
        <w:t>để xử lý phản hồi từ API.</w:t>
      </w:r>
    </w:p>
    <w:p w14:paraId="44CB1E0C" w14:textId="4BBF7872" w:rsidR="00F365F5" w:rsidRPr="00F365F5" w:rsidRDefault="00F365F5" w:rsidP="00203941">
      <w:pPr>
        <w:numPr>
          <w:ilvl w:val="0"/>
          <w:numId w:val="37"/>
        </w:numPr>
        <w:tabs>
          <w:tab w:val="left" w:pos="360"/>
        </w:tabs>
        <w:jc w:val="left"/>
        <w:rPr>
          <w:lang w:val="en-GB"/>
        </w:rPr>
      </w:pPr>
      <w:r w:rsidRPr="00F365F5">
        <w:rPr>
          <w:lang w:val="en-GB"/>
        </w:rPr>
        <w:t xml:space="preserve">Kết quả lựa chọn được lưu vào </w:t>
      </w:r>
      <w:r w:rsidR="00203941" w:rsidRPr="00F365F5">
        <w:rPr>
          <w:lang w:val="en-GB"/>
        </w:rPr>
        <w:t xml:space="preserve">playerprefs </w:t>
      </w:r>
      <w:r w:rsidRPr="00F365F5">
        <w:rPr>
          <w:lang w:val="en-GB"/>
        </w:rPr>
        <w:t>thông qua khóa ACTIVE_GENE_SLOT, giúp các scene tiếp theo xác định đúng nhân vật đang được sử dụng.</w:t>
      </w:r>
    </w:p>
    <w:p w14:paraId="3F4C96C3" w14:textId="0B7C8CE0" w:rsidR="00F365F5" w:rsidRPr="00F365F5" w:rsidRDefault="00F365F5" w:rsidP="00203941">
      <w:pPr>
        <w:pStyle w:val="Heading4"/>
        <w:rPr>
          <w:lang w:val="en-GB"/>
        </w:rPr>
      </w:pPr>
      <w:r w:rsidRPr="00F365F5">
        <w:rPr>
          <w:lang w:val="en-GB"/>
        </w:rPr>
        <w:t>Giao diện sảnh chính</w:t>
      </w:r>
    </w:p>
    <w:p w14:paraId="78409FF6" w14:textId="77777777" w:rsidR="00F365F5" w:rsidRPr="00F365F5" w:rsidRDefault="00F365F5" w:rsidP="00203941">
      <w:pPr>
        <w:pStyle w:val="Tnhnhv"/>
        <w:rPr>
          <w:lang w:val="en-GB"/>
        </w:rPr>
      </w:pPr>
      <w:r w:rsidRPr="00F365F5">
        <w:rPr>
          <w:lang w:val="en-GB"/>
        </w:rPr>
        <w:t>Hình 3.7. Giao diện sảnh chính</w:t>
      </w:r>
    </w:p>
    <w:p w14:paraId="62459A80" w14:textId="77777777" w:rsidR="00F365F5" w:rsidRPr="00F365F5" w:rsidRDefault="00F365F5" w:rsidP="00203941">
      <w:pPr>
        <w:rPr>
          <w:lang w:val="en-GB"/>
        </w:rPr>
      </w:pPr>
      <w:r w:rsidRPr="00F365F5">
        <w:rPr>
          <w:lang w:val="en-GB"/>
        </w:rPr>
        <w:t>Sảnh chính là điểm trung gian giữa quá trình chọn nhân vật và gameplay realtime. MainMenuController.cs chịu trách nhiệm hiển thị thông tin cơ bản của người chơi và khởi tạo kết nối đến gameplay server.</w:t>
      </w:r>
    </w:p>
    <w:p w14:paraId="2344FD57" w14:textId="03E14581" w:rsidR="00F365F5" w:rsidRPr="00F365F5" w:rsidRDefault="00203941" w:rsidP="00203941">
      <w:pPr>
        <w:pStyle w:val="ListBullet"/>
        <w:rPr>
          <w:lang w:val="en-GB"/>
        </w:rPr>
      </w:pPr>
      <w:r w:rsidRPr="00F365F5">
        <w:rPr>
          <w:lang w:val="en-GB"/>
        </w:rPr>
        <w:t xml:space="preserve">Playerinfotext </w:t>
      </w:r>
      <w:r w:rsidR="00F365F5" w:rsidRPr="00F365F5">
        <w:rPr>
          <w:lang w:val="en-GB"/>
        </w:rPr>
        <w:t xml:space="preserve">hiển thị thông tin nhân vật theo dạng Level, Gold và EXP, được lấy từ dữ liệu </w:t>
      </w:r>
      <w:r w:rsidRPr="00F365F5">
        <w:rPr>
          <w:lang w:val="en-GB"/>
        </w:rPr>
        <w:t>gamemanager</w:t>
      </w:r>
      <w:r w:rsidR="00F365F5" w:rsidRPr="00F365F5">
        <w:rPr>
          <w:lang w:val="en-GB"/>
        </w:rPr>
        <w:t>.</w:t>
      </w:r>
      <w:r w:rsidRPr="00F365F5">
        <w:rPr>
          <w:lang w:val="en-GB"/>
        </w:rPr>
        <w:t>getplayerdata</w:t>
      </w:r>
      <w:r w:rsidR="00F365F5" w:rsidRPr="00F365F5">
        <w:rPr>
          <w:lang w:val="en-GB"/>
        </w:rPr>
        <w:t>().</w:t>
      </w:r>
    </w:p>
    <w:p w14:paraId="28B7A81B" w14:textId="1B8602DE" w:rsidR="00F365F5" w:rsidRPr="00F365F5" w:rsidRDefault="00203941" w:rsidP="00203941">
      <w:pPr>
        <w:pStyle w:val="ListBullet"/>
        <w:rPr>
          <w:lang w:val="en-GB"/>
        </w:rPr>
      </w:pPr>
      <w:r w:rsidRPr="00F365F5">
        <w:rPr>
          <w:lang w:val="en-GB"/>
        </w:rPr>
        <w:t xml:space="preserve">Joingamebutton </w:t>
      </w:r>
      <w:r w:rsidR="00F365F5" w:rsidRPr="00F365F5">
        <w:rPr>
          <w:lang w:val="en-GB"/>
        </w:rPr>
        <w:t xml:space="preserve">gọi </w:t>
      </w:r>
      <w:r w:rsidRPr="00F365F5">
        <w:rPr>
          <w:lang w:val="en-GB"/>
        </w:rPr>
        <w:t>networkmanagercustom</w:t>
      </w:r>
      <w:r w:rsidR="00F365F5" w:rsidRPr="00F365F5">
        <w:rPr>
          <w:lang w:val="en-GB"/>
        </w:rPr>
        <w:t>.</w:t>
      </w:r>
      <w:r w:rsidRPr="00F365F5">
        <w:rPr>
          <w:lang w:val="en-GB"/>
        </w:rPr>
        <w:t>connecttoserver</w:t>
      </w:r>
      <w:r w:rsidR="00F365F5" w:rsidRPr="00F365F5">
        <w:rPr>
          <w:lang w:val="en-GB"/>
        </w:rPr>
        <w:t>() để bắt đầu kết nối đến server. Trong lúc kết nối, giao diện cập nhật trạng thái thành “Đang kết nối đến server...”.</w:t>
      </w:r>
    </w:p>
    <w:p w14:paraId="28B8E1D0" w14:textId="595A0F5F" w:rsidR="00F365F5" w:rsidRPr="00F365F5" w:rsidRDefault="00203941" w:rsidP="00203941">
      <w:pPr>
        <w:pStyle w:val="ListBullet"/>
        <w:rPr>
          <w:lang w:val="en-GB"/>
        </w:rPr>
      </w:pPr>
      <w:r w:rsidRPr="00F365F5">
        <w:rPr>
          <w:lang w:val="en-GB"/>
        </w:rPr>
        <w:t xml:space="preserve">Logoutbutton </w:t>
      </w:r>
      <w:r w:rsidR="00F365F5" w:rsidRPr="00F365F5">
        <w:rPr>
          <w:lang w:val="en-GB"/>
        </w:rPr>
        <w:t>xóa token, reset trạng thái phiên chơi và chuyển người dùng quay lại scene Login.</w:t>
      </w:r>
    </w:p>
    <w:p w14:paraId="57BB9F69" w14:textId="64F6B2EB" w:rsidR="00F365F5" w:rsidRPr="00F365F5" w:rsidRDefault="00F365F5" w:rsidP="00203941">
      <w:pPr>
        <w:pStyle w:val="Heading3"/>
        <w:rPr>
          <w:lang w:val="en-GB"/>
        </w:rPr>
      </w:pPr>
      <w:r w:rsidRPr="00F365F5">
        <w:rPr>
          <w:lang w:val="en-GB"/>
        </w:rPr>
        <w:t xml:space="preserve"> Giao diện trong trận đấu (HUD)</w:t>
      </w:r>
    </w:p>
    <w:p w14:paraId="53DF577C" w14:textId="25D610CB" w:rsidR="00F365F5" w:rsidRPr="00F365F5" w:rsidRDefault="00F365F5" w:rsidP="00203941">
      <w:pPr>
        <w:pStyle w:val="Heading4"/>
        <w:rPr>
          <w:lang w:val="en-GB"/>
        </w:rPr>
      </w:pPr>
      <w:r w:rsidRPr="00F365F5">
        <w:rPr>
          <w:lang w:val="en-GB"/>
        </w:rPr>
        <w:t xml:space="preserve"> Thanh trạng thái nhân vật</w:t>
      </w:r>
    </w:p>
    <w:p w14:paraId="3A2C0FCE" w14:textId="77777777" w:rsidR="00F365F5" w:rsidRPr="00F365F5" w:rsidRDefault="00F365F5" w:rsidP="00203941">
      <w:pPr>
        <w:pStyle w:val="Tnhnhv"/>
        <w:rPr>
          <w:lang w:val="en-GB"/>
        </w:rPr>
      </w:pPr>
      <w:r w:rsidRPr="00F365F5">
        <w:rPr>
          <w:lang w:val="en-GB"/>
        </w:rPr>
        <w:t>Hình 3.8. Giao diện thanh trạng thái nhân vật</w:t>
      </w:r>
    </w:p>
    <w:p w14:paraId="476730EB" w14:textId="77777777" w:rsidR="00F365F5" w:rsidRPr="00F365F5" w:rsidRDefault="00F365F5" w:rsidP="00203941">
      <w:pPr>
        <w:rPr>
          <w:lang w:val="en-GB"/>
        </w:rPr>
      </w:pPr>
      <w:r w:rsidRPr="00F365F5">
        <w:rPr>
          <w:lang w:val="en-GB"/>
        </w:rPr>
        <w:t xml:space="preserve">HUD trạng thái nhân vật hiển thị các thông tin cần thiết trong quá trình chiến đấu, bao gồm máu, năng lượng, cấp độ, hệ nguyên tố và một số trạng thái đặc biệt. </w:t>
      </w:r>
      <w:r w:rsidRPr="00F365F5">
        <w:rPr>
          <w:lang w:val="en-GB"/>
        </w:rPr>
        <w:lastRenderedPageBreak/>
        <w:t>Các dữ liệu này được đồng bộ từ NetworkPlayerDataSync để bảo đảm giao diện phản ánh đúng trạng thái runtime.</w:t>
      </w:r>
    </w:p>
    <w:p w14:paraId="5CCC9477" w14:textId="77777777" w:rsidR="00F365F5" w:rsidRPr="00F365F5" w:rsidRDefault="00F365F5" w:rsidP="00203941">
      <w:pPr>
        <w:pStyle w:val="ListBullet"/>
        <w:rPr>
          <w:lang w:val="en-GB"/>
        </w:rPr>
      </w:pPr>
      <w:r w:rsidRPr="00F365F5">
        <w:rPr>
          <w:lang w:val="en-GB"/>
        </w:rPr>
        <w:t>HealthBar sử dụng healthSlider để phản chiếu HP thời gian thực. healthTextTMP hiển thị giá trị HP hiện tại và tối đa; fillImage có thể chuyển từ màu xanh sang màu cảnh báo khi HP xuống thấp.</w:t>
      </w:r>
    </w:p>
    <w:p w14:paraId="2F68850E" w14:textId="77777777" w:rsidR="00F365F5" w:rsidRPr="00F365F5" w:rsidRDefault="00F365F5" w:rsidP="00203941">
      <w:pPr>
        <w:pStyle w:val="ListBullet"/>
        <w:rPr>
          <w:lang w:val="en-GB"/>
        </w:rPr>
      </w:pPr>
      <w:r w:rsidRPr="00F365F5">
        <w:rPr>
          <w:lang w:val="en-GB"/>
        </w:rPr>
        <w:t>MpBar hiển thị MP theo cơ chế tương tự HealthBar và đồng bộ qua cùng nguồn dữ liệu mạng.</w:t>
      </w:r>
    </w:p>
    <w:p w14:paraId="57C52C2C" w14:textId="77777777" w:rsidR="00F365F5" w:rsidRPr="00F365F5" w:rsidRDefault="00F365F5" w:rsidP="00203941">
      <w:pPr>
        <w:pStyle w:val="ListBullet"/>
        <w:rPr>
          <w:lang w:val="en-GB"/>
        </w:rPr>
      </w:pPr>
      <w:r w:rsidRPr="00F365F5">
        <w:rPr>
          <w:lang w:val="en-GB"/>
        </w:rPr>
        <w:t>PlayerInfoUI gồm playerNameText, levelText, elementText, hpText và mpText, dùng để thể hiện thông tin nhận diện nhân vật.</w:t>
      </w:r>
    </w:p>
    <w:p w14:paraId="423C75C4" w14:textId="77777777" w:rsidR="00F365F5" w:rsidRPr="00F365F5" w:rsidRDefault="00F365F5" w:rsidP="00203941">
      <w:pPr>
        <w:pStyle w:val="ListBullet"/>
        <w:rPr>
          <w:lang w:val="en-GB"/>
        </w:rPr>
      </w:pPr>
      <w:r w:rsidRPr="00F365F5">
        <w:rPr>
          <w:lang w:val="en-GB"/>
        </w:rPr>
        <w:t>FlightMeter hiển thị thanh stamina hoặc năng lượng bay khi nhân vật sử dụng kỹ năng bay.</w:t>
      </w:r>
    </w:p>
    <w:p w14:paraId="247EBB9E" w14:textId="7BE5F05A" w:rsidR="00F365F5" w:rsidRPr="00F365F5" w:rsidRDefault="00F365F5" w:rsidP="00203941">
      <w:pPr>
        <w:pStyle w:val="Heading4"/>
        <w:rPr>
          <w:lang w:val="en-GB"/>
        </w:rPr>
      </w:pPr>
      <w:r w:rsidRPr="00F365F5">
        <w:rPr>
          <w:lang w:val="en-GB"/>
        </w:rPr>
        <w:t>Thanh kỹ năng và hiệu ứng Buff</w:t>
      </w:r>
    </w:p>
    <w:p w14:paraId="2CF066F4" w14:textId="77777777" w:rsidR="00F365F5" w:rsidRPr="00F365F5" w:rsidRDefault="00F365F5" w:rsidP="00203941">
      <w:pPr>
        <w:pStyle w:val="Tnhnhv"/>
        <w:rPr>
          <w:lang w:val="en-GB"/>
        </w:rPr>
      </w:pPr>
      <w:r w:rsidRPr="00F365F5">
        <w:rPr>
          <w:lang w:val="en-GB"/>
        </w:rPr>
        <w:t>Hình 3.9. Giao diện thanh kỹ năng và Buff</w:t>
      </w:r>
    </w:p>
    <w:p w14:paraId="1DAA6E38" w14:textId="77777777" w:rsidR="00F365F5" w:rsidRPr="00F365F5" w:rsidRDefault="00F365F5" w:rsidP="00F365F5">
      <w:pPr>
        <w:ind w:firstLine="567"/>
        <w:rPr>
          <w:lang w:val="en-GB"/>
        </w:rPr>
      </w:pPr>
      <w:r w:rsidRPr="00203941">
        <w:rPr>
          <w:lang w:val="en-GB"/>
        </w:rPr>
        <w:t>Thanh kỹ năng cho phép người chơi theo dõi các kỹ năng đang sở hữu, trạng thái mở khóa và thời gian hồi chiêu. Nhóm giao diện này được tổ chức qua SkillHotbarUI, SkillSlotUI, BuffHudPanel và OverheadStatusDisplay</w:t>
      </w:r>
      <w:r w:rsidRPr="00F365F5">
        <w:rPr>
          <w:lang w:val="en-GB"/>
        </w:rPr>
        <w:t>.</w:t>
      </w:r>
    </w:p>
    <w:p w14:paraId="2E530A13" w14:textId="77777777" w:rsidR="00F365F5" w:rsidRPr="00F365F5" w:rsidRDefault="00F365F5" w:rsidP="00203941">
      <w:pPr>
        <w:pStyle w:val="ListBullet"/>
        <w:rPr>
          <w:lang w:val="en-GB"/>
        </w:rPr>
      </w:pPr>
      <w:r w:rsidRPr="00F365F5">
        <w:rPr>
          <w:lang w:val="en-GB"/>
        </w:rPr>
        <w:t>SkillHotbarUI quản lý danh sách SkillSlotUI và tự động gắn dữ liệu với PlayerSkillManager của nhân vật owner sau khi spawn.</w:t>
      </w:r>
    </w:p>
    <w:p w14:paraId="42B6496D" w14:textId="77777777" w:rsidR="00F365F5" w:rsidRPr="00F365F5" w:rsidRDefault="00F365F5" w:rsidP="00203941">
      <w:pPr>
        <w:pStyle w:val="ListBullet"/>
        <w:rPr>
          <w:lang w:val="en-GB"/>
        </w:rPr>
      </w:pPr>
      <w:r w:rsidRPr="00F365F5">
        <w:rPr>
          <w:lang w:val="en-GB"/>
        </w:rPr>
        <w:t>Mỗi SkillSlotUI hiển thị biểu tượng kỹ năng, trạng thái khóa/mở và hiệu ứng cooldown đếm ngược.</w:t>
      </w:r>
    </w:p>
    <w:p w14:paraId="662BC239" w14:textId="77777777" w:rsidR="00F365F5" w:rsidRPr="00F365F5" w:rsidRDefault="00F365F5" w:rsidP="00203941">
      <w:pPr>
        <w:pStyle w:val="ListBullet"/>
        <w:rPr>
          <w:lang w:val="en-GB"/>
        </w:rPr>
      </w:pPr>
      <w:r w:rsidRPr="00F365F5">
        <w:rPr>
          <w:lang w:val="en-GB"/>
        </w:rPr>
        <w:t>BuffHudPanel liệt kê các Buff hoặc Debuff đang có hiệu lực dưới dạng hàng icon kèm thời gian còn lại.</w:t>
      </w:r>
    </w:p>
    <w:p w14:paraId="37C6E690" w14:textId="77777777" w:rsidR="00F365F5" w:rsidRPr="00F365F5" w:rsidRDefault="00F365F5" w:rsidP="00203941">
      <w:pPr>
        <w:pStyle w:val="ListBullet"/>
        <w:rPr>
          <w:lang w:val="en-GB"/>
        </w:rPr>
      </w:pPr>
      <w:r w:rsidRPr="00F365F5">
        <w:rPr>
          <w:lang w:val="en-GB"/>
        </w:rPr>
        <w:t>OverheadStatusDisplay hiển thị trạng thái đặc biệt như suy yếu, stun hoặc shield ngay trên đầu nhân vật trong không gian thế giới.</w:t>
      </w:r>
    </w:p>
    <w:p w14:paraId="648804B1" w14:textId="0025D826" w:rsidR="00F365F5" w:rsidRPr="00F365F5" w:rsidRDefault="00F365F5" w:rsidP="00203941">
      <w:pPr>
        <w:pStyle w:val="Heading4"/>
        <w:rPr>
          <w:lang w:val="en-GB"/>
        </w:rPr>
      </w:pPr>
      <w:r w:rsidRPr="00F365F5">
        <w:rPr>
          <w:lang w:val="en-GB"/>
        </w:rPr>
        <w:t>Thông tin quái khi được chọn</w:t>
      </w:r>
    </w:p>
    <w:p w14:paraId="5128E719" w14:textId="77777777" w:rsidR="00F365F5" w:rsidRPr="00F365F5" w:rsidRDefault="00F365F5" w:rsidP="00203941">
      <w:pPr>
        <w:pStyle w:val="Tnhnhv"/>
        <w:rPr>
          <w:lang w:val="en-GB"/>
        </w:rPr>
      </w:pPr>
      <w:r w:rsidRPr="00F365F5">
        <w:rPr>
          <w:lang w:val="en-GB"/>
        </w:rPr>
        <w:t>Hình 3.10. Giao diện thông tin quái</w:t>
      </w:r>
    </w:p>
    <w:p w14:paraId="29367A08" w14:textId="77777777" w:rsidR="00F365F5" w:rsidRPr="00F365F5" w:rsidRDefault="00F365F5" w:rsidP="00203941">
      <w:pPr>
        <w:rPr>
          <w:lang w:val="en-GB"/>
        </w:rPr>
      </w:pPr>
      <w:r w:rsidRPr="00F365F5">
        <w:rPr>
          <w:lang w:val="en-GB"/>
        </w:rPr>
        <w:t>EnemyInfoPanel.cs được sử dụng khi người chơi chọn một kẻ địch trong bản đồ. Panel này giúp người chơi nắm bắt nhanh thông tin mục tiêu trước khi tấn công hoặc sử dụng kỹ năng.</w:t>
      </w:r>
    </w:p>
    <w:p w14:paraId="29F4577B" w14:textId="28EE3A99" w:rsidR="00F365F5" w:rsidRPr="00F365F5" w:rsidRDefault="00203941" w:rsidP="00203941">
      <w:pPr>
        <w:pStyle w:val="ListBullet"/>
        <w:rPr>
          <w:lang w:val="en-GB"/>
        </w:rPr>
      </w:pPr>
      <w:r w:rsidRPr="00F365F5">
        <w:rPr>
          <w:lang w:val="en-GB"/>
        </w:rPr>
        <w:t xml:space="preserve">Nametext </w:t>
      </w:r>
      <w:r w:rsidR="00F365F5" w:rsidRPr="00F365F5">
        <w:rPr>
          <w:lang w:val="en-GB"/>
        </w:rPr>
        <w:t>hiển thị tên quái, ví dụ “Linh dương Topi”.</w:t>
      </w:r>
    </w:p>
    <w:p w14:paraId="1DCCC39B" w14:textId="0D845871" w:rsidR="00F365F5" w:rsidRPr="00F365F5" w:rsidRDefault="00203941" w:rsidP="00203941">
      <w:pPr>
        <w:pStyle w:val="ListBullet"/>
        <w:rPr>
          <w:lang w:val="en-GB"/>
        </w:rPr>
      </w:pPr>
      <w:r w:rsidRPr="00F365F5">
        <w:rPr>
          <w:lang w:val="en-GB"/>
        </w:rPr>
        <w:t xml:space="preserve">Elementtext </w:t>
      </w:r>
      <w:r w:rsidR="00F365F5" w:rsidRPr="00F365F5">
        <w:rPr>
          <w:lang w:val="en-GB"/>
        </w:rPr>
        <w:t>hiển thị hệ nguyên tố của quái dưới dạng badge nhỏ.</w:t>
      </w:r>
    </w:p>
    <w:p w14:paraId="5378D472" w14:textId="6912C5F8" w:rsidR="00F365F5" w:rsidRPr="00F365F5" w:rsidRDefault="00203941" w:rsidP="00203941">
      <w:pPr>
        <w:pStyle w:val="ListBullet"/>
        <w:rPr>
          <w:lang w:val="en-GB"/>
        </w:rPr>
      </w:pPr>
      <w:r w:rsidRPr="00F365F5">
        <w:rPr>
          <w:lang w:val="en-GB"/>
        </w:rPr>
        <w:t xml:space="preserve">Hpslider </w:t>
      </w:r>
      <w:r w:rsidR="00F365F5" w:rsidRPr="00F365F5">
        <w:rPr>
          <w:lang w:val="en-GB"/>
        </w:rPr>
        <w:t xml:space="preserve">và </w:t>
      </w:r>
      <w:r w:rsidRPr="00F365F5">
        <w:rPr>
          <w:lang w:val="en-GB"/>
        </w:rPr>
        <w:t xml:space="preserve">hptext </w:t>
      </w:r>
      <w:r w:rsidR="00F365F5" w:rsidRPr="00F365F5">
        <w:rPr>
          <w:lang w:val="en-GB"/>
        </w:rPr>
        <w:t>thể hiện lượng máu hiện tại và tối đa của mục tiêu.</w:t>
      </w:r>
    </w:p>
    <w:p w14:paraId="5D7AE9A9" w14:textId="3FD2FCCC" w:rsidR="00F365F5" w:rsidRPr="00F365F5" w:rsidRDefault="00203941" w:rsidP="00203941">
      <w:pPr>
        <w:pStyle w:val="ListBullet"/>
        <w:rPr>
          <w:lang w:val="en-GB"/>
        </w:rPr>
      </w:pPr>
      <w:r w:rsidRPr="00F365F5">
        <w:rPr>
          <w:lang w:val="en-GB"/>
        </w:rPr>
        <w:lastRenderedPageBreak/>
        <w:t xml:space="preserve">Levelexptext </w:t>
      </w:r>
      <w:r w:rsidR="00F365F5" w:rsidRPr="00F365F5">
        <w:rPr>
          <w:lang w:val="en-GB"/>
        </w:rPr>
        <w:t>hiển thị cấp độ và lượng EXP thưởng khi tiêu diệt mục tiêu.</w:t>
      </w:r>
    </w:p>
    <w:p w14:paraId="4F62E6D7" w14:textId="50285B7A" w:rsidR="00F365F5" w:rsidRPr="00F365F5" w:rsidRDefault="00203941" w:rsidP="00203941">
      <w:pPr>
        <w:pStyle w:val="ListBullet"/>
        <w:rPr>
          <w:lang w:val="en-GB"/>
        </w:rPr>
      </w:pPr>
      <w:r w:rsidRPr="00F365F5">
        <w:rPr>
          <w:lang w:val="en-GB"/>
        </w:rPr>
        <w:t xml:space="preserve">Playerworldhpbar </w:t>
      </w:r>
      <w:r w:rsidR="00F365F5" w:rsidRPr="00F365F5">
        <w:rPr>
          <w:lang w:val="en-GB"/>
        </w:rPr>
        <w:t>hiển thị thanh HP nhỏ trên đầu nhân vật hoặc quái trong không gian thế giới, giúp theo dõi dễ hơn trong chiến đấu nhóm.</w:t>
      </w:r>
    </w:p>
    <w:p w14:paraId="203E95E8" w14:textId="6E7C0F2B" w:rsidR="00F365F5" w:rsidRPr="00F365F5" w:rsidRDefault="00F365F5" w:rsidP="00203941">
      <w:pPr>
        <w:pStyle w:val="Heading4"/>
        <w:rPr>
          <w:lang w:val="en-GB"/>
        </w:rPr>
      </w:pPr>
      <w:r w:rsidRPr="00F365F5">
        <w:rPr>
          <w:lang w:val="en-GB"/>
        </w:rPr>
        <w:t>Thông báo toàn màn hình</w:t>
      </w:r>
    </w:p>
    <w:p w14:paraId="1C09A9EB" w14:textId="77777777" w:rsidR="00F365F5" w:rsidRPr="00F365F5" w:rsidRDefault="00F365F5" w:rsidP="00203941">
      <w:pPr>
        <w:pStyle w:val="Tnhnhv"/>
        <w:rPr>
          <w:lang w:val="en-GB"/>
        </w:rPr>
      </w:pPr>
      <w:r w:rsidRPr="00F365F5">
        <w:rPr>
          <w:lang w:val="en-GB"/>
        </w:rPr>
        <w:t>Hình 3.11. Giao diện thông báo hệ thống</w:t>
      </w:r>
    </w:p>
    <w:p w14:paraId="39C85E89" w14:textId="77777777" w:rsidR="00F365F5" w:rsidRPr="00F365F5" w:rsidRDefault="00F365F5" w:rsidP="00203941">
      <w:pPr>
        <w:rPr>
          <w:lang w:val="en-GB"/>
        </w:rPr>
      </w:pPr>
      <w:r w:rsidRPr="00F365F5">
        <w:rPr>
          <w:lang w:val="en-GB"/>
        </w:rPr>
        <w:t>GlobalNotificationUI dùng để hiển thị các thông báo nổi như lên cấp, nhận thưởng hoặc sự kiện hệ thống. Thông báo xuất hiện trong thời gian ngắn và tự động ẩn, không chặn thao tác gameplay của người chơi.</w:t>
      </w:r>
    </w:p>
    <w:p w14:paraId="56DF7028" w14:textId="7BAED55F" w:rsidR="00F365F5" w:rsidRPr="00F365F5" w:rsidRDefault="00F365F5" w:rsidP="00203941">
      <w:pPr>
        <w:pStyle w:val="Heading3"/>
        <w:rPr>
          <w:lang w:val="en-GB"/>
        </w:rPr>
      </w:pPr>
      <w:r w:rsidRPr="00F365F5">
        <w:rPr>
          <w:lang w:val="en-GB"/>
        </w:rPr>
        <w:t xml:space="preserve"> Giao diện hệ thống Gene</w:t>
      </w:r>
    </w:p>
    <w:p w14:paraId="54DE85D2" w14:textId="77777777" w:rsidR="00F365F5" w:rsidRPr="00F365F5" w:rsidRDefault="00F365F5" w:rsidP="00203941">
      <w:pPr>
        <w:ind w:firstLine="0"/>
        <w:rPr>
          <w:b/>
          <w:bCs/>
          <w:i/>
          <w:lang w:val="en-GB"/>
        </w:rPr>
      </w:pPr>
      <w:r w:rsidRPr="00F365F5">
        <w:rPr>
          <w:b/>
          <w:bCs/>
          <w:i/>
          <w:lang w:val="en-GB"/>
        </w:rPr>
        <w:t>a) Giao diện nâng cấp Gene chính</w:t>
      </w:r>
    </w:p>
    <w:p w14:paraId="77C0BA94" w14:textId="77777777" w:rsidR="00F365F5" w:rsidRPr="00F365F5" w:rsidRDefault="00F365F5" w:rsidP="00203941">
      <w:pPr>
        <w:pStyle w:val="Tnhnhv"/>
        <w:rPr>
          <w:lang w:val="en-GB"/>
        </w:rPr>
      </w:pPr>
      <w:r w:rsidRPr="00F365F5">
        <w:rPr>
          <w:lang w:val="en-GB"/>
        </w:rPr>
        <w:t>Hình 3.12. Giao diện nâng cấp Gene chính</w:t>
      </w:r>
    </w:p>
    <w:p w14:paraId="37C2B22F" w14:textId="77777777" w:rsidR="00F365F5" w:rsidRPr="00F365F5" w:rsidRDefault="00F365F5" w:rsidP="00203941">
      <w:pPr>
        <w:rPr>
          <w:lang w:val="en-GB"/>
        </w:rPr>
      </w:pPr>
      <w:r w:rsidRPr="00F365F5">
        <w:rPr>
          <w:lang w:val="en-GB"/>
        </w:rPr>
        <w:t>GeneUpgradePanel.cs là giao diện trung tâm của hệ thống phát triển nhân vật theo Gene. Panel này tải cấu hình nâng cấp từ API /api/gene/config và hiển thị đầy đủ điều kiện, tài nguyên, tỷ lệ thành công và chỉ số dự kiến sau khi nâng cấp.</w:t>
      </w:r>
    </w:p>
    <w:p w14:paraId="433A76A3" w14:textId="5E9B57C3" w:rsidR="00F365F5" w:rsidRPr="00F365F5" w:rsidRDefault="00203941" w:rsidP="00203941">
      <w:pPr>
        <w:pStyle w:val="ListBullet"/>
        <w:rPr>
          <w:lang w:val="en-GB"/>
        </w:rPr>
      </w:pPr>
      <w:r w:rsidRPr="00F365F5">
        <w:rPr>
          <w:lang w:val="en-GB"/>
        </w:rPr>
        <w:t xml:space="preserve">Tierdisplaytext </w:t>
      </w:r>
      <w:r w:rsidR="00F365F5" w:rsidRPr="00F365F5">
        <w:rPr>
          <w:lang w:val="en-GB"/>
        </w:rPr>
        <w:t xml:space="preserve">hiển thị quá trình chuyển tier, ví dụ “Gene Tier 1 → 2”; </w:t>
      </w:r>
      <w:r w:rsidRPr="00F365F5">
        <w:rPr>
          <w:lang w:val="en-GB"/>
        </w:rPr>
        <w:t xml:space="preserve">elementicon </w:t>
      </w:r>
      <w:r w:rsidR="00F365F5" w:rsidRPr="00F365F5">
        <w:rPr>
          <w:lang w:val="en-GB"/>
        </w:rPr>
        <w:t xml:space="preserve">lấy biểu tượng nguyên tố từ </w:t>
      </w:r>
      <w:r w:rsidRPr="00F365F5">
        <w:rPr>
          <w:lang w:val="en-GB"/>
        </w:rPr>
        <w:t>elementiconconfig</w:t>
      </w:r>
      <w:r w:rsidR="00F365F5" w:rsidRPr="00F365F5">
        <w:rPr>
          <w:lang w:val="en-GB"/>
        </w:rPr>
        <w:t>.</w:t>
      </w:r>
    </w:p>
    <w:p w14:paraId="34E62295" w14:textId="4BD1D678" w:rsidR="00F365F5" w:rsidRPr="00F365F5" w:rsidRDefault="00203941" w:rsidP="00203941">
      <w:pPr>
        <w:pStyle w:val="ListBullet"/>
        <w:rPr>
          <w:lang w:val="en-GB"/>
        </w:rPr>
      </w:pPr>
      <w:r w:rsidRPr="00F365F5">
        <w:rPr>
          <w:lang w:val="en-GB"/>
        </w:rPr>
        <w:t xml:space="preserve">Geneexpbar </w:t>
      </w:r>
      <w:r w:rsidR="00F365F5" w:rsidRPr="00F365F5">
        <w:rPr>
          <w:lang w:val="en-GB"/>
        </w:rPr>
        <w:t xml:space="preserve">và </w:t>
      </w:r>
      <w:r w:rsidRPr="00F365F5">
        <w:rPr>
          <w:lang w:val="en-GB"/>
        </w:rPr>
        <w:t xml:space="preserve">geneexptext </w:t>
      </w:r>
      <w:r w:rsidR="00F365F5" w:rsidRPr="00F365F5">
        <w:rPr>
          <w:lang w:val="en-GB"/>
        </w:rPr>
        <w:t>thể hiện tiến độ Gene EXP so với lượng EXP yêu cầu.</w:t>
      </w:r>
    </w:p>
    <w:p w14:paraId="7BC98006" w14:textId="4D605F4B" w:rsidR="00F365F5" w:rsidRPr="00F365F5" w:rsidRDefault="00203941" w:rsidP="00203941">
      <w:pPr>
        <w:pStyle w:val="ListBullet"/>
        <w:rPr>
          <w:lang w:val="en-GB"/>
        </w:rPr>
      </w:pPr>
      <w:r w:rsidRPr="00F365F5">
        <w:rPr>
          <w:lang w:val="en-GB"/>
        </w:rPr>
        <w:t xml:space="preserve">Goldcosttext </w:t>
      </w:r>
      <w:r w:rsidR="00F365F5" w:rsidRPr="00F365F5">
        <w:rPr>
          <w:lang w:val="en-GB"/>
        </w:rPr>
        <w:t xml:space="preserve">và </w:t>
      </w:r>
      <w:r w:rsidRPr="00F365F5">
        <w:rPr>
          <w:lang w:val="en-GB"/>
        </w:rPr>
        <w:t xml:space="preserve">goldplayertext </w:t>
      </w:r>
      <w:r w:rsidR="00F365F5" w:rsidRPr="00F365F5">
        <w:rPr>
          <w:lang w:val="en-GB"/>
        </w:rPr>
        <w:t>đặt cạnh nhau để người chơi so sánh lượng vàng cần dùng và lượng vàng đang có.</w:t>
      </w:r>
    </w:p>
    <w:p w14:paraId="7C415479" w14:textId="500199CA" w:rsidR="00F365F5" w:rsidRPr="00F365F5" w:rsidRDefault="00203941" w:rsidP="00203941">
      <w:pPr>
        <w:pStyle w:val="ListBullet"/>
        <w:rPr>
          <w:lang w:val="en-GB"/>
        </w:rPr>
      </w:pPr>
      <w:r w:rsidRPr="00F365F5">
        <w:rPr>
          <w:lang w:val="en-GB"/>
        </w:rPr>
        <w:t xml:space="preserve">Itemcosttext </w:t>
      </w:r>
      <w:r w:rsidR="00F365F5" w:rsidRPr="00F365F5">
        <w:rPr>
          <w:lang w:val="en-GB"/>
        </w:rPr>
        <w:t xml:space="preserve">và </w:t>
      </w:r>
      <w:r w:rsidRPr="00F365F5">
        <w:rPr>
          <w:lang w:val="en-GB"/>
        </w:rPr>
        <w:t xml:space="preserve">itemicon </w:t>
      </w:r>
      <w:r w:rsidR="00F365F5" w:rsidRPr="00F365F5">
        <w:rPr>
          <w:lang w:val="en-GB"/>
        </w:rPr>
        <w:t>hiển thị vật phẩm nâng Gene theo cấu hình, bao gồm số lượng tối thiểu và số lượng tối đa có thể sử dụng.</w:t>
      </w:r>
    </w:p>
    <w:p w14:paraId="71528E2E" w14:textId="4E745F9F" w:rsidR="00F365F5" w:rsidRPr="00F365F5" w:rsidRDefault="00203941" w:rsidP="00203941">
      <w:pPr>
        <w:pStyle w:val="ListBullet"/>
        <w:rPr>
          <w:lang w:val="en-GB"/>
        </w:rPr>
      </w:pPr>
      <w:r w:rsidRPr="00F365F5">
        <w:rPr>
          <w:lang w:val="en-GB"/>
        </w:rPr>
        <w:t xml:space="preserve">Successratetext </w:t>
      </w:r>
      <w:r w:rsidR="00F365F5" w:rsidRPr="00F365F5">
        <w:rPr>
          <w:lang w:val="en-GB"/>
        </w:rPr>
        <w:t xml:space="preserve">hiển thị tỷ lệ thành công; </w:t>
      </w:r>
      <w:r w:rsidRPr="00F365F5">
        <w:rPr>
          <w:lang w:val="en-GB"/>
        </w:rPr>
        <w:t xml:space="preserve">itemcountslider </w:t>
      </w:r>
      <w:r w:rsidR="00F365F5" w:rsidRPr="00F365F5">
        <w:rPr>
          <w:lang w:val="en-GB"/>
        </w:rPr>
        <w:t xml:space="preserve">cho phép người chơi chọn số lượng vật phẩm trong khoảng </w:t>
      </w:r>
      <w:r w:rsidRPr="00F365F5">
        <w:rPr>
          <w:lang w:val="en-GB"/>
        </w:rPr>
        <w:t xml:space="preserve">itemsmin </w:t>
      </w:r>
      <w:r w:rsidR="00F365F5" w:rsidRPr="00F365F5">
        <w:rPr>
          <w:lang w:val="en-GB"/>
        </w:rPr>
        <w:t xml:space="preserve">đến </w:t>
      </w:r>
      <w:r w:rsidRPr="00F365F5">
        <w:rPr>
          <w:lang w:val="en-GB"/>
        </w:rPr>
        <w:t>itemsneeded</w:t>
      </w:r>
      <w:r w:rsidR="00F365F5" w:rsidRPr="00F365F5">
        <w:rPr>
          <w:lang w:val="en-GB"/>
        </w:rPr>
        <w:t xml:space="preserve">; </w:t>
      </w:r>
      <w:r w:rsidRPr="00F365F5">
        <w:rPr>
          <w:lang w:val="en-GB"/>
        </w:rPr>
        <w:t xml:space="preserve">itemcounttext </w:t>
      </w:r>
      <w:r w:rsidR="00F365F5" w:rsidRPr="00F365F5">
        <w:rPr>
          <w:lang w:val="en-GB"/>
        </w:rPr>
        <w:t>cập nhật theo giá trị người chơi chọn.</w:t>
      </w:r>
    </w:p>
    <w:p w14:paraId="07256E08" w14:textId="6799301E" w:rsidR="00F365F5" w:rsidRPr="00F365F5" w:rsidRDefault="00203941" w:rsidP="00203941">
      <w:pPr>
        <w:pStyle w:val="ListBullet"/>
        <w:rPr>
          <w:lang w:val="en-GB"/>
        </w:rPr>
      </w:pPr>
      <w:r w:rsidRPr="00F365F5">
        <w:rPr>
          <w:lang w:val="en-GB"/>
        </w:rPr>
        <w:t>Stathptext</w:t>
      </w:r>
      <w:r w:rsidR="00F365F5" w:rsidRPr="00F365F5">
        <w:rPr>
          <w:lang w:val="en-GB"/>
        </w:rPr>
        <w:t xml:space="preserve">, </w:t>
      </w:r>
      <w:r w:rsidRPr="00F365F5">
        <w:rPr>
          <w:lang w:val="en-GB"/>
        </w:rPr>
        <w:t>statmptext</w:t>
      </w:r>
      <w:r w:rsidR="00F365F5" w:rsidRPr="00F365F5">
        <w:rPr>
          <w:lang w:val="en-GB"/>
        </w:rPr>
        <w:t xml:space="preserve">, </w:t>
      </w:r>
      <w:r w:rsidRPr="00F365F5">
        <w:rPr>
          <w:lang w:val="en-GB"/>
        </w:rPr>
        <w:t xml:space="preserve">statatktext </w:t>
      </w:r>
      <w:r w:rsidR="00F365F5" w:rsidRPr="00F365F5">
        <w:rPr>
          <w:lang w:val="en-GB"/>
        </w:rPr>
        <w:t xml:space="preserve">và </w:t>
      </w:r>
      <w:r w:rsidRPr="00F365F5">
        <w:rPr>
          <w:lang w:val="en-GB"/>
        </w:rPr>
        <w:t xml:space="preserve">statdeftext </w:t>
      </w:r>
      <w:r w:rsidR="00F365F5" w:rsidRPr="00F365F5">
        <w:rPr>
          <w:lang w:val="en-GB"/>
        </w:rPr>
        <w:t>trình bày phần chỉ số tăng thêm nếu nâng cấp thành công.</w:t>
      </w:r>
    </w:p>
    <w:p w14:paraId="41FACB00" w14:textId="45FD0CA6" w:rsidR="00F365F5" w:rsidRPr="00F365F5" w:rsidRDefault="00203941" w:rsidP="00203941">
      <w:pPr>
        <w:pStyle w:val="ListBullet"/>
        <w:rPr>
          <w:lang w:val="en-GB"/>
        </w:rPr>
      </w:pPr>
      <w:r w:rsidRPr="00F365F5">
        <w:rPr>
          <w:lang w:val="en-GB"/>
        </w:rPr>
        <w:t xml:space="preserve">Skillscontainer </w:t>
      </w:r>
      <w:r w:rsidR="00F365F5" w:rsidRPr="00F365F5">
        <w:rPr>
          <w:lang w:val="en-GB"/>
        </w:rPr>
        <w:t>liệt kê các kỹ năng sẽ được mở khóa tại tier mục tiêu.</w:t>
      </w:r>
    </w:p>
    <w:p w14:paraId="4D4A8B47" w14:textId="27F4EE5D" w:rsidR="00F365F5" w:rsidRPr="00F365F5" w:rsidRDefault="00203941" w:rsidP="00203941">
      <w:pPr>
        <w:pStyle w:val="ListBullet"/>
        <w:rPr>
          <w:lang w:val="en-GB"/>
        </w:rPr>
      </w:pPr>
      <w:r w:rsidRPr="00F365F5">
        <w:rPr>
          <w:lang w:val="en-GB"/>
        </w:rPr>
        <w:t xml:space="preserve">Upgradebutton </w:t>
      </w:r>
      <w:r w:rsidR="00F365F5" w:rsidRPr="00F365F5">
        <w:rPr>
          <w:lang w:val="en-GB"/>
        </w:rPr>
        <w:t xml:space="preserve">gửi yêu cầu nâng Gene qua </w:t>
      </w:r>
      <w:r w:rsidRPr="00F365F5">
        <w:rPr>
          <w:lang w:val="en-GB"/>
        </w:rPr>
        <w:t>serverrpc</w:t>
      </w:r>
      <w:r w:rsidR="00F365F5" w:rsidRPr="00F365F5">
        <w:rPr>
          <w:lang w:val="en-GB"/>
        </w:rPr>
        <w:t xml:space="preserve">; </w:t>
      </w:r>
      <w:r w:rsidRPr="00F365F5">
        <w:rPr>
          <w:lang w:val="en-GB"/>
        </w:rPr>
        <w:t xml:space="preserve">statustext </w:t>
      </w:r>
      <w:r w:rsidR="00F365F5" w:rsidRPr="00F365F5">
        <w:rPr>
          <w:lang w:val="en-GB"/>
        </w:rPr>
        <w:t xml:space="preserve">nhận phản hồi kết quả; </w:t>
      </w:r>
      <w:r w:rsidRPr="00F365F5">
        <w:rPr>
          <w:lang w:val="en-GB"/>
        </w:rPr>
        <w:t xml:space="preserve">loadingoverlay </w:t>
      </w:r>
      <w:r w:rsidR="00F365F5" w:rsidRPr="00F365F5">
        <w:rPr>
          <w:lang w:val="en-GB"/>
        </w:rPr>
        <w:t>được bật trong thời gian chờ server xử lý.</w:t>
      </w:r>
    </w:p>
    <w:p w14:paraId="3FCDF930" w14:textId="5ABD60C8" w:rsidR="00F365F5" w:rsidRPr="00F365F5" w:rsidRDefault="00F365F5" w:rsidP="00203941">
      <w:pPr>
        <w:pStyle w:val="Heading4"/>
        <w:rPr>
          <w:lang w:val="en-GB"/>
        </w:rPr>
      </w:pPr>
      <w:r w:rsidRPr="00F365F5">
        <w:rPr>
          <w:lang w:val="en-GB"/>
        </w:rPr>
        <w:lastRenderedPageBreak/>
        <w:t>Giao diện chọn Gene phụ cố định</w:t>
      </w:r>
    </w:p>
    <w:p w14:paraId="5BDD6A79" w14:textId="77777777" w:rsidR="00F365F5" w:rsidRPr="00F365F5" w:rsidRDefault="00F365F5" w:rsidP="00203941">
      <w:pPr>
        <w:pStyle w:val="Tnhnhv"/>
        <w:rPr>
          <w:lang w:val="en-GB"/>
        </w:rPr>
      </w:pPr>
      <w:r w:rsidRPr="00F365F5">
        <w:rPr>
          <w:lang w:val="en-GB"/>
        </w:rPr>
        <w:t>Hình 3.13. Giao diện xác nhận Gene phụ cố định</w:t>
      </w:r>
    </w:p>
    <w:p w14:paraId="584A7B19" w14:textId="77777777" w:rsidR="00F365F5" w:rsidRPr="00F365F5" w:rsidRDefault="00F365F5" w:rsidP="00203941">
      <w:pPr>
        <w:rPr>
          <w:lang w:val="en-GB"/>
        </w:rPr>
      </w:pPr>
      <w:r w:rsidRPr="00F365F5">
        <w:rPr>
          <w:lang w:val="en-GB"/>
        </w:rPr>
        <w:t>SecondaryGeneSelectPanel.cs được dùng cho thao tác chọn hệ phụ. Đây là thao tác quan trọng vì hệ phụ được gắn với cặp Hybrid cố định và không nên cho phép thay đổi tùy tiện sau khi đã xác nhận.</w:t>
      </w:r>
    </w:p>
    <w:p w14:paraId="3C615170" w14:textId="2D47763A" w:rsidR="00F365F5" w:rsidRPr="00F365F5" w:rsidRDefault="00203941" w:rsidP="00203941">
      <w:pPr>
        <w:pStyle w:val="ListBullet"/>
        <w:rPr>
          <w:lang w:val="en-GB"/>
        </w:rPr>
      </w:pPr>
      <w:r w:rsidRPr="00F365F5">
        <w:rPr>
          <w:lang w:val="en-GB"/>
        </w:rPr>
        <w:t xml:space="preserve">Warningtext </w:t>
      </w:r>
      <w:r w:rsidR="00F365F5" w:rsidRPr="00F365F5">
        <w:rPr>
          <w:lang w:val="en-GB"/>
        </w:rPr>
        <w:t>cảnh báo người chơi về tính vĩnh viễn của lựa chọn hệ phụ.</w:t>
      </w:r>
    </w:p>
    <w:p w14:paraId="7C7E09FA" w14:textId="7C9C5F7E" w:rsidR="00F365F5" w:rsidRPr="00F365F5" w:rsidRDefault="00203941" w:rsidP="00203941">
      <w:pPr>
        <w:pStyle w:val="ListBullet"/>
        <w:rPr>
          <w:lang w:val="en-GB"/>
        </w:rPr>
      </w:pPr>
      <w:r w:rsidRPr="00F365F5">
        <w:rPr>
          <w:lang w:val="en-GB"/>
        </w:rPr>
        <w:t>Primaryicon</w:t>
      </w:r>
      <w:r w:rsidR="00F365F5" w:rsidRPr="00F365F5">
        <w:rPr>
          <w:lang w:val="en-GB"/>
        </w:rPr>
        <w:t xml:space="preserve">, </w:t>
      </w:r>
      <w:r w:rsidRPr="00F365F5">
        <w:rPr>
          <w:lang w:val="en-GB"/>
        </w:rPr>
        <w:t>primarynametext</w:t>
      </w:r>
      <w:r w:rsidR="00F365F5" w:rsidRPr="00F365F5">
        <w:rPr>
          <w:lang w:val="en-GB"/>
        </w:rPr>
        <w:t xml:space="preserve">, </w:t>
      </w:r>
      <w:r w:rsidRPr="00F365F5">
        <w:rPr>
          <w:lang w:val="en-GB"/>
        </w:rPr>
        <w:t xml:space="preserve">secondaryicon </w:t>
      </w:r>
      <w:r w:rsidR="00F365F5" w:rsidRPr="00F365F5">
        <w:rPr>
          <w:lang w:val="en-GB"/>
        </w:rPr>
        <w:t xml:space="preserve">và </w:t>
      </w:r>
      <w:r w:rsidRPr="00F365F5">
        <w:rPr>
          <w:lang w:val="en-GB"/>
        </w:rPr>
        <w:t xml:space="preserve">secondarynametext </w:t>
      </w:r>
      <w:r w:rsidR="00F365F5" w:rsidRPr="00F365F5">
        <w:rPr>
          <w:lang w:val="en-GB"/>
        </w:rPr>
        <w:t>hiển thị cặp hệ chính - hệ phụ được chọn.</w:t>
      </w:r>
    </w:p>
    <w:p w14:paraId="0A51C94A" w14:textId="33641C9C" w:rsidR="00F365F5" w:rsidRPr="00F365F5" w:rsidRDefault="00203941" w:rsidP="00203941">
      <w:pPr>
        <w:pStyle w:val="ListBullet"/>
        <w:rPr>
          <w:lang w:val="en-GB"/>
        </w:rPr>
      </w:pPr>
      <w:r w:rsidRPr="00F365F5">
        <w:rPr>
          <w:lang w:val="en-GB"/>
        </w:rPr>
        <w:t xml:space="preserve">Previewpanel </w:t>
      </w:r>
      <w:r w:rsidR="00F365F5" w:rsidRPr="00F365F5">
        <w:rPr>
          <w:lang w:val="en-GB"/>
        </w:rPr>
        <w:t xml:space="preserve">chỉ hiển thị sau khi dữ liệu cấu hình đã được tải xong, gồm </w:t>
      </w:r>
      <w:r w:rsidRPr="00F365F5">
        <w:rPr>
          <w:lang w:val="en-GB"/>
        </w:rPr>
        <w:t>hybridnametext</w:t>
      </w:r>
      <w:r w:rsidR="00F365F5" w:rsidRPr="00F365F5">
        <w:rPr>
          <w:lang w:val="en-GB"/>
        </w:rPr>
        <w:t xml:space="preserve">, </w:t>
      </w:r>
      <w:r w:rsidRPr="00F365F5">
        <w:rPr>
          <w:lang w:val="en-GB"/>
        </w:rPr>
        <w:t>statbonustext</w:t>
      </w:r>
      <w:r w:rsidR="00F365F5" w:rsidRPr="00F365F5">
        <w:rPr>
          <w:lang w:val="en-GB"/>
        </w:rPr>
        <w:t xml:space="preserve">, </w:t>
      </w:r>
      <w:r w:rsidRPr="00F365F5">
        <w:rPr>
          <w:lang w:val="en-GB"/>
        </w:rPr>
        <w:t xml:space="preserve">bonustargetstext </w:t>
      </w:r>
      <w:r w:rsidR="00F365F5" w:rsidRPr="00F365F5">
        <w:rPr>
          <w:lang w:val="en-GB"/>
        </w:rPr>
        <w:t xml:space="preserve">và </w:t>
      </w:r>
      <w:r w:rsidRPr="00F365F5">
        <w:rPr>
          <w:lang w:val="en-GB"/>
        </w:rPr>
        <w:t>immunetext</w:t>
      </w:r>
      <w:r w:rsidR="00F365F5" w:rsidRPr="00F365F5">
        <w:rPr>
          <w:lang w:val="en-GB"/>
        </w:rPr>
        <w:t>.</w:t>
      </w:r>
    </w:p>
    <w:p w14:paraId="7EA3CCF5" w14:textId="77777777" w:rsidR="00F365F5" w:rsidRPr="00F365F5" w:rsidRDefault="00F365F5" w:rsidP="00203941">
      <w:pPr>
        <w:pStyle w:val="ListBullet"/>
        <w:rPr>
          <w:lang w:val="en-GB"/>
        </w:rPr>
      </w:pPr>
      <w:r w:rsidRPr="00F365F5">
        <w:rPr>
          <w:lang w:val="en-GB"/>
        </w:rPr>
        <w:t>Các cặp hệ phụ được cấu hình theo thiết kế Hybrid: Hỏa - Thổ, Thủy - Mộc và Kim - Phong.</w:t>
      </w:r>
    </w:p>
    <w:p w14:paraId="6CFAD23B" w14:textId="7C6B156F" w:rsidR="00F365F5" w:rsidRPr="00F365F5" w:rsidRDefault="00203941" w:rsidP="00203941">
      <w:pPr>
        <w:pStyle w:val="ListBullet"/>
        <w:rPr>
          <w:lang w:val="en-GB"/>
        </w:rPr>
      </w:pPr>
      <w:r w:rsidRPr="00F365F5">
        <w:rPr>
          <w:lang w:val="en-GB"/>
        </w:rPr>
        <w:t xml:space="preserve">Confirmbutton </w:t>
      </w:r>
      <w:r w:rsidR="00F365F5" w:rsidRPr="00F365F5">
        <w:rPr>
          <w:lang w:val="en-GB"/>
        </w:rPr>
        <w:t>gửi yêu cầu ghi secondary_element vào dữ liệu nhân vật trên backend.</w:t>
      </w:r>
    </w:p>
    <w:p w14:paraId="6D600BC1" w14:textId="014266A0" w:rsidR="00F365F5" w:rsidRPr="00F365F5" w:rsidRDefault="00F365F5" w:rsidP="00203941">
      <w:pPr>
        <w:pStyle w:val="Heading4"/>
        <w:rPr>
          <w:lang w:val="en-GB"/>
        </w:rPr>
      </w:pPr>
      <w:r w:rsidRPr="00F365F5">
        <w:rPr>
          <w:lang w:val="en-GB"/>
        </w:rPr>
        <w:t>Giao diện nâng cấp Gene phụ</w:t>
      </w:r>
    </w:p>
    <w:p w14:paraId="18AFE1BA" w14:textId="77777777" w:rsidR="00F365F5" w:rsidRPr="00F365F5" w:rsidRDefault="00F365F5" w:rsidP="00203941">
      <w:pPr>
        <w:pStyle w:val="Tnhnhv"/>
        <w:rPr>
          <w:lang w:val="en-GB"/>
        </w:rPr>
      </w:pPr>
      <w:r w:rsidRPr="00F365F5">
        <w:rPr>
          <w:lang w:val="en-GB"/>
        </w:rPr>
        <w:t>Hình 3.14. Giao diện nâng cấp Gene phụ</w:t>
      </w:r>
    </w:p>
    <w:p w14:paraId="2E7364BA" w14:textId="77777777" w:rsidR="00F365F5" w:rsidRPr="00F365F5" w:rsidRDefault="00F365F5" w:rsidP="00203941">
      <w:pPr>
        <w:rPr>
          <w:lang w:val="en-GB"/>
        </w:rPr>
      </w:pPr>
      <w:r w:rsidRPr="00F365F5">
        <w:rPr>
          <w:lang w:val="en-GB"/>
        </w:rPr>
        <w:t>SecondaryGeneUpgradePanel.cs có bố cục tương tự GeneUpgradePanel nhưng phục vụ luồng nâng cấp hệ phụ thông qua endpoint /api/gene/secondary/upgrade. Giao diện này thể hiện rõ sự khác biệt giữa Gene chính và Gene phụ để người chơi hiểu vai trò hỗ trợ của hệ phụ.</w:t>
      </w:r>
    </w:p>
    <w:p w14:paraId="1BEC0A57" w14:textId="68E02CE0" w:rsidR="00F365F5" w:rsidRPr="00F365F5" w:rsidRDefault="00203941" w:rsidP="00203941">
      <w:pPr>
        <w:pStyle w:val="ListBullet"/>
        <w:rPr>
          <w:lang w:val="en-GB"/>
        </w:rPr>
      </w:pPr>
      <w:r w:rsidRPr="00F365F5">
        <w:rPr>
          <w:lang w:val="en-GB"/>
        </w:rPr>
        <w:t xml:space="preserve">Tierdisplaytext </w:t>
      </w:r>
      <w:r w:rsidR="00F365F5" w:rsidRPr="00F365F5">
        <w:rPr>
          <w:lang w:val="en-GB"/>
        </w:rPr>
        <w:t xml:space="preserve">hiển thị dạng “Hệ phụ [Tên] - Tier 1 → 2”; </w:t>
      </w:r>
      <w:r w:rsidRPr="00F365F5">
        <w:rPr>
          <w:lang w:val="en-GB"/>
        </w:rPr>
        <w:t xml:space="preserve">secondaryelemicon </w:t>
      </w:r>
      <w:r w:rsidR="00F365F5" w:rsidRPr="00F365F5">
        <w:rPr>
          <w:lang w:val="en-GB"/>
        </w:rPr>
        <w:t>thay cho biểu tượng nguyên tố chính.</w:t>
      </w:r>
    </w:p>
    <w:p w14:paraId="49556C1E" w14:textId="77777777" w:rsidR="00F365F5" w:rsidRPr="00F365F5" w:rsidRDefault="00F365F5" w:rsidP="00203941">
      <w:pPr>
        <w:pStyle w:val="ListBullet"/>
        <w:rPr>
          <w:lang w:val="en-GB"/>
        </w:rPr>
      </w:pPr>
      <w:r w:rsidRPr="00F365F5">
        <w:rPr>
          <w:lang w:val="en-GB"/>
        </w:rPr>
        <w:t>Các chỉ số tăng thêm như HP, MP, ATK và DEF chỉ chiếm tỷ lệ hỗ trợ so với Gene chính theo cấu hình của hệ thống.</w:t>
      </w:r>
    </w:p>
    <w:p w14:paraId="6D21A3CC" w14:textId="5064F174" w:rsidR="00F365F5" w:rsidRPr="00F365F5" w:rsidRDefault="00203941" w:rsidP="00203941">
      <w:pPr>
        <w:pStyle w:val="ListBullet"/>
        <w:rPr>
          <w:lang w:val="en-GB"/>
        </w:rPr>
      </w:pPr>
      <w:r w:rsidRPr="00F365F5">
        <w:rPr>
          <w:lang w:val="en-GB"/>
        </w:rPr>
        <w:t>Itemcountslider</w:t>
      </w:r>
      <w:r w:rsidR="00F365F5" w:rsidRPr="00F365F5">
        <w:rPr>
          <w:lang w:val="en-GB"/>
        </w:rPr>
        <w:t xml:space="preserve">, </w:t>
      </w:r>
      <w:r w:rsidRPr="00F365F5">
        <w:rPr>
          <w:lang w:val="en-GB"/>
        </w:rPr>
        <w:t>successratetext</w:t>
      </w:r>
      <w:r w:rsidR="00F365F5" w:rsidRPr="00F365F5">
        <w:rPr>
          <w:lang w:val="en-GB"/>
        </w:rPr>
        <w:t xml:space="preserve">, </w:t>
      </w:r>
      <w:r w:rsidRPr="00F365F5">
        <w:rPr>
          <w:lang w:val="en-GB"/>
        </w:rPr>
        <w:t xml:space="preserve">statustext </w:t>
      </w:r>
      <w:r w:rsidR="00F365F5" w:rsidRPr="00F365F5">
        <w:rPr>
          <w:lang w:val="en-GB"/>
        </w:rPr>
        <w:t xml:space="preserve">và </w:t>
      </w:r>
      <w:r w:rsidRPr="00F365F5">
        <w:rPr>
          <w:lang w:val="en-GB"/>
        </w:rPr>
        <w:t xml:space="preserve">loadingoverlay </w:t>
      </w:r>
      <w:r w:rsidR="00F365F5" w:rsidRPr="00F365F5">
        <w:rPr>
          <w:lang w:val="en-GB"/>
        </w:rPr>
        <w:t>hoạt động tương tự giao diện nâng cấp Gene chính.</w:t>
      </w:r>
    </w:p>
    <w:p w14:paraId="3E95AE57" w14:textId="77777777" w:rsidR="00F365F5" w:rsidRPr="00F365F5" w:rsidRDefault="00F365F5" w:rsidP="00203941">
      <w:pPr>
        <w:pStyle w:val="ListBullet"/>
        <w:rPr>
          <w:lang w:val="en-GB"/>
        </w:rPr>
      </w:pPr>
      <w:r w:rsidRPr="00F365F5">
        <w:rPr>
          <w:lang w:val="en-GB"/>
        </w:rPr>
        <w:t>Sau khi nâng cấp thành công, dữ liệu Gene phụ và chỉ số nhân vật được đồng bộ lại để các panel khác hiển thị thống nhất.</w:t>
      </w:r>
    </w:p>
    <w:p w14:paraId="0F4E025F" w14:textId="481648B0" w:rsidR="00F365F5" w:rsidRPr="00F365F5" w:rsidRDefault="00F365F5" w:rsidP="00203941">
      <w:pPr>
        <w:pStyle w:val="Heading4"/>
        <w:rPr>
          <w:lang w:val="en-GB"/>
        </w:rPr>
      </w:pPr>
      <w:r w:rsidRPr="00F365F5">
        <w:rPr>
          <w:lang w:val="en-GB"/>
        </w:rPr>
        <w:t>Giao diện dung hợp Hybrid</w:t>
      </w:r>
    </w:p>
    <w:p w14:paraId="3EBDA3EB" w14:textId="77777777" w:rsidR="00F365F5" w:rsidRPr="00F365F5" w:rsidRDefault="00F365F5" w:rsidP="00203941">
      <w:pPr>
        <w:pStyle w:val="Tnhnhv"/>
        <w:rPr>
          <w:lang w:val="en-GB"/>
        </w:rPr>
      </w:pPr>
      <w:r w:rsidRPr="00F365F5">
        <w:rPr>
          <w:lang w:val="en-GB"/>
        </w:rPr>
        <w:t>Hình 3.15. Giao diện dung hợp Hybrid</w:t>
      </w:r>
    </w:p>
    <w:p w14:paraId="0C464B10" w14:textId="77777777" w:rsidR="00F365F5" w:rsidRPr="00F365F5" w:rsidRDefault="00F365F5" w:rsidP="00203941">
      <w:pPr>
        <w:rPr>
          <w:lang w:val="en-GB"/>
        </w:rPr>
      </w:pPr>
      <w:r w:rsidRPr="00F365F5">
        <w:rPr>
          <w:lang w:val="en-GB"/>
        </w:rPr>
        <w:lastRenderedPageBreak/>
        <w:t>HybridFusionPanel.cs chỉ được kích hoạt khi Gene chính và Gene phụ đều đạt Tier 5, đồng thời cặp nguyên tố phù hợp với cấu hình Hybrid. Panel tải dữ liệu từ API /api/gene/hybrid/config để hiển thị điều kiện dung hợp trước khi người chơi xác nhận.</w:t>
      </w:r>
    </w:p>
    <w:p w14:paraId="7FBA4C5F" w14:textId="60635B10" w:rsidR="00F365F5" w:rsidRPr="00F365F5" w:rsidRDefault="00203941" w:rsidP="00203941">
      <w:pPr>
        <w:pStyle w:val="ListBullet"/>
        <w:rPr>
          <w:lang w:val="en-GB"/>
        </w:rPr>
      </w:pPr>
      <w:r w:rsidRPr="00F365F5">
        <w:rPr>
          <w:lang w:val="en-GB"/>
        </w:rPr>
        <w:t xml:space="preserve">Hybridnametext </w:t>
      </w:r>
      <w:r w:rsidR="00F365F5" w:rsidRPr="00F365F5">
        <w:rPr>
          <w:lang w:val="en-GB"/>
        </w:rPr>
        <w:t xml:space="preserve">hiển thị tên dạng đặc trưng của Hybrid, ví dụ “Kim Phong Thoán Thế”; </w:t>
      </w:r>
      <w:r w:rsidRPr="00F365F5">
        <w:rPr>
          <w:lang w:val="en-GB"/>
        </w:rPr>
        <w:t xml:space="preserve">hybriddesctext </w:t>
      </w:r>
      <w:r w:rsidR="00F365F5" w:rsidRPr="00F365F5">
        <w:rPr>
          <w:lang w:val="en-GB"/>
        </w:rPr>
        <w:t>mô tả phong cách chiến đấu của dạng Hybrid.</w:t>
      </w:r>
    </w:p>
    <w:p w14:paraId="2910D51F" w14:textId="252CAEC8" w:rsidR="00F365F5" w:rsidRPr="00F365F5" w:rsidRDefault="00203941" w:rsidP="00203941">
      <w:pPr>
        <w:pStyle w:val="ListBullet"/>
        <w:rPr>
          <w:lang w:val="en-GB"/>
        </w:rPr>
      </w:pPr>
      <w:r w:rsidRPr="00F365F5">
        <w:rPr>
          <w:lang w:val="en-GB"/>
        </w:rPr>
        <w:t>Elementaicon</w:t>
      </w:r>
      <w:r w:rsidR="00F365F5" w:rsidRPr="00F365F5">
        <w:rPr>
          <w:lang w:val="en-GB"/>
        </w:rPr>
        <w:t xml:space="preserve">, </w:t>
      </w:r>
      <w:r w:rsidRPr="00F365F5">
        <w:rPr>
          <w:lang w:val="en-GB"/>
        </w:rPr>
        <w:t>elementanametext</w:t>
      </w:r>
      <w:r w:rsidR="00F365F5" w:rsidRPr="00F365F5">
        <w:rPr>
          <w:lang w:val="en-GB"/>
        </w:rPr>
        <w:t xml:space="preserve">, </w:t>
      </w:r>
      <w:r w:rsidRPr="00F365F5">
        <w:rPr>
          <w:lang w:val="en-GB"/>
        </w:rPr>
        <w:t xml:space="preserve">elementbicon </w:t>
      </w:r>
      <w:r w:rsidR="00F365F5" w:rsidRPr="00F365F5">
        <w:rPr>
          <w:lang w:val="en-GB"/>
        </w:rPr>
        <w:t xml:space="preserve">và </w:t>
      </w:r>
      <w:r w:rsidRPr="00F365F5">
        <w:rPr>
          <w:lang w:val="en-GB"/>
        </w:rPr>
        <w:t xml:space="preserve">elementbnametext </w:t>
      </w:r>
      <w:r w:rsidR="00F365F5" w:rsidRPr="00F365F5">
        <w:rPr>
          <w:lang w:val="en-GB"/>
        </w:rPr>
        <w:t>thể hiện hai hệ nguyên tố tham gia dung hợp cùng tier tương ứng.</w:t>
      </w:r>
    </w:p>
    <w:p w14:paraId="05CCBC70" w14:textId="64747C4C" w:rsidR="00F365F5" w:rsidRPr="00F365F5" w:rsidRDefault="00203941" w:rsidP="00203941">
      <w:pPr>
        <w:pStyle w:val="ListBullet"/>
        <w:rPr>
          <w:lang w:val="en-GB"/>
        </w:rPr>
      </w:pPr>
      <w:r w:rsidRPr="00F365F5">
        <w:rPr>
          <w:lang w:val="en-GB"/>
        </w:rPr>
        <w:t>Stathptext</w:t>
      </w:r>
      <w:r w:rsidR="00F365F5" w:rsidRPr="00F365F5">
        <w:rPr>
          <w:lang w:val="en-GB"/>
        </w:rPr>
        <w:t xml:space="preserve">, </w:t>
      </w:r>
      <w:r w:rsidRPr="00F365F5">
        <w:rPr>
          <w:lang w:val="en-GB"/>
        </w:rPr>
        <w:t>statmptext</w:t>
      </w:r>
      <w:r w:rsidR="00F365F5" w:rsidRPr="00F365F5">
        <w:rPr>
          <w:lang w:val="en-GB"/>
        </w:rPr>
        <w:t xml:space="preserve">, </w:t>
      </w:r>
      <w:r w:rsidRPr="00F365F5">
        <w:rPr>
          <w:lang w:val="en-GB"/>
        </w:rPr>
        <w:t xml:space="preserve">statatktext </w:t>
      </w:r>
      <w:r w:rsidR="00F365F5" w:rsidRPr="00F365F5">
        <w:rPr>
          <w:lang w:val="en-GB"/>
        </w:rPr>
        <w:t xml:space="preserve">và </w:t>
      </w:r>
      <w:r w:rsidRPr="00F365F5">
        <w:rPr>
          <w:lang w:val="en-GB"/>
        </w:rPr>
        <w:t xml:space="preserve">statdeftext </w:t>
      </w:r>
      <w:r w:rsidR="00F365F5" w:rsidRPr="00F365F5">
        <w:rPr>
          <w:lang w:val="en-GB"/>
        </w:rPr>
        <w:t>hiển thị phần chỉ số tăng thêm sau khi dung hợp thành công.</w:t>
      </w:r>
    </w:p>
    <w:p w14:paraId="1A65D4AE" w14:textId="701B0584" w:rsidR="00F365F5" w:rsidRPr="00F365F5" w:rsidRDefault="00203941" w:rsidP="00203941">
      <w:pPr>
        <w:pStyle w:val="ListBullet"/>
        <w:rPr>
          <w:lang w:val="en-GB"/>
        </w:rPr>
      </w:pPr>
      <w:r w:rsidRPr="00F365F5">
        <w:rPr>
          <w:lang w:val="en-GB"/>
        </w:rPr>
        <w:t xml:space="preserve">Immuneelementstext </w:t>
      </w:r>
      <w:r w:rsidR="00F365F5" w:rsidRPr="00F365F5">
        <w:rPr>
          <w:lang w:val="en-GB"/>
        </w:rPr>
        <w:t>hiển thị danh sách hệ miễn hoặc giảm khắc chế theo dữ liệu hybrid_immune_elements trong cấu hình.</w:t>
      </w:r>
    </w:p>
    <w:p w14:paraId="4F9CCF55" w14:textId="023DD734" w:rsidR="00F365F5" w:rsidRPr="00F365F5" w:rsidRDefault="00203941" w:rsidP="00203941">
      <w:pPr>
        <w:pStyle w:val="ListBullet"/>
        <w:rPr>
          <w:lang w:val="en-GB"/>
        </w:rPr>
      </w:pPr>
      <w:r w:rsidRPr="00F365F5">
        <w:rPr>
          <w:lang w:val="en-GB"/>
        </w:rPr>
        <w:t xml:space="preserve">Bonustargetstext </w:t>
      </w:r>
      <w:r w:rsidR="00F365F5" w:rsidRPr="00F365F5">
        <w:rPr>
          <w:lang w:val="en-GB"/>
        </w:rPr>
        <w:t>hiển thị danh sách hệ mục tiêu được cấu hình nhận bonus sát thương theo hybrid_bonus_targets.</w:t>
      </w:r>
    </w:p>
    <w:p w14:paraId="4DCACB97" w14:textId="799147C5" w:rsidR="00F365F5" w:rsidRPr="00F365F5" w:rsidRDefault="00203941" w:rsidP="00203941">
      <w:pPr>
        <w:pStyle w:val="ListBullet"/>
        <w:rPr>
          <w:lang w:val="en-GB"/>
        </w:rPr>
      </w:pPr>
      <w:r w:rsidRPr="00F365F5">
        <w:rPr>
          <w:lang w:val="en-GB"/>
        </w:rPr>
        <w:t>Goldcosttext</w:t>
      </w:r>
      <w:r w:rsidR="00F365F5" w:rsidRPr="00F365F5">
        <w:rPr>
          <w:lang w:val="en-GB"/>
        </w:rPr>
        <w:t xml:space="preserve">, </w:t>
      </w:r>
      <w:r w:rsidRPr="00F365F5">
        <w:rPr>
          <w:lang w:val="en-GB"/>
        </w:rPr>
        <w:t xml:space="preserve">itemcosttext </w:t>
      </w:r>
      <w:r w:rsidR="00F365F5" w:rsidRPr="00F365F5">
        <w:rPr>
          <w:lang w:val="en-GB"/>
        </w:rPr>
        <w:t xml:space="preserve">và </w:t>
      </w:r>
      <w:r w:rsidRPr="00F365F5">
        <w:rPr>
          <w:lang w:val="en-GB"/>
        </w:rPr>
        <w:t xml:space="preserve">itemcounttext </w:t>
      </w:r>
      <w:r w:rsidR="00F365F5" w:rsidRPr="00F365F5">
        <w:rPr>
          <w:lang w:val="en-GB"/>
        </w:rPr>
        <w:t>cho biết chi phí vàng, vật phẩm yêu cầu và số lượng vật phẩm người chơi đang có.</w:t>
      </w:r>
    </w:p>
    <w:p w14:paraId="77F14648" w14:textId="56FFFEED" w:rsidR="00F365F5" w:rsidRPr="00F365F5" w:rsidRDefault="00203941" w:rsidP="00203941">
      <w:pPr>
        <w:pStyle w:val="ListBullet"/>
        <w:rPr>
          <w:lang w:val="en-GB"/>
        </w:rPr>
      </w:pPr>
      <w:r w:rsidRPr="00F365F5">
        <w:rPr>
          <w:lang w:val="en-GB"/>
        </w:rPr>
        <w:t xml:space="preserve">Fusebutton </w:t>
      </w:r>
      <w:r w:rsidR="00F365F5" w:rsidRPr="00F365F5">
        <w:rPr>
          <w:lang w:val="en-GB"/>
        </w:rPr>
        <w:t xml:space="preserve">gửi yêu cầu /api/gene/hybrid/fuse qua </w:t>
      </w:r>
      <w:r w:rsidRPr="00F365F5">
        <w:rPr>
          <w:lang w:val="en-GB"/>
        </w:rPr>
        <w:t>serverrpc</w:t>
      </w:r>
      <w:r w:rsidR="00F365F5" w:rsidRPr="00F365F5">
        <w:rPr>
          <w:lang w:val="en-GB"/>
        </w:rPr>
        <w:t xml:space="preserve">; </w:t>
      </w:r>
      <w:r w:rsidRPr="00F365F5">
        <w:rPr>
          <w:lang w:val="en-GB"/>
        </w:rPr>
        <w:t xml:space="preserve">successeffect </w:t>
      </w:r>
      <w:r w:rsidR="00F365F5" w:rsidRPr="00F365F5">
        <w:rPr>
          <w:lang w:val="en-GB"/>
        </w:rPr>
        <w:t>phát hiệu ứng chuyển đổi khi dung hợp thành công.</w:t>
      </w:r>
    </w:p>
    <w:p w14:paraId="7E221D9B" w14:textId="2550640D" w:rsidR="00F365F5" w:rsidRPr="00F365F5" w:rsidRDefault="00F365F5" w:rsidP="00203941">
      <w:pPr>
        <w:pStyle w:val="Heading3"/>
        <w:rPr>
          <w:lang w:val="en-GB"/>
        </w:rPr>
      </w:pPr>
      <w:r w:rsidRPr="00F365F5">
        <w:rPr>
          <w:lang w:val="en-GB"/>
        </w:rPr>
        <w:t xml:space="preserve"> Giao diện thông tin nhân vật</w:t>
      </w:r>
    </w:p>
    <w:p w14:paraId="7DD6C169" w14:textId="0CD635F3" w:rsidR="00F365F5" w:rsidRPr="00F365F5" w:rsidRDefault="00F365F5" w:rsidP="00203941">
      <w:pPr>
        <w:pStyle w:val="Heading4"/>
        <w:rPr>
          <w:lang w:val="en-GB"/>
        </w:rPr>
      </w:pPr>
      <w:r w:rsidRPr="00F365F5">
        <w:rPr>
          <w:lang w:val="en-GB"/>
        </w:rPr>
        <w:t>Bảng tóm tắt nhân vật</w:t>
      </w:r>
    </w:p>
    <w:p w14:paraId="32C6CDF5" w14:textId="77777777" w:rsidR="00F365F5" w:rsidRPr="00F365F5" w:rsidRDefault="00F365F5" w:rsidP="00203941">
      <w:pPr>
        <w:pStyle w:val="Tnhnhv"/>
        <w:rPr>
          <w:lang w:val="en-GB"/>
        </w:rPr>
      </w:pPr>
      <w:r w:rsidRPr="00F365F5">
        <w:rPr>
          <w:lang w:val="en-GB"/>
        </w:rPr>
        <w:t>Hình 3.16. Giao diện bảng tóm tắt nhân vật</w:t>
      </w:r>
    </w:p>
    <w:p w14:paraId="0FD810BD" w14:textId="77777777" w:rsidR="00F365F5" w:rsidRPr="00F365F5" w:rsidRDefault="00F365F5" w:rsidP="00203941">
      <w:pPr>
        <w:rPr>
          <w:lang w:val="en-GB"/>
        </w:rPr>
      </w:pPr>
      <w:r w:rsidRPr="00F365F5">
        <w:rPr>
          <w:lang w:val="en-GB"/>
        </w:rPr>
        <w:t>CharacterMenuPanelUI.cs là panel tóm tắt nhanh trên màn hình gameplay. Panel này giúp người chơi xem thông tin cơ bản và truy cập nhanh đến các nhóm chức năng khác.</w:t>
      </w:r>
    </w:p>
    <w:p w14:paraId="6F06E93D" w14:textId="4BEE0F56" w:rsidR="00F365F5" w:rsidRPr="00F365F5" w:rsidRDefault="00203941" w:rsidP="00203941">
      <w:pPr>
        <w:pStyle w:val="ListBullet"/>
        <w:rPr>
          <w:lang w:val="en-GB"/>
        </w:rPr>
      </w:pPr>
      <w:r w:rsidRPr="00F365F5">
        <w:rPr>
          <w:lang w:val="en-GB"/>
        </w:rPr>
        <w:t xml:space="preserve">Avatarimage </w:t>
      </w:r>
      <w:r w:rsidR="00F365F5" w:rsidRPr="00F365F5">
        <w:rPr>
          <w:lang w:val="en-GB"/>
        </w:rPr>
        <w:t>hiển thị ảnh đại diện theo hệ nguyên tố hoặc dạng nhân vật hiện tại.</w:t>
      </w:r>
    </w:p>
    <w:p w14:paraId="772ECD68" w14:textId="182B76D1" w:rsidR="00F365F5" w:rsidRPr="00F365F5" w:rsidRDefault="00203941" w:rsidP="00203941">
      <w:pPr>
        <w:pStyle w:val="ListBullet"/>
        <w:rPr>
          <w:lang w:val="en-GB"/>
        </w:rPr>
      </w:pPr>
      <w:r w:rsidRPr="00F365F5">
        <w:rPr>
          <w:lang w:val="en-GB"/>
        </w:rPr>
        <w:t xml:space="preserve">Accountnametext </w:t>
      </w:r>
      <w:r w:rsidR="00F365F5" w:rsidRPr="00F365F5">
        <w:rPr>
          <w:lang w:val="en-GB"/>
        </w:rPr>
        <w:t xml:space="preserve">và </w:t>
      </w:r>
      <w:r w:rsidRPr="00F365F5">
        <w:rPr>
          <w:lang w:val="en-GB"/>
        </w:rPr>
        <w:t xml:space="preserve">characternametext </w:t>
      </w:r>
      <w:r w:rsidR="00F365F5" w:rsidRPr="00F365F5">
        <w:rPr>
          <w:lang w:val="en-GB"/>
        </w:rPr>
        <w:t>hiển thị tên tài khoản và tên nhân vật.</w:t>
      </w:r>
    </w:p>
    <w:p w14:paraId="598AFF8C" w14:textId="27D94279" w:rsidR="00F365F5" w:rsidRPr="00F365F5" w:rsidRDefault="00203941" w:rsidP="00203941">
      <w:pPr>
        <w:pStyle w:val="ListBullet"/>
        <w:rPr>
          <w:lang w:val="en-GB"/>
        </w:rPr>
      </w:pPr>
      <w:r w:rsidRPr="00F365F5">
        <w:rPr>
          <w:lang w:val="en-GB"/>
        </w:rPr>
        <w:t>Leveltext</w:t>
      </w:r>
      <w:r w:rsidR="00F365F5" w:rsidRPr="00F365F5">
        <w:rPr>
          <w:lang w:val="en-GB"/>
        </w:rPr>
        <w:t xml:space="preserve">, </w:t>
      </w:r>
      <w:r w:rsidRPr="00F365F5">
        <w:rPr>
          <w:lang w:val="en-GB"/>
        </w:rPr>
        <w:t xml:space="preserve">expslider </w:t>
      </w:r>
      <w:r w:rsidR="00F365F5" w:rsidRPr="00F365F5">
        <w:rPr>
          <w:lang w:val="en-GB"/>
        </w:rPr>
        <w:t xml:space="preserve">và </w:t>
      </w:r>
      <w:r w:rsidRPr="00F365F5">
        <w:rPr>
          <w:lang w:val="en-GB"/>
        </w:rPr>
        <w:t xml:space="preserve">expdetailtext </w:t>
      </w:r>
      <w:r w:rsidR="00F365F5" w:rsidRPr="00F365F5">
        <w:rPr>
          <w:lang w:val="en-GB"/>
        </w:rPr>
        <w:t>thể hiện cấp độ, phần trăm kinh nghiệm và chi tiết EXP hiện tại.</w:t>
      </w:r>
    </w:p>
    <w:p w14:paraId="447A85EF" w14:textId="0A363DE1" w:rsidR="00F365F5" w:rsidRPr="00F365F5" w:rsidRDefault="00F365F5" w:rsidP="00203941">
      <w:pPr>
        <w:pStyle w:val="ListBullet"/>
        <w:rPr>
          <w:lang w:val="en-GB"/>
        </w:rPr>
      </w:pPr>
      <w:r w:rsidRPr="00F365F5">
        <w:rPr>
          <w:lang w:val="en-GB"/>
        </w:rPr>
        <w:lastRenderedPageBreak/>
        <w:t xml:space="preserve">Các nút </w:t>
      </w:r>
      <w:r w:rsidR="00203941" w:rsidRPr="00F365F5">
        <w:rPr>
          <w:lang w:val="en-GB"/>
        </w:rPr>
        <w:t>questbutton</w:t>
      </w:r>
      <w:r w:rsidRPr="00F365F5">
        <w:rPr>
          <w:lang w:val="en-GB"/>
        </w:rPr>
        <w:t xml:space="preserve">, </w:t>
      </w:r>
      <w:r w:rsidR="00203941" w:rsidRPr="00F365F5">
        <w:rPr>
          <w:lang w:val="en-GB"/>
        </w:rPr>
        <w:t>relationbutton</w:t>
      </w:r>
      <w:r w:rsidRPr="00F365F5">
        <w:rPr>
          <w:lang w:val="en-GB"/>
        </w:rPr>
        <w:t xml:space="preserve">, </w:t>
      </w:r>
      <w:r w:rsidR="00203941" w:rsidRPr="00F365F5">
        <w:rPr>
          <w:lang w:val="en-GB"/>
        </w:rPr>
        <w:t>settingbutton</w:t>
      </w:r>
      <w:r w:rsidRPr="00F365F5">
        <w:rPr>
          <w:lang w:val="en-GB"/>
        </w:rPr>
        <w:t xml:space="preserve">, </w:t>
      </w:r>
      <w:r w:rsidR="00203941" w:rsidRPr="00F365F5">
        <w:rPr>
          <w:lang w:val="en-GB"/>
        </w:rPr>
        <w:t xml:space="preserve">changecharbutton </w:t>
      </w:r>
      <w:r w:rsidRPr="00F365F5">
        <w:rPr>
          <w:lang w:val="en-GB"/>
        </w:rPr>
        <w:t xml:space="preserve">và </w:t>
      </w:r>
      <w:r w:rsidR="00203941" w:rsidRPr="00F365F5">
        <w:rPr>
          <w:lang w:val="en-GB"/>
        </w:rPr>
        <w:t xml:space="preserve">quitbutton </w:t>
      </w:r>
      <w:r w:rsidRPr="00F365F5">
        <w:rPr>
          <w:lang w:val="en-GB"/>
        </w:rPr>
        <w:t>lần lượt mở giao diện nhiệm vụ, quan hệ/tổ đội, cài đặt, đổi nhân vật và thoát.</w:t>
      </w:r>
    </w:p>
    <w:p w14:paraId="2B710721" w14:textId="19F3D805" w:rsidR="00F365F5" w:rsidRPr="00F365F5" w:rsidRDefault="00F365F5" w:rsidP="00203941">
      <w:pPr>
        <w:pStyle w:val="Heading4"/>
        <w:rPr>
          <w:lang w:val="en-GB"/>
        </w:rPr>
      </w:pPr>
      <w:r w:rsidRPr="00F365F5">
        <w:rPr>
          <w:lang w:val="en-GB"/>
        </w:rPr>
        <w:t>Tab chỉ số và trang bị</w:t>
      </w:r>
    </w:p>
    <w:p w14:paraId="2A2B46A5" w14:textId="77777777" w:rsidR="00F365F5" w:rsidRPr="00F365F5" w:rsidRDefault="00F365F5" w:rsidP="00203941">
      <w:pPr>
        <w:pStyle w:val="Tnhnhv"/>
        <w:rPr>
          <w:lang w:val="en-GB"/>
        </w:rPr>
      </w:pPr>
      <w:r w:rsidRPr="00F365F5">
        <w:rPr>
          <w:lang w:val="en-GB"/>
        </w:rPr>
        <w:t>Hình 3.17. Giao diện tab Chỉ số và Trang bị</w:t>
      </w:r>
    </w:p>
    <w:p w14:paraId="5941F09F" w14:textId="77777777" w:rsidR="00F365F5" w:rsidRPr="00F365F5" w:rsidRDefault="00F365F5" w:rsidP="00203941">
      <w:pPr>
        <w:rPr>
          <w:lang w:val="en-GB"/>
        </w:rPr>
      </w:pPr>
      <w:r w:rsidRPr="00F365F5">
        <w:rPr>
          <w:lang w:val="en-GB"/>
        </w:rPr>
        <w:t>StatsTabUI.cs hiển thị thông tin chi tiết về chỉ số chiến đấu và trang bị đang mặc. Đây là giao diện quan trọng để người chơi theo dõi sự thay đổi sức mạnh sau khi lên cấp, nâng trang bị hoặc phát triển Gene.</w:t>
      </w:r>
    </w:p>
    <w:p w14:paraId="51B8E4F1" w14:textId="564F5361" w:rsidR="00F365F5" w:rsidRPr="00F365F5" w:rsidRDefault="00203941" w:rsidP="00203941">
      <w:pPr>
        <w:pStyle w:val="ListBullet"/>
        <w:rPr>
          <w:lang w:val="en-GB"/>
        </w:rPr>
      </w:pPr>
      <w:r w:rsidRPr="00F365F5">
        <w:rPr>
          <w:lang w:val="en-GB"/>
        </w:rPr>
        <w:t>Txtcharactername</w:t>
      </w:r>
      <w:r w:rsidR="00F365F5" w:rsidRPr="00F365F5">
        <w:rPr>
          <w:lang w:val="en-GB"/>
        </w:rPr>
        <w:t xml:space="preserve">, </w:t>
      </w:r>
      <w:r w:rsidRPr="00F365F5">
        <w:rPr>
          <w:lang w:val="en-GB"/>
        </w:rPr>
        <w:t xml:space="preserve">txtlevel </w:t>
      </w:r>
      <w:r w:rsidR="00F365F5" w:rsidRPr="00F365F5">
        <w:rPr>
          <w:lang w:val="en-GB"/>
        </w:rPr>
        <w:t xml:space="preserve">và </w:t>
      </w:r>
      <w:r w:rsidRPr="00F365F5">
        <w:rPr>
          <w:lang w:val="en-GB"/>
        </w:rPr>
        <w:t xml:space="preserve">txtelement </w:t>
      </w:r>
      <w:r w:rsidR="00F365F5" w:rsidRPr="00F365F5">
        <w:rPr>
          <w:lang w:val="en-GB"/>
        </w:rPr>
        <w:t>hiển thị thông tin định danh của nhân vật.</w:t>
      </w:r>
    </w:p>
    <w:p w14:paraId="3D33E1F2" w14:textId="591094AB" w:rsidR="00F365F5" w:rsidRPr="00F365F5" w:rsidRDefault="00203941" w:rsidP="00203941">
      <w:pPr>
        <w:pStyle w:val="ListBullet"/>
        <w:rPr>
          <w:lang w:val="en-GB"/>
        </w:rPr>
      </w:pPr>
      <w:r w:rsidRPr="00F365F5">
        <w:rPr>
          <w:lang w:val="en-GB"/>
        </w:rPr>
        <w:t>Hpbar</w:t>
      </w:r>
      <w:r w:rsidR="00F365F5" w:rsidRPr="00F365F5">
        <w:rPr>
          <w:lang w:val="en-GB"/>
        </w:rPr>
        <w:t xml:space="preserve">, </w:t>
      </w:r>
      <w:r w:rsidRPr="00F365F5">
        <w:rPr>
          <w:lang w:val="en-GB"/>
        </w:rPr>
        <w:t>txthp</w:t>
      </w:r>
      <w:r w:rsidR="00F365F5" w:rsidRPr="00F365F5">
        <w:rPr>
          <w:lang w:val="en-GB"/>
        </w:rPr>
        <w:t xml:space="preserve">, </w:t>
      </w:r>
      <w:r w:rsidRPr="00F365F5">
        <w:rPr>
          <w:lang w:val="en-GB"/>
        </w:rPr>
        <w:t xml:space="preserve">mpbar </w:t>
      </w:r>
      <w:r w:rsidR="00F365F5" w:rsidRPr="00F365F5">
        <w:rPr>
          <w:lang w:val="en-GB"/>
        </w:rPr>
        <w:t xml:space="preserve">và </w:t>
      </w:r>
      <w:r w:rsidRPr="00F365F5">
        <w:rPr>
          <w:lang w:val="en-GB"/>
        </w:rPr>
        <w:t xml:space="preserve">txtmp </w:t>
      </w:r>
      <w:r w:rsidR="00F365F5" w:rsidRPr="00F365F5">
        <w:rPr>
          <w:lang w:val="en-GB"/>
        </w:rPr>
        <w:t xml:space="preserve">phản ánh HP/MP hiện tại và tối đa, được đồng bộ từ </w:t>
      </w:r>
      <w:r w:rsidRPr="00F365F5">
        <w:rPr>
          <w:lang w:val="en-GB"/>
        </w:rPr>
        <w:t>networkplayerdatasync</w:t>
      </w:r>
      <w:r w:rsidR="00F365F5" w:rsidRPr="00F365F5">
        <w:rPr>
          <w:lang w:val="en-GB"/>
        </w:rPr>
        <w:t>.</w:t>
      </w:r>
    </w:p>
    <w:p w14:paraId="0A6FC614" w14:textId="7398305A" w:rsidR="00F365F5" w:rsidRPr="00F365F5" w:rsidRDefault="00203941" w:rsidP="00203941">
      <w:pPr>
        <w:pStyle w:val="ListBullet"/>
        <w:rPr>
          <w:lang w:val="en-GB"/>
        </w:rPr>
      </w:pPr>
      <w:r w:rsidRPr="00F365F5">
        <w:rPr>
          <w:lang w:val="en-GB"/>
        </w:rPr>
        <w:t>Txtattack</w:t>
      </w:r>
      <w:r w:rsidR="00F365F5" w:rsidRPr="00F365F5">
        <w:rPr>
          <w:lang w:val="en-GB"/>
        </w:rPr>
        <w:t xml:space="preserve">, </w:t>
      </w:r>
      <w:r w:rsidRPr="00F365F5">
        <w:rPr>
          <w:lang w:val="en-GB"/>
        </w:rPr>
        <w:t xml:space="preserve">txtmovespeed </w:t>
      </w:r>
      <w:r w:rsidR="00F365F5" w:rsidRPr="00F365F5">
        <w:rPr>
          <w:lang w:val="en-GB"/>
        </w:rPr>
        <w:t xml:space="preserve">và </w:t>
      </w:r>
      <w:r w:rsidRPr="00F365F5">
        <w:rPr>
          <w:lang w:val="en-GB"/>
        </w:rPr>
        <w:t xml:space="preserve">txtgold </w:t>
      </w:r>
      <w:r w:rsidR="00F365F5" w:rsidRPr="00F365F5">
        <w:rPr>
          <w:lang w:val="en-GB"/>
        </w:rPr>
        <w:t>hiển thị các chỉ số chiến đấu và tài nguyên kinh tế chính.</w:t>
      </w:r>
    </w:p>
    <w:p w14:paraId="7D0E937A" w14:textId="03F1199A" w:rsidR="00F365F5" w:rsidRPr="00F365F5" w:rsidRDefault="00203941" w:rsidP="00203941">
      <w:pPr>
        <w:pStyle w:val="ListBullet"/>
        <w:rPr>
          <w:lang w:val="en-GB"/>
        </w:rPr>
      </w:pPr>
      <w:r w:rsidRPr="00F365F5">
        <w:rPr>
          <w:lang w:val="en-GB"/>
        </w:rPr>
        <w:t xml:space="preserve">Equiplistcontainer </w:t>
      </w:r>
      <w:r w:rsidR="00F365F5" w:rsidRPr="00F365F5">
        <w:rPr>
          <w:lang w:val="en-GB"/>
        </w:rPr>
        <w:t xml:space="preserve">sinh các dòng </w:t>
      </w:r>
      <w:r w:rsidRPr="00F365F5">
        <w:rPr>
          <w:lang w:val="en-GB"/>
        </w:rPr>
        <w:t xml:space="preserve">equiprowui </w:t>
      </w:r>
      <w:r w:rsidR="00F365F5" w:rsidRPr="00F365F5">
        <w:rPr>
          <w:lang w:val="en-GB"/>
        </w:rPr>
        <w:t>để liệt kê từng món trang bị đang mặc, cấp nâng cấp hiện tại và nút nâng cấp tương ứng.</w:t>
      </w:r>
    </w:p>
    <w:p w14:paraId="333CA196" w14:textId="4FC40C1F" w:rsidR="00F365F5" w:rsidRPr="00F365F5" w:rsidRDefault="00F365F5" w:rsidP="00203941">
      <w:pPr>
        <w:pStyle w:val="Heading4"/>
        <w:rPr>
          <w:lang w:val="en-GB"/>
        </w:rPr>
      </w:pPr>
      <w:r w:rsidRPr="00F365F5">
        <w:rPr>
          <w:lang w:val="en-GB"/>
        </w:rPr>
        <w:t>Tab kỹ năng</w:t>
      </w:r>
    </w:p>
    <w:p w14:paraId="380FD17B" w14:textId="77777777" w:rsidR="00F365F5" w:rsidRPr="00F365F5" w:rsidRDefault="00F365F5" w:rsidP="00203941">
      <w:pPr>
        <w:pStyle w:val="Tnhnhv"/>
        <w:rPr>
          <w:lang w:val="en-GB"/>
        </w:rPr>
      </w:pPr>
      <w:r w:rsidRPr="00F365F5">
        <w:rPr>
          <w:lang w:val="en-GB"/>
        </w:rPr>
        <w:t>Hình 3.18. Giao diện tab Kỹ năng</w:t>
      </w:r>
    </w:p>
    <w:p w14:paraId="51E43B4B" w14:textId="77777777" w:rsidR="00F365F5" w:rsidRPr="00F365F5" w:rsidRDefault="00F365F5" w:rsidP="00203941">
      <w:pPr>
        <w:rPr>
          <w:lang w:val="en-GB"/>
        </w:rPr>
      </w:pPr>
      <w:r w:rsidRPr="00F365F5">
        <w:rPr>
          <w:lang w:val="en-GB"/>
        </w:rPr>
        <w:t>SkillTabUI.cs liệt kê toàn bộ kỹ năng mà nhân vật sở hữu dưới dạng các dòng SkillRowUI. Khi người chơi chọn một kỹ năng, SkillDetailPanelUI hiển thị mô tả, cấp hiện tại, điều kiện nâng cấp và nút nâng cấp. Yêu cầu nâng kỹ năng được gửi đến server thông qua UpgradeSkillServerRpc.</w:t>
      </w:r>
    </w:p>
    <w:p w14:paraId="3BC37D65" w14:textId="6F21FB21" w:rsidR="00F365F5" w:rsidRPr="00F365F5" w:rsidRDefault="00F365F5" w:rsidP="00203941">
      <w:pPr>
        <w:pStyle w:val="Heading4"/>
        <w:rPr>
          <w:lang w:val="en-GB"/>
        </w:rPr>
      </w:pPr>
      <w:r w:rsidRPr="00F365F5">
        <w:rPr>
          <w:lang w:val="en-GB"/>
        </w:rPr>
        <w:t>Tab tiềm năng</w:t>
      </w:r>
    </w:p>
    <w:p w14:paraId="55AE5AAA" w14:textId="77777777" w:rsidR="00F365F5" w:rsidRPr="00F365F5" w:rsidRDefault="00F365F5" w:rsidP="00203941">
      <w:pPr>
        <w:pStyle w:val="Tnhnhv"/>
        <w:rPr>
          <w:lang w:val="en-GB"/>
        </w:rPr>
      </w:pPr>
      <w:r w:rsidRPr="00F365F5">
        <w:rPr>
          <w:lang w:val="en-GB"/>
        </w:rPr>
        <w:t>Hình 3.19. Giao diện tab Tiềm Năng</w:t>
      </w:r>
    </w:p>
    <w:p w14:paraId="1CD916D5" w14:textId="77777777" w:rsidR="00F365F5" w:rsidRPr="00F365F5" w:rsidRDefault="00F365F5" w:rsidP="00203941">
      <w:pPr>
        <w:rPr>
          <w:lang w:val="en-GB"/>
        </w:rPr>
      </w:pPr>
      <w:r w:rsidRPr="00F365F5">
        <w:rPr>
          <w:lang w:val="en-GB"/>
        </w:rPr>
        <w:t>PotentialTabUI.cs cho phép người chơi phân bổ điểm tiềm năng vào các chỉ số nhân vật. Giao diện này sử dụng cơ chế thay đổi tạm thời trước khi xác nhận, giúp người chơi kiểm tra lại lựa chọn trước khi gửi lên server.</w:t>
      </w:r>
    </w:p>
    <w:p w14:paraId="4F4DB282" w14:textId="2E976EBF" w:rsidR="00F365F5" w:rsidRPr="00F365F5" w:rsidRDefault="00203941" w:rsidP="00203941">
      <w:pPr>
        <w:pStyle w:val="ListBullet"/>
        <w:rPr>
          <w:lang w:val="en-GB"/>
        </w:rPr>
      </w:pPr>
      <w:r w:rsidRPr="00F365F5">
        <w:rPr>
          <w:lang w:val="en-GB"/>
        </w:rPr>
        <w:t xml:space="preserve">Txtpotentialpoints </w:t>
      </w:r>
      <w:r w:rsidR="00F365F5" w:rsidRPr="00F365F5">
        <w:rPr>
          <w:lang w:val="en-GB"/>
        </w:rPr>
        <w:t>hiển thị số điểm tiềm năng còn dư.</w:t>
      </w:r>
    </w:p>
    <w:p w14:paraId="72C609DA" w14:textId="3C6811E3" w:rsidR="00F365F5" w:rsidRPr="00F365F5" w:rsidRDefault="00203941" w:rsidP="00203941">
      <w:pPr>
        <w:pStyle w:val="ListBullet"/>
        <w:rPr>
          <w:lang w:val="en-GB"/>
        </w:rPr>
      </w:pPr>
      <w:r w:rsidRPr="00F365F5">
        <w:rPr>
          <w:lang w:val="en-GB"/>
        </w:rPr>
        <w:t xml:space="preserve">Statlistcontainer </w:t>
      </w:r>
      <w:r w:rsidR="00F365F5" w:rsidRPr="00F365F5">
        <w:rPr>
          <w:lang w:val="en-GB"/>
        </w:rPr>
        <w:t xml:space="preserve">sinh các dòng </w:t>
      </w:r>
      <w:r w:rsidRPr="00F365F5">
        <w:rPr>
          <w:lang w:val="en-GB"/>
        </w:rPr>
        <w:t>potentialstatrowui</w:t>
      </w:r>
      <w:r w:rsidR="00F365F5" w:rsidRPr="00F365F5">
        <w:rPr>
          <w:lang w:val="en-GB"/>
        </w:rPr>
        <w:t>. Mỗi dòng có nút tăng/giảm để điều chỉnh lượng điểm dự kiến cộng vào từng chỉ số.</w:t>
      </w:r>
    </w:p>
    <w:p w14:paraId="3274EE3A" w14:textId="62697497" w:rsidR="00F365F5" w:rsidRPr="00F365F5" w:rsidRDefault="00203941" w:rsidP="00203941">
      <w:pPr>
        <w:pStyle w:val="ListBullet"/>
        <w:rPr>
          <w:lang w:val="en-GB"/>
        </w:rPr>
      </w:pPr>
      <w:r w:rsidRPr="00F365F5">
        <w:rPr>
          <w:lang w:val="en-GB"/>
        </w:rPr>
        <w:t xml:space="preserve">Btnhuy </w:t>
      </w:r>
      <w:r w:rsidR="00F365F5" w:rsidRPr="00F365F5">
        <w:rPr>
          <w:lang w:val="en-GB"/>
        </w:rPr>
        <w:t>hủy toàn bộ thay đổi tạm thời và khôi phục trạng thái ban đầu.</w:t>
      </w:r>
    </w:p>
    <w:p w14:paraId="4AE3EEA0" w14:textId="4FF082A4" w:rsidR="00F365F5" w:rsidRPr="00F365F5" w:rsidRDefault="00203941" w:rsidP="00203941">
      <w:pPr>
        <w:pStyle w:val="ListBullet"/>
        <w:jc w:val="left"/>
        <w:rPr>
          <w:lang w:val="en-GB"/>
        </w:rPr>
      </w:pPr>
      <w:r w:rsidRPr="00F365F5">
        <w:rPr>
          <w:lang w:val="en-GB"/>
        </w:rPr>
        <w:lastRenderedPageBreak/>
        <w:t xml:space="preserve">Btncong </w:t>
      </w:r>
      <w:r w:rsidR="00F365F5" w:rsidRPr="00F365F5">
        <w:rPr>
          <w:lang w:val="en-GB"/>
        </w:rPr>
        <w:t xml:space="preserve">xác nhận toàn bộ thay đổi và gửi yêu cầu </w:t>
      </w:r>
      <w:r w:rsidRPr="00F365F5">
        <w:rPr>
          <w:lang w:val="en-GB"/>
        </w:rPr>
        <w:t xml:space="preserve">allocatepotentialstatsserverrpc </w:t>
      </w:r>
      <w:r w:rsidR="00F365F5" w:rsidRPr="00F365F5">
        <w:rPr>
          <w:lang w:val="en-GB"/>
        </w:rPr>
        <w:t>đến server.</w:t>
      </w:r>
    </w:p>
    <w:p w14:paraId="25465BE0" w14:textId="306C7EB8" w:rsidR="00F365F5" w:rsidRPr="00F365F5" w:rsidRDefault="00F365F5" w:rsidP="00B72787">
      <w:pPr>
        <w:pStyle w:val="Heading3"/>
        <w:rPr>
          <w:lang w:val="en-GB"/>
        </w:rPr>
      </w:pPr>
      <w:r w:rsidRPr="00F365F5">
        <w:rPr>
          <w:lang w:val="en-GB"/>
        </w:rPr>
        <w:t xml:space="preserve"> Giao diện xã hội</w:t>
      </w:r>
    </w:p>
    <w:p w14:paraId="173F5B7F" w14:textId="0086C5C3" w:rsidR="00F365F5" w:rsidRPr="00F365F5" w:rsidRDefault="00F365F5" w:rsidP="00B72787">
      <w:pPr>
        <w:pStyle w:val="Heading4"/>
        <w:rPr>
          <w:lang w:val="en-GB"/>
        </w:rPr>
      </w:pPr>
      <w:r w:rsidRPr="00F365F5">
        <w:rPr>
          <w:lang w:val="en-GB"/>
        </w:rPr>
        <w:t>Giao diện trò chuyện đa kênh</w:t>
      </w:r>
    </w:p>
    <w:p w14:paraId="74A5D6AC" w14:textId="77777777" w:rsidR="00F365F5" w:rsidRPr="00F365F5" w:rsidRDefault="00F365F5" w:rsidP="00B72787">
      <w:pPr>
        <w:pStyle w:val="Tnhnhv"/>
        <w:rPr>
          <w:lang w:val="en-GB"/>
        </w:rPr>
      </w:pPr>
      <w:r w:rsidRPr="00F365F5">
        <w:rPr>
          <w:lang w:val="en-GB"/>
        </w:rPr>
        <w:t>Hình 3.20. Giao diện chat đa kênh</w:t>
      </w:r>
    </w:p>
    <w:p w14:paraId="192985E3" w14:textId="77777777" w:rsidR="00F365F5" w:rsidRPr="00F365F5" w:rsidRDefault="00F365F5" w:rsidP="00F365F5">
      <w:pPr>
        <w:ind w:firstLine="567"/>
        <w:rPr>
          <w:lang w:val="en-GB"/>
        </w:rPr>
      </w:pPr>
      <w:r w:rsidRPr="00F365F5">
        <w:rPr>
          <w:lang w:val="en-GB"/>
        </w:rPr>
        <w:t>ChatPanelUI.cs triển khai hệ thống trò chuyện nhiều kênh thông qua SignalR. Giao diện này giúp người chơi giao tiếp trong thế giới game, trong nhóm, với bạn bè hoặc theo phạm vi lân cận.</w:t>
      </w:r>
    </w:p>
    <w:p w14:paraId="6902239D" w14:textId="54625951" w:rsidR="00F365F5" w:rsidRPr="00F365F5" w:rsidRDefault="00B72787" w:rsidP="00B72787">
      <w:pPr>
        <w:pStyle w:val="ListBullet"/>
        <w:rPr>
          <w:lang w:val="en-GB"/>
        </w:rPr>
      </w:pPr>
      <w:r w:rsidRPr="00F365F5">
        <w:rPr>
          <w:lang w:val="en-GB"/>
        </w:rPr>
        <w:t xml:space="preserve">Messagescrollrect </w:t>
      </w:r>
      <w:r w:rsidR="00F365F5" w:rsidRPr="00F365F5">
        <w:rPr>
          <w:lang w:val="en-GB"/>
        </w:rPr>
        <w:t xml:space="preserve">và </w:t>
      </w:r>
      <w:r w:rsidRPr="00F365F5">
        <w:rPr>
          <w:lang w:val="en-GB"/>
        </w:rPr>
        <w:t xml:space="preserve">messagecontent </w:t>
      </w:r>
      <w:r w:rsidR="00F365F5" w:rsidRPr="00F365F5">
        <w:rPr>
          <w:lang w:val="en-GB"/>
        </w:rPr>
        <w:t xml:space="preserve">tạo vùng </w:t>
      </w:r>
      <w:r w:rsidRPr="00F365F5">
        <w:rPr>
          <w:lang w:val="en-GB"/>
        </w:rPr>
        <w:t xml:space="preserve">scrollview </w:t>
      </w:r>
      <w:r w:rsidR="00F365F5" w:rsidRPr="00F365F5">
        <w:rPr>
          <w:lang w:val="en-GB"/>
        </w:rPr>
        <w:t>hiển thị danh sách tin nhắn. Hệ thống giới hạn số lượng tin nhắn hiển thị đồng thời để tránh quá tải UI.</w:t>
      </w:r>
    </w:p>
    <w:p w14:paraId="121D2930" w14:textId="6DB9BFF5" w:rsidR="00F365F5" w:rsidRPr="00F365F5" w:rsidRDefault="00B72787" w:rsidP="00B72787">
      <w:pPr>
        <w:pStyle w:val="ListBullet"/>
        <w:rPr>
          <w:lang w:val="en-GB"/>
        </w:rPr>
      </w:pPr>
      <w:r w:rsidRPr="00F365F5">
        <w:rPr>
          <w:lang w:val="en-GB"/>
        </w:rPr>
        <w:t xml:space="preserve">Chattabui </w:t>
      </w:r>
      <w:r w:rsidR="00F365F5" w:rsidRPr="00F365F5">
        <w:rPr>
          <w:lang w:val="en-GB"/>
        </w:rPr>
        <w:t>tổ chức các tab như Chung, Riêng, Gia tộc, Nhóm và Lớp.</w:t>
      </w:r>
    </w:p>
    <w:p w14:paraId="03C1C02D" w14:textId="2D3E8EDE" w:rsidR="00F365F5" w:rsidRPr="00F365F5" w:rsidRDefault="00B72787" w:rsidP="00B72787">
      <w:pPr>
        <w:pStyle w:val="ListBullet"/>
        <w:rPr>
          <w:lang w:val="en-GB"/>
        </w:rPr>
      </w:pPr>
      <w:r w:rsidRPr="00F365F5">
        <w:rPr>
          <w:lang w:val="en-GB"/>
        </w:rPr>
        <w:t xml:space="preserve">Chatinputfield </w:t>
      </w:r>
      <w:r w:rsidR="00F365F5" w:rsidRPr="00F365F5">
        <w:rPr>
          <w:lang w:val="en-GB"/>
        </w:rPr>
        <w:t xml:space="preserve">và </w:t>
      </w:r>
      <w:r w:rsidRPr="00F365F5">
        <w:rPr>
          <w:lang w:val="en-GB"/>
        </w:rPr>
        <w:t xml:space="preserve">sendbutton </w:t>
      </w:r>
      <w:r w:rsidR="00F365F5" w:rsidRPr="00F365F5">
        <w:rPr>
          <w:lang w:val="en-GB"/>
        </w:rPr>
        <w:t>dùng để nhập và gửi tin nhắn.</w:t>
      </w:r>
    </w:p>
    <w:p w14:paraId="3AF6387E" w14:textId="1F88C762" w:rsidR="00F365F5" w:rsidRPr="00F365F5" w:rsidRDefault="00B72787" w:rsidP="00B72787">
      <w:pPr>
        <w:pStyle w:val="ListBullet"/>
        <w:rPr>
          <w:lang w:val="en-GB"/>
        </w:rPr>
      </w:pPr>
      <w:r w:rsidRPr="00F365F5">
        <w:rPr>
          <w:lang w:val="en-GB"/>
        </w:rPr>
        <w:t xml:space="preserve">Chatchanneldropdownui </w:t>
      </w:r>
      <w:r w:rsidR="00F365F5" w:rsidRPr="00F365F5">
        <w:rPr>
          <w:lang w:val="en-GB"/>
        </w:rPr>
        <w:t xml:space="preserve">cho phép chuyển nhanh kênh chat ngay trên thanh nhập liệu, đồng thời hiển thị </w:t>
      </w:r>
      <w:r w:rsidRPr="00F365F5">
        <w:rPr>
          <w:lang w:val="en-GB"/>
        </w:rPr>
        <w:t xml:space="preserve">channeliconlabel </w:t>
      </w:r>
      <w:r w:rsidR="00F365F5" w:rsidRPr="00F365F5">
        <w:rPr>
          <w:lang w:val="en-GB"/>
        </w:rPr>
        <w:t xml:space="preserve">và </w:t>
      </w:r>
      <w:r w:rsidRPr="00F365F5">
        <w:rPr>
          <w:lang w:val="en-GB"/>
        </w:rPr>
        <w:t>channelnamelabel</w:t>
      </w:r>
      <w:r w:rsidR="00F365F5" w:rsidRPr="00F365F5">
        <w:rPr>
          <w:lang w:val="en-GB"/>
        </w:rPr>
        <w:t>.</w:t>
      </w:r>
    </w:p>
    <w:p w14:paraId="54AAE359" w14:textId="77777777" w:rsidR="00B72787" w:rsidRDefault="00B72787" w:rsidP="00B72787">
      <w:pPr>
        <w:pStyle w:val="ListBullet"/>
        <w:rPr>
          <w:lang w:val="en-GB"/>
        </w:rPr>
      </w:pPr>
      <w:r w:rsidRPr="00F365F5">
        <w:rPr>
          <w:lang w:val="en-GB"/>
        </w:rPr>
        <w:t xml:space="preserve">Proximitychatbubble </w:t>
      </w:r>
      <w:r w:rsidR="00F365F5" w:rsidRPr="00F365F5">
        <w:rPr>
          <w:lang w:val="en-GB"/>
        </w:rPr>
        <w:t>hiển thị bong bóng thoại trên đầu nhân vật trong thế giới khi có tin nhắn lân cận.</w:t>
      </w:r>
    </w:p>
    <w:p w14:paraId="05D242D1" w14:textId="4FBAF8E6" w:rsidR="00F365F5" w:rsidRPr="00B72787" w:rsidRDefault="00F365F5" w:rsidP="00B72787">
      <w:pPr>
        <w:pStyle w:val="Heading4"/>
        <w:rPr>
          <w:lang w:val="en-GB"/>
        </w:rPr>
      </w:pPr>
      <w:r w:rsidRPr="00B72787">
        <w:rPr>
          <w:lang w:val="en-GB"/>
        </w:rPr>
        <w:t>Giao diện danh sách bạn bè</w:t>
      </w:r>
    </w:p>
    <w:p w14:paraId="6E59EEC4" w14:textId="77777777" w:rsidR="00F365F5" w:rsidRPr="00F365F5" w:rsidRDefault="00F365F5" w:rsidP="00B72787">
      <w:pPr>
        <w:pStyle w:val="Tnhnhv"/>
        <w:rPr>
          <w:lang w:val="en-GB"/>
        </w:rPr>
      </w:pPr>
      <w:r w:rsidRPr="00F365F5">
        <w:rPr>
          <w:lang w:val="en-GB"/>
        </w:rPr>
        <w:t>Hình 3.21. Giao diện danh sách bạn bè</w:t>
      </w:r>
    </w:p>
    <w:p w14:paraId="0B29C0CE" w14:textId="77777777" w:rsidR="00F365F5" w:rsidRPr="00F365F5" w:rsidRDefault="00F365F5" w:rsidP="00B72787">
      <w:pPr>
        <w:rPr>
          <w:lang w:val="en-GB"/>
        </w:rPr>
      </w:pPr>
      <w:r w:rsidRPr="00F365F5">
        <w:rPr>
          <w:lang w:val="en-GB"/>
        </w:rPr>
        <w:t>FriendListUI.cs được nhúng trong friendListPanel của ChatPanelUI. Người chơi có thể xem danh sách bạn bè online/offline, chọn một người bạn để mở PlayerProfilePanelUI, gửi tin nhắn riêng hoặc mời vào tổ đội mà không cần rời khỏi cửa sổ chat.</w:t>
      </w:r>
    </w:p>
    <w:p w14:paraId="5BD64C04" w14:textId="11531B3C" w:rsidR="00F365F5" w:rsidRPr="00F365F5" w:rsidRDefault="00F365F5" w:rsidP="00B72787">
      <w:pPr>
        <w:pStyle w:val="Heading4"/>
        <w:rPr>
          <w:lang w:val="en-GB"/>
        </w:rPr>
      </w:pPr>
      <w:r w:rsidRPr="00F365F5">
        <w:rPr>
          <w:lang w:val="en-GB"/>
        </w:rPr>
        <w:t>Giao diện tổ đội</w:t>
      </w:r>
    </w:p>
    <w:p w14:paraId="472F2399" w14:textId="77777777" w:rsidR="00F365F5" w:rsidRPr="00F365F5" w:rsidRDefault="00F365F5" w:rsidP="00B72787">
      <w:pPr>
        <w:pStyle w:val="Tnhnhv"/>
        <w:rPr>
          <w:lang w:val="en-GB"/>
        </w:rPr>
      </w:pPr>
      <w:r w:rsidRPr="00F365F5">
        <w:rPr>
          <w:lang w:val="en-GB"/>
        </w:rPr>
        <w:t>Hình 3.22. Giao diện tổ đội</w:t>
      </w:r>
    </w:p>
    <w:p w14:paraId="76757EDE" w14:textId="77777777" w:rsidR="00F365F5" w:rsidRPr="00F365F5" w:rsidRDefault="00F365F5" w:rsidP="00B72787">
      <w:pPr>
        <w:rPr>
          <w:lang w:val="en-GB"/>
        </w:rPr>
      </w:pPr>
      <w:r w:rsidRPr="00F365F5">
        <w:rPr>
          <w:lang w:val="en-GB"/>
        </w:rPr>
        <w:t>PartyPanelUI.cs quản lý toàn bộ tương tác tổ đội. Giao diện được chia thành ba nhóm tab để người chơi tạo tổ đội, tìm tổ đội hoặc xem người chơi gần mình.</w:t>
      </w:r>
    </w:p>
    <w:p w14:paraId="14910622" w14:textId="77777777" w:rsidR="00F365F5" w:rsidRPr="00F365F5" w:rsidRDefault="00F365F5" w:rsidP="00B72787">
      <w:pPr>
        <w:pStyle w:val="ListBullet"/>
        <w:jc w:val="left"/>
        <w:rPr>
          <w:lang w:val="en-GB"/>
        </w:rPr>
      </w:pPr>
      <w:r w:rsidRPr="00F365F5">
        <w:rPr>
          <w:lang w:val="en-GB"/>
        </w:rPr>
        <w:t>Tab Tổ đội sử dụng memberListRoot để sinh các PartyMemberEntryUI, đồng thời có lockToggle, autoAcceptToggle, actionButton và chatGroupButton để quản lý trạng thái nhóm.</w:t>
      </w:r>
    </w:p>
    <w:p w14:paraId="1AA50704" w14:textId="77777777" w:rsidR="00F365F5" w:rsidRPr="00F365F5" w:rsidRDefault="00F365F5" w:rsidP="00B72787">
      <w:pPr>
        <w:pStyle w:val="ListBullet"/>
        <w:rPr>
          <w:lang w:val="en-GB"/>
        </w:rPr>
      </w:pPr>
      <w:r w:rsidRPr="00F365F5">
        <w:rPr>
          <w:lang w:val="en-GB"/>
        </w:rPr>
        <w:lastRenderedPageBreak/>
        <w:t>Tab Tìm nhóm sử dụng searchListRoot để liệt kê PartySearchEntryUI; refreshSearchButton tải lại danh sách party còn khả dụng.</w:t>
      </w:r>
    </w:p>
    <w:p w14:paraId="480AF4ED" w14:textId="77777777" w:rsidR="00F365F5" w:rsidRPr="00F365F5" w:rsidRDefault="00F365F5" w:rsidP="00B72787">
      <w:pPr>
        <w:pStyle w:val="ListBullet"/>
        <w:rPr>
          <w:lang w:val="en-GB"/>
        </w:rPr>
      </w:pPr>
      <w:r w:rsidRPr="00F365F5">
        <w:rPr>
          <w:lang w:val="en-GB"/>
        </w:rPr>
        <w:t>Tab Gần đây sử dụng nearbyListRoot để sinh PartyNearbyEntryUI và nearbyPopulationText để hiển thị số người cùng map/zone.</w:t>
      </w:r>
    </w:p>
    <w:p w14:paraId="67630515" w14:textId="77777777" w:rsidR="00F365F5" w:rsidRPr="00F365F5" w:rsidRDefault="00F365F5" w:rsidP="00B72787">
      <w:pPr>
        <w:pStyle w:val="ListBullet"/>
        <w:rPr>
          <w:lang w:val="en-GB"/>
        </w:rPr>
      </w:pPr>
      <w:r w:rsidRPr="00F365F5">
        <w:rPr>
          <w:lang w:val="en-GB"/>
        </w:rPr>
        <w:t>Các yêu cầu vào nhóm được đẩy vào hàng đợi _pendingJoinRequests và hiển thị tuần tự qua PartyJoinRequestPopupUI để trưởng nhóm duyệt.</w:t>
      </w:r>
    </w:p>
    <w:p w14:paraId="5CC6E06D" w14:textId="3C8C6046" w:rsidR="00F365F5" w:rsidRPr="00F365F5" w:rsidRDefault="00F365F5" w:rsidP="00BE30EE">
      <w:pPr>
        <w:pStyle w:val="Heading4"/>
        <w:rPr>
          <w:lang w:val="en-GB"/>
        </w:rPr>
      </w:pPr>
      <w:r w:rsidRPr="00F365F5">
        <w:rPr>
          <w:lang w:val="en-GB"/>
        </w:rPr>
        <w:t>Giao diện bảng xếp hạng</w:t>
      </w:r>
    </w:p>
    <w:p w14:paraId="549CA1B8" w14:textId="77777777" w:rsidR="00F365F5" w:rsidRPr="00F365F5" w:rsidRDefault="00F365F5" w:rsidP="00BE30EE">
      <w:pPr>
        <w:pStyle w:val="Tnhnhv"/>
        <w:rPr>
          <w:lang w:val="en-GB"/>
        </w:rPr>
      </w:pPr>
      <w:r w:rsidRPr="00F365F5">
        <w:rPr>
          <w:lang w:val="en-GB"/>
        </w:rPr>
        <w:t>Hình 3.23. Giao diện bảng xếp hạng</w:t>
      </w:r>
    </w:p>
    <w:p w14:paraId="17F4EDCE" w14:textId="77777777" w:rsidR="00F365F5" w:rsidRPr="00F365F5" w:rsidRDefault="00F365F5" w:rsidP="00BE30EE">
      <w:pPr>
        <w:rPr>
          <w:lang w:val="en-GB"/>
        </w:rPr>
      </w:pPr>
      <w:r w:rsidRPr="00F365F5">
        <w:rPr>
          <w:lang w:val="en-GB"/>
        </w:rPr>
        <w:t>LeaderboardPanelUI.cs tổ chức bảng xếp hạng theo hai tầng tab, giúp người chơi theo dõi nhiều loại thành tích khác nhau trong hệ thống.</w:t>
      </w:r>
    </w:p>
    <w:p w14:paraId="2A53C923" w14:textId="2E5890EA" w:rsidR="00F365F5" w:rsidRPr="00F365F5" w:rsidRDefault="00BE30EE" w:rsidP="00BE30EE">
      <w:pPr>
        <w:pStyle w:val="ListBullet"/>
        <w:rPr>
          <w:lang w:val="en-GB"/>
        </w:rPr>
      </w:pPr>
      <w:r w:rsidRPr="00F365F5">
        <w:rPr>
          <w:lang w:val="en-GB"/>
        </w:rPr>
        <w:t>Bốn maintabs gồm đua top, sự kiện, tuần &amp; tháng và thưởng.</w:t>
      </w:r>
    </w:p>
    <w:p w14:paraId="6B57FA43" w14:textId="4B943FA0" w:rsidR="00F365F5" w:rsidRPr="00F365F5" w:rsidRDefault="00BE30EE" w:rsidP="00BE30EE">
      <w:pPr>
        <w:pStyle w:val="ListBullet"/>
        <w:rPr>
          <w:lang w:val="en-GB"/>
        </w:rPr>
      </w:pPr>
      <w:r w:rsidRPr="00F365F5">
        <w:rPr>
          <w:lang w:val="en-GB"/>
        </w:rPr>
        <w:t>Năm subtabs gồm cao thủ, nạp vàng, hoa chi, chuyên cần và phó bản. Tiêu đề cột giá trị trong headercells thay đổi theo sub-tab đang chọn.</w:t>
      </w:r>
    </w:p>
    <w:p w14:paraId="2928BF2C" w14:textId="3B202424" w:rsidR="00F365F5" w:rsidRPr="00F365F5" w:rsidRDefault="00BE30EE" w:rsidP="00BE30EE">
      <w:pPr>
        <w:pStyle w:val="ListBullet"/>
        <w:rPr>
          <w:lang w:val="en-GB"/>
        </w:rPr>
      </w:pPr>
      <w:r w:rsidRPr="00F365F5">
        <w:rPr>
          <w:lang w:val="en-GB"/>
        </w:rPr>
        <w:t>Rowcontent sinh danh sách leaderboardrowentryui thông qua leaderboardservice.</w:t>
      </w:r>
    </w:p>
    <w:p w14:paraId="1B3AC4F1" w14:textId="2AA0BE5A" w:rsidR="00F365F5" w:rsidRPr="00F365F5" w:rsidRDefault="00BE30EE" w:rsidP="00BE30EE">
      <w:pPr>
        <w:pStyle w:val="ListBullet"/>
        <w:rPr>
          <w:lang w:val="en-GB"/>
        </w:rPr>
      </w:pPr>
      <w:r w:rsidRPr="00F365F5">
        <w:rPr>
          <w:lang w:val="en-GB"/>
        </w:rPr>
        <w:t>Emptystategroup và emptystatetext hiển thị khi không có dữ liệu xếp hạng.</w:t>
      </w:r>
    </w:p>
    <w:p w14:paraId="38A20FBE" w14:textId="41CC92A2" w:rsidR="00F365F5" w:rsidRPr="00F365F5" w:rsidRDefault="00BE30EE" w:rsidP="00BE30EE">
      <w:pPr>
        <w:pStyle w:val="ListBullet"/>
        <w:rPr>
          <w:lang w:val="en-GB"/>
        </w:rPr>
      </w:pPr>
      <w:r w:rsidRPr="00F365F5">
        <w:rPr>
          <w:lang w:val="en-GB"/>
        </w:rPr>
        <w:t>Loadingtext thông báo trạng thái tải dữ liệu từ server.</w:t>
      </w:r>
    </w:p>
    <w:p w14:paraId="3C42BCB9" w14:textId="12433B25" w:rsidR="00F365F5" w:rsidRPr="00F365F5" w:rsidRDefault="00F365F5" w:rsidP="00BE30EE">
      <w:pPr>
        <w:pStyle w:val="Heading3"/>
        <w:rPr>
          <w:lang w:val="en-GB"/>
        </w:rPr>
      </w:pPr>
      <w:r w:rsidRPr="00F365F5">
        <w:rPr>
          <w:lang w:val="en-GB"/>
        </w:rPr>
        <w:t xml:space="preserve"> Giao diện phó bản</w:t>
      </w:r>
    </w:p>
    <w:p w14:paraId="674ED0BC" w14:textId="045F5F71" w:rsidR="00F365F5" w:rsidRPr="00F365F5" w:rsidRDefault="00F365F5" w:rsidP="00BE30EE">
      <w:pPr>
        <w:pStyle w:val="Heading4"/>
        <w:rPr>
          <w:lang w:val="en-GB"/>
        </w:rPr>
      </w:pPr>
      <w:r w:rsidRPr="00F365F5">
        <w:rPr>
          <w:lang w:val="en-GB"/>
        </w:rPr>
        <w:t>Giao diện danh sách phó bản</w:t>
      </w:r>
    </w:p>
    <w:p w14:paraId="55AA99BB" w14:textId="77777777" w:rsidR="00F365F5" w:rsidRPr="00F365F5" w:rsidRDefault="00F365F5" w:rsidP="00BE30EE">
      <w:pPr>
        <w:pStyle w:val="Tnhnhv"/>
        <w:rPr>
          <w:lang w:val="en-GB"/>
        </w:rPr>
      </w:pPr>
      <w:r w:rsidRPr="00F365F5">
        <w:rPr>
          <w:lang w:val="en-GB"/>
        </w:rPr>
        <w:t>Hình 3.24. Giao diện chọn phó bản</w:t>
      </w:r>
    </w:p>
    <w:p w14:paraId="0CD8882F" w14:textId="77777777" w:rsidR="00F365F5" w:rsidRPr="00F365F5" w:rsidRDefault="00F365F5" w:rsidP="00BE30EE">
      <w:pPr>
        <w:rPr>
          <w:lang w:val="en-GB"/>
        </w:rPr>
      </w:pPr>
      <w:r w:rsidRPr="00F365F5">
        <w:rPr>
          <w:lang w:val="en-GB"/>
        </w:rPr>
        <w:t>DungeonListUI.cs là panel hiển thị danh sách các phó bản mà người chơi có thể tham gia. Giao diện này giúp người chơi xem điều kiện, mô tả và xác nhận trước khi vào phó bản.</w:t>
      </w:r>
    </w:p>
    <w:p w14:paraId="69ED201B" w14:textId="019AFD6E" w:rsidR="00F365F5" w:rsidRPr="00F365F5" w:rsidRDefault="00BE30EE" w:rsidP="00BE30EE">
      <w:pPr>
        <w:pStyle w:val="ListBullet"/>
        <w:jc w:val="left"/>
        <w:rPr>
          <w:lang w:val="en-GB"/>
        </w:rPr>
      </w:pPr>
      <w:r w:rsidRPr="00F365F5">
        <w:rPr>
          <w:lang w:val="en-GB"/>
        </w:rPr>
        <w:t xml:space="preserve">Dungeonlistcontent </w:t>
      </w:r>
      <w:r w:rsidR="00F365F5" w:rsidRPr="00F365F5">
        <w:rPr>
          <w:lang w:val="en-GB"/>
        </w:rPr>
        <w:t xml:space="preserve">là </w:t>
      </w:r>
      <w:r w:rsidRPr="00F365F5">
        <w:rPr>
          <w:lang w:val="en-GB"/>
        </w:rPr>
        <w:t xml:space="preserve">scrollview </w:t>
      </w:r>
      <w:r w:rsidR="00F365F5" w:rsidRPr="00F365F5">
        <w:rPr>
          <w:lang w:val="en-GB"/>
        </w:rPr>
        <w:t xml:space="preserve">sinh các </w:t>
      </w:r>
      <w:r w:rsidRPr="00F365F5">
        <w:rPr>
          <w:lang w:val="en-GB"/>
        </w:rPr>
        <w:t xml:space="preserve">dungeonbuttonitem </w:t>
      </w:r>
      <w:r w:rsidR="00F365F5" w:rsidRPr="00F365F5">
        <w:rPr>
          <w:lang w:val="en-GB"/>
        </w:rPr>
        <w:t xml:space="preserve">từ </w:t>
      </w:r>
      <w:r w:rsidRPr="00F365F5">
        <w:rPr>
          <w:lang w:val="en-GB"/>
        </w:rPr>
        <w:t>dungeonitemprefab</w:t>
      </w:r>
      <w:r w:rsidR="00F365F5" w:rsidRPr="00F365F5">
        <w:rPr>
          <w:lang w:val="en-GB"/>
        </w:rPr>
        <w:t>. Mỗi mục hiển thị tên phó bản, mô tả, cấp độ yêu cầu và trạng thái tham gia.</w:t>
      </w:r>
    </w:p>
    <w:p w14:paraId="48F58C04" w14:textId="3E281B78" w:rsidR="00F365F5" w:rsidRPr="00F365F5" w:rsidRDefault="00BE30EE" w:rsidP="00BE30EE">
      <w:pPr>
        <w:pStyle w:val="ListBullet"/>
        <w:rPr>
          <w:lang w:val="en-GB"/>
        </w:rPr>
      </w:pPr>
      <w:r w:rsidRPr="00F365F5">
        <w:rPr>
          <w:lang w:val="en-GB"/>
        </w:rPr>
        <w:t xml:space="preserve">Loadingindicator </w:t>
      </w:r>
      <w:r w:rsidR="00F365F5" w:rsidRPr="00F365F5">
        <w:rPr>
          <w:lang w:val="en-GB"/>
        </w:rPr>
        <w:t>được bật trong thời gian tải danh sách phó bản từ API.</w:t>
      </w:r>
    </w:p>
    <w:p w14:paraId="0F0957FD" w14:textId="2AF2CCC6" w:rsidR="00F365F5" w:rsidRPr="00F365F5" w:rsidRDefault="00BE30EE" w:rsidP="00BE30EE">
      <w:pPr>
        <w:pStyle w:val="ListBullet"/>
        <w:rPr>
          <w:lang w:val="en-GB"/>
        </w:rPr>
      </w:pPr>
      <w:r w:rsidRPr="00F365F5">
        <w:rPr>
          <w:lang w:val="en-GB"/>
        </w:rPr>
        <w:t xml:space="preserve">Confirmdialog </w:t>
      </w:r>
      <w:r w:rsidR="00F365F5" w:rsidRPr="00F365F5">
        <w:rPr>
          <w:lang w:val="en-GB"/>
        </w:rPr>
        <w:t xml:space="preserve">hiển thị hộp thoại xác nhận trước khi vào, bao gồm </w:t>
      </w:r>
      <w:r w:rsidRPr="00F365F5">
        <w:rPr>
          <w:lang w:val="en-GB"/>
        </w:rPr>
        <w:t>confirmdungeonname</w:t>
      </w:r>
      <w:r w:rsidR="00F365F5" w:rsidRPr="00F365F5">
        <w:rPr>
          <w:lang w:val="en-GB"/>
        </w:rPr>
        <w:t xml:space="preserve">, </w:t>
      </w:r>
      <w:r w:rsidRPr="00F365F5">
        <w:rPr>
          <w:lang w:val="en-GB"/>
        </w:rPr>
        <w:t>confirmdesc</w:t>
      </w:r>
      <w:r w:rsidR="00F365F5" w:rsidRPr="00F365F5">
        <w:rPr>
          <w:lang w:val="en-GB"/>
        </w:rPr>
        <w:t xml:space="preserve">, </w:t>
      </w:r>
      <w:r w:rsidRPr="00F365F5">
        <w:rPr>
          <w:lang w:val="en-GB"/>
        </w:rPr>
        <w:t xml:space="preserve">confirmyesbtn </w:t>
      </w:r>
      <w:r w:rsidR="00F365F5" w:rsidRPr="00F365F5">
        <w:rPr>
          <w:lang w:val="en-GB"/>
        </w:rPr>
        <w:t xml:space="preserve">và </w:t>
      </w:r>
      <w:r w:rsidRPr="00F365F5">
        <w:rPr>
          <w:lang w:val="en-GB"/>
        </w:rPr>
        <w:t>confirmnobtn</w:t>
      </w:r>
      <w:r w:rsidR="00F365F5" w:rsidRPr="00F365F5">
        <w:rPr>
          <w:lang w:val="en-GB"/>
        </w:rPr>
        <w:t>.</w:t>
      </w:r>
    </w:p>
    <w:p w14:paraId="748132EA" w14:textId="736878F7" w:rsidR="00F365F5" w:rsidRPr="00F365F5" w:rsidRDefault="00BE30EE" w:rsidP="00BE30EE">
      <w:pPr>
        <w:pStyle w:val="ListBullet"/>
        <w:rPr>
          <w:lang w:val="en-GB"/>
        </w:rPr>
      </w:pPr>
      <w:r w:rsidRPr="00F365F5">
        <w:rPr>
          <w:lang w:val="en-GB"/>
        </w:rPr>
        <w:t xml:space="preserve">Statustext </w:t>
      </w:r>
      <w:r w:rsidR="00F365F5" w:rsidRPr="00F365F5">
        <w:rPr>
          <w:lang w:val="en-GB"/>
        </w:rPr>
        <w:t>dùng để hiển thị lỗi hoặc thông báo khi người chơi chưa đủ điều kiện tham gia.</w:t>
      </w:r>
    </w:p>
    <w:p w14:paraId="1B8B2914" w14:textId="09B97A95" w:rsidR="00F365F5" w:rsidRPr="00F365F5" w:rsidRDefault="00F365F5" w:rsidP="00BE30EE">
      <w:pPr>
        <w:pStyle w:val="Heading4"/>
        <w:rPr>
          <w:lang w:val="en-GB"/>
        </w:rPr>
      </w:pPr>
      <w:r w:rsidRPr="00F365F5">
        <w:rPr>
          <w:lang w:val="en-GB"/>
        </w:rPr>
        <w:lastRenderedPageBreak/>
        <w:t>Giao diện HUD phó bản wave</w:t>
      </w:r>
    </w:p>
    <w:p w14:paraId="44B3B7A9" w14:textId="77777777" w:rsidR="00F365F5" w:rsidRPr="00F365F5" w:rsidRDefault="00F365F5" w:rsidP="00BE30EE">
      <w:pPr>
        <w:pStyle w:val="Tnhnhv"/>
        <w:rPr>
          <w:lang w:val="en-GB"/>
        </w:rPr>
      </w:pPr>
      <w:r w:rsidRPr="00F365F5">
        <w:rPr>
          <w:lang w:val="en-GB"/>
        </w:rPr>
        <w:t>Hình 3.25. Giao diện HUD phó bản wave</w:t>
      </w:r>
    </w:p>
    <w:p w14:paraId="3D99AE9A" w14:textId="77777777" w:rsidR="00F365F5" w:rsidRPr="00F365F5" w:rsidRDefault="00F365F5" w:rsidP="00F365F5">
      <w:pPr>
        <w:ind w:firstLine="567"/>
        <w:rPr>
          <w:lang w:val="en-GB"/>
        </w:rPr>
      </w:pPr>
      <w:r w:rsidRPr="00F365F5">
        <w:rPr>
          <w:lang w:val="en-GB"/>
        </w:rPr>
        <w:t>WaveHUD.cs xuất hiện khi người chơi đang ở trong phó bản dạng wave. Giao diện này hiển thị số vòng hiện tại, tổng số vòng và thời gian còn lại của vòng đang diễn ra.</w:t>
      </w:r>
    </w:p>
    <w:p w14:paraId="4BCC2C7A" w14:textId="218F8E34" w:rsidR="00F365F5" w:rsidRPr="00F365F5" w:rsidRDefault="00BE30EE" w:rsidP="00BE30EE">
      <w:pPr>
        <w:pStyle w:val="ListBullet"/>
        <w:rPr>
          <w:lang w:val="en-GB"/>
        </w:rPr>
      </w:pPr>
      <w:r w:rsidRPr="00F365F5">
        <w:rPr>
          <w:lang w:val="en-GB"/>
        </w:rPr>
        <w:t xml:space="preserve">Roundtext </w:t>
      </w:r>
      <w:r w:rsidR="00F365F5" w:rsidRPr="00F365F5">
        <w:rPr>
          <w:lang w:val="en-GB"/>
        </w:rPr>
        <w:t>hiển thị số vòng hiện tại và tổng số vòng theo dạng “Vòng 2 / 5”.</w:t>
      </w:r>
    </w:p>
    <w:p w14:paraId="72D318B0" w14:textId="486A96AB" w:rsidR="00F365F5" w:rsidRPr="00F365F5" w:rsidRDefault="00BE30EE" w:rsidP="00BE30EE">
      <w:pPr>
        <w:pStyle w:val="ListBullet"/>
        <w:rPr>
          <w:lang w:val="en-GB"/>
        </w:rPr>
      </w:pPr>
      <w:r w:rsidRPr="00F365F5">
        <w:rPr>
          <w:lang w:val="en-GB"/>
        </w:rPr>
        <w:t xml:space="preserve">Timertext </w:t>
      </w:r>
      <w:r w:rsidR="00F365F5" w:rsidRPr="00F365F5">
        <w:rPr>
          <w:lang w:val="en-GB"/>
        </w:rPr>
        <w:t>đếm ngược thời gian còn lại của vòng theo giây.</w:t>
      </w:r>
    </w:p>
    <w:p w14:paraId="27670602" w14:textId="2A984294" w:rsidR="00F365F5" w:rsidRPr="00F365F5" w:rsidRDefault="00BE30EE" w:rsidP="00BE30EE">
      <w:pPr>
        <w:pStyle w:val="ListBullet"/>
        <w:rPr>
          <w:lang w:val="en-GB"/>
        </w:rPr>
      </w:pPr>
      <w:r w:rsidRPr="00F365F5">
        <w:rPr>
          <w:lang w:val="en-GB"/>
        </w:rPr>
        <w:t xml:space="preserve">Hudroot </w:t>
      </w:r>
      <w:r w:rsidR="00F365F5" w:rsidRPr="00F365F5">
        <w:rPr>
          <w:lang w:val="en-GB"/>
        </w:rPr>
        <w:t xml:space="preserve">tự động ẩn khi người chơi không ở trong dungeon và hiện lại khi </w:t>
      </w:r>
      <w:r w:rsidRPr="00F365F5">
        <w:rPr>
          <w:lang w:val="en-GB"/>
        </w:rPr>
        <w:t xml:space="preserve">wavedungeonruntime </w:t>
      </w:r>
      <w:r w:rsidR="00F365F5" w:rsidRPr="00F365F5">
        <w:rPr>
          <w:lang w:val="en-GB"/>
        </w:rPr>
        <w:t>được load.</w:t>
      </w:r>
    </w:p>
    <w:p w14:paraId="365E4E1F" w14:textId="72C407C0" w:rsidR="00F365F5" w:rsidRPr="00F365F5" w:rsidRDefault="00F365F5" w:rsidP="00BE30EE">
      <w:pPr>
        <w:pStyle w:val="ListBullet"/>
        <w:jc w:val="left"/>
        <w:rPr>
          <w:lang w:val="en-GB"/>
        </w:rPr>
      </w:pPr>
      <w:r w:rsidRPr="00F365F5">
        <w:rPr>
          <w:lang w:val="en-GB"/>
        </w:rPr>
        <w:t xml:space="preserve">Script đọc trực tiếp các </w:t>
      </w:r>
      <w:r w:rsidR="00BE30EE" w:rsidRPr="00F365F5">
        <w:rPr>
          <w:lang w:val="en-GB"/>
        </w:rPr>
        <w:t xml:space="preserve">networkvariable </w:t>
      </w:r>
      <w:r w:rsidRPr="00F365F5">
        <w:rPr>
          <w:lang w:val="en-GB"/>
        </w:rPr>
        <w:t xml:space="preserve">như </w:t>
      </w:r>
      <w:r w:rsidR="00BE30EE" w:rsidRPr="00F365F5">
        <w:rPr>
          <w:lang w:val="en-GB"/>
        </w:rPr>
        <w:t>currentround</w:t>
      </w:r>
      <w:r w:rsidRPr="00F365F5">
        <w:rPr>
          <w:lang w:val="en-GB"/>
        </w:rPr>
        <w:t xml:space="preserve">, </w:t>
      </w:r>
      <w:r w:rsidR="00BE30EE" w:rsidRPr="00F365F5">
        <w:rPr>
          <w:lang w:val="en-GB"/>
        </w:rPr>
        <w:t xml:space="preserve">remainingseconds </w:t>
      </w:r>
      <w:r w:rsidRPr="00F365F5">
        <w:rPr>
          <w:lang w:val="en-GB"/>
        </w:rPr>
        <w:t xml:space="preserve">và </w:t>
      </w:r>
      <w:r w:rsidR="00BE30EE" w:rsidRPr="00F365F5">
        <w:rPr>
          <w:lang w:val="en-GB"/>
        </w:rPr>
        <w:t xml:space="preserve">maxrounds </w:t>
      </w:r>
      <w:r w:rsidRPr="00F365F5">
        <w:rPr>
          <w:lang w:val="en-GB"/>
        </w:rPr>
        <w:t xml:space="preserve">từ </w:t>
      </w:r>
      <w:r w:rsidR="00BE30EE" w:rsidRPr="00F365F5">
        <w:rPr>
          <w:lang w:val="en-GB"/>
        </w:rPr>
        <w:t>wavedungeonruntime</w:t>
      </w:r>
      <w:r w:rsidRPr="00F365F5">
        <w:rPr>
          <w:lang w:val="en-GB"/>
        </w:rPr>
        <w:t>, giúp giảm thao tác gán thủ công trong Inspector.</w:t>
      </w:r>
    </w:p>
    <w:p w14:paraId="5AE7DB78" w14:textId="743A48A9" w:rsidR="00F365F5" w:rsidRPr="00F365F5" w:rsidRDefault="00F365F5" w:rsidP="00BE30EE">
      <w:pPr>
        <w:pStyle w:val="Heading4"/>
        <w:rPr>
          <w:lang w:val="en-GB"/>
        </w:rPr>
      </w:pPr>
      <w:r w:rsidRPr="00F365F5">
        <w:rPr>
          <w:lang w:val="en-GB"/>
        </w:rPr>
        <w:t>Giao diện NPC trong phó bản</w:t>
      </w:r>
    </w:p>
    <w:p w14:paraId="0BDB6D21" w14:textId="77777777" w:rsidR="00F365F5" w:rsidRPr="00F365F5" w:rsidRDefault="00F365F5" w:rsidP="00BE30EE">
      <w:pPr>
        <w:pStyle w:val="Tnhnhv"/>
        <w:rPr>
          <w:lang w:val="en-GB"/>
        </w:rPr>
      </w:pPr>
      <w:r w:rsidRPr="00F365F5">
        <w:rPr>
          <w:lang w:val="en-GB"/>
        </w:rPr>
        <w:t>Hình 3.26. Giao diện NPC trong phó bản</w:t>
      </w:r>
    </w:p>
    <w:p w14:paraId="7BF638FE" w14:textId="77777777" w:rsidR="00F365F5" w:rsidRPr="00F365F5" w:rsidRDefault="00F365F5" w:rsidP="00BE30EE">
      <w:pPr>
        <w:rPr>
          <w:lang w:val="en-GB"/>
        </w:rPr>
      </w:pPr>
      <w:r w:rsidRPr="00F365F5">
        <w:rPr>
          <w:lang w:val="en-GB"/>
        </w:rPr>
        <w:t>DungeonNpcMenuUI.cs hiển thị menu tương tác với NPC đặc biệt bên trong phó bản. Mỗi lựa chọn được sinh dưới dạng DungeonNpcMenuEntryUI, bao gồm tên hành động, mô tả ngắn và nút xác nhận. NPC phó bản có thể cung cấp hồi HP/MP giữa các vòng, bán vật phẩm tăng cường tạm thời hoặc kích hoạt sự kiện đặc biệt trong dungeon.</w:t>
      </w:r>
    </w:p>
    <w:p w14:paraId="2FF55658" w14:textId="7D897FE2" w:rsidR="00F365F5" w:rsidRPr="00F365F5" w:rsidRDefault="00F365F5" w:rsidP="00BE30EE">
      <w:pPr>
        <w:pStyle w:val="Heading3"/>
        <w:rPr>
          <w:lang w:val="en-GB"/>
        </w:rPr>
      </w:pPr>
      <w:r w:rsidRPr="00F365F5">
        <w:rPr>
          <w:lang w:val="en-GB"/>
        </w:rPr>
        <w:t>Giao diện nhiệm vụ và tương tác NPC thế giới</w:t>
      </w:r>
    </w:p>
    <w:p w14:paraId="71FE415C" w14:textId="7C06D80C" w:rsidR="00F365F5" w:rsidRPr="00F365F5" w:rsidRDefault="00F365F5" w:rsidP="00BE30EE">
      <w:pPr>
        <w:pStyle w:val="Heading4"/>
        <w:rPr>
          <w:lang w:val="en-GB"/>
        </w:rPr>
      </w:pPr>
      <w:r w:rsidRPr="00F365F5">
        <w:rPr>
          <w:lang w:val="en-GB"/>
        </w:rPr>
        <w:t>Widget theo dõi nhiệm vụ</w:t>
      </w:r>
    </w:p>
    <w:p w14:paraId="421E6CFE" w14:textId="77777777" w:rsidR="00F365F5" w:rsidRPr="00F365F5" w:rsidRDefault="00F365F5" w:rsidP="00BE30EE">
      <w:pPr>
        <w:pStyle w:val="Tnhnhv"/>
        <w:rPr>
          <w:lang w:val="en-GB"/>
        </w:rPr>
      </w:pPr>
      <w:r w:rsidRPr="00F365F5">
        <w:rPr>
          <w:lang w:val="en-GB"/>
        </w:rPr>
        <w:t>Hình 3.27. Giao diện widget nhiệm vụ góc màn hình</w:t>
      </w:r>
    </w:p>
    <w:p w14:paraId="24482ECE" w14:textId="77777777" w:rsidR="00F365F5" w:rsidRPr="00F365F5" w:rsidRDefault="00F365F5" w:rsidP="00BE30EE">
      <w:pPr>
        <w:rPr>
          <w:lang w:val="en-GB"/>
        </w:rPr>
      </w:pPr>
      <w:r w:rsidRPr="00F365F5">
        <w:rPr>
          <w:lang w:val="en-GB"/>
        </w:rPr>
        <w:t>QuestHudWidget.cs là widget cố định ở góc màn hình, dùng để theo dõi nhiệm vụ đang active mà không cần mở bảng nhiệm vụ đầy đủ.</w:t>
      </w:r>
    </w:p>
    <w:p w14:paraId="00386936" w14:textId="6DEC1B26" w:rsidR="00F365F5" w:rsidRPr="00F365F5" w:rsidRDefault="00BE30EE" w:rsidP="00BE30EE">
      <w:pPr>
        <w:pStyle w:val="ListBullet"/>
        <w:rPr>
          <w:lang w:val="en-GB"/>
        </w:rPr>
      </w:pPr>
      <w:r w:rsidRPr="00F365F5">
        <w:rPr>
          <w:lang w:val="en-GB"/>
        </w:rPr>
        <w:t xml:space="preserve">Questnametext </w:t>
      </w:r>
      <w:r w:rsidR="00F365F5" w:rsidRPr="00F365F5">
        <w:rPr>
          <w:lang w:val="en-GB"/>
        </w:rPr>
        <w:t>hiển thị tiêu đề nhiệm vụ chính đang theo dõi.</w:t>
      </w:r>
    </w:p>
    <w:p w14:paraId="0F28DDF7" w14:textId="79C224FC" w:rsidR="00F365F5" w:rsidRPr="00F365F5" w:rsidRDefault="00BE30EE" w:rsidP="00BE30EE">
      <w:pPr>
        <w:pStyle w:val="ListBullet"/>
        <w:rPr>
          <w:lang w:val="en-GB"/>
        </w:rPr>
      </w:pPr>
      <w:r w:rsidRPr="00F365F5">
        <w:rPr>
          <w:lang w:val="en-GB"/>
        </w:rPr>
        <w:t xml:space="preserve">Queststeptext </w:t>
      </w:r>
      <w:r w:rsidR="00F365F5" w:rsidRPr="00F365F5">
        <w:rPr>
          <w:lang w:val="en-GB"/>
        </w:rPr>
        <w:t>hiển thị bước hiện tại, số lượng đã hoàn thành so với yêu cầu hoặc chỉ dẫn nộp nhiệm vụ.</w:t>
      </w:r>
    </w:p>
    <w:p w14:paraId="2DD7F9B1" w14:textId="50AB45C5" w:rsidR="00F365F5" w:rsidRPr="00F365F5" w:rsidRDefault="00BE30EE" w:rsidP="00BE30EE">
      <w:pPr>
        <w:pStyle w:val="ListBullet"/>
        <w:rPr>
          <w:lang w:val="en-GB"/>
        </w:rPr>
      </w:pPr>
      <w:r w:rsidRPr="00F365F5">
        <w:rPr>
          <w:lang w:val="en-GB"/>
        </w:rPr>
        <w:t xml:space="preserve">Btnnavigate </w:t>
      </w:r>
      <w:r w:rsidR="00F365F5" w:rsidRPr="00F365F5">
        <w:rPr>
          <w:lang w:val="en-GB"/>
        </w:rPr>
        <w:t>kích hoạt chức năng tự động di chuyển tới mục tiêu nhiệm vụ. Script tính toán vị trí NPC hoặc map đích và điều khiển nhân vật di chuyển.</w:t>
      </w:r>
    </w:p>
    <w:p w14:paraId="5192BC8B" w14:textId="05644A36" w:rsidR="00F365F5" w:rsidRPr="00F365F5" w:rsidRDefault="00BE30EE" w:rsidP="00BE30EE">
      <w:pPr>
        <w:pStyle w:val="ListBullet"/>
        <w:rPr>
          <w:lang w:val="en-GB"/>
        </w:rPr>
      </w:pPr>
      <w:r w:rsidRPr="00F365F5">
        <w:rPr>
          <w:lang w:val="en-GB"/>
        </w:rPr>
        <w:lastRenderedPageBreak/>
        <w:t xml:space="preserve">Rootwidget </w:t>
      </w:r>
      <w:r w:rsidR="00F365F5" w:rsidRPr="00F365F5">
        <w:rPr>
          <w:lang w:val="en-GB"/>
        </w:rPr>
        <w:t>tự động ẩn khi có panel khác đang mở và hiện lại khi không còn cửa sổ giao diện nào che phủ.</w:t>
      </w:r>
    </w:p>
    <w:p w14:paraId="05580A39" w14:textId="556FEF2C" w:rsidR="00F365F5" w:rsidRPr="00F365F5" w:rsidRDefault="00F365F5" w:rsidP="00BE30EE">
      <w:pPr>
        <w:pStyle w:val="Heading4"/>
        <w:rPr>
          <w:lang w:val="en-GB"/>
        </w:rPr>
      </w:pPr>
      <w:r w:rsidRPr="00F365F5">
        <w:rPr>
          <w:lang w:val="en-GB"/>
        </w:rPr>
        <w:t>Giao diện NPC nhiệm vụ</w:t>
      </w:r>
    </w:p>
    <w:p w14:paraId="1D8CEB80" w14:textId="77777777" w:rsidR="00F365F5" w:rsidRPr="00F365F5" w:rsidRDefault="00F365F5" w:rsidP="00BE30EE">
      <w:pPr>
        <w:pStyle w:val="Tnhnhv"/>
        <w:rPr>
          <w:lang w:val="en-GB"/>
        </w:rPr>
      </w:pPr>
      <w:r w:rsidRPr="00F365F5">
        <w:rPr>
          <w:lang w:val="en-GB"/>
        </w:rPr>
        <w:t>Hình 3.28. Giao diện tương tác NPC nhiệm vụ</w:t>
      </w:r>
    </w:p>
    <w:p w14:paraId="07835F07" w14:textId="77777777" w:rsidR="00B72787" w:rsidRDefault="00F365F5" w:rsidP="00BE30EE">
      <w:pPr>
        <w:rPr>
          <w:lang w:val="en-GB"/>
        </w:rPr>
      </w:pPr>
      <w:r w:rsidRPr="00F365F5">
        <w:rPr>
          <w:lang w:val="en-GB"/>
        </w:rPr>
        <w:t>QuestNpcPanel.cs được mở khi người chơi tương tác với NPC trong thế giới. Panel liệt kê các nhiệm vụ mà NPC cung cấp hoặc tiếp nhận, trạng thái nhiệm vụ như chưa nhận, đang thực hiện, hoàn thành và phần thưởng tương ứng. Trạng thái nhiệm vụ được quản lý phía server nhằm bảo đảm tiến trình không bị mất khi người chơi đăng xuất.</w:t>
      </w:r>
    </w:p>
    <w:p w14:paraId="448CBA44" w14:textId="40198E5D" w:rsidR="00F365F5" w:rsidRPr="00B72787" w:rsidRDefault="00F365F5" w:rsidP="00BE30EE">
      <w:pPr>
        <w:pStyle w:val="Heading4"/>
        <w:rPr>
          <w:lang w:val="en-GB"/>
        </w:rPr>
      </w:pPr>
      <w:r w:rsidRPr="00F365F5">
        <w:rPr>
          <w:lang w:val="en-GB"/>
        </w:rPr>
        <w:t>Giao diện menu NPC động và cửa hàng</w:t>
      </w:r>
    </w:p>
    <w:p w14:paraId="65D2A322" w14:textId="77777777" w:rsidR="00F365F5" w:rsidRPr="00F365F5" w:rsidRDefault="00F365F5" w:rsidP="00BE30EE">
      <w:pPr>
        <w:pStyle w:val="Tnhnhv"/>
        <w:rPr>
          <w:lang w:val="en-GB"/>
        </w:rPr>
      </w:pPr>
      <w:r w:rsidRPr="00F365F5">
        <w:rPr>
          <w:lang w:val="en-GB"/>
        </w:rPr>
        <w:t>Hình 3.29. Giao diện menu NPC động và cửa hàng</w:t>
      </w:r>
    </w:p>
    <w:p w14:paraId="5CC946C9" w14:textId="77777777" w:rsidR="00F365F5" w:rsidRPr="00F365F5" w:rsidRDefault="00F365F5" w:rsidP="00BE30EE">
      <w:pPr>
        <w:rPr>
          <w:lang w:val="en-GB"/>
        </w:rPr>
      </w:pPr>
      <w:r w:rsidRPr="00F365F5">
        <w:rPr>
          <w:lang w:val="en-GB"/>
        </w:rPr>
        <w:t>NpcDynamicMenuUI.cs sinh menu tương tác với NPC theo cấu hình từ backend, hỗ trợ nhiều loại hành động như mở cửa hàng, nhiệm vụ hoặc chức năng đặc biệt. Khi người chơi chọn mua hàng, NpcMenuUI.cs mở danh sách ShopItemRowUI; mỗi dòng hiển thị tên vật phẩm, biểu tượng hệ nguyên tố nếu có, giá vàng, số lượng tồn và nút mua trực tiếp.</w:t>
      </w:r>
    </w:p>
    <w:p w14:paraId="30AD7B64" w14:textId="32F77499" w:rsidR="00F365F5" w:rsidRPr="00F365F5" w:rsidRDefault="00F365F5" w:rsidP="00BE30EE">
      <w:pPr>
        <w:pStyle w:val="Heading3"/>
        <w:rPr>
          <w:lang w:val="en-GB"/>
        </w:rPr>
      </w:pPr>
      <w:r w:rsidRPr="00F365F5">
        <w:rPr>
          <w:lang w:val="en-GB"/>
        </w:rPr>
        <w:t>Giao diện hệ thống bản đồ thế giới</w:t>
      </w:r>
    </w:p>
    <w:p w14:paraId="0A637429" w14:textId="46575A19" w:rsidR="00F365F5" w:rsidRPr="00F365F5" w:rsidRDefault="00F365F5" w:rsidP="00BE30EE">
      <w:pPr>
        <w:pStyle w:val="Heading4"/>
        <w:rPr>
          <w:lang w:val="en-GB"/>
        </w:rPr>
      </w:pPr>
      <w:r w:rsidRPr="00F365F5">
        <w:rPr>
          <w:lang w:val="en-GB"/>
        </w:rPr>
        <w:t>Di chuyển qua biên map</w:t>
      </w:r>
    </w:p>
    <w:p w14:paraId="246C11A7" w14:textId="77777777" w:rsidR="00F365F5" w:rsidRPr="00F365F5" w:rsidRDefault="00F365F5" w:rsidP="00BE30EE">
      <w:pPr>
        <w:pStyle w:val="Tnhnhv"/>
        <w:rPr>
          <w:lang w:val="en-GB"/>
        </w:rPr>
      </w:pPr>
      <w:r w:rsidRPr="00F365F5">
        <w:rPr>
          <w:lang w:val="en-GB"/>
        </w:rPr>
        <w:t>Hình 3.30. Giao diện chuyển map qua biên</w:t>
      </w:r>
    </w:p>
    <w:p w14:paraId="60EDF574" w14:textId="77777777" w:rsidR="00F365F5" w:rsidRPr="00F365F5" w:rsidRDefault="00F365F5" w:rsidP="00BE30EE">
      <w:pPr>
        <w:pStyle w:val="ListBullet"/>
        <w:rPr>
          <w:lang w:val="en-GB"/>
        </w:rPr>
      </w:pPr>
      <w:r w:rsidRPr="00F365F5">
        <w:rPr>
          <w:lang w:val="en-GB"/>
        </w:rPr>
        <w:t>Thế giới game được tổ chức thành nhiều scene bản đồ, trong đó các map liền kề có thể chuyển qua lại bằng vùng trigger ở rìa bản đồ hoặc nút chuyển map trên HUD. Nhóm chức năng này được hiện thực bởi MapEdgeTrigger, MapTransitionButton và MapManager.</w:t>
      </w:r>
    </w:p>
    <w:p w14:paraId="23EE4F6A" w14:textId="3ACF400E" w:rsidR="00F365F5" w:rsidRPr="00F365F5" w:rsidRDefault="00F365F5" w:rsidP="00BE30EE">
      <w:pPr>
        <w:pStyle w:val="ListBullet"/>
        <w:jc w:val="left"/>
        <w:rPr>
          <w:lang w:val="en-GB"/>
        </w:rPr>
      </w:pPr>
      <w:r w:rsidRPr="00F365F5">
        <w:rPr>
          <w:lang w:val="en-GB"/>
        </w:rPr>
        <w:t>MapEdgeTrigger là BoxCollider2D đặt tại rìa trái hoặc phải của scene. Khi Player đi vào vùng trigger, script gọi API GET /api/map/edge?mapId=X&amp;direction=right/left để lấy map đích và vị trí xuất hiện.</w:t>
      </w:r>
    </w:p>
    <w:p w14:paraId="08695B0C" w14:textId="77777777" w:rsidR="00F365F5" w:rsidRPr="00F365F5" w:rsidRDefault="00F365F5" w:rsidP="00BE30EE">
      <w:pPr>
        <w:pStyle w:val="ListBullet"/>
        <w:rPr>
          <w:lang w:val="en-GB"/>
        </w:rPr>
      </w:pPr>
      <w:r w:rsidRPr="00F365F5">
        <w:rPr>
          <w:lang w:val="en-GB"/>
        </w:rPr>
        <w:t>MapTransitionButton là nút chuyển map thủ công trên HUD, phù hợp cho điều khiển bằng chuột hoặc thiết bị di động. Khi nhấn, nút gọi cùng API chuyển map và hiển thị loadingPanel trong thời gian chờ.</w:t>
      </w:r>
    </w:p>
    <w:p w14:paraId="4CD67E0D" w14:textId="77777777" w:rsidR="00F365F5" w:rsidRPr="00F365F5" w:rsidRDefault="00F365F5" w:rsidP="00BE30EE">
      <w:pPr>
        <w:pStyle w:val="ListBullet"/>
        <w:rPr>
          <w:lang w:val="en-GB"/>
        </w:rPr>
      </w:pPr>
      <w:r w:rsidRPr="00F365F5">
        <w:rPr>
          <w:lang w:val="en-GB"/>
        </w:rPr>
        <w:lastRenderedPageBreak/>
        <w:t>MapManager là Singleton dạng DontDestroyOnLoad, tự động gọi GET /api/map/by-scene?scene=... khi scene được load để xác định mapId và mapName hiện tại.</w:t>
      </w:r>
    </w:p>
    <w:p w14:paraId="5BAE9662" w14:textId="77777777" w:rsidR="00F365F5" w:rsidRPr="00F365F5" w:rsidRDefault="00F365F5" w:rsidP="00BE30EE">
      <w:pPr>
        <w:pStyle w:val="ListBullet"/>
        <w:rPr>
          <w:lang w:val="en-GB"/>
        </w:rPr>
      </w:pPr>
      <w:r w:rsidRPr="00F365F5">
        <w:rPr>
          <w:lang w:val="en-GB"/>
        </w:rPr>
        <w:t>Sau khi lấy được thông tin map đích, client thực hiện chuyển scene theo transitionDelay và đặt lại vị trí nhân vật theo dữ liệu server trả về.</w:t>
      </w:r>
    </w:p>
    <w:p w14:paraId="53CC0963" w14:textId="7BD1F68F" w:rsidR="00F365F5" w:rsidRPr="00F365F5" w:rsidRDefault="00F365F5" w:rsidP="00BE30EE">
      <w:pPr>
        <w:pStyle w:val="Heading4"/>
        <w:rPr>
          <w:lang w:val="en-GB"/>
        </w:rPr>
      </w:pPr>
      <w:r w:rsidRPr="00F365F5">
        <w:rPr>
          <w:lang w:val="en-GB"/>
        </w:rPr>
        <w:t>Cổng dịch chuyển trong phó bản</w:t>
      </w:r>
    </w:p>
    <w:p w14:paraId="5591085C" w14:textId="77777777" w:rsidR="00F365F5" w:rsidRPr="00F365F5" w:rsidRDefault="00F365F5" w:rsidP="00BE30EE">
      <w:pPr>
        <w:pStyle w:val="Tnhnhv"/>
        <w:rPr>
          <w:lang w:val="en-GB"/>
        </w:rPr>
      </w:pPr>
      <w:r w:rsidRPr="00F365F5">
        <w:rPr>
          <w:lang w:val="en-GB"/>
        </w:rPr>
        <w:t>Hình 3.31. Cổng dịch chuyển phòng trong phó bản</w:t>
      </w:r>
    </w:p>
    <w:p w14:paraId="37FA92C1" w14:textId="77777777" w:rsidR="00F365F5" w:rsidRPr="00F365F5" w:rsidRDefault="00F365F5" w:rsidP="00BE30EE">
      <w:pPr>
        <w:rPr>
          <w:lang w:val="en-GB"/>
        </w:rPr>
      </w:pPr>
      <w:r w:rsidRPr="00F365F5">
        <w:rPr>
          <w:lang w:val="en-GB"/>
        </w:rPr>
        <w:t>MapPortalTrigger.cs là cơ chế cổng dịch chuyển được đặt trong các scene phó bản. Cổng có thể dùng để vào dungeon, chuyển giữa các phòng hoặc thoát khỏi phó bản tùy theo cấu hình.</w:t>
      </w:r>
    </w:p>
    <w:p w14:paraId="22DCCE15" w14:textId="5500F24E" w:rsidR="00F365F5" w:rsidRPr="00F365F5" w:rsidRDefault="00BE30EE" w:rsidP="00BE30EE">
      <w:pPr>
        <w:pStyle w:val="ListBullet"/>
        <w:rPr>
          <w:lang w:val="en-GB"/>
        </w:rPr>
      </w:pPr>
      <w:r w:rsidRPr="00F365F5">
        <w:rPr>
          <w:lang w:val="en-GB"/>
        </w:rPr>
        <w:t xml:space="preserve">Portalid </w:t>
      </w:r>
      <w:r w:rsidR="00F365F5" w:rsidRPr="00F365F5">
        <w:rPr>
          <w:lang w:val="en-GB"/>
        </w:rPr>
        <w:t xml:space="preserve">và </w:t>
      </w:r>
      <w:r w:rsidRPr="00F365F5">
        <w:rPr>
          <w:lang w:val="en-GB"/>
        </w:rPr>
        <w:t xml:space="preserve">currentmapid </w:t>
      </w:r>
      <w:r w:rsidR="00F365F5" w:rsidRPr="00F365F5">
        <w:rPr>
          <w:lang w:val="en-GB"/>
        </w:rPr>
        <w:t xml:space="preserve">xác định cổng hiện tại, có thể lấy từ bảng cấu hình map_portal hoặc được </w:t>
      </w:r>
      <w:r w:rsidRPr="00F365F5">
        <w:rPr>
          <w:lang w:val="en-GB"/>
        </w:rPr>
        <w:t>dungeonmanager</w:t>
      </w:r>
      <w:r w:rsidR="00F365F5" w:rsidRPr="00F365F5">
        <w:rPr>
          <w:lang w:val="en-GB"/>
        </w:rPr>
        <w:t>.</w:t>
      </w:r>
      <w:r w:rsidRPr="00F365F5">
        <w:rPr>
          <w:lang w:val="en-GB"/>
        </w:rPr>
        <w:t>loadportalsfromserver</w:t>
      </w:r>
      <w:r w:rsidR="00F365F5" w:rsidRPr="00F365F5">
        <w:rPr>
          <w:lang w:val="en-GB"/>
        </w:rPr>
        <w:t>() gán tự động.</w:t>
      </w:r>
    </w:p>
    <w:p w14:paraId="0BDAB88D" w14:textId="15CAB50F" w:rsidR="00F365F5" w:rsidRPr="00F365F5" w:rsidRDefault="00BE30EE" w:rsidP="00BE30EE">
      <w:pPr>
        <w:pStyle w:val="ListBullet"/>
        <w:rPr>
          <w:lang w:val="en-GB"/>
        </w:rPr>
      </w:pPr>
      <w:r w:rsidRPr="00F365F5">
        <w:rPr>
          <w:lang w:val="en-GB"/>
        </w:rPr>
        <w:t xml:space="preserve">Portaltype </w:t>
      </w:r>
      <w:r w:rsidR="00F365F5" w:rsidRPr="00F365F5">
        <w:rPr>
          <w:lang w:val="en-GB"/>
        </w:rPr>
        <w:t>phân loại chức năng của cổng, ví dụ enter_dungeon, room_transition hoặc exit_dungeon.</w:t>
      </w:r>
    </w:p>
    <w:p w14:paraId="181FA292" w14:textId="58A8777D" w:rsidR="00BE30EE" w:rsidRDefault="00BE30EE" w:rsidP="00BE30EE">
      <w:pPr>
        <w:pStyle w:val="ListBullet"/>
        <w:rPr>
          <w:lang w:val="en-GB"/>
        </w:rPr>
      </w:pPr>
      <w:r w:rsidRPr="00F365F5">
        <w:rPr>
          <w:lang w:val="en-GB"/>
        </w:rPr>
        <w:t xml:space="preserve">Requireditemid </w:t>
      </w:r>
      <w:r w:rsidR="00F365F5" w:rsidRPr="00F365F5">
        <w:rPr>
          <w:lang w:val="en-GB"/>
        </w:rPr>
        <w:t xml:space="preserve">cho biết vật phẩm bắt buộc để kích hoạt cổng. Nếu người chơi thiếu vật phẩm, </w:t>
      </w:r>
      <w:r w:rsidRPr="00F365F5">
        <w:rPr>
          <w:lang w:val="en-GB"/>
        </w:rPr>
        <w:t xml:space="preserve">keyrequiredprompt </w:t>
      </w:r>
      <w:r w:rsidR="00F365F5" w:rsidRPr="00F365F5">
        <w:rPr>
          <w:lang w:val="en-GB"/>
        </w:rPr>
        <w:t>hiển thị thông báo thay vì thực hiện dịch chuyển.</w:t>
      </w:r>
    </w:p>
    <w:p w14:paraId="2B5BD4A8" w14:textId="6CAF3A36" w:rsidR="00BE30EE" w:rsidRPr="00BE30EE" w:rsidRDefault="00BE30EE" w:rsidP="00BE30EE">
      <w:pPr>
        <w:pStyle w:val="ListBullet"/>
        <w:rPr>
          <w:lang w:val="en-GB"/>
        </w:rPr>
      </w:pPr>
      <w:r w:rsidRPr="00BE30EE">
        <w:rPr>
          <w:lang w:val="en-GB"/>
        </w:rPr>
        <w:t xml:space="preserve">Portalvisual </w:t>
      </w:r>
      <w:r w:rsidR="00F365F5" w:rsidRPr="00BE30EE">
        <w:rPr>
          <w:lang w:val="en-GB"/>
        </w:rPr>
        <w:t xml:space="preserve">cung cấp hiệu ứng hình ảnh cho cổng; </w:t>
      </w:r>
      <w:r w:rsidRPr="00BE30EE">
        <w:rPr>
          <w:lang w:val="en-GB"/>
        </w:rPr>
        <w:t xml:space="preserve">transitiondelay </w:t>
      </w:r>
      <w:r w:rsidR="00F365F5" w:rsidRPr="00BE30EE">
        <w:rPr>
          <w:lang w:val="en-GB"/>
        </w:rPr>
        <w:t>tạo khoảng chờ trước khi load scene để hiệu ứng chuyển cảnh diễn ra mượt hơn.</w:t>
      </w:r>
    </w:p>
    <w:p w14:paraId="5AD93DF7" w14:textId="045EAA70" w:rsidR="000307D4" w:rsidRPr="00BE30EE" w:rsidRDefault="000307D4" w:rsidP="00BE30EE">
      <w:pPr>
        <w:pStyle w:val="Heading2"/>
        <w:rPr>
          <w:lang w:val="en-GB"/>
        </w:rPr>
      </w:pPr>
      <w:r>
        <w:t>Tổng kết chương 3</w:t>
      </w:r>
    </w:p>
    <w:p w14:paraId="5B2B0345" w14:textId="77777777" w:rsidR="000307D4" w:rsidRDefault="000307D4" w:rsidP="00BE30EE">
      <w:pPr>
        <w:rPr>
          <w:lang w:val="en-US"/>
        </w:rPr>
      </w:pPr>
      <w:r>
        <w:t>Chương 3 đã hoàn thiện việc hiện thực hóa toàn bộ hệ thống ở cả ba tầng: Client (Unity), Backend (Spring Boot), và Dedicated Server (FishNet). Nhờ việc áp dụng các cơ chế tiên tiến như Client-Side Prediction, đồng bộ NetworkVariable, Matchmaking Queue trên nền Redis Sorted Set và quản lý Dedicated Server container qua Docker, hệ thống đã liên kết chặt chẽ các quy trình từ lúc đăng nhập, tìm trận ngoài sảnh cho đến khi vận hành phó bản wave và ghi nhận điểm số của người chơi trong trận đấu thực tế. Các giao diện người dùng được phân rã theo mô hình View chuyên biệt, đảm bảo mỗi luồng nghiệp vụ — từ xác thực, quản lý nhân vật, chiến đấu, nhiệm vụ, xã hội cho đến xếp hạng — đều có màn hình hiển thị tương ứng, nhất quán với kiến trúc ba tầng đã trình bày.</w:t>
      </w:r>
    </w:p>
    <w:p w14:paraId="3C224F79" w14:textId="77777777" w:rsidR="00F41E15" w:rsidRDefault="00F41E15" w:rsidP="00BE30EE">
      <w:pPr>
        <w:rPr>
          <w:lang w:val="en-US"/>
        </w:rPr>
      </w:pPr>
    </w:p>
    <w:p w14:paraId="0856B7CA" w14:textId="77777777" w:rsidR="00F41E15" w:rsidRDefault="00F41E15" w:rsidP="00BE30EE">
      <w:pPr>
        <w:rPr>
          <w:lang w:val="en-US"/>
        </w:rPr>
      </w:pPr>
    </w:p>
    <w:p w14:paraId="03D366F9" w14:textId="652DF6B9" w:rsidR="00F41E15" w:rsidRPr="00F41E15" w:rsidRDefault="00F41E15" w:rsidP="00F41E15">
      <w:pPr>
        <w:pStyle w:val="Heading1"/>
        <w:rPr>
          <w:lang w:val="en-GB"/>
        </w:rPr>
      </w:pPr>
      <w:r w:rsidRPr="00F41E15">
        <w:rPr>
          <w:lang w:val="en-GB"/>
        </w:rPr>
        <w:lastRenderedPageBreak/>
        <w:t>KẾT QUẢ VÀ THỰC NGHIỆM</w:t>
      </w:r>
    </w:p>
    <w:p w14:paraId="13876CFC" w14:textId="77777777" w:rsidR="00F41E15" w:rsidRPr="00F41E15" w:rsidRDefault="00F41E15" w:rsidP="00F41E15">
      <w:pPr>
        <w:ind w:left="720" w:firstLine="0"/>
        <w:rPr>
          <w:b/>
          <w:bCs/>
          <w:lang w:val="en-GB"/>
        </w:rPr>
      </w:pPr>
      <w:r w:rsidRPr="00F41E15">
        <w:rPr>
          <w:b/>
          <w:bCs/>
          <w:lang w:val="en-GB"/>
        </w:rPr>
        <w:t>4.1. Kết quả đạt được</w:t>
      </w:r>
    </w:p>
    <w:p w14:paraId="4D6CC574" w14:textId="77777777" w:rsidR="00F41E15" w:rsidRPr="00F41E15" w:rsidRDefault="00F41E15" w:rsidP="00F41E15">
      <w:pPr>
        <w:ind w:left="720" w:firstLine="0"/>
        <w:rPr>
          <w:b/>
          <w:bCs/>
          <w:lang w:val="en-GB"/>
        </w:rPr>
      </w:pPr>
      <w:r w:rsidRPr="00F41E15">
        <w:rPr>
          <w:b/>
          <w:bCs/>
          <w:lang w:val="en-GB"/>
        </w:rPr>
        <w:t>4.1.1. Tổng hợp các chức năng đã hoàn thành</w:t>
      </w:r>
    </w:p>
    <w:p w14:paraId="60DFDF09" w14:textId="77777777" w:rsidR="00F41E15" w:rsidRPr="00F41E15" w:rsidRDefault="00F41E15" w:rsidP="00F41E15">
      <w:pPr>
        <w:rPr>
          <w:lang w:val="en-GB"/>
        </w:rPr>
      </w:pPr>
      <w:r w:rsidRPr="00F41E15">
        <w:rPr>
          <w:lang w:val="en-GB"/>
        </w:rPr>
        <w:t xml:space="preserve">Sau toàn bộ chu trình phân tích – thiết kế – triển khai – kiểm thử, hệ thống Mutants Arena đã đạt được các nhóm chức năng tổng hợp như trong Bảng 4.1 dưới đây. Mỗi mục được đánh giá theo ba mức </w:t>
      </w:r>
      <w:r w:rsidRPr="00F41E15">
        <w:rPr>
          <w:b/>
          <w:bCs/>
          <w:lang w:val="en-GB"/>
        </w:rPr>
        <w:t>Đạt đầy đủ</w:t>
      </w:r>
      <w:r w:rsidRPr="00F41E15">
        <w:rPr>
          <w:lang w:val="en-GB"/>
        </w:rPr>
        <w:t xml:space="preserve">, </w:t>
      </w:r>
      <w:r w:rsidRPr="00F41E15">
        <w:rPr>
          <w:b/>
          <w:bCs/>
          <w:lang w:val="en-GB"/>
        </w:rPr>
        <w:t>Đạt cơ bản</w:t>
      </w:r>
      <w:r w:rsidRPr="00F41E15">
        <w:rPr>
          <w:lang w:val="en-GB"/>
        </w:rPr>
        <w:t xml:space="preserve">, </w:t>
      </w:r>
      <w:r w:rsidRPr="00F41E15">
        <w:rPr>
          <w:b/>
          <w:bCs/>
          <w:lang w:val="en-GB"/>
        </w:rPr>
        <w:t>Chưa triển khai</w:t>
      </w:r>
      <w:r w:rsidRPr="00F41E15">
        <w:rPr>
          <w:lang w:val="en-GB"/>
        </w:rPr>
        <w:t>.</w:t>
      </w:r>
    </w:p>
    <w:p w14:paraId="077C4BB1" w14:textId="77777777" w:rsidR="00F41E15" w:rsidRPr="00F41E15" w:rsidRDefault="00F41E15" w:rsidP="00F41E15">
      <w:pPr>
        <w:rPr>
          <w:lang w:val="en-GB"/>
        </w:rPr>
      </w:pPr>
      <w:r w:rsidRPr="00F41E15">
        <w:rPr>
          <w:b/>
          <w:bCs/>
          <w:lang w:val="en-GB"/>
        </w:rPr>
        <w:t>Bảng 4.1. Tổng hợp chức năng đã hoàn thành</w:t>
      </w:r>
    </w:p>
    <w:tbl>
      <w:tblPr>
        <w:tblW w:w="5000" w:type="pct"/>
        <w:jc w:val="center"/>
        <w:tblLook w:val="04A0" w:firstRow="1" w:lastRow="0" w:firstColumn="1" w:lastColumn="0" w:noHBand="0" w:noVBand="1"/>
      </w:tblPr>
      <w:tblGrid>
        <w:gridCol w:w="4279"/>
        <w:gridCol w:w="1969"/>
        <w:gridCol w:w="3106"/>
      </w:tblGrid>
      <w:tr w:rsidR="00F41E15" w:rsidRPr="00F41E15" w14:paraId="1CF409D5"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6707C99" w14:textId="77777777" w:rsidR="00F41E15" w:rsidRPr="00F41E15" w:rsidRDefault="00F41E15" w:rsidP="00F41E15">
            <w:pPr>
              <w:rPr>
                <w:lang w:val="en-GB"/>
              </w:rPr>
            </w:pPr>
            <w:r w:rsidRPr="00F41E15">
              <w:rPr>
                <w:b/>
                <w:lang w:val="en-GB"/>
              </w:rPr>
              <w:t>Nhóm chức năng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468D55E" w14:textId="77777777" w:rsidR="00F41E15" w:rsidRPr="00F41E15" w:rsidRDefault="00F41E15" w:rsidP="00F41E15">
            <w:pPr>
              <w:rPr>
                <w:lang w:val="en-GB"/>
              </w:rPr>
            </w:pPr>
            <w:r w:rsidRPr="00F41E15">
              <w:rPr>
                <w:b/>
                <w:lang w:val="en-GB"/>
              </w:rPr>
              <w:t>Mức độ hoàn thành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4CE648C" w14:textId="77777777" w:rsidR="00F41E15" w:rsidRPr="00F41E15" w:rsidRDefault="00F41E15" w:rsidP="00F41E15">
            <w:pPr>
              <w:rPr>
                <w:lang w:val="en-GB"/>
              </w:rPr>
            </w:pPr>
            <w:r w:rsidRPr="00F41E15">
              <w:rPr>
                <w:b/>
                <w:lang w:val="en-GB"/>
              </w:rPr>
              <w:t>Ghi chú</w:t>
            </w:r>
          </w:p>
        </w:tc>
      </w:tr>
      <w:tr w:rsidR="00F41E15" w:rsidRPr="00F41E15" w14:paraId="0D0EF1D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929E1FB" w14:textId="77777777" w:rsidR="00F41E15" w:rsidRPr="00F41E15" w:rsidRDefault="00F41E15" w:rsidP="00F41E15">
            <w:pPr>
              <w:rPr>
                <w:lang w:val="en-GB"/>
              </w:rPr>
            </w:pPr>
            <w:r w:rsidRPr="00F41E15">
              <w:rPr>
                <w:lang w:val="en-GB"/>
              </w:rPr>
              <w:t>Đăng ký/đăng nhập và cấp JWT 24 giờ</w:t>
            </w:r>
          </w:p>
        </w:tc>
        <w:tc>
          <w:tcPr>
            <w:tcW w:w="0" w:type="auto"/>
            <w:tcBorders>
              <w:top w:val="nil"/>
              <w:left w:val="nil"/>
              <w:bottom w:val="nil"/>
              <w:right w:val="nil"/>
            </w:tcBorders>
            <w:tcMar>
              <w:top w:w="60" w:type="dxa"/>
              <w:left w:w="60" w:type="dxa"/>
              <w:bottom w:w="60" w:type="dxa"/>
              <w:right w:w="60" w:type="dxa"/>
            </w:tcMar>
            <w:vAlign w:val="center"/>
            <w:hideMark/>
          </w:tcPr>
          <w:p w14:paraId="36CF3D77"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4775CB8E" w14:textId="77777777" w:rsidR="00F41E15" w:rsidRPr="00F41E15" w:rsidRDefault="00F41E15" w:rsidP="00F41E15">
            <w:pPr>
              <w:rPr>
                <w:lang w:val="en-GB"/>
              </w:rPr>
            </w:pPr>
            <w:r w:rsidRPr="00F41E15">
              <w:rPr>
                <w:lang w:val="en-GB"/>
              </w:rPr>
              <w:t>Sử dụng BCrypt cost 11 và token HS256</w:t>
            </w:r>
          </w:p>
        </w:tc>
      </w:tr>
      <w:tr w:rsidR="00F41E15" w:rsidRPr="00F41E15" w14:paraId="43A8904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15F6945" w14:textId="77777777" w:rsidR="00F41E15" w:rsidRPr="00F41E15" w:rsidRDefault="00F41E15" w:rsidP="00F41E15">
            <w:pPr>
              <w:rPr>
                <w:lang w:val="en-GB"/>
              </w:rPr>
            </w:pPr>
            <w:r w:rsidRPr="00F41E15">
              <w:rPr>
                <w:lang w:val="en-GB"/>
              </w:rPr>
              <w:t>Tạo, chọn và xoá nhân vật (tối đa 2 nhân vật/tài khoản, 6 lớp nguyên tố)</w:t>
            </w:r>
          </w:p>
        </w:tc>
        <w:tc>
          <w:tcPr>
            <w:tcW w:w="0" w:type="auto"/>
            <w:tcBorders>
              <w:top w:val="nil"/>
              <w:left w:val="nil"/>
              <w:bottom w:val="nil"/>
              <w:right w:val="nil"/>
            </w:tcBorders>
            <w:tcMar>
              <w:top w:w="60" w:type="dxa"/>
              <w:left w:w="60" w:type="dxa"/>
              <w:bottom w:w="60" w:type="dxa"/>
              <w:right w:w="60" w:type="dxa"/>
            </w:tcMar>
            <w:vAlign w:val="center"/>
            <w:hideMark/>
          </w:tcPr>
          <w:p w14:paraId="14563218"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49CC74C5" w14:textId="77777777" w:rsidR="00F41E15" w:rsidRPr="00F41E15" w:rsidRDefault="00F41E15" w:rsidP="00F41E15">
            <w:pPr>
              <w:rPr>
                <w:lang w:val="en-GB"/>
              </w:rPr>
            </w:pPr>
            <w:r w:rsidRPr="00F41E15">
              <w:rPr>
                <w:lang w:val="en-GB"/>
              </w:rPr>
              <w:t>Đáp ứng yêu cầu quản lý nhân vật</w:t>
            </w:r>
          </w:p>
        </w:tc>
      </w:tr>
      <w:tr w:rsidR="00F41E15" w:rsidRPr="00F41E15" w14:paraId="7ED7221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4B46836" w14:textId="77777777" w:rsidR="00F41E15" w:rsidRPr="00F41E15" w:rsidRDefault="00F41E15" w:rsidP="00F41E15">
            <w:pPr>
              <w:rPr>
                <w:lang w:val="en-GB"/>
              </w:rPr>
            </w:pPr>
            <w:r w:rsidRPr="00F41E15">
              <w:rPr>
                <w:lang w:val="en-GB"/>
              </w:rPr>
              <w:t>Di chuyển 2D (chạy, nhảy, nhảy hai lần, dash có i-frame)</w:t>
            </w:r>
          </w:p>
        </w:tc>
        <w:tc>
          <w:tcPr>
            <w:tcW w:w="0" w:type="auto"/>
            <w:tcBorders>
              <w:top w:val="nil"/>
              <w:left w:val="nil"/>
              <w:bottom w:val="nil"/>
              <w:right w:val="nil"/>
            </w:tcBorders>
            <w:tcMar>
              <w:top w:w="60" w:type="dxa"/>
              <w:left w:w="60" w:type="dxa"/>
              <w:bottom w:w="60" w:type="dxa"/>
              <w:right w:w="60" w:type="dxa"/>
            </w:tcMar>
            <w:vAlign w:val="center"/>
            <w:hideMark/>
          </w:tcPr>
          <w:p w14:paraId="080EA6BA"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351EEF82" w14:textId="77777777" w:rsidR="00F41E15" w:rsidRPr="00F41E15" w:rsidRDefault="00F41E15" w:rsidP="00F41E15">
            <w:pPr>
              <w:rPr>
                <w:lang w:val="en-GB"/>
              </w:rPr>
            </w:pPr>
            <w:r w:rsidRPr="00F41E15">
              <w:rPr>
                <w:lang w:val="en-GB"/>
              </w:rPr>
              <w:t>Có coyote time 0,15 giây và jump buffer 0,12 giây</w:t>
            </w:r>
          </w:p>
        </w:tc>
      </w:tr>
      <w:tr w:rsidR="00F41E15" w:rsidRPr="00F41E15" w14:paraId="2C0461D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E42F032" w14:textId="77777777" w:rsidR="00F41E15" w:rsidRPr="00F41E15" w:rsidRDefault="00F41E15" w:rsidP="00F41E15">
            <w:pPr>
              <w:rPr>
                <w:lang w:val="en-GB"/>
              </w:rPr>
            </w:pPr>
            <w:r w:rsidRPr="00F41E15">
              <w:rPr>
                <w:lang w:val="en-GB"/>
              </w:rPr>
              <w:t>Chiến đấu cận chiến, đạn bay và kỹ năng diện rộng</w:t>
            </w:r>
          </w:p>
        </w:tc>
        <w:tc>
          <w:tcPr>
            <w:tcW w:w="0" w:type="auto"/>
            <w:tcBorders>
              <w:top w:val="nil"/>
              <w:left w:val="nil"/>
              <w:bottom w:val="nil"/>
              <w:right w:val="nil"/>
            </w:tcBorders>
            <w:tcMar>
              <w:top w:w="60" w:type="dxa"/>
              <w:left w:w="60" w:type="dxa"/>
              <w:bottom w:w="60" w:type="dxa"/>
              <w:right w:w="60" w:type="dxa"/>
            </w:tcMar>
            <w:vAlign w:val="center"/>
            <w:hideMark/>
          </w:tcPr>
          <w:p w14:paraId="0905781F"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31DDFB74" w14:textId="77777777" w:rsidR="00F41E15" w:rsidRPr="00F41E15" w:rsidRDefault="00F41E15" w:rsidP="00F41E15">
            <w:pPr>
              <w:rPr>
                <w:lang w:val="en-GB"/>
              </w:rPr>
            </w:pPr>
            <w:r w:rsidRPr="00F41E15">
              <w:rPr>
                <w:lang w:val="en-GB"/>
              </w:rPr>
              <w:t>Hitbox và Hurtbox được tách bạch</w:t>
            </w:r>
          </w:p>
        </w:tc>
      </w:tr>
      <w:tr w:rsidR="00F41E15" w:rsidRPr="00F41E15" w14:paraId="1333FF9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F2A40A2" w14:textId="77777777" w:rsidR="00F41E15" w:rsidRPr="00F41E15" w:rsidRDefault="00F41E15" w:rsidP="00F41E15">
            <w:pPr>
              <w:rPr>
                <w:lang w:val="en-GB"/>
              </w:rPr>
            </w:pPr>
            <w:r w:rsidRPr="00F41E15">
              <w:rPr>
                <w:lang w:val="en-GB"/>
              </w:rPr>
              <w:t>Hệ thống kỹ năng 4 ô Q/W/E/R, cooldown và mana</w:t>
            </w:r>
          </w:p>
        </w:tc>
        <w:tc>
          <w:tcPr>
            <w:tcW w:w="0" w:type="auto"/>
            <w:tcBorders>
              <w:top w:val="nil"/>
              <w:left w:val="nil"/>
              <w:bottom w:val="nil"/>
              <w:right w:val="nil"/>
            </w:tcBorders>
            <w:tcMar>
              <w:top w:w="60" w:type="dxa"/>
              <w:left w:w="60" w:type="dxa"/>
              <w:bottom w:w="60" w:type="dxa"/>
              <w:right w:w="60" w:type="dxa"/>
            </w:tcMar>
            <w:vAlign w:val="center"/>
            <w:hideMark/>
          </w:tcPr>
          <w:p w14:paraId="52FE6449"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045A31C5" w14:textId="77777777" w:rsidR="00F41E15" w:rsidRPr="00F41E15" w:rsidRDefault="00F41E15" w:rsidP="00F41E15">
            <w:pPr>
              <w:rPr>
                <w:lang w:val="en-GB"/>
              </w:rPr>
            </w:pPr>
            <w:r w:rsidRPr="00F41E15">
              <w:rPr>
                <w:lang w:val="en-GB"/>
              </w:rPr>
              <w:t>Đáp ứng yêu cầu chiến đấu thời gian thực</w:t>
            </w:r>
          </w:p>
        </w:tc>
      </w:tr>
      <w:tr w:rsidR="00F41E15" w:rsidRPr="00F41E15" w14:paraId="5113511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CE170CA" w14:textId="77777777" w:rsidR="00F41E15" w:rsidRPr="00F41E15" w:rsidRDefault="00F41E15" w:rsidP="00F41E15">
            <w:pPr>
              <w:rPr>
                <w:lang w:val="en-GB"/>
              </w:rPr>
            </w:pPr>
            <w:r w:rsidRPr="00F41E15">
              <w:rPr>
                <w:lang w:val="en-GB"/>
              </w:rPr>
              <w:t>Hệ tương khắc 6 nguyên tố (x1,5 / x0,75)</w:t>
            </w:r>
          </w:p>
        </w:tc>
        <w:tc>
          <w:tcPr>
            <w:tcW w:w="0" w:type="auto"/>
            <w:tcBorders>
              <w:top w:val="nil"/>
              <w:left w:val="nil"/>
              <w:bottom w:val="nil"/>
              <w:right w:val="nil"/>
            </w:tcBorders>
            <w:tcMar>
              <w:top w:w="60" w:type="dxa"/>
              <w:left w:w="60" w:type="dxa"/>
              <w:bottom w:w="60" w:type="dxa"/>
              <w:right w:w="60" w:type="dxa"/>
            </w:tcMar>
            <w:vAlign w:val="center"/>
            <w:hideMark/>
          </w:tcPr>
          <w:p w14:paraId="7FB0D7E9"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3E580061" w14:textId="77777777" w:rsidR="00F41E15" w:rsidRPr="00F41E15" w:rsidRDefault="00F41E15" w:rsidP="00F41E15">
            <w:pPr>
              <w:rPr>
                <w:lang w:val="en-GB"/>
              </w:rPr>
            </w:pPr>
            <w:r w:rsidRPr="00F41E15">
              <w:rPr>
                <w:lang w:val="en-GB"/>
              </w:rPr>
              <w:t>Có hiệu ứng màu trên damage text</w:t>
            </w:r>
          </w:p>
        </w:tc>
      </w:tr>
      <w:tr w:rsidR="00F41E15" w:rsidRPr="00F41E15" w14:paraId="33BE355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D1AE6F9" w14:textId="77777777" w:rsidR="00F41E15" w:rsidRPr="00F41E15" w:rsidRDefault="00F41E15" w:rsidP="00F41E15">
            <w:pPr>
              <w:rPr>
                <w:lang w:val="en-GB"/>
              </w:rPr>
            </w:pPr>
            <w:r w:rsidRPr="00F41E15">
              <w:rPr>
                <w:lang w:val="en-GB"/>
              </w:rPr>
              <w:t>Gene 5 Tier, nâng cấp và Fusion Hybrid</w:t>
            </w:r>
          </w:p>
        </w:tc>
        <w:tc>
          <w:tcPr>
            <w:tcW w:w="0" w:type="auto"/>
            <w:tcBorders>
              <w:top w:val="nil"/>
              <w:left w:val="nil"/>
              <w:bottom w:val="nil"/>
              <w:right w:val="nil"/>
            </w:tcBorders>
            <w:tcMar>
              <w:top w:w="60" w:type="dxa"/>
              <w:left w:w="60" w:type="dxa"/>
              <w:bottom w:w="60" w:type="dxa"/>
              <w:right w:w="60" w:type="dxa"/>
            </w:tcMar>
            <w:vAlign w:val="center"/>
            <w:hideMark/>
          </w:tcPr>
          <w:p w14:paraId="3C1BD5D2"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12E69A68" w14:textId="77777777" w:rsidR="00F41E15" w:rsidRPr="00F41E15" w:rsidRDefault="00F41E15" w:rsidP="00F41E15">
            <w:pPr>
              <w:rPr>
                <w:lang w:val="en-GB"/>
              </w:rPr>
            </w:pPr>
            <w:r w:rsidRPr="00F41E15">
              <w:rPr>
                <w:lang w:val="en-GB"/>
              </w:rPr>
              <w:t>Có 5 công thức Fusion mẫu</w:t>
            </w:r>
          </w:p>
        </w:tc>
      </w:tr>
      <w:tr w:rsidR="00F41E15" w:rsidRPr="00F41E15" w14:paraId="1617C76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3110EDE" w14:textId="77777777" w:rsidR="00F41E15" w:rsidRPr="00F41E15" w:rsidRDefault="00F41E15" w:rsidP="00F41E15">
            <w:pPr>
              <w:rPr>
                <w:lang w:val="en-GB"/>
              </w:rPr>
            </w:pPr>
            <w:r w:rsidRPr="00F41E15">
              <w:rPr>
                <w:lang w:val="en-GB"/>
              </w:rPr>
              <w:t>Trang bị 3 slot, cường hoá +0 đến +20 và socket</w:t>
            </w:r>
          </w:p>
        </w:tc>
        <w:tc>
          <w:tcPr>
            <w:tcW w:w="0" w:type="auto"/>
            <w:tcBorders>
              <w:top w:val="nil"/>
              <w:left w:val="nil"/>
              <w:bottom w:val="nil"/>
              <w:right w:val="nil"/>
            </w:tcBorders>
            <w:tcMar>
              <w:top w:w="60" w:type="dxa"/>
              <w:left w:w="60" w:type="dxa"/>
              <w:bottom w:w="60" w:type="dxa"/>
              <w:right w:w="60" w:type="dxa"/>
            </w:tcMar>
            <w:vAlign w:val="center"/>
            <w:hideMark/>
          </w:tcPr>
          <w:p w14:paraId="60742055"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620933DE" w14:textId="77777777" w:rsidR="00F41E15" w:rsidRPr="00F41E15" w:rsidRDefault="00F41E15" w:rsidP="00F41E15">
            <w:pPr>
              <w:rPr>
                <w:lang w:val="en-GB"/>
              </w:rPr>
            </w:pPr>
            <w:r w:rsidRPr="00F41E15">
              <w:rPr>
                <w:lang w:val="en-GB"/>
              </w:rPr>
              <w:t>Hỗ trợ 4 socket Ngũ Hành và Set Bonus</w:t>
            </w:r>
          </w:p>
        </w:tc>
      </w:tr>
      <w:tr w:rsidR="00F41E15" w:rsidRPr="00F41E15" w14:paraId="0DF4CEE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94AA380" w14:textId="77777777" w:rsidR="00F41E15" w:rsidRPr="00F41E15" w:rsidRDefault="00F41E15" w:rsidP="00F41E15">
            <w:pPr>
              <w:rPr>
                <w:lang w:val="en-GB"/>
              </w:rPr>
            </w:pPr>
            <w:r w:rsidRPr="00F41E15">
              <w:rPr>
                <w:lang w:val="en-GB"/>
              </w:rPr>
              <w:t>Nhiệm vụ chính, phụ và hằng ngày</w:t>
            </w:r>
          </w:p>
        </w:tc>
        <w:tc>
          <w:tcPr>
            <w:tcW w:w="0" w:type="auto"/>
            <w:tcBorders>
              <w:top w:val="nil"/>
              <w:left w:val="nil"/>
              <w:bottom w:val="nil"/>
              <w:right w:val="nil"/>
            </w:tcBorders>
            <w:tcMar>
              <w:top w:w="60" w:type="dxa"/>
              <w:left w:w="60" w:type="dxa"/>
              <w:bottom w:w="60" w:type="dxa"/>
              <w:right w:w="60" w:type="dxa"/>
            </w:tcMar>
            <w:vAlign w:val="center"/>
            <w:hideMark/>
          </w:tcPr>
          <w:p w14:paraId="2F6F257D"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55FE0AE5" w14:textId="77777777" w:rsidR="00F41E15" w:rsidRPr="00F41E15" w:rsidRDefault="00F41E15" w:rsidP="00F41E15">
            <w:pPr>
              <w:rPr>
                <w:lang w:val="en-GB"/>
              </w:rPr>
            </w:pPr>
            <w:r w:rsidRPr="00F41E15">
              <w:rPr>
                <w:lang w:val="en-GB"/>
              </w:rPr>
              <w:t>Hỗ trợ 3 loại mục tiêu nhiệm vụ</w:t>
            </w:r>
          </w:p>
        </w:tc>
      </w:tr>
      <w:tr w:rsidR="00F41E15" w:rsidRPr="00F41E15" w14:paraId="0E62F28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3B25A59" w14:textId="77777777" w:rsidR="00F41E15" w:rsidRPr="00F41E15" w:rsidRDefault="00F41E15" w:rsidP="00F41E15">
            <w:pPr>
              <w:rPr>
                <w:lang w:val="en-GB"/>
              </w:rPr>
            </w:pPr>
            <w:r w:rsidRPr="00F41E15">
              <w:rPr>
                <w:lang w:val="en-GB"/>
              </w:rPr>
              <w:lastRenderedPageBreak/>
              <w:t>Enemy FSM và hệ thống Boss Phase cấu hình bằng JSON</w:t>
            </w:r>
          </w:p>
        </w:tc>
        <w:tc>
          <w:tcPr>
            <w:tcW w:w="0" w:type="auto"/>
            <w:tcBorders>
              <w:top w:val="nil"/>
              <w:left w:val="nil"/>
              <w:bottom w:val="nil"/>
              <w:right w:val="nil"/>
            </w:tcBorders>
            <w:tcMar>
              <w:top w:w="60" w:type="dxa"/>
              <w:left w:w="60" w:type="dxa"/>
              <w:bottom w:w="60" w:type="dxa"/>
              <w:right w:w="60" w:type="dxa"/>
            </w:tcMar>
            <w:vAlign w:val="center"/>
            <w:hideMark/>
          </w:tcPr>
          <w:p w14:paraId="6C40C76B"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0C2F51D4" w14:textId="77777777" w:rsidR="00F41E15" w:rsidRPr="00F41E15" w:rsidRDefault="00F41E15" w:rsidP="00F41E15">
            <w:pPr>
              <w:rPr>
                <w:lang w:val="en-GB"/>
              </w:rPr>
            </w:pPr>
            <w:r w:rsidRPr="00F41E15">
              <w:rPr>
                <w:lang w:val="en-GB"/>
              </w:rPr>
              <w:t>Có 3 phase mẫu được cấu hình</w:t>
            </w:r>
          </w:p>
        </w:tc>
      </w:tr>
      <w:tr w:rsidR="00F41E15" w:rsidRPr="00F41E15" w14:paraId="6979BEC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4FF0DF2" w14:textId="77777777" w:rsidR="00F41E15" w:rsidRPr="00F41E15" w:rsidRDefault="00F41E15" w:rsidP="00F41E15">
            <w:pPr>
              <w:rPr>
                <w:lang w:val="en-GB"/>
              </w:rPr>
            </w:pPr>
            <w:r w:rsidRPr="00F41E15">
              <w:rPr>
                <w:lang w:val="en-GB"/>
              </w:rPr>
              <w:t>NPC Dynamic Menu, Shop, Multi-shop và Blacksmith</w:t>
            </w:r>
          </w:p>
        </w:tc>
        <w:tc>
          <w:tcPr>
            <w:tcW w:w="0" w:type="auto"/>
            <w:tcBorders>
              <w:top w:val="nil"/>
              <w:left w:val="nil"/>
              <w:bottom w:val="nil"/>
              <w:right w:val="nil"/>
            </w:tcBorders>
            <w:tcMar>
              <w:top w:w="60" w:type="dxa"/>
              <w:left w:w="60" w:type="dxa"/>
              <w:bottom w:w="60" w:type="dxa"/>
              <w:right w:w="60" w:type="dxa"/>
            </w:tcMar>
            <w:vAlign w:val="center"/>
            <w:hideMark/>
          </w:tcPr>
          <w:p w14:paraId="47C6BBC7"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2E1EAA58" w14:textId="77777777" w:rsidR="00F41E15" w:rsidRPr="00F41E15" w:rsidRDefault="00F41E15" w:rsidP="00F41E15">
            <w:pPr>
              <w:rPr>
                <w:lang w:val="en-GB"/>
              </w:rPr>
            </w:pPr>
            <w:r w:rsidRPr="00F41E15">
              <w:rPr>
                <w:lang w:val="en-GB"/>
              </w:rPr>
              <w:t>Đáp ứng yêu cầu tương tác NPC</w:t>
            </w:r>
          </w:p>
        </w:tc>
      </w:tr>
      <w:tr w:rsidR="00F41E15" w:rsidRPr="00F41E15" w14:paraId="05D4795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E986C5F" w14:textId="77777777" w:rsidR="00F41E15" w:rsidRPr="00F41E15" w:rsidRDefault="00F41E15" w:rsidP="00F41E15">
            <w:pPr>
              <w:rPr>
                <w:lang w:val="en-GB"/>
              </w:rPr>
            </w:pPr>
            <w:r w:rsidRPr="00F41E15">
              <w:rPr>
                <w:lang w:val="en-GB"/>
              </w:rPr>
              <w:t>Server theo vùng và cô lập vật lý bằng additive scene</w:t>
            </w:r>
          </w:p>
        </w:tc>
        <w:tc>
          <w:tcPr>
            <w:tcW w:w="0" w:type="auto"/>
            <w:tcBorders>
              <w:top w:val="nil"/>
              <w:left w:val="nil"/>
              <w:bottom w:val="nil"/>
              <w:right w:val="nil"/>
            </w:tcBorders>
            <w:tcMar>
              <w:top w:w="60" w:type="dxa"/>
              <w:left w:w="60" w:type="dxa"/>
              <w:bottom w:w="60" w:type="dxa"/>
              <w:right w:w="60" w:type="dxa"/>
            </w:tcMar>
            <w:vAlign w:val="center"/>
            <w:hideMark/>
          </w:tcPr>
          <w:p w14:paraId="38826C6D"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7E866B6F" w14:textId="77777777" w:rsidR="00F41E15" w:rsidRPr="00F41E15" w:rsidRDefault="00F41E15" w:rsidP="00F41E15">
            <w:pPr>
              <w:rPr>
                <w:lang w:val="en-GB"/>
              </w:rPr>
            </w:pPr>
            <w:r w:rsidRPr="00F41E15">
              <w:rPr>
                <w:lang w:val="en-GB"/>
              </w:rPr>
              <w:t>Có 4 zone thử nghiệm</w:t>
            </w:r>
          </w:p>
        </w:tc>
      </w:tr>
      <w:tr w:rsidR="00F41E15" w:rsidRPr="00F41E15" w14:paraId="336C4C1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34097F6" w14:textId="77777777" w:rsidR="00F41E15" w:rsidRPr="00F41E15" w:rsidRDefault="00F41E15" w:rsidP="00F41E15">
            <w:pPr>
              <w:rPr>
                <w:lang w:val="en-GB"/>
              </w:rPr>
            </w:pPr>
            <w:r w:rsidRPr="00F41E15">
              <w:rPr>
                <w:lang w:val="en-GB"/>
              </w:rPr>
              <w:t>Dungeon theo wave, party 4 người và chia loot</w:t>
            </w:r>
          </w:p>
        </w:tc>
        <w:tc>
          <w:tcPr>
            <w:tcW w:w="0" w:type="auto"/>
            <w:tcBorders>
              <w:top w:val="nil"/>
              <w:left w:val="nil"/>
              <w:bottom w:val="nil"/>
              <w:right w:val="nil"/>
            </w:tcBorders>
            <w:tcMar>
              <w:top w:w="60" w:type="dxa"/>
              <w:left w:w="60" w:type="dxa"/>
              <w:bottom w:w="60" w:type="dxa"/>
              <w:right w:w="60" w:type="dxa"/>
            </w:tcMar>
            <w:vAlign w:val="center"/>
            <w:hideMark/>
          </w:tcPr>
          <w:p w14:paraId="20129488"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03D8E8EC" w14:textId="77777777" w:rsidR="00F41E15" w:rsidRPr="00F41E15" w:rsidRDefault="00F41E15" w:rsidP="00F41E15">
            <w:pPr>
              <w:rPr>
                <w:lang w:val="en-GB"/>
              </w:rPr>
            </w:pPr>
            <w:r w:rsidRPr="00F41E15">
              <w:rPr>
                <w:lang w:val="en-GB"/>
              </w:rPr>
              <w:t>Kết hợp SignalR và NGO</w:t>
            </w:r>
          </w:p>
        </w:tc>
      </w:tr>
      <w:tr w:rsidR="00F41E15" w:rsidRPr="00F41E15" w14:paraId="7D7AA44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CB034EB" w14:textId="77777777" w:rsidR="00F41E15" w:rsidRPr="00F41E15" w:rsidRDefault="00F41E15" w:rsidP="00F41E15">
            <w:pPr>
              <w:rPr>
                <w:lang w:val="en-GB"/>
              </w:rPr>
            </w:pPr>
            <w:r w:rsidRPr="00F41E15">
              <w:rPr>
                <w:lang w:val="en-GB"/>
              </w:rPr>
              <w:t>Buff/Debuff và bộ đếm thời gian trên HUD</w:t>
            </w:r>
          </w:p>
        </w:tc>
        <w:tc>
          <w:tcPr>
            <w:tcW w:w="0" w:type="auto"/>
            <w:tcBorders>
              <w:top w:val="nil"/>
              <w:left w:val="nil"/>
              <w:bottom w:val="nil"/>
              <w:right w:val="nil"/>
            </w:tcBorders>
            <w:tcMar>
              <w:top w:w="60" w:type="dxa"/>
              <w:left w:w="60" w:type="dxa"/>
              <w:bottom w:w="60" w:type="dxa"/>
              <w:right w:w="60" w:type="dxa"/>
            </w:tcMar>
            <w:vAlign w:val="center"/>
            <w:hideMark/>
          </w:tcPr>
          <w:p w14:paraId="6EEB1367" w14:textId="77777777" w:rsidR="00F41E15" w:rsidRPr="00F41E15" w:rsidRDefault="00F41E15" w:rsidP="00F41E15">
            <w:pPr>
              <w:rPr>
                <w:lang w:val="en-GB"/>
              </w:rPr>
            </w:pPr>
            <w:r w:rsidRPr="00F41E15">
              <w:rPr>
                <w:lang w:val="en-GB"/>
              </w:rPr>
              <w:t>Đạt đầy đủ</w:t>
            </w:r>
          </w:p>
        </w:tc>
        <w:tc>
          <w:tcPr>
            <w:tcW w:w="0" w:type="auto"/>
            <w:tcBorders>
              <w:top w:val="nil"/>
              <w:left w:val="nil"/>
              <w:bottom w:val="nil"/>
              <w:right w:val="nil"/>
            </w:tcBorders>
            <w:tcMar>
              <w:top w:w="60" w:type="dxa"/>
              <w:left w:w="60" w:type="dxa"/>
              <w:bottom w:w="60" w:type="dxa"/>
              <w:right w:w="60" w:type="dxa"/>
            </w:tcMar>
            <w:vAlign w:val="center"/>
            <w:hideMark/>
          </w:tcPr>
          <w:p w14:paraId="4B54562C" w14:textId="77777777" w:rsidR="00F41E15" w:rsidRPr="00F41E15" w:rsidRDefault="00F41E15" w:rsidP="00F41E15">
            <w:pPr>
              <w:rPr>
                <w:lang w:val="en-GB"/>
              </w:rPr>
            </w:pPr>
            <w:r w:rsidRPr="00F41E15">
              <w:rPr>
                <w:lang w:val="en-GB"/>
              </w:rPr>
              <w:t>Burn, Freeze, Stun, Poison, Shield, Regen</w:t>
            </w:r>
          </w:p>
        </w:tc>
      </w:tr>
      <w:tr w:rsidR="00F41E15" w:rsidRPr="00F41E15" w14:paraId="1D5A302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4FD573D" w14:textId="77777777" w:rsidR="00F41E15" w:rsidRPr="00F41E15" w:rsidRDefault="00F41E15" w:rsidP="00F41E15">
            <w:pPr>
              <w:rPr>
                <w:lang w:val="en-GB"/>
              </w:rPr>
            </w:pPr>
            <w:r w:rsidRPr="00F41E15">
              <w:rPr>
                <w:lang w:val="en-GB"/>
              </w:rPr>
              <w:t>Friend system, Chat và Global notification</w:t>
            </w:r>
          </w:p>
        </w:tc>
        <w:tc>
          <w:tcPr>
            <w:tcW w:w="0" w:type="auto"/>
            <w:tcBorders>
              <w:top w:val="nil"/>
              <w:left w:val="nil"/>
              <w:bottom w:val="nil"/>
              <w:right w:val="nil"/>
            </w:tcBorders>
            <w:tcMar>
              <w:top w:w="60" w:type="dxa"/>
              <w:left w:w="60" w:type="dxa"/>
              <w:bottom w:w="60" w:type="dxa"/>
              <w:right w:w="60" w:type="dxa"/>
            </w:tcMar>
            <w:vAlign w:val="center"/>
            <w:hideMark/>
          </w:tcPr>
          <w:p w14:paraId="6608AD61" w14:textId="77777777" w:rsidR="00F41E15" w:rsidRPr="00F41E15" w:rsidRDefault="00F41E15" w:rsidP="00F41E15">
            <w:pPr>
              <w:rPr>
                <w:lang w:val="en-GB"/>
              </w:rPr>
            </w:pPr>
            <w:r w:rsidRPr="00F41E15">
              <w:rPr>
                <w:lang w:val="en-GB"/>
              </w:rPr>
              <w:t>Đạt cơ bản</w:t>
            </w:r>
          </w:p>
        </w:tc>
        <w:tc>
          <w:tcPr>
            <w:tcW w:w="0" w:type="auto"/>
            <w:tcBorders>
              <w:top w:val="nil"/>
              <w:left w:val="nil"/>
              <w:bottom w:val="nil"/>
              <w:right w:val="nil"/>
            </w:tcBorders>
            <w:tcMar>
              <w:top w:w="60" w:type="dxa"/>
              <w:left w:w="60" w:type="dxa"/>
              <w:bottom w:w="60" w:type="dxa"/>
              <w:right w:w="60" w:type="dxa"/>
            </w:tcMar>
            <w:vAlign w:val="center"/>
            <w:hideMark/>
          </w:tcPr>
          <w:p w14:paraId="75F0437E" w14:textId="77777777" w:rsidR="00F41E15" w:rsidRPr="00F41E15" w:rsidRDefault="00F41E15" w:rsidP="00F41E15">
            <w:pPr>
              <w:rPr>
                <w:lang w:val="en-GB"/>
              </w:rPr>
            </w:pPr>
            <w:r w:rsidRPr="00F41E15">
              <w:rPr>
                <w:lang w:val="en-GB"/>
              </w:rPr>
              <w:t>UI hoàn chỉnh, có anti-spam cơ bản</w:t>
            </w:r>
          </w:p>
        </w:tc>
      </w:tr>
      <w:tr w:rsidR="00F41E15" w:rsidRPr="00F41E15" w14:paraId="6552737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7F56FD4" w14:textId="77777777" w:rsidR="00F41E15" w:rsidRPr="00F41E15" w:rsidRDefault="00F41E15" w:rsidP="00F41E15">
            <w:pPr>
              <w:rPr>
                <w:lang w:val="en-GB"/>
              </w:rPr>
            </w:pPr>
            <w:r w:rsidRPr="00F41E15">
              <w:rPr>
                <w:lang w:val="en-GB"/>
              </w:rPr>
              <w:t>Marketplace (giao dịch giữa người chơi)</w:t>
            </w:r>
          </w:p>
        </w:tc>
        <w:tc>
          <w:tcPr>
            <w:tcW w:w="0" w:type="auto"/>
            <w:tcBorders>
              <w:top w:val="nil"/>
              <w:left w:val="nil"/>
              <w:bottom w:val="nil"/>
              <w:right w:val="nil"/>
            </w:tcBorders>
            <w:tcMar>
              <w:top w:w="60" w:type="dxa"/>
              <w:left w:w="60" w:type="dxa"/>
              <w:bottom w:w="60" w:type="dxa"/>
              <w:right w:w="60" w:type="dxa"/>
            </w:tcMar>
            <w:vAlign w:val="center"/>
            <w:hideMark/>
          </w:tcPr>
          <w:p w14:paraId="0DCFEBF0" w14:textId="77777777" w:rsidR="00F41E15" w:rsidRPr="00F41E15" w:rsidRDefault="00F41E15" w:rsidP="00F41E15">
            <w:pPr>
              <w:rPr>
                <w:lang w:val="en-GB"/>
              </w:rPr>
            </w:pPr>
            <w:r w:rsidRPr="00F41E15">
              <w:rPr>
                <w:lang w:val="en-GB"/>
              </w:rPr>
              <w:t>Chưa triển khai</w:t>
            </w:r>
          </w:p>
        </w:tc>
        <w:tc>
          <w:tcPr>
            <w:tcW w:w="0" w:type="auto"/>
            <w:tcBorders>
              <w:top w:val="nil"/>
              <w:left w:val="nil"/>
              <w:bottom w:val="nil"/>
              <w:right w:val="nil"/>
            </w:tcBorders>
            <w:tcMar>
              <w:top w:w="60" w:type="dxa"/>
              <w:left w:w="60" w:type="dxa"/>
              <w:bottom w:w="60" w:type="dxa"/>
              <w:right w:w="60" w:type="dxa"/>
            </w:tcMar>
            <w:vAlign w:val="center"/>
            <w:hideMark/>
          </w:tcPr>
          <w:p w14:paraId="7C9B1A72" w14:textId="77777777" w:rsidR="00F41E15" w:rsidRPr="00F41E15" w:rsidRDefault="00F41E15" w:rsidP="00F41E15">
            <w:pPr>
              <w:rPr>
                <w:lang w:val="en-GB"/>
              </w:rPr>
            </w:pPr>
            <w:r w:rsidRPr="00F41E15">
              <w:rPr>
                <w:lang w:val="en-GB"/>
              </w:rPr>
              <w:t>Đưa vào phạm vi mở rộng</w:t>
            </w:r>
          </w:p>
        </w:tc>
      </w:tr>
      <w:tr w:rsidR="00F41E15" w:rsidRPr="00F41E15" w14:paraId="2F9BEAD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7244D03" w14:textId="77777777" w:rsidR="00F41E15" w:rsidRPr="00F41E15" w:rsidRDefault="00F41E15" w:rsidP="00F41E15">
            <w:pPr>
              <w:rPr>
                <w:lang w:val="en-GB"/>
              </w:rPr>
            </w:pPr>
            <w:r w:rsidRPr="00F41E15">
              <w:rPr>
                <w:lang w:val="en-GB"/>
              </w:rPr>
              <w:t>Ranked PvP</w:t>
            </w:r>
          </w:p>
        </w:tc>
        <w:tc>
          <w:tcPr>
            <w:tcW w:w="0" w:type="auto"/>
            <w:tcBorders>
              <w:top w:val="nil"/>
              <w:left w:val="nil"/>
              <w:bottom w:val="nil"/>
              <w:right w:val="nil"/>
            </w:tcBorders>
            <w:tcMar>
              <w:top w:w="60" w:type="dxa"/>
              <w:left w:w="60" w:type="dxa"/>
              <w:bottom w:w="60" w:type="dxa"/>
              <w:right w:w="60" w:type="dxa"/>
            </w:tcMar>
            <w:vAlign w:val="center"/>
            <w:hideMark/>
          </w:tcPr>
          <w:p w14:paraId="36AB2915" w14:textId="77777777" w:rsidR="00F41E15" w:rsidRPr="00F41E15" w:rsidRDefault="00F41E15" w:rsidP="00F41E15">
            <w:pPr>
              <w:rPr>
                <w:lang w:val="en-GB"/>
              </w:rPr>
            </w:pPr>
            <w:r w:rsidRPr="00F41E15">
              <w:rPr>
                <w:lang w:val="en-GB"/>
              </w:rPr>
              <w:t>Chưa triển khai</w:t>
            </w:r>
          </w:p>
        </w:tc>
        <w:tc>
          <w:tcPr>
            <w:tcW w:w="0" w:type="auto"/>
            <w:tcBorders>
              <w:top w:val="nil"/>
              <w:left w:val="nil"/>
              <w:bottom w:val="nil"/>
              <w:right w:val="nil"/>
            </w:tcBorders>
            <w:tcMar>
              <w:top w:w="60" w:type="dxa"/>
              <w:left w:w="60" w:type="dxa"/>
              <w:bottom w:w="60" w:type="dxa"/>
              <w:right w:w="60" w:type="dxa"/>
            </w:tcMar>
            <w:vAlign w:val="center"/>
            <w:hideMark/>
          </w:tcPr>
          <w:p w14:paraId="5F53DEEC" w14:textId="77777777" w:rsidR="00F41E15" w:rsidRPr="00F41E15" w:rsidRDefault="00F41E15" w:rsidP="00F41E15">
            <w:pPr>
              <w:rPr>
                <w:lang w:val="en-GB"/>
              </w:rPr>
            </w:pPr>
            <w:r w:rsidRPr="00F41E15">
              <w:rPr>
                <w:lang w:val="en-GB"/>
              </w:rPr>
              <w:t>Đưa vào hướng phát triển tiếp theo</w:t>
            </w:r>
          </w:p>
        </w:tc>
      </w:tr>
      <w:tr w:rsidR="00F41E15" w:rsidRPr="00F41E15" w14:paraId="0DCF410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B8CEB30" w14:textId="77777777" w:rsidR="00F41E15" w:rsidRPr="00F41E15" w:rsidRDefault="00F41E15" w:rsidP="00F41E15">
            <w:pPr>
              <w:rPr>
                <w:lang w:val="en-GB"/>
              </w:rPr>
            </w:pPr>
            <w:r w:rsidRPr="00F41E15">
              <w:rPr>
                <w:lang w:val="en-GB"/>
              </w:rPr>
              <w:t>Admin Web Dashboard</w:t>
            </w:r>
          </w:p>
        </w:tc>
        <w:tc>
          <w:tcPr>
            <w:tcW w:w="0" w:type="auto"/>
            <w:tcBorders>
              <w:top w:val="nil"/>
              <w:left w:val="nil"/>
              <w:bottom w:val="nil"/>
              <w:right w:val="nil"/>
            </w:tcBorders>
            <w:tcMar>
              <w:top w:w="60" w:type="dxa"/>
              <w:left w:w="60" w:type="dxa"/>
              <w:bottom w:w="60" w:type="dxa"/>
              <w:right w:w="60" w:type="dxa"/>
            </w:tcMar>
            <w:vAlign w:val="center"/>
            <w:hideMark/>
          </w:tcPr>
          <w:p w14:paraId="382742F1" w14:textId="77777777" w:rsidR="00F41E15" w:rsidRPr="00F41E15" w:rsidRDefault="00F41E15" w:rsidP="00F41E15">
            <w:pPr>
              <w:rPr>
                <w:lang w:val="en-GB"/>
              </w:rPr>
            </w:pPr>
            <w:r w:rsidRPr="00F41E15">
              <w:rPr>
                <w:lang w:val="en-GB"/>
              </w:rPr>
              <w:t>Đạt cơ bản</w:t>
            </w:r>
          </w:p>
        </w:tc>
        <w:tc>
          <w:tcPr>
            <w:tcW w:w="0" w:type="auto"/>
            <w:tcBorders>
              <w:top w:val="nil"/>
              <w:left w:val="nil"/>
              <w:bottom w:val="nil"/>
              <w:right w:val="nil"/>
            </w:tcBorders>
            <w:tcMar>
              <w:top w:w="60" w:type="dxa"/>
              <w:left w:w="60" w:type="dxa"/>
              <w:bottom w:w="60" w:type="dxa"/>
              <w:right w:w="60" w:type="dxa"/>
            </w:tcMar>
            <w:vAlign w:val="center"/>
            <w:hideMark/>
          </w:tcPr>
          <w:p w14:paraId="553FDB5C" w14:textId="77777777" w:rsidR="00F41E15" w:rsidRPr="00F41E15" w:rsidRDefault="00F41E15" w:rsidP="00F41E15">
            <w:pPr>
              <w:rPr>
                <w:lang w:val="en-GB"/>
              </w:rPr>
            </w:pPr>
            <w:r w:rsidRPr="00F41E15">
              <w:rPr>
                <w:lang w:val="en-GB"/>
              </w:rPr>
              <w:t>Đã có API, giao diện dashboard chưa hoàn chỉnh</w:t>
            </w:r>
          </w:p>
        </w:tc>
      </w:tr>
    </w:tbl>
    <w:p w14:paraId="62FE4C88" w14:textId="77777777" w:rsidR="00F41E15" w:rsidRPr="00F41E15" w:rsidRDefault="00F41E15" w:rsidP="00F41E15">
      <w:pPr>
        <w:numPr>
          <w:ilvl w:val="0"/>
          <w:numId w:val="41"/>
        </w:numPr>
        <w:rPr>
          <w:b/>
          <w:bCs/>
          <w:lang w:val="en-GB"/>
        </w:rPr>
      </w:pPr>
      <w:r w:rsidRPr="00F41E15">
        <w:rPr>
          <w:b/>
          <w:bCs/>
          <w:lang w:val="en-GB"/>
        </w:rPr>
        <w:t>4.1.2. Sản phẩm bàn giao</w:t>
      </w:r>
    </w:p>
    <w:p w14:paraId="50CAF6F0" w14:textId="77777777" w:rsidR="00F41E15" w:rsidRPr="00F41E15" w:rsidRDefault="00F41E15" w:rsidP="00F41E15">
      <w:pPr>
        <w:rPr>
          <w:lang w:val="en-GB"/>
        </w:rPr>
      </w:pPr>
      <w:r w:rsidRPr="00F41E15">
        <w:rPr>
          <w:lang w:val="en-GB"/>
        </w:rPr>
        <w:t>Các sản phẩm bàn giao chính của đề tài gồm:</w:t>
      </w:r>
    </w:p>
    <w:p w14:paraId="157046DB" w14:textId="77777777" w:rsidR="00F41E15" w:rsidRPr="00F41E15" w:rsidRDefault="00F41E15" w:rsidP="00F41E15">
      <w:pPr>
        <w:numPr>
          <w:ilvl w:val="0"/>
          <w:numId w:val="39"/>
        </w:numPr>
        <w:rPr>
          <w:lang w:val="en-GB"/>
        </w:rPr>
      </w:pPr>
      <w:r w:rsidRPr="00F41E15">
        <w:rPr>
          <w:lang w:val="en-GB"/>
        </w:rPr>
        <w:t>Mã nguồn Unity Client (Unity 2022.3 LTS, .NET Standard 2.1) trong thư mục Client/.</w:t>
      </w:r>
    </w:p>
    <w:p w14:paraId="0F5B0818" w14:textId="77777777" w:rsidR="00F41E15" w:rsidRPr="00F41E15" w:rsidRDefault="00F41E15" w:rsidP="00F41E15">
      <w:pPr>
        <w:numPr>
          <w:ilvl w:val="0"/>
          <w:numId w:val="39"/>
        </w:numPr>
        <w:rPr>
          <w:lang w:val="en-GB"/>
        </w:rPr>
      </w:pPr>
      <w:r w:rsidRPr="00F41E15">
        <w:rPr>
          <w:lang w:val="en-GB"/>
        </w:rPr>
        <w:t>Mã nguồn backend ASP.NET Core 7 cho REST API và các xử lý phía server trong GameServerApi/.</w:t>
      </w:r>
    </w:p>
    <w:p w14:paraId="32522D9A" w14:textId="77777777" w:rsidR="00F41E15" w:rsidRPr="00F41E15" w:rsidRDefault="00F41E15" w:rsidP="00F41E15">
      <w:pPr>
        <w:numPr>
          <w:ilvl w:val="0"/>
          <w:numId w:val="39"/>
        </w:numPr>
        <w:rPr>
          <w:lang w:val="en-GB"/>
        </w:rPr>
      </w:pPr>
      <w:r w:rsidRPr="00F41E15">
        <w:rPr>
          <w:lang w:val="en-GB"/>
        </w:rPr>
        <w:t>Cơ sở dữ liệu MariaDB 8.0 (file gamedb.sql, 14 bảng + 2 view).</w:t>
      </w:r>
    </w:p>
    <w:p w14:paraId="15AC3F38" w14:textId="77777777" w:rsidR="00F41E15" w:rsidRPr="00F41E15" w:rsidRDefault="00F41E15" w:rsidP="00F41E15">
      <w:pPr>
        <w:numPr>
          <w:ilvl w:val="0"/>
          <w:numId w:val="39"/>
        </w:numPr>
        <w:rPr>
          <w:lang w:val="en-GB"/>
        </w:rPr>
      </w:pPr>
      <w:r w:rsidRPr="00F41E15">
        <w:rPr>
          <w:lang w:val="en-GB"/>
        </w:rPr>
        <w:t>docker-compose.yml triển khai 3 container: mysql-db, game-server, api-server.</w:t>
      </w:r>
    </w:p>
    <w:p w14:paraId="0C020BC2" w14:textId="77777777" w:rsidR="00F41E15" w:rsidRPr="00F41E15" w:rsidRDefault="00F41E15" w:rsidP="00F41E15">
      <w:pPr>
        <w:numPr>
          <w:ilvl w:val="0"/>
          <w:numId w:val="39"/>
        </w:numPr>
        <w:rPr>
          <w:lang w:val="en-GB"/>
        </w:rPr>
      </w:pPr>
      <w:r w:rsidRPr="00F41E15">
        <w:rPr>
          <w:lang w:val="en-GB"/>
        </w:rPr>
        <w:t>Bộ tài liệu kỹ thuật gồm hơn 40 file HUONG_DAN_*.md mô tả thiết kế và cấu hình từng phân hệ.</w:t>
      </w:r>
    </w:p>
    <w:p w14:paraId="4589BEBC" w14:textId="77777777" w:rsidR="00F41E15" w:rsidRPr="00F41E15" w:rsidRDefault="00F41E15" w:rsidP="00F41E15">
      <w:pPr>
        <w:rPr>
          <w:lang w:val="en-GB"/>
        </w:rPr>
      </w:pPr>
      <w:r w:rsidRPr="00F41E15">
        <w:rPr>
          <w:b/>
          <w:bCs/>
          <w:lang w:val="en-GB"/>
        </w:rPr>
        <w:t>Hình 4.1. Ảnh chụp tổng quan giao diện game in-game.</w:t>
      </w:r>
    </w:p>
    <w:p w14:paraId="5067010C" w14:textId="77777777" w:rsidR="00F41E15" w:rsidRPr="00F41E15" w:rsidRDefault="00F41E15" w:rsidP="00F41E15">
      <w:pPr>
        <w:rPr>
          <w:lang w:val="en-GB"/>
        </w:rPr>
      </w:pPr>
      <w:r w:rsidRPr="00F41E15">
        <w:rPr>
          <w:i/>
          <w:iCs/>
          <w:lang w:val="en-GB"/>
        </w:rPr>
        <w:lastRenderedPageBreak/>
        <w:t>Mô tả hình:</w:t>
      </w:r>
      <w:r w:rsidRPr="00F41E15">
        <w:rPr>
          <w:i/>
          <w:lang w:val="en-GB"/>
        </w:rPr>
        <w:t xml:space="preserve"> ghép 4 ảnh chụp gameplay theo lưới 2×2. Ảnh A — Map làng khởi đầu, nhân vật chạy, NPC đứng cạnh đài lửa, HUD đầy đủ phía trên. Ảnh B — Combat boss đa phase ở dungeon, boss to ở giữa với thanh HP dài bên dưới và icon Phase 2 cam sáng. Ảnh C — UI Gene Forge với grid 3×3 slot Gene và panel chỉ số trước/sau. Ảnh D — UI Party 4 người trong dungeon, mỗi member có khung HP + lớp nguyên tố ở góc dưới trái. Toàn bộ phối màu sci-fi xanh tím.</w:t>
      </w:r>
    </w:p>
    <w:p w14:paraId="1A9FFF88" w14:textId="77777777" w:rsidR="00F41E15" w:rsidRPr="00F41E15" w:rsidRDefault="00F41E15" w:rsidP="00F41E15">
      <w:pPr>
        <w:numPr>
          <w:ilvl w:val="0"/>
          <w:numId w:val="41"/>
        </w:numPr>
        <w:rPr>
          <w:b/>
          <w:bCs/>
          <w:lang w:val="en-GB"/>
        </w:rPr>
      </w:pPr>
      <w:r w:rsidRPr="00F41E15">
        <w:rPr>
          <w:b/>
          <w:bCs/>
          <w:lang w:val="en-GB"/>
        </w:rPr>
        <w:t>4.2. Thực nghiệm</w:t>
      </w:r>
    </w:p>
    <w:p w14:paraId="071AB38A" w14:textId="77777777" w:rsidR="00F41E15" w:rsidRPr="00F41E15" w:rsidRDefault="00F41E15" w:rsidP="00F41E15">
      <w:pPr>
        <w:numPr>
          <w:ilvl w:val="0"/>
          <w:numId w:val="41"/>
        </w:numPr>
        <w:rPr>
          <w:b/>
          <w:bCs/>
          <w:lang w:val="en-GB"/>
        </w:rPr>
      </w:pPr>
      <w:r w:rsidRPr="00F41E15">
        <w:rPr>
          <w:b/>
          <w:bCs/>
          <w:lang w:val="en-GB"/>
        </w:rPr>
        <w:t>4.2.1. Môi trường và công cụ thử nghiệm</w:t>
      </w:r>
    </w:p>
    <w:p w14:paraId="26667247" w14:textId="77777777" w:rsidR="00F41E15" w:rsidRPr="00F41E15" w:rsidRDefault="00F41E15" w:rsidP="00F41E15">
      <w:pPr>
        <w:rPr>
          <w:lang w:val="en-GB"/>
        </w:rPr>
      </w:pPr>
      <w:r w:rsidRPr="00F41E15">
        <w:rPr>
          <w:b/>
          <w:bCs/>
          <w:lang w:val="en-GB"/>
        </w:rPr>
        <w:t>Bảng 4.2. Cấu hình máy client thử nghiệm</w:t>
      </w:r>
    </w:p>
    <w:tbl>
      <w:tblPr>
        <w:tblW w:w="5000" w:type="pct"/>
        <w:jc w:val="center"/>
        <w:tblLook w:val="04A0" w:firstRow="1" w:lastRow="0" w:firstColumn="1" w:lastColumn="0" w:noHBand="0" w:noVBand="1"/>
      </w:tblPr>
      <w:tblGrid>
        <w:gridCol w:w="1566"/>
        <w:gridCol w:w="1411"/>
        <w:gridCol w:w="1369"/>
        <w:gridCol w:w="1340"/>
        <w:gridCol w:w="1736"/>
        <w:gridCol w:w="1932"/>
      </w:tblGrid>
      <w:tr w:rsidR="00F41E15" w:rsidRPr="00F41E15" w14:paraId="37850949"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33AC9A9" w14:textId="77777777" w:rsidR="00F41E15" w:rsidRPr="00F41E15" w:rsidRDefault="00F41E15" w:rsidP="00F41E15">
            <w:pPr>
              <w:rPr>
                <w:lang w:val="en-GB"/>
              </w:rPr>
            </w:pPr>
            <w:r w:rsidRPr="00F41E15">
              <w:rPr>
                <w:b/>
                <w:lang w:val="en-GB"/>
              </w:rPr>
              <w:t>Cấu hình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1573741" w14:textId="77777777" w:rsidR="00F41E15" w:rsidRPr="00F41E15" w:rsidRDefault="00F41E15" w:rsidP="00F41E15">
            <w:pPr>
              <w:rPr>
                <w:lang w:val="en-GB"/>
              </w:rPr>
            </w:pPr>
            <w:r w:rsidRPr="00F41E15">
              <w:rPr>
                <w:b/>
                <w:lang w:val="en-GB"/>
              </w:rPr>
              <w:t>CPU</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9EF90CE" w14:textId="77777777" w:rsidR="00F41E15" w:rsidRPr="00F41E15" w:rsidRDefault="00F41E15" w:rsidP="00F41E15">
            <w:pPr>
              <w:rPr>
                <w:lang w:val="en-GB"/>
              </w:rPr>
            </w:pPr>
            <w:r w:rsidRPr="00F41E15">
              <w:rPr>
                <w:b/>
                <w:lang w:val="en-GB"/>
              </w:rPr>
              <w:t>RAM</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69300A9" w14:textId="77777777" w:rsidR="00F41E15" w:rsidRPr="00F41E15" w:rsidRDefault="00F41E15" w:rsidP="00F41E15">
            <w:pPr>
              <w:rPr>
                <w:lang w:val="en-GB"/>
              </w:rPr>
            </w:pPr>
            <w:r w:rsidRPr="00F41E15">
              <w:rPr>
                <w:b/>
                <w:lang w:val="en-GB"/>
              </w:rPr>
              <w:t>GPU</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08D145B" w14:textId="77777777" w:rsidR="00F41E15" w:rsidRPr="00F41E15" w:rsidRDefault="00F41E15" w:rsidP="00F41E15">
            <w:pPr>
              <w:rPr>
                <w:lang w:val="en-GB"/>
              </w:rPr>
            </w:pPr>
            <w:r w:rsidRPr="00F41E15">
              <w:rPr>
                <w:b/>
                <w:lang w:val="en-GB"/>
              </w:rPr>
              <w:t>OS</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F52D367" w14:textId="77777777" w:rsidR="00F41E15" w:rsidRPr="00F41E15" w:rsidRDefault="00F41E15" w:rsidP="00F41E15">
            <w:pPr>
              <w:rPr>
                <w:lang w:val="en-GB"/>
              </w:rPr>
            </w:pPr>
            <w:r w:rsidRPr="00F41E15">
              <w:rPr>
                <w:b/>
                <w:lang w:val="en-GB"/>
              </w:rPr>
              <w:t>Vai trò</w:t>
            </w:r>
          </w:p>
        </w:tc>
      </w:tr>
      <w:tr w:rsidR="00F41E15" w:rsidRPr="00F41E15" w14:paraId="160E3D4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5C1FA75" w14:textId="77777777" w:rsidR="00F41E15" w:rsidRPr="00F41E15" w:rsidRDefault="00F41E15" w:rsidP="00F41E15">
            <w:pPr>
              <w:rPr>
                <w:lang w:val="en-GB"/>
              </w:rPr>
            </w:pPr>
            <w:r w:rsidRPr="00F41E15">
              <w:rPr>
                <w:lang w:val="en-GB"/>
              </w:rPr>
              <w:t>PC-Dev (cao)</w:t>
            </w:r>
          </w:p>
        </w:tc>
        <w:tc>
          <w:tcPr>
            <w:tcW w:w="0" w:type="auto"/>
            <w:tcBorders>
              <w:top w:val="nil"/>
              <w:left w:val="nil"/>
              <w:bottom w:val="nil"/>
              <w:right w:val="nil"/>
            </w:tcBorders>
            <w:tcMar>
              <w:top w:w="60" w:type="dxa"/>
              <w:left w:w="60" w:type="dxa"/>
              <w:bottom w:w="60" w:type="dxa"/>
              <w:right w:w="60" w:type="dxa"/>
            </w:tcMar>
            <w:vAlign w:val="center"/>
            <w:hideMark/>
          </w:tcPr>
          <w:p w14:paraId="7DB2122C" w14:textId="77777777" w:rsidR="00F41E15" w:rsidRPr="00F41E15" w:rsidRDefault="00F41E15" w:rsidP="00F41E15">
            <w:pPr>
              <w:rPr>
                <w:lang w:val="en-GB"/>
              </w:rPr>
            </w:pPr>
            <w:r w:rsidRPr="00F41E15">
              <w:rPr>
                <w:lang w:val="en-GB"/>
              </w:rPr>
              <w:t>Intel i7-12700H</w:t>
            </w:r>
          </w:p>
        </w:tc>
        <w:tc>
          <w:tcPr>
            <w:tcW w:w="0" w:type="auto"/>
            <w:tcBorders>
              <w:top w:val="nil"/>
              <w:left w:val="nil"/>
              <w:bottom w:val="nil"/>
              <w:right w:val="nil"/>
            </w:tcBorders>
            <w:tcMar>
              <w:top w:w="60" w:type="dxa"/>
              <w:left w:w="60" w:type="dxa"/>
              <w:bottom w:w="60" w:type="dxa"/>
              <w:right w:w="60" w:type="dxa"/>
            </w:tcMar>
            <w:vAlign w:val="center"/>
            <w:hideMark/>
          </w:tcPr>
          <w:p w14:paraId="3370209D" w14:textId="77777777" w:rsidR="00F41E15" w:rsidRPr="00F41E15" w:rsidRDefault="00F41E15" w:rsidP="00F41E15">
            <w:pPr>
              <w:rPr>
                <w:lang w:val="en-GB"/>
              </w:rPr>
            </w:pPr>
            <w:r w:rsidRPr="00F41E15">
              <w:rPr>
                <w:lang w:val="en-GB"/>
              </w:rPr>
              <w:t>32 GB</w:t>
            </w:r>
          </w:p>
        </w:tc>
        <w:tc>
          <w:tcPr>
            <w:tcW w:w="0" w:type="auto"/>
            <w:tcBorders>
              <w:top w:val="nil"/>
              <w:left w:val="nil"/>
              <w:bottom w:val="nil"/>
              <w:right w:val="nil"/>
            </w:tcBorders>
            <w:tcMar>
              <w:top w:w="60" w:type="dxa"/>
              <w:left w:w="60" w:type="dxa"/>
              <w:bottom w:w="60" w:type="dxa"/>
              <w:right w:w="60" w:type="dxa"/>
            </w:tcMar>
            <w:vAlign w:val="center"/>
            <w:hideMark/>
          </w:tcPr>
          <w:p w14:paraId="6F9FFFF9" w14:textId="77777777" w:rsidR="00F41E15" w:rsidRPr="00F41E15" w:rsidRDefault="00F41E15" w:rsidP="00F41E15">
            <w:pPr>
              <w:rPr>
                <w:lang w:val="en-GB"/>
              </w:rPr>
            </w:pPr>
            <w:r w:rsidRPr="00F41E15">
              <w:rPr>
                <w:lang w:val="en-GB"/>
              </w:rPr>
              <w:t>RTX 3060 6 GB</w:t>
            </w:r>
          </w:p>
        </w:tc>
        <w:tc>
          <w:tcPr>
            <w:tcW w:w="0" w:type="auto"/>
            <w:tcBorders>
              <w:top w:val="nil"/>
              <w:left w:val="nil"/>
              <w:bottom w:val="nil"/>
              <w:right w:val="nil"/>
            </w:tcBorders>
            <w:tcMar>
              <w:top w:w="60" w:type="dxa"/>
              <w:left w:w="60" w:type="dxa"/>
              <w:bottom w:w="60" w:type="dxa"/>
              <w:right w:w="60" w:type="dxa"/>
            </w:tcMar>
            <w:vAlign w:val="center"/>
            <w:hideMark/>
          </w:tcPr>
          <w:p w14:paraId="682BE499" w14:textId="77777777" w:rsidR="00F41E15" w:rsidRPr="00F41E15" w:rsidRDefault="00F41E15" w:rsidP="00F41E15">
            <w:pPr>
              <w:rPr>
                <w:lang w:val="en-GB"/>
              </w:rPr>
            </w:pPr>
            <w:r w:rsidRPr="00F41E15">
              <w:rPr>
                <w:lang w:val="en-GB"/>
              </w:rPr>
              <w:t>Windows 11</w:t>
            </w:r>
          </w:p>
        </w:tc>
        <w:tc>
          <w:tcPr>
            <w:tcW w:w="0" w:type="auto"/>
            <w:tcBorders>
              <w:top w:val="nil"/>
              <w:left w:val="nil"/>
              <w:bottom w:val="nil"/>
              <w:right w:val="nil"/>
            </w:tcBorders>
            <w:tcMar>
              <w:top w:w="60" w:type="dxa"/>
              <w:left w:w="60" w:type="dxa"/>
              <w:bottom w:w="60" w:type="dxa"/>
              <w:right w:w="60" w:type="dxa"/>
            </w:tcMar>
            <w:vAlign w:val="center"/>
            <w:hideMark/>
          </w:tcPr>
          <w:p w14:paraId="76EDA635" w14:textId="77777777" w:rsidR="00F41E15" w:rsidRPr="00F41E15" w:rsidRDefault="00F41E15" w:rsidP="00F41E15">
            <w:pPr>
              <w:rPr>
                <w:lang w:val="en-GB"/>
              </w:rPr>
            </w:pPr>
            <w:r w:rsidRPr="00F41E15">
              <w:rPr>
                <w:lang w:val="en-GB"/>
              </w:rPr>
              <w:t>Developer build</w:t>
            </w:r>
          </w:p>
        </w:tc>
      </w:tr>
      <w:tr w:rsidR="00F41E15" w:rsidRPr="00F41E15" w14:paraId="7B9366B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B51E114" w14:textId="77777777" w:rsidR="00F41E15" w:rsidRPr="00F41E15" w:rsidRDefault="00F41E15" w:rsidP="00F41E15">
            <w:pPr>
              <w:rPr>
                <w:lang w:val="en-GB"/>
              </w:rPr>
            </w:pPr>
            <w:r w:rsidRPr="00F41E15">
              <w:rPr>
                <w:lang w:val="en-GB"/>
              </w:rPr>
              <w:t>PC-Mid (trung)</w:t>
            </w:r>
          </w:p>
        </w:tc>
        <w:tc>
          <w:tcPr>
            <w:tcW w:w="0" w:type="auto"/>
            <w:tcBorders>
              <w:top w:val="nil"/>
              <w:left w:val="nil"/>
              <w:bottom w:val="nil"/>
              <w:right w:val="nil"/>
            </w:tcBorders>
            <w:tcMar>
              <w:top w:w="60" w:type="dxa"/>
              <w:left w:w="60" w:type="dxa"/>
              <w:bottom w:w="60" w:type="dxa"/>
              <w:right w:w="60" w:type="dxa"/>
            </w:tcMar>
            <w:vAlign w:val="center"/>
            <w:hideMark/>
          </w:tcPr>
          <w:p w14:paraId="4F3481A6" w14:textId="77777777" w:rsidR="00F41E15" w:rsidRPr="00F41E15" w:rsidRDefault="00F41E15" w:rsidP="00F41E15">
            <w:pPr>
              <w:rPr>
                <w:lang w:val="en-GB"/>
              </w:rPr>
            </w:pPr>
            <w:r w:rsidRPr="00F41E15">
              <w:rPr>
                <w:lang w:val="en-GB"/>
              </w:rPr>
              <w:t>Ryzen 5 5600G</w:t>
            </w:r>
          </w:p>
        </w:tc>
        <w:tc>
          <w:tcPr>
            <w:tcW w:w="0" w:type="auto"/>
            <w:tcBorders>
              <w:top w:val="nil"/>
              <w:left w:val="nil"/>
              <w:bottom w:val="nil"/>
              <w:right w:val="nil"/>
            </w:tcBorders>
            <w:tcMar>
              <w:top w:w="60" w:type="dxa"/>
              <w:left w:w="60" w:type="dxa"/>
              <w:bottom w:w="60" w:type="dxa"/>
              <w:right w:w="60" w:type="dxa"/>
            </w:tcMar>
            <w:vAlign w:val="center"/>
            <w:hideMark/>
          </w:tcPr>
          <w:p w14:paraId="2C5E9ECA" w14:textId="77777777" w:rsidR="00F41E15" w:rsidRPr="00F41E15" w:rsidRDefault="00F41E15" w:rsidP="00F41E15">
            <w:pPr>
              <w:rPr>
                <w:lang w:val="en-GB"/>
              </w:rPr>
            </w:pPr>
            <w:r w:rsidRPr="00F41E15">
              <w:rPr>
                <w:lang w:val="en-GB"/>
              </w:rPr>
              <w:t>16 GB</w:t>
            </w:r>
          </w:p>
        </w:tc>
        <w:tc>
          <w:tcPr>
            <w:tcW w:w="0" w:type="auto"/>
            <w:tcBorders>
              <w:top w:val="nil"/>
              <w:left w:val="nil"/>
              <w:bottom w:val="nil"/>
              <w:right w:val="nil"/>
            </w:tcBorders>
            <w:tcMar>
              <w:top w:w="60" w:type="dxa"/>
              <w:left w:w="60" w:type="dxa"/>
              <w:bottom w:w="60" w:type="dxa"/>
              <w:right w:w="60" w:type="dxa"/>
            </w:tcMar>
            <w:vAlign w:val="center"/>
            <w:hideMark/>
          </w:tcPr>
          <w:p w14:paraId="44FE6AEC" w14:textId="77777777" w:rsidR="00F41E15" w:rsidRPr="00F41E15" w:rsidRDefault="00F41E15" w:rsidP="00F41E15">
            <w:pPr>
              <w:rPr>
                <w:lang w:val="en-GB"/>
              </w:rPr>
            </w:pPr>
            <w:r w:rsidRPr="00F41E15">
              <w:rPr>
                <w:lang w:val="en-GB"/>
              </w:rPr>
              <w:t>iGPU Vega 7</w:t>
            </w:r>
          </w:p>
        </w:tc>
        <w:tc>
          <w:tcPr>
            <w:tcW w:w="0" w:type="auto"/>
            <w:tcBorders>
              <w:top w:val="nil"/>
              <w:left w:val="nil"/>
              <w:bottom w:val="nil"/>
              <w:right w:val="nil"/>
            </w:tcBorders>
            <w:tcMar>
              <w:top w:w="60" w:type="dxa"/>
              <w:left w:w="60" w:type="dxa"/>
              <w:bottom w:w="60" w:type="dxa"/>
              <w:right w:w="60" w:type="dxa"/>
            </w:tcMar>
            <w:vAlign w:val="center"/>
            <w:hideMark/>
          </w:tcPr>
          <w:p w14:paraId="6F58BAC5" w14:textId="77777777" w:rsidR="00F41E15" w:rsidRPr="00F41E15" w:rsidRDefault="00F41E15" w:rsidP="00F41E15">
            <w:pPr>
              <w:rPr>
                <w:lang w:val="en-GB"/>
              </w:rPr>
            </w:pPr>
            <w:r w:rsidRPr="00F41E15">
              <w:rPr>
                <w:lang w:val="en-GB"/>
              </w:rPr>
              <w:t>Windows 10</w:t>
            </w:r>
          </w:p>
        </w:tc>
        <w:tc>
          <w:tcPr>
            <w:tcW w:w="0" w:type="auto"/>
            <w:tcBorders>
              <w:top w:val="nil"/>
              <w:left w:val="nil"/>
              <w:bottom w:val="nil"/>
              <w:right w:val="nil"/>
            </w:tcBorders>
            <w:tcMar>
              <w:top w:w="60" w:type="dxa"/>
              <w:left w:w="60" w:type="dxa"/>
              <w:bottom w:w="60" w:type="dxa"/>
              <w:right w:w="60" w:type="dxa"/>
            </w:tcMar>
            <w:vAlign w:val="center"/>
            <w:hideMark/>
          </w:tcPr>
          <w:p w14:paraId="3A020C01" w14:textId="77777777" w:rsidR="00F41E15" w:rsidRPr="00F41E15" w:rsidRDefault="00F41E15" w:rsidP="00F41E15">
            <w:pPr>
              <w:rPr>
                <w:lang w:val="en-GB"/>
              </w:rPr>
            </w:pPr>
            <w:r w:rsidRPr="00F41E15">
              <w:rPr>
                <w:lang w:val="en-GB"/>
              </w:rPr>
              <w:t>Benchmark target</w:t>
            </w:r>
          </w:p>
        </w:tc>
      </w:tr>
      <w:tr w:rsidR="00F41E15" w:rsidRPr="00F41E15" w14:paraId="01D9E0C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0D77675" w14:textId="77777777" w:rsidR="00F41E15" w:rsidRPr="00F41E15" w:rsidRDefault="00F41E15" w:rsidP="00F41E15">
            <w:pPr>
              <w:rPr>
                <w:lang w:val="en-GB"/>
              </w:rPr>
            </w:pPr>
            <w:r w:rsidRPr="00F41E15">
              <w:rPr>
                <w:lang w:val="en-GB"/>
              </w:rPr>
              <w:t>Laptop-Low (thấp)</w:t>
            </w:r>
          </w:p>
        </w:tc>
        <w:tc>
          <w:tcPr>
            <w:tcW w:w="0" w:type="auto"/>
            <w:tcBorders>
              <w:top w:val="nil"/>
              <w:left w:val="nil"/>
              <w:bottom w:val="nil"/>
              <w:right w:val="nil"/>
            </w:tcBorders>
            <w:tcMar>
              <w:top w:w="60" w:type="dxa"/>
              <w:left w:w="60" w:type="dxa"/>
              <w:bottom w:w="60" w:type="dxa"/>
              <w:right w:w="60" w:type="dxa"/>
            </w:tcMar>
            <w:vAlign w:val="center"/>
            <w:hideMark/>
          </w:tcPr>
          <w:p w14:paraId="44E83E8B" w14:textId="77777777" w:rsidR="00F41E15" w:rsidRPr="00F41E15" w:rsidRDefault="00F41E15" w:rsidP="00F41E15">
            <w:pPr>
              <w:rPr>
                <w:lang w:val="en-GB"/>
              </w:rPr>
            </w:pPr>
            <w:r w:rsidRPr="00F41E15">
              <w:rPr>
                <w:lang w:val="en-GB"/>
              </w:rPr>
              <w:t>Intel i5-8265U</w:t>
            </w:r>
          </w:p>
        </w:tc>
        <w:tc>
          <w:tcPr>
            <w:tcW w:w="0" w:type="auto"/>
            <w:tcBorders>
              <w:top w:val="nil"/>
              <w:left w:val="nil"/>
              <w:bottom w:val="nil"/>
              <w:right w:val="nil"/>
            </w:tcBorders>
            <w:tcMar>
              <w:top w:w="60" w:type="dxa"/>
              <w:left w:w="60" w:type="dxa"/>
              <w:bottom w:w="60" w:type="dxa"/>
              <w:right w:w="60" w:type="dxa"/>
            </w:tcMar>
            <w:vAlign w:val="center"/>
            <w:hideMark/>
          </w:tcPr>
          <w:p w14:paraId="1CB444BF" w14:textId="77777777" w:rsidR="00F41E15" w:rsidRPr="00F41E15" w:rsidRDefault="00F41E15" w:rsidP="00F41E15">
            <w:pPr>
              <w:rPr>
                <w:lang w:val="en-GB"/>
              </w:rPr>
            </w:pPr>
            <w:r w:rsidRPr="00F41E15">
              <w:rPr>
                <w:lang w:val="en-GB"/>
              </w:rPr>
              <w:t>8 GB</w:t>
            </w:r>
          </w:p>
        </w:tc>
        <w:tc>
          <w:tcPr>
            <w:tcW w:w="0" w:type="auto"/>
            <w:tcBorders>
              <w:top w:val="nil"/>
              <w:left w:val="nil"/>
              <w:bottom w:val="nil"/>
              <w:right w:val="nil"/>
            </w:tcBorders>
            <w:tcMar>
              <w:top w:w="60" w:type="dxa"/>
              <w:left w:w="60" w:type="dxa"/>
              <w:bottom w:w="60" w:type="dxa"/>
              <w:right w:w="60" w:type="dxa"/>
            </w:tcMar>
            <w:vAlign w:val="center"/>
            <w:hideMark/>
          </w:tcPr>
          <w:p w14:paraId="4ABE1C97" w14:textId="77777777" w:rsidR="00F41E15" w:rsidRPr="00F41E15" w:rsidRDefault="00F41E15" w:rsidP="00F41E15">
            <w:pPr>
              <w:rPr>
                <w:lang w:val="en-GB"/>
              </w:rPr>
            </w:pPr>
            <w:r w:rsidRPr="00F41E15">
              <w:rPr>
                <w:lang w:val="en-GB"/>
              </w:rPr>
              <w:t>iGPU UHD 620</w:t>
            </w:r>
          </w:p>
        </w:tc>
        <w:tc>
          <w:tcPr>
            <w:tcW w:w="0" w:type="auto"/>
            <w:tcBorders>
              <w:top w:val="nil"/>
              <w:left w:val="nil"/>
              <w:bottom w:val="nil"/>
              <w:right w:val="nil"/>
            </w:tcBorders>
            <w:tcMar>
              <w:top w:w="60" w:type="dxa"/>
              <w:left w:w="60" w:type="dxa"/>
              <w:bottom w:w="60" w:type="dxa"/>
              <w:right w:w="60" w:type="dxa"/>
            </w:tcMar>
            <w:vAlign w:val="center"/>
            <w:hideMark/>
          </w:tcPr>
          <w:p w14:paraId="7A5BB873" w14:textId="77777777" w:rsidR="00F41E15" w:rsidRPr="00F41E15" w:rsidRDefault="00F41E15" w:rsidP="00F41E15">
            <w:pPr>
              <w:rPr>
                <w:lang w:val="en-GB"/>
              </w:rPr>
            </w:pPr>
            <w:r w:rsidRPr="00F41E15">
              <w:rPr>
                <w:lang w:val="en-GB"/>
              </w:rPr>
              <w:t>Windows 10</w:t>
            </w:r>
          </w:p>
        </w:tc>
        <w:tc>
          <w:tcPr>
            <w:tcW w:w="0" w:type="auto"/>
            <w:tcBorders>
              <w:top w:val="nil"/>
              <w:left w:val="nil"/>
              <w:bottom w:val="nil"/>
              <w:right w:val="nil"/>
            </w:tcBorders>
            <w:tcMar>
              <w:top w:w="60" w:type="dxa"/>
              <w:left w:w="60" w:type="dxa"/>
              <w:bottom w:w="60" w:type="dxa"/>
              <w:right w:w="60" w:type="dxa"/>
            </w:tcMar>
            <w:vAlign w:val="center"/>
            <w:hideMark/>
          </w:tcPr>
          <w:p w14:paraId="2BC00DB0" w14:textId="77777777" w:rsidR="00F41E15" w:rsidRPr="00F41E15" w:rsidRDefault="00F41E15" w:rsidP="00F41E15">
            <w:pPr>
              <w:rPr>
                <w:lang w:val="en-GB"/>
              </w:rPr>
            </w:pPr>
            <w:r w:rsidRPr="00F41E15">
              <w:rPr>
                <w:lang w:val="en-GB"/>
              </w:rPr>
              <w:t>Minimum spec</w:t>
            </w:r>
          </w:p>
        </w:tc>
      </w:tr>
    </w:tbl>
    <w:p w14:paraId="1E91AD01" w14:textId="77777777" w:rsidR="00F41E15" w:rsidRPr="00F41E15" w:rsidRDefault="00F41E15" w:rsidP="00F41E15">
      <w:pPr>
        <w:rPr>
          <w:lang w:val="en-GB"/>
        </w:rPr>
      </w:pPr>
      <w:r w:rsidRPr="00F41E15">
        <w:rPr>
          <w:b/>
          <w:bCs/>
          <w:lang w:val="en-GB"/>
        </w:rPr>
        <w:t>Bảng 4.3. Cấu hình server thử nghiệm</w:t>
      </w:r>
    </w:p>
    <w:tbl>
      <w:tblPr>
        <w:tblW w:w="5000" w:type="pct"/>
        <w:jc w:val="center"/>
        <w:tblLook w:val="04A0" w:firstRow="1" w:lastRow="0" w:firstColumn="1" w:lastColumn="0" w:noHBand="0" w:noVBand="1"/>
      </w:tblPr>
      <w:tblGrid>
        <w:gridCol w:w="2166"/>
        <w:gridCol w:w="3900"/>
        <w:gridCol w:w="3288"/>
      </w:tblGrid>
      <w:tr w:rsidR="00F41E15" w:rsidRPr="00F41E15" w14:paraId="0B401E47"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5A6D05D" w14:textId="77777777" w:rsidR="00F41E15" w:rsidRPr="00F41E15" w:rsidRDefault="00F41E15" w:rsidP="00F41E15">
            <w:pPr>
              <w:rPr>
                <w:lang w:val="en-GB"/>
              </w:rPr>
            </w:pPr>
            <w:r w:rsidRPr="00F41E15">
              <w:rPr>
                <w:b/>
                <w:lang w:val="en-GB"/>
              </w:rPr>
              <w:t>Thành phần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B9457D3" w14:textId="77777777" w:rsidR="00F41E15" w:rsidRPr="00F41E15" w:rsidRDefault="00F41E15" w:rsidP="00F41E15">
            <w:pPr>
              <w:rPr>
                <w:lang w:val="en-GB"/>
              </w:rPr>
            </w:pPr>
            <w:r w:rsidRPr="00F41E15">
              <w:rPr>
                <w:b/>
                <w:lang w:val="en-GB"/>
              </w:rPr>
              <w:t>Cấu hình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4FA23E8" w14:textId="77777777" w:rsidR="00F41E15" w:rsidRPr="00F41E15" w:rsidRDefault="00F41E15" w:rsidP="00F41E15">
            <w:pPr>
              <w:rPr>
                <w:lang w:val="en-GB"/>
              </w:rPr>
            </w:pPr>
            <w:r w:rsidRPr="00F41E15">
              <w:rPr>
                <w:b/>
                <w:lang w:val="en-GB"/>
              </w:rPr>
              <w:t>Ghi chú</w:t>
            </w:r>
          </w:p>
        </w:tc>
      </w:tr>
      <w:tr w:rsidR="00F41E15" w:rsidRPr="00F41E15" w14:paraId="599173E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5D6369A" w14:textId="77777777" w:rsidR="00F41E15" w:rsidRPr="00F41E15" w:rsidRDefault="00F41E15" w:rsidP="00F41E15">
            <w:pPr>
              <w:rPr>
                <w:lang w:val="en-GB"/>
              </w:rPr>
            </w:pPr>
            <w:r w:rsidRPr="00F41E15">
              <w:rPr>
                <w:lang w:val="en-GB"/>
              </w:rPr>
              <w:t>VPS Linux</w:t>
            </w:r>
          </w:p>
        </w:tc>
        <w:tc>
          <w:tcPr>
            <w:tcW w:w="0" w:type="auto"/>
            <w:tcBorders>
              <w:top w:val="nil"/>
              <w:left w:val="nil"/>
              <w:bottom w:val="nil"/>
              <w:right w:val="nil"/>
            </w:tcBorders>
            <w:tcMar>
              <w:top w:w="60" w:type="dxa"/>
              <w:left w:w="60" w:type="dxa"/>
              <w:bottom w:w="60" w:type="dxa"/>
              <w:right w:w="60" w:type="dxa"/>
            </w:tcMar>
            <w:vAlign w:val="center"/>
            <w:hideMark/>
          </w:tcPr>
          <w:p w14:paraId="75F97D3F" w14:textId="77777777" w:rsidR="00F41E15" w:rsidRPr="00F41E15" w:rsidRDefault="00F41E15" w:rsidP="00F41E15">
            <w:pPr>
              <w:rPr>
                <w:lang w:val="en-GB"/>
              </w:rPr>
            </w:pPr>
            <w:r w:rsidRPr="00F41E15">
              <w:rPr>
                <w:lang w:val="en-GB"/>
              </w:rPr>
              <w:t>4 vCPU / 8 GB RAM / 80 GB SSD</w:t>
            </w:r>
          </w:p>
        </w:tc>
        <w:tc>
          <w:tcPr>
            <w:tcW w:w="0" w:type="auto"/>
            <w:tcBorders>
              <w:top w:val="nil"/>
              <w:left w:val="nil"/>
              <w:bottom w:val="nil"/>
              <w:right w:val="nil"/>
            </w:tcBorders>
            <w:tcMar>
              <w:top w:w="60" w:type="dxa"/>
              <w:left w:w="60" w:type="dxa"/>
              <w:bottom w:w="60" w:type="dxa"/>
              <w:right w:w="60" w:type="dxa"/>
            </w:tcMar>
            <w:vAlign w:val="center"/>
            <w:hideMark/>
          </w:tcPr>
          <w:p w14:paraId="7F46C8C7" w14:textId="77777777" w:rsidR="00F41E15" w:rsidRPr="00F41E15" w:rsidRDefault="00F41E15" w:rsidP="00F41E15">
            <w:pPr>
              <w:rPr>
                <w:lang w:val="en-GB"/>
              </w:rPr>
            </w:pPr>
            <w:r w:rsidRPr="00F41E15">
              <w:rPr>
                <w:lang w:val="en-GB"/>
              </w:rPr>
              <w:t>Ubuntu 22.04 LTS</w:t>
            </w:r>
          </w:p>
        </w:tc>
      </w:tr>
      <w:tr w:rsidR="00F41E15" w:rsidRPr="00F41E15" w14:paraId="7BC4B11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C183744" w14:textId="77777777" w:rsidR="00F41E15" w:rsidRPr="00F41E15" w:rsidRDefault="00F41E15" w:rsidP="00F41E15">
            <w:pPr>
              <w:rPr>
                <w:lang w:val="en-GB"/>
              </w:rPr>
            </w:pPr>
            <w:r w:rsidRPr="00F41E15">
              <w:rPr>
                <w:lang w:val="en-GB"/>
              </w:rPr>
              <w:t>Docker</w:t>
            </w:r>
          </w:p>
        </w:tc>
        <w:tc>
          <w:tcPr>
            <w:tcW w:w="0" w:type="auto"/>
            <w:tcBorders>
              <w:top w:val="nil"/>
              <w:left w:val="nil"/>
              <w:bottom w:val="nil"/>
              <w:right w:val="nil"/>
            </w:tcBorders>
            <w:tcMar>
              <w:top w:w="60" w:type="dxa"/>
              <w:left w:w="60" w:type="dxa"/>
              <w:bottom w:w="60" w:type="dxa"/>
              <w:right w:w="60" w:type="dxa"/>
            </w:tcMar>
            <w:vAlign w:val="center"/>
            <w:hideMark/>
          </w:tcPr>
          <w:p w14:paraId="080CF716" w14:textId="77777777" w:rsidR="00F41E15" w:rsidRPr="00F41E15" w:rsidRDefault="00F41E15" w:rsidP="00F41E15">
            <w:pPr>
              <w:rPr>
                <w:lang w:val="en-GB"/>
              </w:rPr>
            </w:pPr>
            <w:r w:rsidRPr="00F41E15">
              <w:rPr>
                <w:lang w:val="en-GB"/>
              </w:rPr>
              <w:t>24.0 + Compose v2</w:t>
            </w:r>
          </w:p>
        </w:tc>
        <w:tc>
          <w:tcPr>
            <w:tcW w:w="0" w:type="auto"/>
            <w:tcBorders>
              <w:top w:val="nil"/>
              <w:left w:val="nil"/>
              <w:bottom w:val="nil"/>
              <w:right w:val="nil"/>
            </w:tcBorders>
            <w:tcMar>
              <w:top w:w="60" w:type="dxa"/>
              <w:left w:w="60" w:type="dxa"/>
              <w:bottom w:w="60" w:type="dxa"/>
              <w:right w:w="60" w:type="dxa"/>
            </w:tcMar>
            <w:vAlign w:val="center"/>
            <w:hideMark/>
          </w:tcPr>
          <w:p w14:paraId="746FB020" w14:textId="77777777" w:rsidR="00F41E15" w:rsidRPr="00F41E15" w:rsidRDefault="00F41E15" w:rsidP="00F41E15">
            <w:pPr>
              <w:rPr>
                <w:lang w:val="en-GB"/>
              </w:rPr>
            </w:pPr>
            <w:r w:rsidRPr="00F41E15">
              <w:rPr>
                <w:lang w:val="en-GB"/>
              </w:rPr>
              <w:t>3 container</w:t>
            </w:r>
          </w:p>
        </w:tc>
      </w:tr>
      <w:tr w:rsidR="00F41E15" w:rsidRPr="00F41E15" w14:paraId="52720F0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3CB782E" w14:textId="77777777" w:rsidR="00F41E15" w:rsidRPr="00F41E15" w:rsidRDefault="00F41E15" w:rsidP="00F41E15">
            <w:pPr>
              <w:rPr>
                <w:lang w:val="en-GB"/>
              </w:rPr>
            </w:pPr>
            <w:r w:rsidRPr="00F41E15">
              <w:rPr>
                <w:lang w:val="en-GB"/>
              </w:rPr>
              <w:t>MariaDB</w:t>
            </w:r>
          </w:p>
        </w:tc>
        <w:tc>
          <w:tcPr>
            <w:tcW w:w="0" w:type="auto"/>
            <w:tcBorders>
              <w:top w:val="nil"/>
              <w:left w:val="nil"/>
              <w:bottom w:val="nil"/>
              <w:right w:val="nil"/>
            </w:tcBorders>
            <w:tcMar>
              <w:top w:w="60" w:type="dxa"/>
              <w:left w:w="60" w:type="dxa"/>
              <w:bottom w:w="60" w:type="dxa"/>
              <w:right w:w="60" w:type="dxa"/>
            </w:tcMar>
            <w:vAlign w:val="center"/>
            <w:hideMark/>
          </w:tcPr>
          <w:p w14:paraId="6FCE6409" w14:textId="77777777" w:rsidR="00F41E15" w:rsidRPr="00F41E15" w:rsidRDefault="00F41E15" w:rsidP="00F41E15">
            <w:pPr>
              <w:rPr>
                <w:lang w:val="en-GB"/>
              </w:rPr>
            </w:pPr>
            <w:r w:rsidRPr="00F41E15">
              <w:rPr>
                <w:lang w:val="en-GB"/>
              </w:rPr>
              <w:t>8.0.34</w:t>
            </w:r>
          </w:p>
        </w:tc>
        <w:tc>
          <w:tcPr>
            <w:tcW w:w="0" w:type="auto"/>
            <w:tcBorders>
              <w:top w:val="nil"/>
              <w:left w:val="nil"/>
              <w:bottom w:val="nil"/>
              <w:right w:val="nil"/>
            </w:tcBorders>
            <w:tcMar>
              <w:top w:w="60" w:type="dxa"/>
              <w:left w:w="60" w:type="dxa"/>
              <w:bottom w:w="60" w:type="dxa"/>
              <w:right w:w="60" w:type="dxa"/>
            </w:tcMar>
            <w:vAlign w:val="center"/>
            <w:hideMark/>
          </w:tcPr>
          <w:p w14:paraId="5BE0999D" w14:textId="77777777" w:rsidR="00F41E15" w:rsidRPr="00F41E15" w:rsidRDefault="00F41E15" w:rsidP="00F41E15">
            <w:pPr>
              <w:rPr>
                <w:lang w:val="en-GB"/>
              </w:rPr>
            </w:pPr>
            <w:r w:rsidRPr="00F41E15">
              <w:rPr>
                <w:lang w:val="en-GB"/>
              </w:rPr>
              <w:t>InnoDB, 1 GB buffer pool</w:t>
            </w:r>
          </w:p>
        </w:tc>
      </w:tr>
      <w:tr w:rsidR="00F41E15" w:rsidRPr="00F41E15" w14:paraId="2868B66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CB83897" w14:textId="77777777" w:rsidR="00F41E15" w:rsidRPr="00F41E15" w:rsidRDefault="00F41E15" w:rsidP="00F41E15">
            <w:pPr>
              <w:rPr>
                <w:lang w:val="en-GB"/>
              </w:rPr>
            </w:pPr>
            <w:r w:rsidRPr="00F41E15">
              <w:rPr>
                <w:lang w:val="en-GB"/>
              </w:rPr>
              <w:t>.NET</w:t>
            </w:r>
          </w:p>
        </w:tc>
        <w:tc>
          <w:tcPr>
            <w:tcW w:w="0" w:type="auto"/>
            <w:tcBorders>
              <w:top w:val="nil"/>
              <w:left w:val="nil"/>
              <w:bottom w:val="nil"/>
              <w:right w:val="nil"/>
            </w:tcBorders>
            <w:tcMar>
              <w:top w:w="60" w:type="dxa"/>
              <w:left w:w="60" w:type="dxa"/>
              <w:bottom w:w="60" w:type="dxa"/>
              <w:right w:w="60" w:type="dxa"/>
            </w:tcMar>
            <w:vAlign w:val="center"/>
            <w:hideMark/>
          </w:tcPr>
          <w:p w14:paraId="425FF503" w14:textId="77777777" w:rsidR="00F41E15" w:rsidRPr="00F41E15" w:rsidRDefault="00F41E15" w:rsidP="00F41E15">
            <w:pPr>
              <w:rPr>
                <w:lang w:val="en-GB"/>
              </w:rPr>
            </w:pPr>
            <w:r w:rsidRPr="00F41E15">
              <w:rPr>
                <w:lang w:val="en-GB"/>
              </w:rPr>
              <w:t>7.0 SDK</w:t>
            </w:r>
          </w:p>
        </w:tc>
        <w:tc>
          <w:tcPr>
            <w:tcW w:w="0" w:type="auto"/>
            <w:tcBorders>
              <w:top w:val="nil"/>
              <w:left w:val="nil"/>
              <w:bottom w:val="nil"/>
              <w:right w:val="nil"/>
            </w:tcBorders>
            <w:tcMar>
              <w:top w:w="60" w:type="dxa"/>
              <w:left w:w="60" w:type="dxa"/>
              <w:bottom w:w="60" w:type="dxa"/>
              <w:right w:w="60" w:type="dxa"/>
            </w:tcMar>
            <w:vAlign w:val="center"/>
            <w:hideMark/>
          </w:tcPr>
          <w:p w14:paraId="76474D2D" w14:textId="77777777" w:rsidR="00F41E15" w:rsidRPr="00F41E15" w:rsidRDefault="00F41E15" w:rsidP="00F41E15">
            <w:pPr>
              <w:rPr>
                <w:lang w:val="en-GB"/>
              </w:rPr>
            </w:pPr>
            <w:r w:rsidRPr="00F41E15">
              <w:rPr>
                <w:lang w:val="en-GB"/>
              </w:rPr>
              <w:t>Game Server + API Server</w:t>
            </w:r>
          </w:p>
        </w:tc>
      </w:tr>
      <w:tr w:rsidR="00F41E15" w:rsidRPr="00F41E15" w14:paraId="4C5F454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42B4FD5" w14:textId="77777777" w:rsidR="00F41E15" w:rsidRPr="00F41E15" w:rsidRDefault="00F41E15" w:rsidP="00F41E15">
            <w:pPr>
              <w:rPr>
                <w:lang w:val="en-GB"/>
              </w:rPr>
            </w:pPr>
            <w:r w:rsidRPr="00F41E15">
              <w:rPr>
                <w:lang w:val="en-GB"/>
              </w:rPr>
              <w:t>Network</w:t>
            </w:r>
          </w:p>
        </w:tc>
        <w:tc>
          <w:tcPr>
            <w:tcW w:w="0" w:type="auto"/>
            <w:tcBorders>
              <w:top w:val="nil"/>
              <w:left w:val="nil"/>
              <w:bottom w:val="nil"/>
              <w:right w:val="nil"/>
            </w:tcBorders>
            <w:tcMar>
              <w:top w:w="60" w:type="dxa"/>
              <w:left w:w="60" w:type="dxa"/>
              <w:bottom w:w="60" w:type="dxa"/>
              <w:right w:w="60" w:type="dxa"/>
            </w:tcMar>
            <w:vAlign w:val="center"/>
            <w:hideMark/>
          </w:tcPr>
          <w:p w14:paraId="1CA28F39" w14:textId="77777777" w:rsidR="00F41E15" w:rsidRPr="00F41E15" w:rsidRDefault="00F41E15" w:rsidP="00F41E15">
            <w:pPr>
              <w:rPr>
                <w:lang w:val="en-GB"/>
              </w:rPr>
            </w:pPr>
            <w:r w:rsidRPr="00F41E15">
              <w:rPr>
                <w:lang w:val="en-GB"/>
              </w:rPr>
              <w:t>Public IPv4, băng thông 100 Mbps</w:t>
            </w:r>
          </w:p>
        </w:tc>
        <w:tc>
          <w:tcPr>
            <w:tcW w:w="0" w:type="auto"/>
            <w:tcBorders>
              <w:top w:val="nil"/>
              <w:left w:val="nil"/>
              <w:bottom w:val="nil"/>
              <w:right w:val="nil"/>
            </w:tcBorders>
            <w:tcMar>
              <w:top w:w="60" w:type="dxa"/>
              <w:left w:w="60" w:type="dxa"/>
              <w:bottom w:w="60" w:type="dxa"/>
              <w:right w:w="60" w:type="dxa"/>
            </w:tcMar>
            <w:vAlign w:val="center"/>
            <w:hideMark/>
          </w:tcPr>
          <w:p w14:paraId="235D4651" w14:textId="77777777" w:rsidR="00F41E15" w:rsidRPr="00F41E15" w:rsidRDefault="00F41E15" w:rsidP="00F41E15">
            <w:pPr>
              <w:rPr>
                <w:lang w:val="en-GB"/>
              </w:rPr>
            </w:pPr>
            <w:r w:rsidRPr="00F41E15">
              <w:rPr>
                <w:lang w:val="en-GB"/>
              </w:rPr>
              <w:t>Test ping 30–60 ms</w:t>
            </w:r>
          </w:p>
        </w:tc>
      </w:tr>
    </w:tbl>
    <w:p w14:paraId="7DF182F1" w14:textId="77777777" w:rsidR="00F41E15" w:rsidRPr="00F41E15" w:rsidRDefault="00F41E15" w:rsidP="00F41E15">
      <w:pPr>
        <w:rPr>
          <w:lang w:val="en-GB"/>
        </w:rPr>
      </w:pPr>
      <w:r w:rsidRPr="00F41E15">
        <w:rPr>
          <w:lang w:val="en-GB"/>
        </w:rPr>
        <w:t>Công cụ đo lường:</w:t>
      </w:r>
    </w:p>
    <w:p w14:paraId="353942B3" w14:textId="77777777" w:rsidR="00F41E15" w:rsidRPr="00F41E15" w:rsidRDefault="00F41E15" w:rsidP="00F41E15">
      <w:pPr>
        <w:numPr>
          <w:ilvl w:val="0"/>
          <w:numId w:val="39"/>
        </w:numPr>
        <w:rPr>
          <w:lang w:val="en-GB"/>
        </w:rPr>
      </w:pPr>
      <w:r w:rsidRPr="00F41E15">
        <w:rPr>
          <w:b/>
          <w:bCs/>
          <w:lang w:val="en-GB"/>
        </w:rPr>
        <w:lastRenderedPageBreak/>
        <w:t>Unity Profiler</w:t>
      </w:r>
      <w:r w:rsidRPr="00F41E15">
        <w:rPr>
          <w:lang w:val="en-GB"/>
        </w:rPr>
        <w:t xml:space="preserve"> + </w:t>
      </w:r>
      <w:r w:rsidRPr="00F41E15">
        <w:rPr>
          <w:b/>
          <w:bCs/>
          <w:lang w:val="en-GB"/>
        </w:rPr>
        <w:t>Frame Debugger</w:t>
      </w:r>
      <w:r w:rsidRPr="00F41E15">
        <w:rPr>
          <w:lang w:val="en-GB"/>
        </w:rPr>
        <w:t xml:space="preserve"> cho FPS, CPU, GPU client.</w:t>
      </w:r>
    </w:p>
    <w:p w14:paraId="70C09D46" w14:textId="77777777" w:rsidR="00F41E15" w:rsidRPr="00F41E15" w:rsidRDefault="00F41E15" w:rsidP="00F41E15">
      <w:pPr>
        <w:numPr>
          <w:ilvl w:val="0"/>
          <w:numId w:val="39"/>
        </w:numPr>
        <w:rPr>
          <w:lang w:val="en-GB"/>
        </w:rPr>
      </w:pPr>
      <w:r w:rsidRPr="00F41E15">
        <w:rPr>
          <w:b/>
          <w:bCs/>
          <w:lang w:val="en-GB"/>
        </w:rPr>
        <w:t>Unity Stats Window</w:t>
      </w:r>
      <w:r w:rsidRPr="00F41E15">
        <w:rPr>
          <w:lang w:val="en-GB"/>
        </w:rPr>
        <w:t xml:space="preserve"> cho draw call, batch, set pass.</w:t>
      </w:r>
    </w:p>
    <w:p w14:paraId="285E74E0" w14:textId="77777777" w:rsidR="00F41E15" w:rsidRPr="00F41E15" w:rsidRDefault="00F41E15" w:rsidP="00F41E15">
      <w:pPr>
        <w:numPr>
          <w:ilvl w:val="0"/>
          <w:numId w:val="39"/>
        </w:numPr>
        <w:rPr>
          <w:lang w:val="en-GB"/>
        </w:rPr>
      </w:pPr>
      <w:r w:rsidRPr="00F41E15">
        <w:rPr>
          <w:b/>
          <w:bCs/>
          <w:lang w:val="en-GB"/>
        </w:rPr>
        <w:t>dotnet-counters / dotnet-trace</w:t>
      </w:r>
      <w:r w:rsidRPr="00F41E15">
        <w:rPr>
          <w:lang w:val="en-GB"/>
        </w:rPr>
        <w:t xml:space="preserve"> cho CPU/GC server.</w:t>
      </w:r>
    </w:p>
    <w:p w14:paraId="4AB68553" w14:textId="77777777" w:rsidR="00F41E15" w:rsidRPr="00F41E15" w:rsidRDefault="00F41E15" w:rsidP="00F41E15">
      <w:pPr>
        <w:numPr>
          <w:ilvl w:val="0"/>
          <w:numId w:val="39"/>
        </w:numPr>
        <w:rPr>
          <w:lang w:val="en-GB"/>
        </w:rPr>
      </w:pPr>
      <w:r w:rsidRPr="00F41E15">
        <w:rPr>
          <w:b/>
          <w:bCs/>
          <w:lang w:val="en-GB"/>
        </w:rPr>
        <w:t>JMeter 5.6</w:t>
      </w:r>
      <w:r w:rsidRPr="00F41E15">
        <w:rPr>
          <w:lang w:val="en-GB"/>
        </w:rPr>
        <w:t xml:space="preserve"> cho stress test REST API.</w:t>
      </w:r>
    </w:p>
    <w:p w14:paraId="572593B9" w14:textId="77777777" w:rsidR="00F41E15" w:rsidRPr="00F41E15" w:rsidRDefault="00F41E15" w:rsidP="00F41E15">
      <w:pPr>
        <w:numPr>
          <w:ilvl w:val="0"/>
          <w:numId w:val="39"/>
        </w:numPr>
        <w:rPr>
          <w:lang w:val="en-GB"/>
        </w:rPr>
      </w:pPr>
      <w:r w:rsidRPr="00F41E15">
        <w:rPr>
          <w:b/>
          <w:bCs/>
          <w:lang w:val="en-GB"/>
        </w:rPr>
        <w:t>Wireshark</w:t>
      </w:r>
      <w:r w:rsidRPr="00F41E15">
        <w:rPr>
          <w:lang w:val="en-GB"/>
        </w:rPr>
        <w:t xml:space="preserve"> + log NGO cho RTT và packet loss.</w:t>
      </w:r>
    </w:p>
    <w:p w14:paraId="57A1007D" w14:textId="77777777" w:rsidR="00F41E15" w:rsidRPr="00F41E15" w:rsidRDefault="00F41E15" w:rsidP="00F41E15">
      <w:pPr>
        <w:numPr>
          <w:ilvl w:val="0"/>
          <w:numId w:val="39"/>
        </w:numPr>
        <w:rPr>
          <w:lang w:val="en-GB"/>
        </w:rPr>
      </w:pPr>
      <w:r w:rsidRPr="00F41E15">
        <w:rPr>
          <w:b/>
          <w:bCs/>
          <w:lang w:val="en-GB"/>
        </w:rPr>
        <w:t>MariaDB EXPLAIN + slow_query_log</w:t>
      </w:r>
      <w:r w:rsidRPr="00F41E15">
        <w:rPr>
          <w:lang w:val="en-GB"/>
        </w:rPr>
        <w:t xml:space="preserve"> cho hiệu năng truy vấn.</w:t>
      </w:r>
    </w:p>
    <w:p w14:paraId="569CA4E8" w14:textId="77777777" w:rsidR="00F41E15" w:rsidRPr="00F41E15" w:rsidRDefault="00F41E15" w:rsidP="00F41E15">
      <w:pPr>
        <w:numPr>
          <w:ilvl w:val="0"/>
          <w:numId w:val="41"/>
        </w:numPr>
        <w:rPr>
          <w:b/>
          <w:bCs/>
          <w:lang w:val="en-GB"/>
        </w:rPr>
      </w:pPr>
      <w:r w:rsidRPr="00F41E15">
        <w:rPr>
          <w:b/>
          <w:bCs/>
          <w:lang w:val="en-GB"/>
        </w:rPr>
        <w:t>4.2.2. Thực nghiệm hệ thống gameplay và di chuyển</w:t>
      </w:r>
    </w:p>
    <w:p w14:paraId="526F4EE4" w14:textId="77777777" w:rsidR="00F41E15" w:rsidRPr="00F41E15" w:rsidRDefault="00F41E15" w:rsidP="00F41E15">
      <w:pPr>
        <w:numPr>
          <w:ilvl w:val="0"/>
          <w:numId w:val="41"/>
        </w:numPr>
        <w:rPr>
          <w:b/>
          <w:bCs/>
          <w:i/>
          <w:lang w:val="en-GB"/>
        </w:rPr>
      </w:pPr>
      <w:r w:rsidRPr="00F41E15">
        <w:rPr>
          <w:b/>
          <w:bCs/>
          <w:i/>
          <w:lang w:val="en-GB"/>
        </w:rPr>
        <w:t>a) Bộ test case</w:t>
      </w:r>
    </w:p>
    <w:p w14:paraId="13326F47" w14:textId="77777777" w:rsidR="00F41E15" w:rsidRPr="00F41E15" w:rsidRDefault="00F41E15" w:rsidP="00F41E15">
      <w:pPr>
        <w:rPr>
          <w:lang w:val="en-GB"/>
        </w:rPr>
      </w:pPr>
      <w:r w:rsidRPr="00F41E15">
        <w:rPr>
          <w:b/>
          <w:bCs/>
          <w:lang w:val="en-GB"/>
        </w:rPr>
        <w:t>Bảng 4.4. Test case di chuyển nhân vật</w:t>
      </w:r>
    </w:p>
    <w:tbl>
      <w:tblPr>
        <w:tblW w:w="5000" w:type="pct"/>
        <w:jc w:val="center"/>
        <w:tblLook w:val="04A0" w:firstRow="1" w:lastRow="0" w:firstColumn="1" w:lastColumn="0" w:noHBand="0" w:noVBand="1"/>
      </w:tblPr>
      <w:tblGrid>
        <w:gridCol w:w="1420"/>
        <w:gridCol w:w="2216"/>
        <w:gridCol w:w="2141"/>
        <w:gridCol w:w="2225"/>
        <w:gridCol w:w="1352"/>
      </w:tblGrid>
      <w:tr w:rsidR="00F41E15" w:rsidRPr="00F41E15" w14:paraId="0B8A3D6D"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0E3A03B" w14:textId="77777777" w:rsidR="00F41E15" w:rsidRPr="00F41E15" w:rsidRDefault="00F41E15" w:rsidP="00F41E15">
            <w:pPr>
              <w:rPr>
                <w:lang w:val="en-GB"/>
              </w:rPr>
            </w:pPr>
            <w:r w:rsidRPr="00F41E15">
              <w:rPr>
                <w:b/>
                <w:lang w:val="en-GB"/>
              </w:rPr>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786BC12" w14:textId="77777777" w:rsidR="00F41E15" w:rsidRPr="00F41E15" w:rsidRDefault="00F41E15" w:rsidP="00F41E15">
            <w:pPr>
              <w:rPr>
                <w:lang w:val="en-GB"/>
              </w:rPr>
            </w:pPr>
            <w:r w:rsidRPr="00F41E15">
              <w:rPr>
                <w:b/>
                <w:lang w:val="en-GB"/>
              </w:rPr>
              <w:t>Kịch bản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6E9C0B3" w14:textId="77777777" w:rsidR="00F41E15" w:rsidRPr="00F41E15" w:rsidRDefault="00F41E15" w:rsidP="00F41E15">
            <w:pPr>
              <w:rPr>
                <w:lang w:val="en-GB"/>
              </w:rPr>
            </w:pPr>
            <w:r w:rsidRPr="00F41E15">
              <w:rPr>
                <w:b/>
                <w:lang w:val="en-GB"/>
              </w:rPr>
              <w:t>Bước thực hiện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0927BC7" w14:textId="77777777" w:rsidR="00F41E15" w:rsidRPr="00F41E15" w:rsidRDefault="00F41E15" w:rsidP="00F41E15">
            <w:pPr>
              <w:rPr>
                <w:lang w:val="en-GB"/>
              </w:rPr>
            </w:pPr>
            <w:r w:rsidRPr="00F41E15">
              <w:rPr>
                <w:b/>
                <w:lang w:val="en-GB"/>
              </w:rPr>
              <w:t>Kỳ vọng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EA35895" w14:textId="77777777" w:rsidR="00F41E15" w:rsidRPr="00F41E15" w:rsidRDefault="00F41E15" w:rsidP="00F41E15">
            <w:pPr>
              <w:rPr>
                <w:lang w:val="en-GB"/>
              </w:rPr>
            </w:pPr>
            <w:r w:rsidRPr="00F41E15">
              <w:rPr>
                <w:b/>
                <w:lang w:val="en-GB"/>
              </w:rPr>
              <w:t>Kết quả</w:t>
            </w:r>
          </w:p>
        </w:tc>
      </w:tr>
      <w:tr w:rsidR="00F41E15" w:rsidRPr="00F41E15" w14:paraId="61612DC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1632449" w14:textId="77777777" w:rsidR="00F41E15" w:rsidRPr="00F41E15" w:rsidRDefault="00F41E15" w:rsidP="00F41E15">
            <w:pPr>
              <w:rPr>
                <w:lang w:val="en-GB"/>
              </w:rPr>
            </w:pPr>
            <w:r w:rsidRPr="00F41E15">
              <w:rPr>
                <w:lang w:val="en-GB"/>
              </w:rPr>
              <w:t>TC-MV-01</w:t>
            </w:r>
          </w:p>
        </w:tc>
        <w:tc>
          <w:tcPr>
            <w:tcW w:w="0" w:type="auto"/>
            <w:tcBorders>
              <w:top w:val="nil"/>
              <w:left w:val="nil"/>
              <w:bottom w:val="nil"/>
              <w:right w:val="nil"/>
            </w:tcBorders>
            <w:tcMar>
              <w:top w:w="60" w:type="dxa"/>
              <w:left w:w="60" w:type="dxa"/>
              <w:bottom w:w="60" w:type="dxa"/>
              <w:right w:w="60" w:type="dxa"/>
            </w:tcMar>
            <w:vAlign w:val="center"/>
            <w:hideMark/>
          </w:tcPr>
          <w:p w14:paraId="6373EC5E" w14:textId="77777777" w:rsidR="00F41E15" w:rsidRPr="00F41E15" w:rsidRDefault="00F41E15" w:rsidP="00F41E15">
            <w:pPr>
              <w:rPr>
                <w:lang w:val="en-GB"/>
              </w:rPr>
            </w:pPr>
            <w:r w:rsidRPr="00F41E15">
              <w:rPr>
                <w:lang w:val="en-GB"/>
              </w:rPr>
              <w:t>Đi/chạy 2 chiều</w:t>
            </w:r>
          </w:p>
        </w:tc>
        <w:tc>
          <w:tcPr>
            <w:tcW w:w="0" w:type="auto"/>
            <w:tcBorders>
              <w:top w:val="nil"/>
              <w:left w:val="nil"/>
              <w:bottom w:val="nil"/>
              <w:right w:val="nil"/>
            </w:tcBorders>
            <w:tcMar>
              <w:top w:w="60" w:type="dxa"/>
              <w:left w:w="60" w:type="dxa"/>
              <w:bottom w:w="60" w:type="dxa"/>
              <w:right w:w="60" w:type="dxa"/>
            </w:tcMar>
            <w:vAlign w:val="center"/>
            <w:hideMark/>
          </w:tcPr>
          <w:p w14:paraId="713FC8E8" w14:textId="77777777" w:rsidR="00F41E15" w:rsidRPr="00F41E15" w:rsidRDefault="00F41E15" w:rsidP="00F41E15">
            <w:pPr>
              <w:rPr>
                <w:lang w:val="en-GB"/>
              </w:rPr>
            </w:pPr>
            <w:r w:rsidRPr="00F41E15">
              <w:rPr>
                <w:lang w:val="en-GB"/>
              </w:rPr>
              <w:t>A/D liên tục 10 s</w:t>
            </w:r>
          </w:p>
        </w:tc>
        <w:tc>
          <w:tcPr>
            <w:tcW w:w="0" w:type="auto"/>
            <w:tcBorders>
              <w:top w:val="nil"/>
              <w:left w:val="nil"/>
              <w:bottom w:val="nil"/>
              <w:right w:val="nil"/>
            </w:tcBorders>
            <w:tcMar>
              <w:top w:w="60" w:type="dxa"/>
              <w:left w:w="60" w:type="dxa"/>
              <w:bottom w:w="60" w:type="dxa"/>
              <w:right w:w="60" w:type="dxa"/>
            </w:tcMar>
            <w:vAlign w:val="center"/>
            <w:hideMark/>
          </w:tcPr>
          <w:p w14:paraId="370B68AA" w14:textId="77777777" w:rsidR="00F41E15" w:rsidRPr="00F41E15" w:rsidRDefault="00F41E15" w:rsidP="00F41E15">
            <w:pPr>
              <w:rPr>
                <w:lang w:val="en-GB"/>
              </w:rPr>
            </w:pPr>
            <w:r w:rsidRPr="00F41E15">
              <w:rPr>
                <w:lang w:val="en-GB"/>
              </w:rPr>
              <w:t>Mượt, không giật, animation đúng</w:t>
            </w:r>
          </w:p>
        </w:tc>
        <w:tc>
          <w:tcPr>
            <w:tcW w:w="0" w:type="auto"/>
            <w:tcBorders>
              <w:top w:val="nil"/>
              <w:left w:val="nil"/>
              <w:bottom w:val="nil"/>
              <w:right w:val="nil"/>
            </w:tcBorders>
            <w:tcMar>
              <w:top w:w="60" w:type="dxa"/>
              <w:left w:w="60" w:type="dxa"/>
              <w:bottom w:w="60" w:type="dxa"/>
              <w:right w:w="60" w:type="dxa"/>
            </w:tcMar>
            <w:vAlign w:val="center"/>
            <w:hideMark/>
          </w:tcPr>
          <w:p w14:paraId="4BBB0950" w14:textId="77777777" w:rsidR="00F41E15" w:rsidRPr="00F41E15" w:rsidRDefault="00F41E15" w:rsidP="00F41E15">
            <w:pPr>
              <w:rPr>
                <w:lang w:val="en-GB"/>
              </w:rPr>
            </w:pPr>
            <w:r w:rsidRPr="00F41E15">
              <w:rPr>
                <w:lang w:val="en-GB"/>
              </w:rPr>
              <w:t>Đạt</w:t>
            </w:r>
          </w:p>
        </w:tc>
      </w:tr>
      <w:tr w:rsidR="00F41E15" w:rsidRPr="00F41E15" w14:paraId="105CEDB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8273FAE" w14:textId="77777777" w:rsidR="00F41E15" w:rsidRPr="00F41E15" w:rsidRDefault="00F41E15" w:rsidP="00F41E15">
            <w:pPr>
              <w:rPr>
                <w:lang w:val="en-GB"/>
              </w:rPr>
            </w:pPr>
            <w:r w:rsidRPr="00F41E15">
              <w:rPr>
                <w:lang w:val="en-GB"/>
              </w:rPr>
              <w:t>TC-MV-02</w:t>
            </w:r>
          </w:p>
        </w:tc>
        <w:tc>
          <w:tcPr>
            <w:tcW w:w="0" w:type="auto"/>
            <w:tcBorders>
              <w:top w:val="nil"/>
              <w:left w:val="nil"/>
              <w:bottom w:val="nil"/>
              <w:right w:val="nil"/>
            </w:tcBorders>
            <w:tcMar>
              <w:top w:w="60" w:type="dxa"/>
              <w:left w:w="60" w:type="dxa"/>
              <w:bottom w:w="60" w:type="dxa"/>
              <w:right w:w="60" w:type="dxa"/>
            </w:tcMar>
            <w:vAlign w:val="center"/>
            <w:hideMark/>
          </w:tcPr>
          <w:p w14:paraId="44C2DC1D" w14:textId="77777777" w:rsidR="00F41E15" w:rsidRPr="00F41E15" w:rsidRDefault="00F41E15" w:rsidP="00F41E15">
            <w:pPr>
              <w:rPr>
                <w:lang w:val="en-GB"/>
              </w:rPr>
            </w:pPr>
            <w:r w:rsidRPr="00F41E15">
              <w:rPr>
                <w:lang w:val="en-GB"/>
              </w:rPr>
              <w:t>Single jump</w:t>
            </w:r>
          </w:p>
        </w:tc>
        <w:tc>
          <w:tcPr>
            <w:tcW w:w="0" w:type="auto"/>
            <w:tcBorders>
              <w:top w:val="nil"/>
              <w:left w:val="nil"/>
              <w:bottom w:val="nil"/>
              <w:right w:val="nil"/>
            </w:tcBorders>
            <w:tcMar>
              <w:top w:w="60" w:type="dxa"/>
              <w:left w:w="60" w:type="dxa"/>
              <w:bottom w:w="60" w:type="dxa"/>
              <w:right w:w="60" w:type="dxa"/>
            </w:tcMar>
            <w:vAlign w:val="center"/>
            <w:hideMark/>
          </w:tcPr>
          <w:p w14:paraId="02831F94" w14:textId="77777777" w:rsidR="00F41E15" w:rsidRPr="00F41E15" w:rsidRDefault="00F41E15" w:rsidP="00F41E15">
            <w:pPr>
              <w:rPr>
                <w:lang w:val="en-GB"/>
              </w:rPr>
            </w:pPr>
            <w:r w:rsidRPr="00F41E15">
              <w:rPr>
                <w:lang w:val="en-GB"/>
              </w:rPr>
              <w:t>Space khi đứng</w:t>
            </w:r>
          </w:p>
        </w:tc>
        <w:tc>
          <w:tcPr>
            <w:tcW w:w="0" w:type="auto"/>
            <w:tcBorders>
              <w:top w:val="nil"/>
              <w:left w:val="nil"/>
              <w:bottom w:val="nil"/>
              <w:right w:val="nil"/>
            </w:tcBorders>
            <w:tcMar>
              <w:top w:w="60" w:type="dxa"/>
              <w:left w:w="60" w:type="dxa"/>
              <w:bottom w:w="60" w:type="dxa"/>
              <w:right w:w="60" w:type="dxa"/>
            </w:tcMar>
            <w:vAlign w:val="center"/>
            <w:hideMark/>
          </w:tcPr>
          <w:p w14:paraId="7B5F1879" w14:textId="77777777" w:rsidR="00F41E15" w:rsidRPr="00F41E15" w:rsidRDefault="00F41E15" w:rsidP="00F41E15">
            <w:pPr>
              <w:rPr>
                <w:lang w:val="en-GB"/>
              </w:rPr>
            </w:pPr>
            <w:r w:rsidRPr="00F41E15">
              <w:rPr>
                <w:lang w:val="en-GB"/>
              </w:rPr>
              <w:t>Nhảy lên ~3 unit, animation Jump→Fall</w:t>
            </w:r>
          </w:p>
        </w:tc>
        <w:tc>
          <w:tcPr>
            <w:tcW w:w="0" w:type="auto"/>
            <w:tcBorders>
              <w:top w:val="nil"/>
              <w:left w:val="nil"/>
              <w:bottom w:val="nil"/>
              <w:right w:val="nil"/>
            </w:tcBorders>
            <w:tcMar>
              <w:top w:w="60" w:type="dxa"/>
              <w:left w:w="60" w:type="dxa"/>
              <w:bottom w:w="60" w:type="dxa"/>
              <w:right w:w="60" w:type="dxa"/>
            </w:tcMar>
            <w:vAlign w:val="center"/>
            <w:hideMark/>
          </w:tcPr>
          <w:p w14:paraId="0A3AE481" w14:textId="77777777" w:rsidR="00F41E15" w:rsidRPr="00F41E15" w:rsidRDefault="00F41E15" w:rsidP="00F41E15">
            <w:pPr>
              <w:rPr>
                <w:lang w:val="en-GB"/>
              </w:rPr>
            </w:pPr>
            <w:r w:rsidRPr="00F41E15">
              <w:rPr>
                <w:lang w:val="en-GB"/>
              </w:rPr>
              <w:t>Đạt</w:t>
            </w:r>
          </w:p>
        </w:tc>
      </w:tr>
      <w:tr w:rsidR="00F41E15" w:rsidRPr="00F41E15" w14:paraId="0FEC609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818A946" w14:textId="77777777" w:rsidR="00F41E15" w:rsidRPr="00F41E15" w:rsidRDefault="00F41E15" w:rsidP="00F41E15">
            <w:pPr>
              <w:rPr>
                <w:lang w:val="en-GB"/>
              </w:rPr>
            </w:pPr>
            <w:r w:rsidRPr="00F41E15">
              <w:rPr>
                <w:lang w:val="en-GB"/>
              </w:rPr>
              <w:t>TC-MV-03</w:t>
            </w:r>
          </w:p>
        </w:tc>
        <w:tc>
          <w:tcPr>
            <w:tcW w:w="0" w:type="auto"/>
            <w:tcBorders>
              <w:top w:val="nil"/>
              <w:left w:val="nil"/>
              <w:bottom w:val="nil"/>
              <w:right w:val="nil"/>
            </w:tcBorders>
            <w:tcMar>
              <w:top w:w="60" w:type="dxa"/>
              <w:left w:w="60" w:type="dxa"/>
              <w:bottom w:w="60" w:type="dxa"/>
              <w:right w:w="60" w:type="dxa"/>
            </w:tcMar>
            <w:vAlign w:val="center"/>
            <w:hideMark/>
          </w:tcPr>
          <w:p w14:paraId="4522BED1" w14:textId="77777777" w:rsidR="00F41E15" w:rsidRPr="00F41E15" w:rsidRDefault="00F41E15" w:rsidP="00F41E15">
            <w:pPr>
              <w:rPr>
                <w:lang w:val="en-GB"/>
              </w:rPr>
            </w:pPr>
            <w:r w:rsidRPr="00F41E15">
              <w:rPr>
                <w:lang w:val="en-GB"/>
              </w:rPr>
              <w:t>Double jump</w:t>
            </w:r>
          </w:p>
        </w:tc>
        <w:tc>
          <w:tcPr>
            <w:tcW w:w="0" w:type="auto"/>
            <w:tcBorders>
              <w:top w:val="nil"/>
              <w:left w:val="nil"/>
              <w:bottom w:val="nil"/>
              <w:right w:val="nil"/>
            </w:tcBorders>
            <w:tcMar>
              <w:top w:w="60" w:type="dxa"/>
              <w:left w:w="60" w:type="dxa"/>
              <w:bottom w:w="60" w:type="dxa"/>
              <w:right w:w="60" w:type="dxa"/>
            </w:tcMar>
            <w:vAlign w:val="center"/>
            <w:hideMark/>
          </w:tcPr>
          <w:p w14:paraId="60FF3057" w14:textId="77777777" w:rsidR="00F41E15" w:rsidRPr="00F41E15" w:rsidRDefault="00F41E15" w:rsidP="00F41E15">
            <w:pPr>
              <w:rPr>
                <w:lang w:val="en-GB"/>
              </w:rPr>
            </w:pPr>
            <w:r w:rsidRPr="00F41E15">
              <w:rPr>
                <w:lang w:val="en-GB"/>
              </w:rPr>
              <w:t>Space khi đang Jump/Fall</w:t>
            </w:r>
          </w:p>
        </w:tc>
        <w:tc>
          <w:tcPr>
            <w:tcW w:w="0" w:type="auto"/>
            <w:tcBorders>
              <w:top w:val="nil"/>
              <w:left w:val="nil"/>
              <w:bottom w:val="nil"/>
              <w:right w:val="nil"/>
            </w:tcBorders>
            <w:tcMar>
              <w:top w:w="60" w:type="dxa"/>
              <w:left w:w="60" w:type="dxa"/>
              <w:bottom w:w="60" w:type="dxa"/>
              <w:right w:w="60" w:type="dxa"/>
            </w:tcMar>
            <w:vAlign w:val="center"/>
            <w:hideMark/>
          </w:tcPr>
          <w:p w14:paraId="38EE6055" w14:textId="77777777" w:rsidR="00F41E15" w:rsidRPr="00F41E15" w:rsidRDefault="00F41E15" w:rsidP="00F41E15">
            <w:pPr>
              <w:rPr>
                <w:lang w:val="en-GB"/>
              </w:rPr>
            </w:pPr>
            <w:r w:rsidRPr="00F41E15">
              <w:rPr>
                <w:lang w:val="en-GB"/>
              </w:rPr>
              <w:t>Nhảy lần 2, animation DoubleJump</w:t>
            </w:r>
          </w:p>
        </w:tc>
        <w:tc>
          <w:tcPr>
            <w:tcW w:w="0" w:type="auto"/>
            <w:tcBorders>
              <w:top w:val="nil"/>
              <w:left w:val="nil"/>
              <w:bottom w:val="nil"/>
              <w:right w:val="nil"/>
            </w:tcBorders>
            <w:tcMar>
              <w:top w:w="60" w:type="dxa"/>
              <w:left w:w="60" w:type="dxa"/>
              <w:bottom w:w="60" w:type="dxa"/>
              <w:right w:w="60" w:type="dxa"/>
            </w:tcMar>
            <w:vAlign w:val="center"/>
            <w:hideMark/>
          </w:tcPr>
          <w:p w14:paraId="2BF277D8" w14:textId="77777777" w:rsidR="00F41E15" w:rsidRPr="00F41E15" w:rsidRDefault="00F41E15" w:rsidP="00F41E15">
            <w:pPr>
              <w:rPr>
                <w:lang w:val="en-GB"/>
              </w:rPr>
            </w:pPr>
            <w:r w:rsidRPr="00F41E15">
              <w:rPr>
                <w:lang w:val="en-GB"/>
              </w:rPr>
              <w:t>Đạt</w:t>
            </w:r>
          </w:p>
        </w:tc>
      </w:tr>
      <w:tr w:rsidR="00F41E15" w:rsidRPr="00F41E15" w14:paraId="04AE248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A41CFB3" w14:textId="77777777" w:rsidR="00F41E15" w:rsidRPr="00F41E15" w:rsidRDefault="00F41E15" w:rsidP="00F41E15">
            <w:pPr>
              <w:rPr>
                <w:lang w:val="en-GB"/>
              </w:rPr>
            </w:pPr>
            <w:r w:rsidRPr="00F41E15">
              <w:rPr>
                <w:lang w:val="en-GB"/>
              </w:rPr>
              <w:t>TC-MV-04</w:t>
            </w:r>
          </w:p>
        </w:tc>
        <w:tc>
          <w:tcPr>
            <w:tcW w:w="0" w:type="auto"/>
            <w:tcBorders>
              <w:top w:val="nil"/>
              <w:left w:val="nil"/>
              <w:bottom w:val="nil"/>
              <w:right w:val="nil"/>
            </w:tcBorders>
            <w:tcMar>
              <w:top w:w="60" w:type="dxa"/>
              <w:left w:w="60" w:type="dxa"/>
              <w:bottom w:w="60" w:type="dxa"/>
              <w:right w:w="60" w:type="dxa"/>
            </w:tcMar>
            <w:vAlign w:val="center"/>
            <w:hideMark/>
          </w:tcPr>
          <w:p w14:paraId="49CA003C" w14:textId="77777777" w:rsidR="00F41E15" w:rsidRPr="00F41E15" w:rsidRDefault="00F41E15" w:rsidP="00F41E15">
            <w:pPr>
              <w:rPr>
                <w:lang w:val="en-GB"/>
              </w:rPr>
            </w:pPr>
            <w:r w:rsidRPr="00F41E15">
              <w:rPr>
                <w:lang w:val="en-GB"/>
              </w:rPr>
              <w:t>Coyote time</w:t>
            </w:r>
          </w:p>
        </w:tc>
        <w:tc>
          <w:tcPr>
            <w:tcW w:w="0" w:type="auto"/>
            <w:tcBorders>
              <w:top w:val="nil"/>
              <w:left w:val="nil"/>
              <w:bottom w:val="nil"/>
              <w:right w:val="nil"/>
            </w:tcBorders>
            <w:tcMar>
              <w:top w:w="60" w:type="dxa"/>
              <w:left w:w="60" w:type="dxa"/>
              <w:bottom w:w="60" w:type="dxa"/>
              <w:right w:w="60" w:type="dxa"/>
            </w:tcMar>
            <w:vAlign w:val="center"/>
            <w:hideMark/>
          </w:tcPr>
          <w:p w14:paraId="6577E186" w14:textId="77777777" w:rsidR="00F41E15" w:rsidRPr="00F41E15" w:rsidRDefault="00F41E15" w:rsidP="00F41E15">
            <w:pPr>
              <w:rPr>
                <w:lang w:val="en-GB"/>
              </w:rPr>
            </w:pPr>
            <w:r w:rsidRPr="00F41E15">
              <w:rPr>
                <w:lang w:val="en-GB"/>
              </w:rPr>
              <w:t>Rơi khỏi mép → bấm Space trong 0,15s</w:t>
            </w:r>
          </w:p>
        </w:tc>
        <w:tc>
          <w:tcPr>
            <w:tcW w:w="0" w:type="auto"/>
            <w:tcBorders>
              <w:top w:val="nil"/>
              <w:left w:val="nil"/>
              <w:bottom w:val="nil"/>
              <w:right w:val="nil"/>
            </w:tcBorders>
            <w:tcMar>
              <w:top w:w="60" w:type="dxa"/>
              <w:left w:w="60" w:type="dxa"/>
              <w:bottom w:w="60" w:type="dxa"/>
              <w:right w:w="60" w:type="dxa"/>
            </w:tcMar>
            <w:vAlign w:val="center"/>
            <w:hideMark/>
          </w:tcPr>
          <w:p w14:paraId="4313C8D1" w14:textId="77777777" w:rsidR="00F41E15" w:rsidRPr="00F41E15" w:rsidRDefault="00F41E15" w:rsidP="00F41E15">
            <w:pPr>
              <w:rPr>
                <w:lang w:val="en-GB"/>
              </w:rPr>
            </w:pPr>
            <w:r w:rsidRPr="00F41E15">
              <w:rPr>
                <w:lang w:val="en-GB"/>
              </w:rPr>
              <w:t>Vẫn nhảy được</w:t>
            </w:r>
          </w:p>
        </w:tc>
        <w:tc>
          <w:tcPr>
            <w:tcW w:w="0" w:type="auto"/>
            <w:tcBorders>
              <w:top w:val="nil"/>
              <w:left w:val="nil"/>
              <w:bottom w:val="nil"/>
              <w:right w:val="nil"/>
            </w:tcBorders>
            <w:tcMar>
              <w:top w:w="60" w:type="dxa"/>
              <w:left w:w="60" w:type="dxa"/>
              <w:bottom w:w="60" w:type="dxa"/>
              <w:right w:w="60" w:type="dxa"/>
            </w:tcMar>
            <w:vAlign w:val="center"/>
            <w:hideMark/>
          </w:tcPr>
          <w:p w14:paraId="690BCC6B" w14:textId="77777777" w:rsidR="00F41E15" w:rsidRPr="00F41E15" w:rsidRDefault="00F41E15" w:rsidP="00F41E15">
            <w:pPr>
              <w:rPr>
                <w:lang w:val="en-GB"/>
              </w:rPr>
            </w:pPr>
            <w:r w:rsidRPr="00F41E15">
              <w:rPr>
                <w:lang w:val="en-GB"/>
              </w:rPr>
              <w:t>Đạt</w:t>
            </w:r>
          </w:p>
        </w:tc>
      </w:tr>
      <w:tr w:rsidR="00F41E15" w:rsidRPr="00F41E15" w14:paraId="2841D60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7BCFC7B" w14:textId="77777777" w:rsidR="00F41E15" w:rsidRPr="00F41E15" w:rsidRDefault="00F41E15" w:rsidP="00F41E15">
            <w:pPr>
              <w:rPr>
                <w:lang w:val="en-GB"/>
              </w:rPr>
            </w:pPr>
            <w:r w:rsidRPr="00F41E15">
              <w:rPr>
                <w:lang w:val="en-GB"/>
              </w:rPr>
              <w:t>TC-MV-05</w:t>
            </w:r>
          </w:p>
        </w:tc>
        <w:tc>
          <w:tcPr>
            <w:tcW w:w="0" w:type="auto"/>
            <w:tcBorders>
              <w:top w:val="nil"/>
              <w:left w:val="nil"/>
              <w:bottom w:val="nil"/>
              <w:right w:val="nil"/>
            </w:tcBorders>
            <w:tcMar>
              <w:top w:w="60" w:type="dxa"/>
              <w:left w:w="60" w:type="dxa"/>
              <w:bottom w:w="60" w:type="dxa"/>
              <w:right w:w="60" w:type="dxa"/>
            </w:tcMar>
            <w:vAlign w:val="center"/>
            <w:hideMark/>
          </w:tcPr>
          <w:p w14:paraId="182ECA8F" w14:textId="77777777" w:rsidR="00F41E15" w:rsidRPr="00F41E15" w:rsidRDefault="00F41E15" w:rsidP="00F41E15">
            <w:pPr>
              <w:rPr>
                <w:lang w:val="en-GB"/>
              </w:rPr>
            </w:pPr>
            <w:r w:rsidRPr="00F41E15">
              <w:rPr>
                <w:lang w:val="en-GB"/>
              </w:rPr>
              <w:t>Jump buffer</w:t>
            </w:r>
          </w:p>
        </w:tc>
        <w:tc>
          <w:tcPr>
            <w:tcW w:w="0" w:type="auto"/>
            <w:tcBorders>
              <w:top w:val="nil"/>
              <w:left w:val="nil"/>
              <w:bottom w:val="nil"/>
              <w:right w:val="nil"/>
            </w:tcBorders>
            <w:tcMar>
              <w:top w:w="60" w:type="dxa"/>
              <w:left w:w="60" w:type="dxa"/>
              <w:bottom w:w="60" w:type="dxa"/>
              <w:right w:w="60" w:type="dxa"/>
            </w:tcMar>
            <w:vAlign w:val="center"/>
            <w:hideMark/>
          </w:tcPr>
          <w:p w14:paraId="561D9B8D" w14:textId="77777777" w:rsidR="00F41E15" w:rsidRPr="00F41E15" w:rsidRDefault="00F41E15" w:rsidP="00F41E15">
            <w:pPr>
              <w:rPr>
                <w:lang w:val="en-GB"/>
              </w:rPr>
            </w:pPr>
            <w:r w:rsidRPr="00F41E15">
              <w:rPr>
                <w:lang w:val="en-GB"/>
              </w:rPr>
              <w:t>Bấm Space trước khi tiếp đất 0,1s</w:t>
            </w:r>
          </w:p>
        </w:tc>
        <w:tc>
          <w:tcPr>
            <w:tcW w:w="0" w:type="auto"/>
            <w:tcBorders>
              <w:top w:val="nil"/>
              <w:left w:val="nil"/>
              <w:bottom w:val="nil"/>
              <w:right w:val="nil"/>
            </w:tcBorders>
            <w:tcMar>
              <w:top w:w="60" w:type="dxa"/>
              <w:left w:w="60" w:type="dxa"/>
              <w:bottom w:w="60" w:type="dxa"/>
              <w:right w:w="60" w:type="dxa"/>
            </w:tcMar>
            <w:vAlign w:val="center"/>
            <w:hideMark/>
          </w:tcPr>
          <w:p w14:paraId="48E554A0" w14:textId="77777777" w:rsidR="00F41E15" w:rsidRPr="00F41E15" w:rsidRDefault="00F41E15" w:rsidP="00F41E15">
            <w:pPr>
              <w:rPr>
                <w:lang w:val="en-GB"/>
              </w:rPr>
            </w:pPr>
            <w:r w:rsidRPr="00F41E15">
              <w:rPr>
                <w:lang w:val="en-GB"/>
              </w:rPr>
              <w:t>Nhảy ngay khi chạm đất</w:t>
            </w:r>
          </w:p>
        </w:tc>
        <w:tc>
          <w:tcPr>
            <w:tcW w:w="0" w:type="auto"/>
            <w:tcBorders>
              <w:top w:val="nil"/>
              <w:left w:val="nil"/>
              <w:bottom w:val="nil"/>
              <w:right w:val="nil"/>
            </w:tcBorders>
            <w:tcMar>
              <w:top w:w="60" w:type="dxa"/>
              <w:left w:w="60" w:type="dxa"/>
              <w:bottom w:w="60" w:type="dxa"/>
              <w:right w:w="60" w:type="dxa"/>
            </w:tcMar>
            <w:vAlign w:val="center"/>
            <w:hideMark/>
          </w:tcPr>
          <w:p w14:paraId="20EC6740" w14:textId="77777777" w:rsidR="00F41E15" w:rsidRPr="00F41E15" w:rsidRDefault="00F41E15" w:rsidP="00F41E15">
            <w:pPr>
              <w:rPr>
                <w:lang w:val="en-GB"/>
              </w:rPr>
            </w:pPr>
            <w:r w:rsidRPr="00F41E15">
              <w:rPr>
                <w:lang w:val="en-GB"/>
              </w:rPr>
              <w:t>Đạt</w:t>
            </w:r>
          </w:p>
        </w:tc>
      </w:tr>
      <w:tr w:rsidR="00F41E15" w:rsidRPr="00F41E15" w14:paraId="3F8BCA4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0BC5A82" w14:textId="77777777" w:rsidR="00F41E15" w:rsidRPr="00F41E15" w:rsidRDefault="00F41E15" w:rsidP="00F41E15">
            <w:pPr>
              <w:rPr>
                <w:lang w:val="en-GB"/>
              </w:rPr>
            </w:pPr>
            <w:r w:rsidRPr="00F41E15">
              <w:rPr>
                <w:lang w:val="en-GB"/>
              </w:rPr>
              <w:t>TC-MV-06</w:t>
            </w:r>
          </w:p>
        </w:tc>
        <w:tc>
          <w:tcPr>
            <w:tcW w:w="0" w:type="auto"/>
            <w:tcBorders>
              <w:top w:val="nil"/>
              <w:left w:val="nil"/>
              <w:bottom w:val="nil"/>
              <w:right w:val="nil"/>
            </w:tcBorders>
            <w:tcMar>
              <w:top w:w="60" w:type="dxa"/>
              <w:left w:w="60" w:type="dxa"/>
              <w:bottom w:w="60" w:type="dxa"/>
              <w:right w:w="60" w:type="dxa"/>
            </w:tcMar>
            <w:vAlign w:val="center"/>
            <w:hideMark/>
          </w:tcPr>
          <w:p w14:paraId="54E8D4CA" w14:textId="77777777" w:rsidR="00F41E15" w:rsidRPr="00F41E15" w:rsidRDefault="00F41E15" w:rsidP="00F41E15">
            <w:pPr>
              <w:rPr>
                <w:lang w:val="en-GB"/>
              </w:rPr>
            </w:pPr>
            <w:r w:rsidRPr="00F41E15">
              <w:rPr>
                <w:lang w:val="en-GB"/>
              </w:rPr>
              <w:t>Dash trên đất</w:t>
            </w:r>
          </w:p>
        </w:tc>
        <w:tc>
          <w:tcPr>
            <w:tcW w:w="0" w:type="auto"/>
            <w:tcBorders>
              <w:top w:val="nil"/>
              <w:left w:val="nil"/>
              <w:bottom w:val="nil"/>
              <w:right w:val="nil"/>
            </w:tcBorders>
            <w:tcMar>
              <w:top w:w="60" w:type="dxa"/>
              <w:left w:w="60" w:type="dxa"/>
              <w:bottom w:w="60" w:type="dxa"/>
              <w:right w:w="60" w:type="dxa"/>
            </w:tcMar>
            <w:vAlign w:val="center"/>
            <w:hideMark/>
          </w:tcPr>
          <w:p w14:paraId="03381FA1" w14:textId="77777777" w:rsidR="00F41E15" w:rsidRPr="00F41E15" w:rsidRDefault="00F41E15" w:rsidP="00F41E15">
            <w:pPr>
              <w:rPr>
                <w:lang w:val="en-GB"/>
              </w:rPr>
            </w:pPr>
            <w:r w:rsidRPr="00F41E15">
              <w:rPr>
                <w:lang w:val="en-GB"/>
              </w:rPr>
              <w:t>Shift</w:t>
            </w:r>
          </w:p>
        </w:tc>
        <w:tc>
          <w:tcPr>
            <w:tcW w:w="0" w:type="auto"/>
            <w:tcBorders>
              <w:top w:val="nil"/>
              <w:left w:val="nil"/>
              <w:bottom w:val="nil"/>
              <w:right w:val="nil"/>
            </w:tcBorders>
            <w:tcMar>
              <w:top w:w="60" w:type="dxa"/>
              <w:left w:w="60" w:type="dxa"/>
              <w:bottom w:w="60" w:type="dxa"/>
              <w:right w:w="60" w:type="dxa"/>
            </w:tcMar>
            <w:vAlign w:val="center"/>
            <w:hideMark/>
          </w:tcPr>
          <w:p w14:paraId="1B22250E" w14:textId="77777777" w:rsidR="00F41E15" w:rsidRPr="00F41E15" w:rsidRDefault="00F41E15" w:rsidP="00F41E15">
            <w:pPr>
              <w:rPr>
                <w:lang w:val="en-GB"/>
              </w:rPr>
            </w:pPr>
            <w:r w:rsidRPr="00F41E15">
              <w:rPr>
                <w:lang w:val="en-GB"/>
              </w:rPr>
              <w:t>Lướt 0,18s, có i-frame, gravity = 0</w:t>
            </w:r>
          </w:p>
        </w:tc>
        <w:tc>
          <w:tcPr>
            <w:tcW w:w="0" w:type="auto"/>
            <w:tcBorders>
              <w:top w:val="nil"/>
              <w:left w:val="nil"/>
              <w:bottom w:val="nil"/>
              <w:right w:val="nil"/>
            </w:tcBorders>
            <w:tcMar>
              <w:top w:w="60" w:type="dxa"/>
              <w:left w:w="60" w:type="dxa"/>
              <w:bottom w:w="60" w:type="dxa"/>
              <w:right w:w="60" w:type="dxa"/>
            </w:tcMar>
            <w:vAlign w:val="center"/>
            <w:hideMark/>
          </w:tcPr>
          <w:p w14:paraId="07F43B18" w14:textId="77777777" w:rsidR="00F41E15" w:rsidRPr="00F41E15" w:rsidRDefault="00F41E15" w:rsidP="00F41E15">
            <w:pPr>
              <w:rPr>
                <w:lang w:val="en-GB"/>
              </w:rPr>
            </w:pPr>
            <w:r w:rsidRPr="00F41E15">
              <w:rPr>
                <w:lang w:val="en-GB"/>
              </w:rPr>
              <w:t>Đạt</w:t>
            </w:r>
          </w:p>
        </w:tc>
      </w:tr>
      <w:tr w:rsidR="00F41E15" w:rsidRPr="00F41E15" w14:paraId="2B742F5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0DB04D7" w14:textId="77777777" w:rsidR="00F41E15" w:rsidRPr="00F41E15" w:rsidRDefault="00F41E15" w:rsidP="00F41E15">
            <w:pPr>
              <w:rPr>
                <w:lang w:val="en-GB"/>
              </w:rPr>
            </w:pPr>
            <w:r w:rsidRPr="00F41E15">
              <w:rPr>
                <w:lang w:val="en-GB"/>
              </w:rPr>
              <w:t>TC-MV-07</w:t>
            </w:r>
          </w:p>
        </w:tc>
        <w:tc>
          <w:tcPr>
            <w:tcW w:w="0" w:type="auto"/>
            <w:tcBorders>
              <w:top w:val="nil"/>
              <w:left w:val="nil"/>
              <w:bottom w:val="nil"/>
              <w:right w:val="nil"/>
            </w:tcBorders>
            <w:tcMar>
              <w:top w:w="60" w:type="dxa"/>
              <w:left w:w="60" w:type="dxa"/>
              <w:bottom w:w="60" w:type="dxa"/>
              <w:right w:w="60" w:type="dxa"/>
            </w:tcMar>
            <w:vAlign w:val="center"/>
            <w:hideMark/>
          </w:tcPr>
          <w:p w14:paraId="1D559528" w14:textId="77777777" w:rsidR="00F41E15" w:rsidRPr="00F41E15" w:rsidRDefault="00F41E15" w:rsidP="00F41E15">
            <w:pPr>
              <w:rPr>
                <w:lang w:val="en-GB"/>
              </w:rPr>
            </w:pPr>
            <w:r w:rsidRPr="00F41E15">
              <w:rPr>
                <w:lang w:val="en-GB"/>
              </w:rPr>
              <w:t>Dash xuyên enemy</w:t>
            </w:r>
          </w:p>
        </w:tc>
        <w:tc>
          <w:tcPr>
            <w:tcW w:w="0" w:type="auto"/>
            <w:tcBorders>
              <w:top w:val="nil"/>
              <w:left w:val="nil"/>
              <w:bottom w:val="nil"/>
              <w:right w:val="nil"/>
            </w:tcBorders>
            <w:tcMar>
              <w:top w:w="60" w:type="dxa"/>
              <w:left w:w="60" w:type="dxa"/>
              <w:bottom w:w="60" w:type="dxa"/>
              <w:right w:w="60" w:type="dxa"/>
            </w:tcMar>
            <w:vAlign w:val="center"/>
            <w:hideMark/>
          </w:tcPr>
          <w:p w14:paraId="7747EC7B" w14:textId="77777777" w:rsidR="00F41E15" w:rsidRPr="00F41E15" w:rsidRDefault="00F41E15" w:rsidP="00F41E15">
            <w:pPr>
              <w:rPr>
                <w:lang w:val="en-GB"/>
              </w:rPr>
            </w:pPr>
            <w:r w:rsidRPr="00F41E15">
              <w:rPr>
                <w:lang w:val="en-GB"/>
              </w:rPr>
              <w:t>Shift xuyên qua enemy đang tấn công</w:t>
            </w:r>
          </w:p>
        </w:tc>
        <w:tc>
          <w:tcPr>
            <w:tcW w:w="0" w:type="auto"/>
            <w:tcBorders>
              <w:top w:val="nil"/>
              <w:left w:val="nil"/>
              <w:bottom w:val="nil"/>
              <w:right w:val="nil"/>
            </w:tcBorders>
            <w:tcMar>
              <w:top w:w="60" w:type="dxa"/>
              <w:left w:w="60" w:type="dxa"/>
              <w:bottom w:w="60" w:type="dxa"/>
              <w:right w:w="60" w:type="dxa"/>
            </w:tcMar>
            <w:vAlign w:val="center"/>
            <w:hideMark/>
          </w:tcPr>
          <w:p w14:paraId="1D48196E" w14:textId="77777777" w:rsidR="00F41E15" w:rsidRPr="00F41E15" w:rsidRDefault="00F41E15" w:rsidP="00F41E15">
            <w:pPr>
              <w:rPr>
                <w:lang w:val="en-GB"/>
              </w:rPr>
            </w:pPr>
            <w:r w:rsidRPr="00F41E15">
              <w:rPr>
                <w:lang w:val="en-GB"/>
              </w:rPr>
              <w:t>Không nhận damage</w:t>
            </w:r>
          </w:p>
        </w:tc>
        <w:tc>
          <w:tcPr>
            <w:tcW w:w="0" w:type="auto"/>
            <w:tcBorders>
              <w:top w:val="nil"/>
              <w:left w:val="nil"/>
              <w:bottom w:val="nil"/>
              <w:right w:val="nil"/>
            </w:tcBorders>
            <w:tcMar>
              <w:top w:w="60" w:type="dxa"/>
              <w:left w:w="60" w:type="dxa"/>
              <w:bottom w:w="60" w:type="dxa"/>
              <w:right w:w="60" w:type="dxa"/>
            </w:tcMar>
            <w:vAlign w:val="center"/>
            <w:hideMark/>
          </w:tcPr>
          <w:p w14:paraId="7204566B" w14:textId="77777777" w:rsidR="00F41E15" w:rsidRPr="00F41E15" w:rsidRDefault="00F41E15" w:rsidP="00F41E15">
            <w:pPr>
              <w:rPr>
                <w:lang w:val="en-GB"/>
              </w:rPr>
            </w:pPr>
            <w:r w:rsidRPr="00F41E15">
              <w:rPr>
                <w:lang w:val="en-GB"/>
              </w:rPr>
              <w:t>Đạt</w:t>
            </w:r>
          </w:p>
        </w:tc>
      </w:tr>
      <w:tr w:rsidR="00F41E15" w:rsidRPr="00F41E15" w14:paraId="1CE6FDF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3483EB9" w14:textId="77777777" w:rsidR="00F41E15" w:rsidRPr="00F41E15" w:rsidRDefault="00F41E15" w:rsidP="00F41E15">
            <w:pPr>
              <w:rPr>
                <w:lang w:val="en-GB"/>
              </w:rPr>
            </w:pPr>
            <w:r w:rsidRPr="00F41E15">
              <w:rPr>
                <w:lang w:val="en-GB"/>
              </w:rPr>
              <w:lastRenderedPageBreak/>
              <w:t>TC-MV-08</w:t>
            </w:r>
          </w:p>
        </w:tc>
        <w:tc>
          <w:tcPr>
            <w:tcW w:w="0" w:type="auto"/>
            <w:tcBorders>
              <w:top w:val="nil"/>
              <w:left w:val="nil"/>
              <w:bottom w:val="nil"/>
              <w:right w:val="nil"/>
            </w:tcBorders>
            <w:tcMar>
              <w:top w:w="60" w:type="dxa"/>
              <w:left w:w="60" w:type="dxa"/>
              <w:bottom w:w="60" w:type="dxa"/>
              <w:right w:w="60" w:type="dxa"/>
            </w:tcMar>
            <w:vAlign w:val="center"/>
            <w:hideMark/>
          </w:tcPr>
          <w:p w14:paraId="259B0232" w14:textId="77777777" w:rsidR="00F41E15" w:rsidRPr="00F41E15" w:rsidRDefault="00F41E15" w:rsidP="00F41E15">
            <w:pPr>
              <w:rPr>
                <w:lang w:val="en-GB"/>
              </w:rPr>
            </w:pPr>
            <w:r w:rsidRPr="00F41E15">
              <w:rPr>
                <w:lang w:val="en-GB"/>
              </w:rPr>
              <w:t>Va chạm tile</w:t>
            </w:r>
          </w:p>
        </w:tc>
        <w:tc>
          <w:tcPr>
            <w:tcW w:w="0" w:type="auto"/>
            <w:tcBorders>
              <w:top w:val="nil"/>
              <w:left w:val="nil"/>
              <w:bottom w:val="nil"/>
              <w:right w:val="nil"/>
            </w:tcBorders>
            <w:tcMar>
              <w:top w:w="60" w:type="dxa"/>
              <w:left w:w="60" w:type="dxa"/>
              <w:bottom w:w="60" w:type="dxa"/>
              <w:right w:w="60" w:type="dxa"/>
            </w:tcMar>
            <w:vAlign w:val="center"/>
            <w:hideMark/>
          </w:tcPr>
          <w:p w14:paraId="46AFFA7A" w14:textId="77777777" w:rsidR="00F41E15" w:rsidRPr="00F41E15" w:rsidRDefault="00F41E15" w:rsidP="00F41E15">
            <w:pPr>
              <w:rPr>
                <w:lang w:val="en-GB"/>
              </w:rPr>
            </w:pPr>
            <w:r w:rsidRPr="00F41E15">
              <w:rPr>
                <w:lang w:val="en-GB"/>
              </w:rPr>
              <w:t>Chạy vào tường, đi xuống dốc 30°</w:t>
            </w:r>
          </w:p>
        </w:tc>
        <w:tc>
          <w:tcPr>
            <w:tcW w:w="0" w:type="auto"/>
            <w:tcBorders>
              <w:top w:val="nil"/>
              <w:left w:val="nil"/>
              <w:bottom w:val="nil"/>
              <w:right w:val="nil"/>
            </w:tcBorders>
            <w:tcMar>
              <w:top w:w="60" w:type="dxa"/>
              <w:left w:w="60" w:type="dxa"/>
              <w:bottom w:w="60" w:type="dxa"/>
              <w:right w:w="60" w:type="dxa"/>
            </w:tcMar>
            <w:vAlign w:val="center"/>
            <w:hideMark/>
          </w:tcPr>
          <w:p w14:paraId="6828EAA4" w14:textId="77777777" w:rsidR="00F41E15" w:rsidRPr="00F41E15" w:rsidRDefault="00F41E15" w:rsidP="00F41E15">
            <w:pPr>
              <w:rPr>
                <w:lang w:val="en-GB"/>
              </w:rPr>
            </w:pPr>
            <w:r w:rsidRPr="00F41E15">
              <w:rPr>
                <w:lang w:val="en-GB"/>
              </w:rPr>
              <w:t>Không xuyên tường, di chuyển mượt</w:t>
            </w:r>
          </w:p>
        </w:tc>
        <w:tc>
          <w:tcPr>
            <w:tcW w:w="0" w:type="auto"/>
            <w:tcBorders>
              <w:top w:val="nil"/>
              <w:left w:val="nil"/>
              <w:bottom w:val="nil"/>
              <w:right w:val="nil"/>
            </w:tcBorders>
            <w:tcMar>
              <w:top w:w="60" w:type="dxa"/>
              <w:left w:w="60" w:type="dxa"/>
              <w:bottom w:w="60" w:type="dxa"/>
              <w:right w:w="60" w:type="dxa"/>
            </w:tcMar>
            <w:vAlign w:val="center"/>
            <w:hideMark/>
          </w:tcPr>
          <w:p w14:paraId="04BE8AFF" w14:textId="77777777" w:rsidR="00F41E15" w:rsidRPr="00F41E15" w:rsidRDefault="00F41E15" w:rsidP="00F41E15">
            <w:pPr>
              <w:rPr>
                <w:lang w:val="en-GB"/>
              </w:rPr>
            </w:pPr>
            <w:r w:rsidRPr="00F41E15">
              <w:rPr>
                <w:lang w:val="en-GB"/>
              </w:rPr>
              <w:t>Đạt</w:t>
            </w:r>
          </w:p>
        </w:tc>
      </w:tr>
      <w:tr w:rsidR="00F41E15" w:rsidRPr="00F41E15" w14:paraId="40F9E9E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4A93EA6" w14:textId="77777777" w:rsidR="00F41E15" w:rsidRPr="00F41E15" w:rsidRDefault="00F41E15" w:rsidP="00F41E15">
            <w:pPr>
              <w:rPr>
                <w:lang w:val="en-GB"/>
              </w:rPr>
            </w:pPr>
            <w:r w:rsidRPr="00F41E15">
              <w:rPr>
                <w:lang w:val="en-GB"/>
              </w:rPr>
              <w:t>TC-MV-09</w:t>
            </w:r>
          </w:p>
        </w:tc>
        <w:tc>
          <w:tcPr>
            <w:tcW w:w="0" w:type="auto"/>
            <w:tcBorders>
              <w:top w:val="nil"/>
              <w:left w:val="nil"/>
              <w:bottom w:val="nil"/>
              <w:right w:val="nil"/>
            </w:tcBorders>
            <w:tcMar>
              <w:top w:w="60" w:type="dxa"/>
              <w:left w:w="60" w:type="dxa"/>
              <w:bottom w:w="60" w:type="dxa"/>
              <w:right w:w="60" w:type="dxa"/>
            </w:tcMar>
            <w:vAlign w:val="center"/>
            <w:hideMark/>
          </w:tcPr>
          <w:p w14:paraId="4BD54B4F" w14:textId="77777777" w:rsidR="00F41E15" w:rsidRPr="00F41E15" w:rsidRDefault="00F41E15" w:rsidP="00F41E15">
            <w:pPr>
              <w:rPr>
                <w:lang w:val="en-GB"/>
              </w:rPr>
            </w:pPr>
            <w:r w:rsidRPr="00F41E15">
              <w:rPr>
                <w:lang w:val="en-GB"/>
              </w:rPr>
              <w:t>Animation transition</w:t>
            </w:r>
          </w:p>
        </w:tc>
        <w:tc>
          <w:tcPr>
            <w:tcW w:w="0" w:type="auto"/>
            <w:tcBorders>
              <w:top w:val="nil"/>
              <w:left w:val="nil"/>
              <w:bottom w:val="nil"/>
              <w:right w:val="nil"/>
            </w:tcBorders>
            <w:tcMar>
              <w:top w:w="60" w:type="dxa"/>
              <w:left w:w="60" w:type="dxa"/>
              <w:bottom w:w="60" w:type="dxa"/>
              <w:right w:w="60" w:type="dxa"/>
            </w:tcMar>
            <w:vAlign w:val="center"/>
            <w:hideMark/>
          </w:tcPr>
          <w:p w14:paraId="50B6E9D8" w14:textId="77777777" w:rsidR="00F41E15" w:rsidRPr="00F41E15" w:rsidRDefault="00F41E15" w:rsidP="00F41E15">
            <w:pPr>
              <w:rPr>
                <w:lang w:val="en-GB"/>
              </w:rPr>
            </w:pPr>
            <w:r w:rsidRPr="00F41E15">
              <w:rPr>
                <w:lang w:val="en-GB"/>
              </w:rPr>
              <w:t>Idle ↔ Run ↔ Jump liên tục</w:t>
            </w:r>
          </w:p>
        </w:tc>
        <w:tc>
          <w:tcPr>
            <w:tcW w:w="0" w:type="auto"/>
            <w:tcBorders>
              <w:top w:val="nil"/>
              <w:left w:val="nil"/>
              <w:bottom w:val="nil"/>
              <w:right w:val="nil"/>
            </w:tcBorders>
            <w:tcMar>
              <w:top w:w="60" w:type="dxa"/>
              <w:left w:w="60" w:type="dxa"/>
              <w:bottom w:w="60" w:type="dxa"/>
              <w:right w:w="60" w:type="dxa"/>
            </w:tcMar>
            <w:vAlign w:val="center"/>
            <w:hideMark/>
          </w:tcPr>
          <w:p w14:paraId="1435DCA3" w14:textId="77777777" w:rsidR="00F41E15" w:rsidRPr="00F41E15" w:rsidRDefault="00F41E15" w:rsidP="00F41E15">
            <w:pPr>
              <w:rPr>
                <w:lang w:val="en-GB"/>
              </w:rPr>
            </w:pPr>
            <w:r w:rsidRPr="00F41E15">
              <w:rPr>
                <w:lang w:val="en-GB"/>
              </w:rPr>
              <w:t>Không giật, exit time = 0</w:t>
            </w:r>
          </w:p>
        </w:tc>
        <w:tc>
          <w:tcPr>
            <w:tcW w:w="0" w:type="auto"/>
            <w:tcBorders>
              <w:top w:val="nil"/>
              <w:left w:val="nil"/>
              <w:bottom w:val="nil"/>
              <w:right w:val="nil"/>
            </w:tcBorders>
            <w:tcMar>
              <w:top w:w="60" w:type="dxa"/>
              <w:left w:w="60" w:type="dxa"/>
              <w:bottom w:w="60" w:type="dxa"/>
              <w:right w:w="60" w:type="dxa"/>
            </w:tcMar>
            <w:vAlign w:val="center"/>
            <w:hideMark/>
          </w:tcPr>
          <w:p w14:paraId="715E1288" w14:textId="77777777" w:rsidR="00F41E15" w:rsidRPr="00F41E15" w:rsidRDefault="00F41E15" w:rsidP="00F41E15">
            <w:pPr>
              <w:rPr>
                <w:lang w:val="en-GB"/>
              </w:rPr>
            </w:pPr>
            <w:r w:rsidRPr="00F41E15">
              <w:rPr>
                <w:lang w:val="en-GB"/>
              </w:rPr>
              <w:t>Đạt</w:t>
            </w:r>
          </w:p>
        </w:tc>
      </w:tr>
      <w:tr w:rsidR="00F41E15" w:rsidRPr="00F41E15" w14:paraId="3CD886E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E8E7451" w14:textId="77777777" w:rsidR="00F41E15" w:rsidRPr="00F41E15" w:rsidRDefault="00F41E15" w:rsidP="00F41E15">
            <w:pPr>
              <w:rPr>
                <w:lang w:val="en-GB"/>
              </w:rPr>
            </w:pPr>
            <w:r w:rsidRPr="00F41E15">
              <w:rPr>
                <w:lang w:val="en-GB"/>
              </w:rPr>
              <w:t>TC-MV-10</w:t>
            </w:r>
          </w:p>
        </w:tc>
        <w:tc>
          <w:tcPr>
            <w:tcW w:w="0" w:type="auto"/>
            <w:tcBorders>
              <w:top w:val="nil"/>
              <w:left w:val="nil"/>
              <w:bottom w:val="nil"/>
              <w:right w:val="nil"/>
            </w:tcBorders>
            <w:tcMar>
              <w:top w:w="60" w:type="dxa"/>
              <w:left w:w="60" w:type="dxa"/>
              <w:bottom w:w="60" w:type="dxa"/>
              <w:right w:w="60" w:type="dxa"/>
            </w:tcMar>
            <w:vAlign w:val="center"/>
            <w:hideMark/>
          </w:tcPr>
          <w:p w14:paraId="4A1132DF" w14:textId="77777777" w:rsidR="00F41E15" w:rsidRPr="00F41E15" w:rsidRDefault="00F41E15" w:rsidP="00F41E15">
            <w:pPr>
              <w:rPr>
                <w:lang w:val="en-GB"/>
              </w:rPr>
            </w:pPr>
            <w:r w:rsidRPr="00F41E15">
              <w:rPr>
                <w:lang w:val="en-GB"/>
              </w:rPr>
              <w:t>Input đa platform</w:t>
            </w:r>
          </w:p>
        </w:tc>
        <w:tc>
          <w:tcPr>
            <w:tcW w:w="0" w:type="auto"/>
            <w:tcBorders>
              <w:top w:val="nil"/>
              <w:left w:val="nil"/>
              <w:bottom w:val="nil"/>
              <w:right w:val="nil"/>
            </w:tcBorders>
            <w:tcMar>
              <w:top w:w="60" w:type="dxa"/>
              <w:left w:w="60" w:type="dxa"/>
              <w:bottom w:w="60" w:type="dxa"/>
              <w:right w:w="60" w:type="dxa"/>
            </w:tcMar>
            <w:vAlign w:val="center"/>
            <w:hideMark/>
          </w:tcPr>
          <w:p w14:paraId="10D980FD" w14:textId="77777777" w:rsidR="00F41E15" w:rsidRPr="00F41E15" w:rsidRDefault="00F41E15" w:rsidP="00F41E15">
            <w:pPr>
              <w:rPr>
                <w:lang w:val="en-GB"/>
              </w:rPr>
            </w:pPr>
            <w:r w:rsidRPr="00F41E15">
              <w:rPr>
                <w:lang w:val="en-GB"/>
              </w:rPr>
              <w:t>Bàn phím + gamepad Xbox</w:t>
            </w:r>
          </w:p>
        </w:tc>
        <w:tc>
          <w:tcPr>
            <w:tcW w:w="0" w:type="auto"/>
            <w:tcBorders>
              <w:top w:val="nil"/>
              <w:left w:val="nil"/>
              <w:bottom w:val="nil"/>
              <w:right w:val="nil"/>
            </w:tcBorders>
            <w:tcMar>
              <w:top w:w="60" w:type="dxa"/>
              <w:left w:w="60" w:type="dxa"/>
              <w:bottom w:w="60" w:type="dxa"/>
              <w:right w:w="60" w:type="dxa"/>
            </w:tcMar>
            <w:vAlign w:val="center"/>
            <w:hideMark/>
          </w:tcPr>
          <w:p w14:paraId="03361393" w14:textId="77777777" w:rsidR="00F41E15" w:rsidRPr="00F41E15" w:rsidRDefault="00F41E15" w:rsidP="00F41E15">
            <w:pPr>
              <w:rPr>
                <w:lang w:val="en-GB"/>
              </w:rPr>
            </w:pPr>
            <w:r w:rsidRPr="00F41E15">
              <w:rPr>
                <w:lang w:val="en-GB"/>
              </w:rPr>
              <w:t>Cả hai input đều hoạt động</w:t>
            </w:r>
          </w:p>
        </w:tc>
        <w:tc>
          <w:tcPr>
            <w:tcW w:w="0" w:type="auto"/>
            <w:tcBorders>
              <w:top w:val="nil"/>
              <w:left w:val="nil"/>
              <w:bottom w:val="nil"/>
              <w:right w:val="nil"/>
            </w:tcBorders>
            <w:tcMar>
              <w:top w:w="60" w:type="dxa"/>
              <w:left w:w="60" w:type="dxa"/>
              <w:bottom w:w="60" w:type="dxa"/>
              <w:right w:w="60" w:type="dxa"/>
            </w:tcMar>
            <w:vAlign w:val="center"/>
            <w:hideMark/>
          </w:tcPr>
          <w:p w14:paraId="4C99A194" w14:textId="77777777" w:rsidR="00F41E15" w:rsidRPr="00F41E15" w:rsidRDefault="00F41E15" w:rsidP="00F41E15">
            <w:pPr>
              <w:rPr>
                <w:lang w:val="en-GB"/>
              </w:rPr>
            </w:pPr>
            <w:r w:rsidRPr="00F41E15">
              <w:rPr>
                <w:lang w:val="en-GB"/>
              </w:rPr>
              <w:t>Đạt</w:t>
            </w:r>
          </w:p>
        </w:tc>
      </w:tr>
    </w:tbl>
    <w:p w14:paraId="59BD32F9" w14:textId="77777777" w:rsidR="00F41E15" w:rsidRPr="00F41E15" w:rsidRDefault="00F41E15" w:rsidP="00F41E15">
      <w:pPr>
        <w:numPr>
          <w:ilvl w:val="0"/>
          <w:numId w:val="41"/>
        </w:numPr>
        <w:rPr>
          <w:b/>
          <w:bCs/>
          <w:i/>
          <w:lang w:val="en-GB"/>
        </w:rPr>
      </w:pPr>
      <w:r w:rsidRPr="00F41E15">
        <w:rPr>
          <w:b/>
          <w:bCs/>
          <w:i/>
          <w:lang w:val="en-GB"/>
        </w:rPr>
        <w:t>b) Đo lường FPS</w:t>
      </w:r>
    </w:p>
    <w:p w14:paraId="4A59647B" w14:textId="77777777" w:rsidR="00F41E15" w:rsidRPr="00F41E15" w:rsidRDefault="00F41E15" w:rsidP="00F41E15">
      <w:pPr>
        <w:rPr>
          <w:lang w:val="en-GB"/>
        </w:rPr>
      </w:pPr>
      <w:r w:rsidRPr="00F41E15">
        <w:rPr>
          <w:b/>
          <w:bCs/>
          <w:lang w:val="en-GB"/>
        </w:rPr>
        <w:t>Hình 4.2. Biểu đồ FPS theo thời gian — gameplay 5 phút.</w:t>
      </w:r>
    </w:p>
    <w:p w14:paraId="62709D58" w14:textId="77777777" w:rsidR="00F41E15" w:rsidRPr="00F41E15" w:rsidRDefault="00F41E15" w:rsidP="00F41E15">
      <w:pPr>
        <w:rPr>
          <w:lang w:val="en-GB"/>
        </w:rPr>
      </w:pPr>
      <w:r w:rsidRPr="00F41E15">
        <w:rPr>
          <w:i/>
          <w:iCs/>
          <w:lang w:val="en-GB"/>
        </w:rPr>
        <w:t>Mô tả hình:</w:t>
      </w:r>
      <w:r w:rsidRPr="00F41E15">
        <w:rPr>
          <w:i/>
          <w:lang w:val="en-GB"/>
        </w:rPr>
        <w:t xml:space="preserve"> line chart trục X = thời gian (0–300s), trục Y = FPS (0–144). Ba đường: PC-Dev màu xanh dương (~144 FPS, ổn định), PC-Mid xanh lá (~95 FPS dao động ±10), Laptop-Low đỏ (~58 FPS dao động ±8, drop tới 45 ở dungeon đông quái). Đường tham chiếu 60 FPS màu xám đứt nét.</w:t>
      </w:r>
    </w:p>
    <w:p w14:paraId="155130EF" w14:textId="77777777" w:rsidR="00F41E15" w:rsidRPr="00F41E15" w:rsidRDefault="00F41E15" w:rsidP="00F41E15">
      <w:pPr>
        <w:rPr>
          <w:lang w:val="en-GB"/>
        </w:rPr>
      </w:pPr>
      <w:r w:rsidRPr="00F41E15">
        <w:rPr>
          <w:b/>
          <w:bCs/>
          <w:lang w:val="en-GB"/>
        </w:rPr>
        <w:t>Bảng 4.5. FPS trung bình theo cảnh</w:t>
      </w:r>
    </w:p>
    <w:tbl>
      <w:tblPr>
        <w:tblW w:w="5000" w:type="pct"/>
        <w:jc w:val="center"/>
        <w:tblLook w:val="04A0" w:firstRow="1" w:lastRow="0" w:firstColumn="1" w:lastColumn="0" w:noHBand="0" w:noVBand="1"/>
      </w:tblPr>
      <w:tblGrid>
        <w:gridCol w:w="3641"/>
        <w:gridCol w:w="1710"/>
        <w:gridCol w:w="1739"/>
        <w:gridCol w:w="2264"/>
      </w:tblGrid>
      <w:tr w:rsidR="00F41E15" w:rsidRPr="00F41E15" w14:paraId="2B81731B"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6CEECE1" w14:textId="77777777" w:rsidR="00F41E15" w:rsidRPr="00F41E15" w:rsidRDefault="00F41E15" w:rsidP="00F41E15">
            <w:pPr>
              <w:rPr>
                <w:lang w:val="en-GB"/>
              </w:rPr>
            </w:pPr>
            <w:r w:rsidRPr="00F41E15">
              <w:rPr>
                <w:b/>
                <w:lang w:val="en-GB"/>
              </w:rPr>
              <w:t>Cảnh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B626C73" w14:textId="77777777" w:rsidR="00F41E15" w:rsidRPr="00F41E15" w:rsidRDefault="00F41E15" w:rsidP="00F41E15">
            <w:pPr>
              <w:rPr>
                <w:lang w:val="en-GB"/>
              </w:rPr>
            </w:pPr>
            <w:r w:rsidRPr="00F41E15">
              <w:rPr>
                <w:b/>
                <w:lang w:val="en-GB"/>
              </w:rPr>
              <w:t>PC-Dev</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9E74327" w14:textId="77777777" w:rsidR="00F41E15" w:rsidRPr="00F41E15" w:rsidRDefault="00F41E15" w:rsidP="00F41E15">
            <w:pPr>
              <w:rPr>
                <w:lang w:val="en-GB"/>
              </w:rPr>
            </w:pPr>
            <w:r w:rsidRPr="00F41E15">
              <w:rPr>
                <w:b/>
                <w:lang w:val="en-GB"/>
              </w:rPr>
              <w:t>PC-Mid</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38082508" w14:textId="77777777" w:rsidR="00F41E15" w:rsidRPr="00F41E15" w:rsidRDefault="00F41E15" w:rsidP="00F41E15">
            <w:pPr>
              <w:rPr>
                <w:lang w:val="en-GB"/>
              </w:rPr>
            </w:pPr>
            <w:r w:rsidRPr="00F41E15">
              <w:rPr>
                <w:b/>
                <w:lang w:val="en-GB"/>
              </w:rPr>
              <w:t>Laptop-Low</w:t>
            </w:r>
          </w:p>
        </w:tc>
      </w:tr>
      <w:tr w:rsidR="00F41E15" w:rsidRPr="00F41E15" w14:paraId="0AB445D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029AC6D" w14:textId="77777777" w:rsidR="00F41E15" w:rsidRPr="00F41E15" w:rsidRDefault="00F41E15" w:rsidP="00F41E15">
            <w:pPr>
              <w:rPr>
                <w:lang w:val="en-GB"/>
              </w:rPr>
            </w:pPr>
            <w:r w:rsidRPr="00F41E15">
              <w:rPr>
                <w:lang w:val="en-GB"/>
              </w:rPr>
              <w:t>Login menu</w:t>
            </w:r>
          </w:p>
        </w:tc>
        <w:tc>
          <w:tcPr>
            <w:tcW w:w="0" w:type="auto"/>
            <w:tcBorders>
              <w:top w:val="nil"/>
              <w:left w:val="nil"/>
              <w:bottom w:val="nil"/>
              <w:right w:val="nil"/>
            </w:tcBorders>
            <w:tcMar>
              <w:top w:w="60" w:type="dxa"/>
              <w:left w:w="60" w:type="dxa"/>
              <w:bottom w:w="60" w:type="dxa"/>
              <w:right w:w="60" w:type="dxa"/>
            </w:tcMar>
            <w:vAlign w:val="center"/>
            <w:hideMark/>
          </w:tcPr>
          <w:p w14:paraId="79C88E5C" w14:textId="77777777" w:rsidR="00F41E15" w:rsidRPr="00F41E15" w:rsidRDefault="00F41E15" w:rsidP="00F41E15">
            <w:pPr>
              <w:rPr>
                <w:lang w:val="en-GB"/>
              </w:rPr>
            </w:pPr>
            <w:r w:rsidRPr="00F41E15">
              <w:rPr>
                <w:lang w:val="en-GB"/>
              </w:rPr>
              <w:t>144</w:t>
            </w:r>
          </w:p>
        </w:tc>
        <w:tc>
          <w:tcPr>
            <w:tcW w:w="0" w:type="auto"/>
            <w:tcBorders>
              <w:top w:val="nil"/>
              <w:left w:val="nil"/>
              <w:bottom w:val="nil"/>
              <w:right w:val="nil"/>
            </w:tcBorders>
            <w:tcMar>
              <w:top w:w="60" w:type="dxa"/>
              <w:left w:w="60" w:type="dxa"/>
              <w:bottom w:w="60" w:type="dxa"/>
              <w:right w:w="60" w:type="dxa"/>
            </w:tcMar>
            <w:vAlign w:val="center"/>
            <w:hideMark/>
          </w:tcPr>
          <w:p w14:paraId="1E0A6B8A" w14:textId="77777777" w:rsidR="00F41E15" w:rsidRPr="00F41E15" w:rsidRDefault="00F41E15" w:rsidP="00F41E15">
            <w:pPr>
              <w:rPr>
                <w:lang w:val="en-GB"/>
              </w:rPr>
            </w:pPr>
            <w:r w:rsidRPr="00F41E15">
              <w:rPr>
                <w:lang w:val="en-GB"/>
              </w:rPr>
              <w:t>144</w:t>
            </w:r>
          </w:p>
        </w:tc>
        <w:tc>
          <w:tcPr>
            <w:tcW w:w="0" w:type="auto"/>
            <w:tcBorders>
              <w:top w:val="nil"/>
              <w:left w:val="nil"/>
              <w:bottom w:val="nil"/>
              <w:right w:val="nil"/>
            </w:tcBorders>
            <w:tcMar>
              <w:top w:w="60" w:type="dxa"/>
              <w:left w:w="60" w:type="dxa"/>
              <w:bottom w:w="60" w:type="dxa"/>
              <w:right w:w="60" w:type="dxa"/>
            </w:tcMar>
            <w:vAlign w:val="center"/>
            <w:hideMark/>
          </w:tcPr>
          <w:p w14:paraId="10CC5A63" w14:textId="77777777" w:rsidR="00F41E15" w:rsidRPr="00F41E15" w:rsidRDefault="00F41E15" w:rsidP="00F41E15">
            <w:pPr>
              <w:rPr>
                <w:lang w:val="en-GB"/>
              </w:rPr>
            </w:pPr>
            <w:r w:rsidRPr="00F41E15">
              <w:rPr>
                <w:lang w:val="en-GB"/>
              </w:rPr>
              <w:t>120</w:t>
            </w:r>
          </w:p>
        </w:tc>
      </w:tr>
      <w:tr w:rsidR="00F41E15" w:rsidRPr="00F41E15" w14:paraId="09324CC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0E8BDBF" w14:textId="77777777" w:rsidR="00F41E15" w:rsidRPr="00F41E15" w:rsidRDefault="00F41E15" w:rsidP="00F41E15">
            <w:pPr>
              <w:rPr>
                <w:lang w:val="en-GB"/>
              </w:rPr>
            </w:pPr>
            <w:r w:rsidRPr="00F41E15">
              <w:rPr>
                <w:lang w:val="en-GB"/>
              </w:rPr>
              <w:t>Village (10 NPC, 2 player)</w:t>
            </w:r>
          </w:p>
        </w:tc>
        <w:tc>
          <w:tcPr>
            <w:tcW w:w="0" w:type="auto"/>
            <w:tcBorders>
              <w:top w:val="nil"/>
              <w:left w:val="nil"/>
              <w:bottom w:val="nil"/>
              <w:right w:val="nil"/>
            </w:tcBorders>
            <w:tcMar>
              <w:top w:w="60" w:type="dxa"/>
              <w:left w:w="60" w:type="dxa"/>
              <w:bottom w:w="60" w:type="dxa"/>
              <w:right w:w="60" w:type="dxa"/>
            </w:tcMar>
            <w:vAlign w:val="center"/>
            <w:hideMark/>
          </w:tcPr>
          <w:p w14:paraId="3BC42466" w14:textId="77777777" w:rsidR="00F41E15" w:rsidRPr="00F41E15" w:rsidRDefault="00F41E15" w:rsidP="00F41E15">
            <w:pPr>
              <w:rPr>
                <w:lang w:val="en-GB"/>
              </w:rPr>
            </w:pPr>
            <w:r w:rsidRPr="00F41E15">
              <w:rPr>
                <w:lang w:val="en-GB"/>
              </w:rPr>
              <w:t>144</w:t>
            </w:r>
          </w:p>
        </w:tc>
        <w:tc>
          <w:tcPr>
            <w:tcW w:w="0" w:type="auto"/>
            <w:tcBorders>
              <w:top w:val="nil"/>
              <w:left w:val="nil"/>
              <w:bottom w:val="nil"/>
              <w:right w:val="nil"/>
            </w:tcBorders>
            <w:tcMar>
              <w:top w:w="60" w:type="dxa"/>
              <w:left w:w="60" w:type="dxa"/>
              <w:bottom w:w="60" w:type="dxa"/>
              <w:right w:w="60" w:type="dxa"/>
            </w:tcMar>
            <w:vAlign w:val="center"/>
            <w:hideMark/>
          </w:tcPr>
          <w:p w14:paraId="6EB538FD" w14:textId="77777777" w:rsidR="00F41E15" w:rsidRPr="00F41E15" w:rsidRDefault="00F41E15" w:rsidP="00F41E15">
            <w:pPr>
              <w:rPr>
                <w:lang w:val="en-GB"/>
              </w:rPr>
            </w:pPr>
            <w:r w:rsidRPr="00F41E15">
              <w:rPr>
                <w:lang w:val="en-GB"/>
              </w:rPr>
              <w:t>110</w:t>
            </w:r>
          </w:p>
        </w:tc>
        <w:tc>
          <w:tcPr>
            <w:tcW w:w="0" w:type="auto"/>
            <w:tcBorders>
              <w:top w:val="nil"/>
              <w:left w:val="nil"/>
              <w:bottom w:val="nil"/>
              <w:right w:val="nil"/>
            </w:tcBorders>
            <w:tcMar>
              <w:top w:w="60" w:type="dxa"/>
              <w:left w:w="60" w:type="dxa"/>
              <w:bottom w:w="60" w:type="dxa"/>
              <w:right w:w="60" w:type="dxa"/>
            </w:tcMar>
            <w:vAlign w:val="center"/>
            <w:hideMark/>
          </w:tcPr>
          <w:p w14:paraId="39583D3E" w14:textId="77777777" w:rsidR="00F41E15" w:rsidRPr="00F41E15" w:rsidRDefault="00F41E15" w:rsidP="00F41E15">
            <w:pPr>
              <w:rPr>
                <w:lang w:val="en-GB"/>
              </w:rPr>
            </w:pPr>
            <w:r w:rsidRPr="00F41E15">
              <w:rPr>
                <w:lang w:val="en-GB"/>
              </w:rPr>
              <w:t>78</w:t>
            </w:r>
          </w:p>
        </w:tc>
      </w:tr>
      <w:tr w:rsidR="00F41E15" w:rsidRPr="00F41E15" w14:paraId="40C1C8D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9B7BB7D" w14:textId="77777777" w:rsidR="00F41E15" w:rsidRPr="00F41E15" w:rsidRDefault="00F41E15" w:rsidP="00F41E15">
            <w:pPr>
              <w:rPr>
                <w:lang w:val="en-GB"/>
              </w:rPr>
            </w:pPr>
            <w:r w:rsidRPr="00F41E15">
              <w:rPr>
                <w:lang w:val="en-GB"/>
              </w:rPr>
              <w:t>Combat 1 player vs 5 quái</w:t>
            </w:r>
          </w:p>
        </w:tc>
        <w:tc>
          <w:tcPr>
            <w:tcW w:w="0" w:type="auto"/>
            <w:tcBorders>
              <w:top w:val="nil"/>
              <w:left w:val="nil"/>
              <w:bottom w:val="nil"/>
              <w:right w:val="nil"/>
            </w:tcBorders>
            <w:tcMar>
              <w:top w:w="60" w:type="dxa"/>
              <w:left w:w="60" w:type="dxa"/>
              <w:bottom w:w="60" w:type="dxa"/>
              <w:right w:w="60" w:type="dxa"/>
            </w:tcMar>
            <w:vAlign w:val="center"/>
            <w:hideMark/>
          </w:tcPr>
          <w:p w14:paraId="48A0A4C5" w14:textId="77777777" w:rsidR="00F41E15" w:rsidRPr="00F41E15" w:rsidRDefault="00F41E15" w:rsidP="00F41E15">
            <w:pPr>
              <w:rPr>
                <w:lang w:val="en-GB"/>
              </w:rPr>
            </w:pPr>
            <w:r w:rsidRPr="00F41E15">
              <w:rPr>
                <w:lang w:val="en-GB"/>
              </w:rPr>
              <w:t>144</w:t>
            </w:r>
          </w:p>
        </w:tc>
        <w:tc>
          <w:tcPr>
            <w:tcW w:w="0" w:type="auto"/>
            <w:tcBorders>
              <w:top w:val="nil"/>
              <w:left w:val="nil"/>
              <w:bottom w:val="nil"/>
              <w:right w:val="nil"/>
            </w:tcBorders>
            <w:tcMar>
              <w:top w:w="60" w:type="dxa"/>
              <w:left w:w="60" w:type="dxa"/>
              <w:bottom w:w="60" w:type="dxa"/>
              <w:right w:w="60" w:type="dxa"/>
            </w:tcMar>
            <w:vAlign w:val="center"/>
            <w:hideMark/>
          </w:tcPr>
          <w:p w14:paraId="55DDE4CB" w14:textId="77777777" w:rsidR="00F41E15" w:rsidRPr="00F41E15" w:rsidRDefault="00F41E15" w:rsidP="00F41E15">
            <w:pPr>
              <w:rPr>
                <w:lang w:val="en-GB"/>
              </w:rPr>
            </w:pPr>
            <w:r w:rsidRPr="00F41E15">
              <w:rPr>
                <w:lang w:val="en-GB"/>
              </w:rPr>
              <w:t>105</w:t>
            </w:r>
          </w:p>
        </w:tc>
        <w:tc>
          <w:tcPr>
            <w:tcW w:w="0" w:type="auto"/>
            <w:tcBorders>
              <w:top w:val="nil"/>
              <w:left w:val="nil"/>
              <w:bottom w:val="nil"/>
              <w:right w:val="nil"/>
            </w:tcBorders>
            <w:tcMar>
              <w:top w:w="60" w:type="dxa"/>
              <w:left w:w="60" w:type="dxa"/>
              <w:bottom w:w="60" w:type="dxa"/>
              <w:right w:w="60" w:type="dxa"/>
            </w:tcMar>
            <w:vAlign w:val="center"/>
            <w:hideMark/>
          </w:tcPr>
          <w:p w14:paraId="3C9F27AC" w14:textId="77777777" w:rsidR="00F41E15" w:rsidRPr="00F41E15" w:rsidRDefault="00F41E15" w:rsidP="00F41E15">
            <w:pPr>
              <w:rPr>
                <w:lang w:val="en-GB"/>
              </w:rPr>
            </w:pPr>
            <w:r w:rsidRPr="00F41E15">
              <w:rPr>
                <w:lang w:val="en-GB"/>
              </w:rPr>
              <w:t>64</w:t>
            </w:r>
          </w:p>
        </w:tc>
      </w:tr>
      <w:tr w:rsidR="00F41E15" w:rsidRPr="00F41E15" w14:paraId="125184E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5432517" w14:textId="77777777" w:rsidR="00F41E15" w:rsidRPr="00F41E15" w:rsidRDefault="00F41E15" w:rsidP="00F41E15">
            <w:pPr>
              <w:rPr>
                <w:lang w:val="en-GB"/>
              </w:rPr>
            </w:pPr>
            <w:r w:rsidRPr="00F41E15">
              <w:rPr>
                <w:lang w:val="en-GB"/>
              </w:rPr>
              <w:t>Dungeon Wave 4 (8 quái)</w:t>
            </w:r>
          </w:p>
        </w:tc>
        <w:tc>
          <w:tcPr>
            <w:tcW w:w="0" w:type="auto"/>
            <w:tcBorders>
              <w:top w:val="nil"/>
              <w:left w:val="nil"/>
              <w:bottom w:val="nil"/>
              <w:right w:val="nil"/>
            </w:tcBorders>
            <w:tcMar>
              <w:top w:w="60" w:type="dxa"/>
              <w:left w:w="60" w:type="dxa"/>
              <w:bottom w:w="60" w:type="dxa"/>
              <w:right w:w="60" w:type="dxa"/>
            </w:tcMar>
            <w:vAlign w:val="center"/>
            <w:hideMark/>
          </w:tcPr>
          <w:p w14:paraId="5BF2D1A6" w14:textId="77777777" w:rsidR="00F41E15" w:rsidRPr="00F41E15" w:rsidRDefault="00F41E15" w:rsidP="00F41E15">
            <w:pPr>
              <w:rPr>
                <w:lang w:val="en-GB"/>
              </w:rPr>
            </w:pPr>
            <w:r w:rsidRPr="00F41E15">
              <w:rPr>
                <w:lang w:val="en-GB"/>
              </w:rPr>
              <w:t>142</w:t>
            </w:r>
          </w:p>
        </w:tc>
        <w:tc>
          <w:tcPr>
            <w:tcW w:w="0" w:type="auto"/>
            <w:tcBorders>
              <w:top w:val="nil"/>
              <w:left w:val="nil"/>
              <w:bottom w:val="nil"/>
              <w:right w:val="nil"/>
            </w:tcBorders>
            <w:tcMar>
              <w:top w:w="60" w:type="dxa"/>
              <w:left w:w="60" w:type="dxa"/>
              <w:bottom w:w="60" w:type="dxa"/>
              <w:right w:w="60" w:type="dxa"/>
            </w:tcMar>
            <w:vAlign w:val="center"/>
            <w:hideMark/>
          </w:tcPr>
          <w:p w14:paraId="0D61B589" w14:textId="77777777" w:rsidR="00F41E15" w:rsidRPr="00F41E15" w:rsidRDefault="00F41E15" w:rsidP="00F41E15">
            <w:pPr>
              <w:rPr>
                <w:lang w:val="en-GB"/>
              </w:rPr>
            </w:pPr>
            <w:r w:rsidRPr="00F41E15">
              <w:rPr>
                <w:lang w:val="en-GB"/>
              </w:rPr>
              <w:t>92</w:t>
            </w:r>
          </w:p>
        </w:tc>
        <w:tc>
          <w:tcPr>
            <w:tcW w:w="0" w:type="auto"/>
            <w:tcBorders>
              <w:top w:val="nil"/>
              <w:left w:val="nil"/>
              <w:bottom w:val="nil"/>
              <w:right w:val="nil"/>
            </w:tcBorders>
            <w:tcMar>
              <w:top w:w="60" w:type="dxa"/>
              <w:left w:w="60" w:type="dxa"/>
              <w:bottom w:w="60" w:type="dxa"/>
              <w:right w:w="60" w:type="dxa"/>
            </w:tcMar>
            <w:vAlign w:val="center"/>
            <w:hideMark/>
          </w:tcPr>
          <w:p w14:paraId="787DEF48" w14:textId="77777777" w:rsidR="00F41E15" w:rsidRPr="00F41E15" w:rsidRDefault="00F41E15" w:rsidP="00F41E15">
            <w:pPr>
              <w:rPr>
                <w:lang w:val="en-GB"/>
              </w:rPr>
            </w:pPr>
            <w:r w:rsidRPr="00F41E15">
              <w:rPr>
                <w:lang w:val="en-GB"/>
              </w:rPr>
              <w:t>52</w:t>
            </w:r>
          </w:p>
        </w:tc>
      </w:tr>
      <w:tr w:rsidR="00F41E15" w:rsidRPr="00F41E15" w14:paraId="6769D70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C658E54" w14:textId="77777777" w:rsidR="00F41E15" w:rsidRPr="00F41E15" w:rsidRDefault="00F41E15" w:rsidP="00F41E15">
            <w:pPr>
              <w:rPr>
                <w:lang w:val="en-GB"/>
              </w:rPr>
            </w:pPr>
            <w:r w:rsidRPr="00F41E15">
              <w:rPr>
                <w:lang w:val="en-GB"/>
              </w:rPr>
              <w:t>Boss Phase 3 (heavy VFX)</w:t>
            </w:r>
          </w:p>
        </w:tc>
        <w:tc>
          <w:tcPr>
            <w:tcW w:w="0" w:type="auto"/>
            <w:tcBorders>
              <w:top w:val="nil"/>
              <w:left w:val="nil"/>
              <w:bottom w:val="nil"/>
              <w:right w:val="nil"/>
            </w:tcBorders>
            <w:tcMar>
              <w:top w:w="60" w:type="dxa"/>
              <w:left w:w="60" w:type="dxa"/>
              <w:bottom w:w="60" w:type="dxa"/>
              <w:right w:w="60" w:type="dxa"/>
            </w:tcMar>
            <w:vAlign w:val="center"/>
            <w:hideMark/>
          </w:tcPr>
          <w:p w14:paraId="3F120DA0" w14:textId="77777777" w:rsidR="00F41E15" w:rsidRPr="00F41E15" w:rsidRDefault="00F41E15" w:rsidP="00F41E15">
            <w:pPr>
              <w:rPr>
                <w:lang w:val="en-GB"/>
              </w:rPr>
            </w:pPr>
            <w:r w:rsidRPr="00F41E15">
              <w:rPr>
                <w:lang w:val="en-GB"/>
              </w:rPr>
              <w:t>138</w:t>
            </w:r>
          </w:p>
        </w:tc>
        <w:tc>
          <w:tcPr>
            <w:tcW w:w="0" w:type="auto"/>
            <w:tcBorders>
              <w:top w:val="nil"/>
              <w:left w:val="nil"/>
              <w:bottom w:val="nil"/>
              <w:right w:val="nil"/>
            </w:tcBorders>
            <w:tcMar>
              <w:top w:w="60" w:type="dxa"/>
              <w:left w:w="60" w:type="dxa"/>
              <w:bottom w:w="60" w:type="dxa"/>
              <w:right w:w="60" w:type="dxa"/>
            </w:tcMar>
            <w:vAlign w:val="center"/>
            <w:hideMark/>
          </w:tcPr>
          <w:p w14:paraId="32A17630" w14:textId="77777777" w:rsidR="00F41E15" w:rsidRPr="00F41E15" w:rsidRDefault="00F41E15" w:rsidP="00F41E15">
            <w:pPr>
              <w:rPr>
                <w:lang w:val="en-GB"/>
              </w:rPr>
            </w:pPr>
            <w:r w:rsidRPr="00F41E15">
              <w:rPr>
                <w:lang w:val="en-GB"/>
              </w:rPr>
              <w:t>82</w:t>
            </w:r>
          </w:p>
        </w:tc>
        <w:tc>
          <w:tcPr>
            <w:tcW w:w="0" w:type="auto"/>
            <w:tcBorders>
              <w:top w:val="nil"/>
              <w:left w:val="nil"/>
              <w:bottom w:val="nil"/>
              <w:right w:val="nil"/>
            </w:tcBorders>
            <w:tcMar>
              <w:top w:w="60" w:type="dxa"/>
              <w:left w:w="60" w:type="dxa"/>
              <w:bottom w:w="60" w:type="dxa"/>
              <w:right w:w="60" w:type="dxa"/>
            </w:tcMar>
            <w:vAlign w:val="center"/>
            <w:hideMark/>
          </w:tcPr>
          <w:p w14:paraId="773FD8B7" w14:textId="77777777" w:rsidR="00F41E15" w:rsidRPr="00F41E15" w:rsidRDefault="00F41E15" w:rsidP="00F41E15">
            <w:pPr>
              <w:rPr>
                <w:lang w:val="en-GB"/>
              </w:rPr>
            </w:pPr>
            <w:r w:rsidRPr="00F41E15">
              <w:rPr>
                <w:lang w:val="en-GB"/>
              </w:rPr>
              <w:t>45</w:t>
            </w:r>
          </w:p>
        </w:tc>
      </w:tr>
    </w:tbl>
    <w:p w14:paraId="626BB6DB" w14:textId="77777777" w:rsidR="00F41E15" w:rsidRPr="00F41E15" w:rsidRDefault="00F41E15" w:rsidP="00F41E15">
      <w:pPr>
        <w:rPr>
          <w:lang w:val="en-GB"/>
        </w:rPr>
      </w:pPr>
      <w:r w:rsidRPr="00F41E15">
        <w:rPr>
          <w:lang w:val="en-GB"/>
        </w:rPr>
        <w:t>Nhận xét: PC-Mid duy trì ≥ 80 FPS trong mọi cảnh, Laptop-Low đáp ứng mức tối thiểu 45 FPS — vượt ngưỡng “playable” 30 FPS đối với game 2D side-scrolling.</w:t>
      </w:r>
    </w:p>
    <w:p w14:paraId="5952E50C" w14:textId="77777777" w:rsidR="00F41E15" w:rsidRPr="00F41E15" w:rsidRDefault="00F41E15" w:rsidP="00F41E15">
      <w:pPr>
        <w:numPr>
          <w:ilvl w:val="0"/>
          <w:numId w:val="41"/>
        </w:numPr>
        <w:rPr>
          <w:b/>
          <w:bCs/>
          <w:lang w:val="en-GB"/>
        </w:rPr>
      </w:pPr>
      <w:r w:rsidRPr="00F41E15">
        <w:rPr>
          <w:b/>
          <w:bCs/>
          <w:lang w:val="en-GB"/>
        </w:rPr>
        <w:t>4.2.3. Thực nghiệm hệ thống Gene và chiến đấu</w:t>
      </w:r>
    </w:p>
    <w:p w14:paraId="5C29D001" w14:textId="77777777" w:rsidR="00F41E15" w:rsidRPr="00F41E15" w:rsidRDefault="00F41E15" w:rsidP="00F41E15">
      <w:pPr>
        <w:numPr>
          <w:ilvl w:val="0"/>
          <w:numId w:val="41"/>
        </w:numPr>
        <w:rPr>
          <w:b/>
          <w:bCs/>
          <w:i/>
          <w:lang w:val="en-GB"/>
        </w:rPr>
      </w:pPr>
      <w:r w:rsidRPr="00F41E15">
        <w:rPr>
          <w:b/>
          <w:bCs/>
          <w:i/>
          <w:lang w:val="en-GB"/>
        </w:rPr>
        <w:t>a) Test ma trận tương khắc</w:t>
      </w:r>
    </w:p>
    <w:p w14:paraId="4B1D9D9D" w14:textId="77777777" w:rsidR="00F41E15" w:rsidRPr="00F41E15" w:rsidRDefault="00F41E15" w:rsidP="00F41E15">
      <w:pPr>
        <w:rPr>
          <w:lang w:val="en-GB"/>
        </w:rPr>
      </w:pPr>
      <w:r w:rsidRPr="00F41E15">
        <w:rPr>
          <w:b/>
          <w:bCs/>
          <w:lang w:val="en-GB"/>
        </w:rPr>
        <w:t>Bảng 4.6. Test case tương khắc nguyên tố</w:t>
      </w:r>
    </w:p>
    <w:tbl>
      <w:tblPr>
        <w:tblW w:w="5000" w:type="pct"/>
        <w:jc w:val="center"/>
        <w:tblLook w:val="04A0" w:firstRow="1" w:lastRow="0" w:firstColumn="1" w:lastColumn="0" w:noHBand="0" w:noVBand="1"/>
      </w:tblPr>
      <w:tblGrid>
        <w:gridCol w:w="1107"/>
        <w:gridCol w:w="1624"/>
        <w:gridCol w:w="1412"/>
        <w:gridCol w:w="1200"/>
        <w:gridCol w:w="1664"/>
        <w:gridCol w:w="1253"/>
        <w:gridCol w:w="1094"/>
      </w:tblGrid>
      <w:tr w:rsidR="00F41E15" w:rsidRPr="00F41E15" w14:paraId="0938ED2F"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A34756A" w14:textId="77777777" w:rsidR="00F41E15" w:rsidRPr="00F41E15" w:rsidRDefault="00F41E15" w:rsidP="00F41E15">
            <w:pPr>
              <w:rPr>
                <w:lang w:val="en-GB"/>
              </w:rPr>
            </w:pPr>
            <w:r w:rsidRPr="00F41E15">
              <w:rPr>
                <w:b/>
                <w:lang w:val="en-GB"/>
              </w:rPr>
              <w:lastRenderedPageBreak/>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9893421" w14:textId="77777777" w:rsidR="00F41E15" w:rsidRPr="00F41E15" w:rsidRDefault="00F41E15" w:rsidP="00F41E15">
            <w:pPr>
              <w:rPr>
                <w:lang w:val="en-GB"/>
              </w:rPr>
            </w:pPr>
            <w:r w:rsidRPr="00F41E15">
              <w:rPr>
                <w:b/>
                <w:lang w:val="en-GB"/>
              </w:rPr>
              <w:t>Attacker</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FA1C0E8" w14:textId="77777777" w:rsidR="00F41E15" w:rsidRPr="00F41E15" w:rsidRDefault="00F41E15" w:rsidP="00F41E15">
            <w:pPr>
              <w:rPr>
                <w:lang w:val="en-GB"/>
              </w:rPr>
            </w:pPr>
            <w:r w:rsidRPr="00F41E15">
              <w:rPr>
                <w:b/>
                <w:lang w:val="en-GB"/>
              </w:rPr>
              <w:t>Target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B728C33" w14:textId="77777777" w:rsidR="00F41E15" w:rsidRPr="00F41E15" w:rsidRDefault="00F41E15" w:rsidP="00F41E15">
            <w:pPr>
              <w:rPr>
                <w:lang w:val="en-GB"/>
              </w:rPr>
            </w:pPr>
            <w:r w:rsidRPr="00F41E15">
              <w:rPr>
                <w:b/>
                <w:lang w:val="en-GB"/>
              </w:rPr>
              <w:t>Base Dmg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4796D8C" w14:textId="77777777" w:rsidR="00F41E15" w:rsidRPr="00F41E15" w:rsidRDefault="00F41E15" w:rsidP="00F41E15">
            <w:pPr>
              <w:rPr>
                <w:lang w:val="en-GB"/>
              </w:rPr>
            </w:pPr>
            <w:r w:rsidRPr="00F41E15">
              <w:rPr>
                <w:b/>
                <w:lang w:val="en-GB"/>
              </w:rPr>
              <w:t>Expected Multiplier</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16C78C9" w14:textId="77777777" w:rsidR="00F41E15" w:rsidRPr="00F41E15" w:rsidRDefault="00F41E15" w:rsidP="00F41E15">
            <w:pPr>
              <w:rPr>
                <w:lang w:val="en-GB"/>
              </w:rPr>
            </w:pPr>
            <w:r w:rsidRPr="00F41E15">
              <w:rPr>
                <w:b/>
                <w:lang w:val="en-GB"/>
              </w:rPr>
              <w:t>Final Dmg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962AAA2" w14:textId="77777777" w:rsidR="00F41E15" w:rsidRPr="00F41E15" w:rsidRDefault="00F41E15" w:rsidP="00F41E15">
            <w:pPr>
              <w:rPr>
                <w:lang w:val="en-GB"/>
              </w:rPr>
            </w:pPr>
            <w:r w:rsidRPr="00F41E15">
              <w:rPr>
                <w:b/>
                <w:lang w:val="en-GB"/>
              </w:rPr>
              <w:t>Kết quả</w:t>
            </w:r>
          </w:p>
        </w:tc>
      </w:tr>
      <w:tr w:rsidR="00F41E15" w:rsidRPr="00F41E15" w14:paraId="27FA2D5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7EFDFDD" w14:textId="77777777" w:rsidR="00F41E15" w:rsidRPr="00F41E15" w:rsidRDefault="00F41E15" w:rsidP="00F41E15">
            <w:pPr>
              <w:rPr>
                <w:lang w:val="en-GB"/>
              </w:rPr>
            </w:pPr>
            <w:r w:rsidRPr="00F41E15">
              <w:rPr>
                <w:lang w:val="en-GB"/>
              </w:rPr>
              <w:t>TC-EL-01</w:t>
            </w:r>
          </w:p>
        </w:tc>
        <w:tc>
          <w:tcPr>
            <w:tcW w:w="0" w:type="auto"/>
            <w:tcBorders>
              <w:top w:val="nil"/>
              <w:left w:val="nil"/>
              <w:bottom w:val="nil"/>
              <w:right w:val="nil"/>
            </w:tcBorders>
            <w:tcMar>
              <w:top w:w="60" w:type="dxa"/>
              <w:left w:w="60" w:type="dxa"/>
              <w:bottom w:w="60" w:type="dxa"/>
              <w:right w:w="60" w:type="dxa"/>
            </w:tcMar>
            <w:vAlign w:val="center"/>
            <w:hideMark/>
          </w:tcPr>
          <w:p w14:paraId="786C1F89" w14:textId="77777777" w:rsidR="00F41E15" w:rsidRPr="00F41E15" w:rsidRDefault="00F41E15" w:rsidP="00F41E15">
            <w:pPr>
              <w:rPr>
                <w:lang w:val="en-GB"/>
              </w:rPr>
            </w:pPr>
            <w:r w:rsidRPr="00F41E15">
              <w:rPr>
                <w:lang w:val="en-GB"/>
              </w:rPr>
              <w:t>Kim</w:t>
            </w:r>
          </w:p>
        </w:tc>
        <w:tc>
          <w:tcPr>
            <w:tcW w:w="0" w:type="auto"/>
            <w:tcBorders>
              <w:top w:val="nil"/>
              <w:left w:val="nil"/>
              <w:bottom w:val="nil"/>
              <w:right w:val="nil"/>
            </w:tcBorders>
            <w:tcMar>
              <w:top w:w="60" w:type="dxa"/>
              <w:left w:w="60" w:type="dxa"/>
              <w:bottom w:w="60" w:type="dxa"/>
              <w:right w:w="60" w:type="dxa"/>
            </w:tcMar>
            <w:vAlign w:val="center"/>
            <w:hideMark/>
          </w:tcPr>
          <w:p w14:paraId="6702CD71" w14:textId="77777777" w:rsidR="00F41E15" w:rsidRPr="00F41E15" w:rsidRDefault="00F41E15" w:rsidP="00F41E15">
            <w:pPr>
              <w:rPr>
                <w:lang w:val="en-GB"/>
              </w:rPr>
            </w:pPr>
            <w:r w:rsidRPr="00F41E15">
              <w:rPr>
                <w:lang w:val="en-GB"/>
              </w:rPr>
              <w:t>Mộc</w:t>
            </w:r>
          </w:p>
        </w:tc>
        <w:tc>
          <w:tcPr>
            <w:tcW w:w="0" w:type="auto"/>
            <w:tcBorders>
              <w:top w:val="nil"/>
              <w:left w:val="nil"/>
              <w:bottom w:val="nil"/>
              <w:right w:val="nil"/>
            </w:tcBorders>
            <w:tcMar>
              <w:top w:w="60" w:type="dxa"/>
              <w:left w:w="60" w:type="dxa"/>
              <w:bottom w:w="60" w:type="dxa"/>
              <w:right w:w="60" w:type="dxa"/>
            </w:tcMar>
            <w:vAlign w:val="center"/>
            <w:hideMark/>
          </w:tcPr>
          <w:p w14:paraId="71905FDC"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4ABA65C5" w14:textId="77777777" w:rsidR="00F41E15" w:rsidRPr="00F41E15" w:rsidRDefault="00F41E15" w:rsidP="00F41E15">
            <w:pPr>
              <w:rPr>
                <w:lang w:val="en-GB"/>
              </w:rPr>
            </w:pPr>
            <w:r w:rsidRPr="00F41E15">
              <w:rPr>
                <w:lang w:val="en-GB"/>
              </w:rPr>
              <w:t>×1,5</w:t>
            </w:r>
          </w:p>
        </w:tc>
        <w:tc>
          <w:tcPr>
            <w:tcW w:w="0" w:type="auto"/>
            <w:tcBorders>
              <w:top w:val="nil"/>
              <w:left w:val="nil"/>
              <w:bottom w:val="nil"/>
              <w:right w:val="nil"/>
            </w:tcBorders>
            <w:tcMar>
              <w:top w:w="60" w:type="dxa"/>
              <w:left w:w="60" w:type="dxa"/>
              <w:bottom w:w="60" w:type="dxa"/>
              <w:right w:w="60" w:type="dxa"/>
            </w:tcMar>
            <w:vAlign w:val="center"/>
            <w:hideMark/>
          </w:tcPr>
          <w:p w14:paraId="6BDF114D" w14:textId="77777777" w:rsidR="00F41E15" w:rsidRPr="00F41E15" w:rsidRDefault="00F41E15" w:rsidP="00F41E15">
            <w:pPr>
              <w:rPr>
                <w:lang w:val="en-GB"/>
              </w:rPr>
            </w:pPr>
            <w:r w:rsidRPr="00F41E15">
              <w:rPr>
                <w:lang w:val="en-GB"/>
              </w:rPr>
              <w:t>150 ± R</w:t>
            </w:r>
          </w:p>
        </w:tc>
        <w:tc>
          <w:tcPr>
            <w:tcW w:w="0" w:type="auto"/>
            <w:tcBorders>
              <w:top w:val="nil"/>
              <w:left w:val="nil"/>
              <w:bottom w:val="nil"/>
              <w:right w:val="nil"/>
            </w:tcBorders>
            <w:tcMar>
              <w:top w:w="60" w:type="dxa"/>
              <w:left w:w="60" w:type="dxa"/>
              <w:bottom w:w="60" w:type="dxa"/>
              <w:right w:w="60" w:type="dxa"/>
            </w:tcMar>
            <w:vAlign w:val="center"/>
            <w:hideMark/>
          </w:tcPr>
          <w:p w14:paraId="67A7B5E6" w14:textId="77777777" w:rsidR="00F41E15" w:rsidRPr="00F41E15" w:rsidRDefault="00F41E15" w:rsidP="00F41E15">
            <w:pPr>
              <w:rPr>
                <w:lang w:val="en-GB"/>
              </w:rPr>
            </w:pPr>
            <w:r w:rsidRPr="00F41E15">
              <w:rPr>
                <w:lang w:val="en-GB"/>
              </w:rPr>
              <w:t>Đạt</w:t>
            </w:r>
          </w:p>
        </w:tc>
      </w:tr>
      <w:tr w:rsidR="00F41E15" w:rsidRPr="00F41E15" w14:paraId="7498950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3AB4FCE" w14:textId="77777777" w:rsidR="00F41E15" w:rsidRPr="00F41E15" w:rsidRDefault="00F41E15" w:rsidP="00F41E15">
            <w:pPr>
              <w:rPr>
                <w:lang w:val="en-GB"/>
              </w:rPr>
            </w:pPr>
            <w:r w:rsidRPr="00F41E15">
              <w:rPr>
                <w:lang w:val="en-GB"/>
              </w:rPr>
              <w:t>TC-EL-02</w:t>
            </w:r>
          </w:p>
        </w:tc>
        <w:tc>
          <w:tcPr>
            <w:tcW w:w="0" w:type="auto"/>
            <w:tcBorders>
              <w:top w:val="nil"/>
              <w:left w:val="nil"/>
              <w:bottom w:val="nil"/>
              <w:right w:val="nil"/>
            </w:tcBorders>
            <w:tcMar>
              <w:top w:w="60" w:type="dxa"/>
              <w:left w:w="60" w:type="dxa"/>
              <w:bottom w:w="60" w:type="dxa"/>
              <w:right w:w="60" w:type="dxa"/>
            </w:tcMar>
            <w:vAlign w:val="center"/>
            <w:hideMark/>
          </w:tcPr>
          <w:p w14:paraId="1E2177D1" w14:textId="77777777" w:rsidR="00F41E15" w:rsidRPr="00F41E15" w:rsidRDefault="00F41E15" w:rsidP="00F41E15">
            <w:pPr>
              <w:rPr>
                <w:lang w:val="en-GB"/>
              </w:rPr>
            </w:pPr>
            <w:r w:rsidRPr="00F41E15">
              <w:rPr>
                <w:lang w:val="en-GB"/>
              </w:rPr>
              <w:t>Mộc</w:t>
            </w:r>
          </w:p>
        </w:tc>
        <w:tc>
          <w:tcPr>
            <w:tcW w:w="0" w:type="auto"/>
            <w:tcBorders>
              <w:top w:val="nil"/>
              <w:left w:val="nil"/>
              <w:bottom w:val="nil"/>
              <w:right w:val="nil"/>
            </w:tcBorders>
            <w:tcMar>
              <w:top w:w="60" w:type="dxa"/>
              <w:left w:w="60" w:type="dxa"/>
              <w:bottom w:w="60" w:type="dxa"/>
              <w:right w:w="60" w:type="dxa"/>
            </w:tcMar>
            <w:vAlign w:val="center"/>
            <w:hideMark/>
          </w:tcPr>
          <w:p w14:paraId="04FE4893" w14:textId="77777777" w:rsidR="00F41E15" w:rsidRPr="00F41E15" w:rsidRDefault="00F41E15" w:rsidP="00F41E15">
            <w:pPr>
              <w:rPr>
                <w:lang w:val="en-GB"/>
              </w:rPr>
            </w:pPr>
            <w:r w:rsidRPr="00F41E15">
              <w:rPr>
                <w:lang w:val="en-GB"/>
              </w:rPr>
              <w:t>Kim</w:t>
            </w:r>
          </w:p>
        </w:tc>
        <w:tc>
          <w:tcPr>
            <w:tcW w:w="0" w:type="auto"/>
            <w:tcBorders>
              <w:top w:val="nil"/>
              <w:left w:val="nil"/>
              <w:bottom w:val="nil"/>
              <w:right w:val="nil"/>
            </w:tcBorders>
            <w:tcMar>
              <w:top w:w="60" w:type="dxa"/>
              <w:left w:w="60" w:type="dxa"/>
              <w:bottom w:w="60" w:type="dxa"/>
              <w:right w:w="60" w:type="dxa"/>
            </w:tcMar>
            <w:vAlign w:val="center"/>
            <w:hideMark/>
          </w:tcPr>
          <w:p w14:paraId="2A32D2FF"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7AD53ED3" w14:textId="77777777" w:rsidR="00F41E15" w:rsidRPr="00F41E15" w:rsidRDefault="00F41E15" w:rsidP="00F41E15">
            <w:pPr>
              <w:rPr>
                <w:lang w:val="en-GB"/>
              </w:rPr>
            </w:pPr>
            <w:r w:rsidRPr="00F41E15">
              <w:rPr>
                <w:lang w:val="en-GB"/>
              </w:rPr>
              <w:t>×0,75</w:t>
            </w:r>
          </w:p>
        </w:tc>
        <w:tc>
          <w:tcPr>
            <w:tcW w:w="0" w:type="auto"/>
            <w:tcBorders>
              <w:top w:val="nil"/>
              <w:left w:val="nil"/>
              <w:bottom w:val="nil"/>
              <w:right w:val="nil"/>
            </w:tcBorders>
            <w:tcMar>
              <w:top w:w="60" w:type="dxa"/>
              <w:left w:w="60" w:type="dxa"/>
              <w:bottom w:w="60" w:type="dxa"/>
              <w:right w:w="60" w:type="dxa"/>
            </w:tcMar>
            <w:vAlign w:val="center"/>
            <w:hideMark/>
          </w:tcPr>
          <w:p w14:paraId="61D81BB6" w14:textId="77777777" w:rsidR="00F41E15" w:rsidRPr="00F41E15" w:rsidRDefault="00F41E15" w:rsidP="00F41E15">
            <w:pPr>
              <w:rPr>
                <w:lang w:val="en-GB"/>
              </w:rPr>
            </w:pPr>
            <w:r w:rsidRPr="00F41E15">
              <w:rPr>
                <w:lang w:val="en-GB"/>
              </w:rPr>
              <w:t>75 ± R</w:t>
            </w:r>
          </w:p>
        </w:tc>
        <w:tc>
          <w:tcPr>
            <w:tcW w:w="0" w:type="auto"/>
            <w:tcBorders>
              <w:top w:val="nil"/>
              <w:left w:val="nil"/>
              <w:bottom w:val="nil"/>
              <w:right w:val="nil"/>
            </w:tcBorders>
            <w:tcMar>
              <w:top w:w="60" w:type="dxa"/>
              <w:left w:w="60" w:type="dxa"/>
              <w:bottom w:w="60" w:type="dxa"/>
              <w:right w:w="60" w:type="dxa"/>
            </w:tcMar>
            <w:vAlign w:val="center"/>
            <w:hideMark/>
          </w:tcPr>
          <w:p w14:paraId="3AAC0715" w14:textId="77777777" w:rsidR="00F41E15" w:rsidRPr="00F41E15" w:rsidRDefault="00F41E15" w:rsidP="00F41E15">
            <w:pPr>
              <w:rPr>
                <w:lang w:val="en-GB"/>
              </w:rPr>
            </w:pPr>
            <w:r w:rsidRPr="00F41E15">
              <w:rPr>
                <w:lang w:val="en-GB"/>
              </w:rPr>
              <w:t>Đạt</w:t>
            </w:r>
          </w:p>
        </w:tc>
      </w:tr>
      <w:tr w:rsidR="00F41E15" w:rsidRPr="00F41E15" w14:paraId="08C66B8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C9A3D08" w14:textId="77777777" w:rsidR="00F41E15" w:rsidRPr="00F41E15" w:rsidRDefault="00F41E15" w:rsidP="00F41E15">
            <w:pPr>
              <w:rPr>
                <w:lang w:val="en-GB"/>
              </w:rPr>
            </w:pPr>
            <w:r w:rsidRPr="00F41E15">
              <w:rPr>
                <w:lang w:val="en-GB"/>
              </w:rPr>
              <w:t>TC-EL-03</w:t>
            </w:r>
          </w:p>
        </w:tc>
        <w:tc>
          <w:tcPr>
            <w:tcW w:w="0" w:type="auto"/>
            <w:tcBorders>
              <w:top w:val="nil"/>
              <w:left w:val="nil"/>
              <w:bottom w:val="nil"/>
              <w:right w:val="nil"/>
            </w:tcBorders>
            <w:tcMar>
              <w:top w:w="60" w:type="dxa"/>
              <w:left w:w="60" w:type="dxa"/>
              <w:bottom w:w="60" w:type="dxa"/>
              <w:right w:w="60" w:type="dxa"/>
            </w:tcMar>
            <w:vAlign w:val="center"/>
            <w:hideMark/>
          </w:tcPr>
          <w:p w14:paraId="64242FC0" w14:textId="77777777" w:rsidR="00F41E15" w:rsidRPr="00F41E15" w:rsidRDefault="00F41E15" w:rsidP="00F41E15">
            <w:pPr>
              <w:rPr>
                <w:lang w:val="en-GB"/>
              </w:rPr>
            </w:pPr>
            <w:r w:rsidRPr="00F41E15">
              <w:rPr>
                <w:lang w:val="en-GB"/>
              </w:rPr>
              <w:t>Thủy</w:t>
            </w:r>
          </w:p>
        </w:tc>
        <w:tc>
          <w:tcPr>
            <w:tcW w:w="0" w:type="auto"/>
            <w:tcBorders>
              <w:top w:val="nil"/>
              <w:left w:val="nil"/>
              <w:bottom w:val="nil"/>
              <w:right w:val="nil"/>
            </w:tcBorders>
            <w:tcMar>
              <w:top w:w="60" w:type="dxa"/>
              <w:left w:w="60" w:type="dxa"/>
              <w:bottom w:w="60" w:type="dxa"/>
              <w:right w:w="60" w:type="dxa"/>
            </w:tcMar>
            <w:vAlign w:val="center"/>
            <w:hideMark/>
          </w:tcPr>
          <w:p w14:paraId="5B48BC67" w14:textId="77777777" w:rsidR="00F41E15" w:rsidRPr="00F41E15" w:rsidRDefault="00F41E15" w:rsidP="00F41E15">
            <w:pPr>
              <w:rPr>
                <w:lang w:val="en-GB"/>
              </w:rPr>
            </w:pPr>
            <w:r w:rsidRPr="00F41E15">
              <w:rPr>
                <w:lang w:val="en-GB"/>
              </w:rPr>
              <w:t>Hỏa</w:t>
            </w:r>
          </w:p>
        </w:tc>
        <w:tc>
          <w:tcPr>
            <w:tcW w:w="0" w:type="auto"/>
            <w:tcBorders>
              <w:top w:val="nil"/>
              <w:left w:val="nil"/>
              <w:bottom w:val="nil"/>
              <w:right w:val="nil"/>
            </w:tcBorders>
            <w:tcMar>
              <w:top w:w="60" w:type="dxa"/>
              <w:left w:w="60" w:type="dxa"/>
              <w:bottom w:w="60" w:type="dxa"/>
              <w:right w:w="60" w:type="dxa"/>
            </w:tcMar>
            <w:vAlign w:val="center"/>
            <w:hideMark/>
          </w:tcPr>
          <w:p w14:paraId="1070AB97"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4D73701C" w14:textId="77777777" w:rsidR="00F41E15" w:rsidRPr="00F41E15" w:rsidRDefault="00F41E15" w:rsidP="00F41E15">
            <w:pPr>
              <w:rPr>
                <w:lang w:val="en-GB"/>
              </w:rPr>
            </w:pPr>
            <w:r w:rsidRPr="00F41E15">
              <w:rPr>
                <w:lang w:val="en-GB"/>
              </w:rPr>
              <w:t>×1,5</w:t>
            </w:r>
          </w:p>
        </w:tc>
        <w:tc>
          <w:tcPr>
            <w:tcW w:w="0" w:type="auto"/>
            <w:tcBorders>
              <w:top w:val="nil"/>
              <w:left w:val="nil"/>
              <w:bottom w:val="nil"/>
              <w:right w:val="nil"/>
            </w:tcBorders>
            <w:tcMar>
              <w:top w:w="60" w:type="dxa"/>
              <w:left w:w="60" w:type="dxa"/>
              <w:bottom w:w="60" w:type="dxa"/>
              <w:right w:w="60" w:type="dxa"/>
            </w:tcMar>
            <w:vAlign w:val="center"/>
            <w:hideMark/>
          </w:tcPr>
          <w:p w14:paraId="60A0BB1C" w14:textId="77777777" w:rsidR="00F41E15" w:rsidRPr="00F41E15" w:rsidRDefault="00F41E15" w:rsidP="00F41E15">
            <w:pPr>
              <w:rPr>
                <w:lang w:val="en-GB"/>
              </w:rPr>
            </w:pPr>
            <w:r w:rsidRPr="00F41E15">
              <w:rPr>
                <w:lang w:val="en-GB"/>
              </w:rPr>
              <w:t>150 ± R</w:t>
            </w:r>
          </w:p>
        </w:tc>
        <w:tc>
          <w:tcPr>
            <w:tcW w:w="0" w:type="auto"/>
            <w:tcBorders>
              <w:top w:val="nil"/>
              <w:left w:val="nil"/>
              <w:bottom w:val="nil"/>
              <w:right w:val="nil"/>
            </w:tcBorders>
            <w:tcMar>
              <w:top w:w="60" w:type="dxa"/>
              <w:left w:w="60" w:type="dxa"/>
              <w:bottom w:w="60" w:type="dxa"/>
              <w:right w:w="60" w:type="dxa"/>
            </w:tcMar>
            <w:vAlign w:val="center"/>
            <w:hideMark/>
          </w:tcPr>
          <w:p w14:paraId="11371251" w14:textId="77777777" w:rsidR="00F41E15" w:rsidRPr="00F41E15" w:rsidRDefault="00F41E15" w:rsidP="00F41E15">
            <w:pPr>
              <w:rPr>
                <w:lang w:val="en-GB"/>
              </w:rPr>
            </w:pPr>
            <w:r w:rsidRPr="00F41E15">
              <w:rPr>
                <w:lang w:val="en-GB"/>
              </w:rPr>
              <w:t>Đạt</w:t>
            </w:r>
          </w:p>
        </w:tc>
      </w:tr>
      <w:tr w:rsidR="00F41E15" w:rsidRPr="00F41E15" w14:paraId="031EE13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F187D3A" w14:textId="77777777" w:rsidR="00F41E15" w:rsidRPr="00F41E15" w:rsidRDefault="00F41E15" w:rsidP="00F41E15">
            <w:pPr>
              <w:rPr>
                <w:lang w:val="en-GB"/>
              </w:rPr>
            </w:pPr>
            <w:r w:rsidRPr="00F41E15">
              <w:rPr>
                <w:lang w:val="en-GB"/>
              </w:rPr>
              <w:t>TC-EL-04</w:t>
            </w:r>
          </w:p>
        </w:tc>
        <w:tc>
          <w:tcPr>
            <w:tcW w:w="0" w:type="auto"/>
            <w:tcBorders>
              <w:top w:val="nil"/>
              <w:left w:val="nil"/>
              <w:bottom w:val="nil"/>
              <w:right w:val="nil"/>
            </w:tcBorders>
            <w:tcMar>
              <w:top w:w="60" w:type="dxa"/>
              <w:left w:w="60" w:type="dxa"/>
              <w:bottom w:w="60" w:type="dxa"/>
              <w:right w:w="60" w:type="dxa"/>
            </w:tcMar>
            <w:vAlign w:val="center"/>
            <w:hideMark/>
          </w:tcPr>
          <w:p w14:paraId="2988E9B9" w14:textId="77777777" w:rsidR="00F41E15" w:rsidRPr="00F41E15" w:rsidRDefault="00F41E15" w:rsidP="00F41E15">
            <w:pPr>
              <w:rPr>
                <w:lang w:val="en-GB"/>
              </w:rPr>
            </w:pPr>
            <w:r w:rsidRPr="00F41E15">
              <w:rPr>
                <w:lang w:val="en-GB"/>
              </w:rPr>
              <w:t>Hỏa</w:t>
            </w:r>
          </w:p>
        </w:tc>
        <w:tc>
          <w:tcPr>
            <w:tcW w:w="0" w:type="auto"/>
            <w:tcBorders>
              <w:top w:val="nil"/>
              <w:left w:val="nil"/>
              <w:bottom w:val="nil"/>
              <w:right w:val="nil"/>
            </w:tcBorders>
            <w:tcMar>
              <w:top w:w="60" w:type="dxa"/>
              <w:left w:w="60" w:type="dxa"/>
              <w:bottom w:w="60" w:type="dxa"/>
              <w:right w:w="60" w:type="dxa"/>
            </w:tcMar>
            <w:vAlign w:val="center"/>
            <w:hideMark/>
          </w:tcPr>
          <w:p w14:paraId="047B14E9" w14:textId="77777777" w:rsidR="00F41E15" w:rsidRPr="00F41E15" w:rsidRDefault="00F41E15" w:rsidP="00F41E15">
            <w:pPr>
              <w:rPr>
                <w:lang w:val="en-GB"/>
              </w:rPr>
            </w:pPr>
            <w:r w:rsidRPr="00F41E15">
              <w:rPr>
                <w:lang w:val="en-GB"/>
              </w:rPr>
              <w:t>Thủy</w:t>
            </w:r>
          </w:p>
        </w:tc>
        <w:tc>
          <w:tcPr>
            <w:tcW w:w="0" w:type="auto"/>
            <w:tcBorders>
              <w:top w:val="nil"/>
              <w:left w:val="nil"/>
              <w:bottom w:val="nil"/>
              <w:right w:val="nil"/>
            </w:tcBorders>
            <w:tcMar>
              <w:top w:w="60" w:type="dxa"/>
              <w:left w:w="60" w:type="dxa"/>
              <w:bottom w:w="60" w:type="dxa"/>
              <w:right w:w="60" w:type="dxa"/>
            </w:tcMar>
            <w:vAlign w:val="center"/>
            <w:hideMark/>
          </w:tcPr>
          <w:p w14:paraId="00DDD2B0"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58E86B93" w14:textId="77777777" w:rsidR="00F41E15" w:rsidRPr="00F41E15" w:rsidRDefault="00F41E15" w:rsidP="00F41E15">
            <w:pPr>
              <w:rPr>
                <w:lang w:val="en-GB"/>
              </w:rPr>
            </w:pPr>
            <w:r w:rsidRPr="00F41E15">
              <w:rPr>
                <w:lang w:val="en-GB"/>
              </w:rPr>
              <w:t>×0,75</w:t>
            </w:r>
          </w:p>
        </w:tc>
        <w:tc>
          <w:tcPr>
            <w:tcW w:w="0" w:type="auto"/>
            <w:tcBorders>
              <w:top w:val="nil"/>
              <w:left w:val="nil"/>
              <w:bottom w:val="nil"/>
              <w:right w:val="nil"/>
            </w:tcBorders>
            <w:tcMar>
              <w:top w:w="60" w:type="dxa"/>
              <w:left w:w="60" w:type="dxa"/>
              <w:bottom w:w="60" w:type="dxa"/>
              <w:right w:w="60" w:type="dxa"/>
            </w:tcMar>
            <w:vAlign w:val="center"/>
            <w:hideMark/>
          </w:tcPr>
          <w:p w14:paraId="6773C4BC" w14:textId="77777777" w:rsidR="00F41E15" w:rsidRPr="00F41E15" w:rsidRDefault="00F41E15" w:rsidP="00F41E15">
            <w:pPr>
              <w:rPr>
                <w:lang w:val="en-GB"/>
              </w:rPr>
            </w:pPr>
            <w:r w:rsidRPr="00F41E15">
              <w:rPr>
                <w:lang w:val="en-GB"/>
              </w:rPr>
              <w:t>75 ± R</w:t>
            </w:r>
          </w:p>
        </w:tc>
        <w:tc>
          <w:tcPr>
            <w:tcW w:w="0" w:type="auto"/>
            <w:tcBorders>
              <w:top w:val="nil"/>
              <w:left w:val="nil"/>
              <w:bottom w:val="nil"/>
              <w:right w:val="nil"/>
            </w:tcBorders>
            <w:tcMar>
              <w:top w:w="60" w:type="dxa"/>
              <w:left w:w="60" w:type="dxa"/>
              <w:bottom w:w="60" w:type="dxa"/>
              <w:right w:w="60" w:type="dxa"/>
            </w:tcMar>
            <w:vAlign w:val="center"/>
            <w:hideMark/>
          </w:tcPr>
          <w:p w14:paraId="5F4F5FE6" w14:textId="77777777" w:rsidR="00F41E15" w:rsidRPr="00F41E15" w:rsidRDefault="00F41E15" w:rsidP="00F41E15">
            <w:pPr>
              <w:rPr>
                <w:lang w:val="en-GB"/>
              </w:rPr>
            </w:pPr>
            <w:r w:rsidRPr="00F41E15">
              <w:rPr>
                <w:lang w:val="en-GB"/>
              </w:rPr>
              <w:t>Đạt</w:t>
            </w:r>
          </w:p>
        </w:tc>
      </w:tr>
      <w:tr w:rsidR="00F41E15" w:rsidRPr="00F41E15" w14:paraId="15BCA75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2B2823F" w14:textId="77777777" w:rsidR="00F41E15" w:rsidRPr="00F41E15" w:rsidRDefault="00F41E15" w:rsidP="00F41E15">
            <w:pPr>
              <w:rPr>
                <w:lang w:val="en-GB"/>
              </w:rPr>
            </w:pPr>
            <w:r w:rsidRPr="00F41E15">
              <w:rPr>
                <w:lang w:val="en-GB"/>
              </w:rPr>
              <w:t>TC-EL-05</w:t>
            </w:r>
          </w:p>
        </w:tc>
        <w:tc>
          <w:tcPr>
            <w:tcW w:w="0" w:type="auto"/>
            <w:tcBorders>
              <w:top w:val="nil"/>
              <w:left w:val="nil"/>
              <w:bottom w:val="nil"/>
              <w:right w:val="nil"/>
            </w:tcBorders>
            <w:tcMar>
              <w:top w:w="60" w:type="dxa"/>
              <w:left w:w="60" w:type="dxa"/>
              <w:bottom w:w="60" w:type="dxa"/>
              <w:right w:w="60" w:type="dxa"/>
            </w:tcMar>
            <w:vAlign w:val="center"/>
            <w:hideMark/>
          </w:tcPr>
          <w:p w14:paraId="253B9C7B" w14:textId="77777777" w:rsidR="00F41E15" w:rsidRPr="00F41E15" w:rsidRDefault="00F41E15" w:rsidP="00F41E15">
            <w:pPr>
              <w:rPr>
                <w:lang w:val="en-GB"/>
              </w:rPr>
            </w:pPr>
            <w:r w:rsidRPr="00F41E15">
              <w:rPr>
                <w:lang w:val="en-GB"/>
              </w:rPr>
              <w:t>Phong</w:t>
            </w:r>
          </w:p>
        </w:tc>
        <w:tc>
          <w:tcPr>
            <w:tcW w:w="0" w:type="auto"/>
            <w:tcBorders>
              <w:top w:val="nil"/>
              <w:left w:val="nil"/>
              <w:bottom w:val="nil"/>
              <w:right w:val="nil"/>
            </w:tcBorders>
            <w:tcMar>
              <w:top w:w="60" w:type="dxa"/>
              <w:left w:w="60" w:type="dxa"/>
              <w:bottom w:w="60" w:type="dxa"/>
              <w:right w:w="60" w:type="dxa"/>
            </w:tcMar>
            <w:vAlign w:val="center"/>
            <w:hideMark/>
          </w:tcPr>
          <w:p w14:paraId="7AEEF33F" w14:textId="77777777" w:rsidR="00F41E15" w:rsidRPr="00F41E15" w:rsidRDefault="00F41E15" w:rsidP="00F41E15">
            <w:pPr>
              <w:rPr>
                <w:lang w:val="en-GB"/>
              </w:rPr>
            </w:pPr>
            <w:r w:rsidRPr="00F41E15">
              <w:rPr>
                <w:lang w:val="en-GB"/>
              </w:rPr>
              <w:t>Thủy</w:t>
            </w:r>
          </w:p>
        </w:tc>
        <w:tc>
          <w:tcPr>
            <w:tcW w:w="0" w:type="auto"/>
            <w:tcBorders>
              <w:top w:val="nil"/>
              <w:left w:val="nil"/>
              <w:bottom w:val="nil"/>
              <w:right w:val="nil"/>
            </w:tcBorders>
            <w:tcMar>
              <w:top w:w="60" w:type="dxa"/>
              <w:left w:w="60" w:type="dxa"/>
              <w:bottom w:w="60" w:type="dxa"/>
              <w:right w:w="60" w:type="dxa"/>
            </w:tcMar>
            <w:vAlign w:val="center"/>
            <w:hideMark/>
          </w:tcPr>
          <w:p w14:paraId="3BF6AC8D"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01467006" w14:textId="77777777" w:rsidR="00F41E15" w:rsidRPr="00F41E15" w:rsidRDefault="00F41E15" w:rsidP="00F41E15">
            <w:pPr>
              <w:rPr>
                <w:lang w:val="en-GB"/>
              </w:rPr>
            </w:pPr>
            <w:r w:rsidRPr="00F41E15">
              <w:rPr>
                <w:lang w:val="en-GB"/>
              </w:rPr>
              <w:t>×1,5</w:t>
            </w:r>
          </w:p>
        </w:tc>
        <w:tc>
          <w:tcPr>
            <w:tcW w:w="0" w:type="auto"/>
            <w:tcBorders>
              <w:top w:val="nil"/>
              <w:left w:val="nil"/>
              <w:bottom w:val="nil"/>
              <w:right w:val="nil"/>
            </w:tcBorders>
            <w:tcMar>
              <w:top w:w="60" w:type="dxa"/>
              <w:left w:w="60" w:type="dxa"/>
              <w:bottom w:w="60" w:type="dxa"/>
              <w:right w:w="60" w:type="dxa"/>
            </w:tcMar>
            <w:vAlign w:val="center"/>
            <w:hideMark/>
          </w:tcPr>
          <w:p w14:paraId="06443EA5" w14:textId="77777777" w:rsidR="00F41E15" w:rsidRPr="00F41E15" w:rsidRDefault="00F41E15" w:rsidP="00F41E15">
            <w:pPr>
              <w:rPr>
                <w:lang w:val="en-GB"/>
              </w:rPr>
            </w:pPr>
            <w:r w:rsidRPr="00F41E15">
              <w:rPr>
                <w:lang w:val="en-GB"/>
              </w:rPr>
              <w:t>150 ± R</w:t>
            </w:r>
          </w:p>
        </w:tc>
        <w:tc>
          <w:tcPr>
            <w:tcW w:w="0" w:type="auto"/>
            <w:tcBorders>
              <w:top w:val="nil"/>
              <w:left w:val="nil"/>
              <w:bottom w:val="nil"/>
              <w:right w:val="nil"/>
            </w:tcBorders>
            <w:tcMar>
              <w:top w:w="60" w:type="dxa"/>
              <w:left w:w="60" w:type="dxa"/>
              <w:bottom w:w="60" w:type="dxa"/>
              <w:right w:w="60" w:type="dxa"/>
            </w:tcMar>
            <w:vAlign w:val="center"/>
            <w:hideMark/>
          </w:tcPr>
          <w:p w14:paraId="0323F6B8" w14:textId="77777777" w:rsidR="00F41E15" w:rsidRPr="00F41E15" w:rsidRDefault="00F41E15" w:rsidP="00F41E15">
            <w:pPr>
              <w:rPr>
                <w:lang w:val="en-GB"/>
              </w:rPr>
            </w:pPr>
            <w:r w:rsidRPr="00F41E15">
              <w:rPr>
                <w:lang w:val="en-GB"/>
              </w:rPr>
              <w:t>Đạt</w:t>
            </w:r>
          </w:p>
        </w:tc>
      </w:tr>
      <w:tr w:rsidR="00F41E15" w:rsidRPr="00F41E15" w14:paraId="3699514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16CEC3D" w14:textId="77777777" w:rsidR="00F41E15" w:rsidRPr="00F41E15" w:rsidRDefault="00F41E15" w:rsidP="00F41E15">
            <w:pPr>
              <w:rPr>
                <w:lang w:val="en-GB"/>
              </w:rPr>
            </w:pPr>
            <w:r w:rsidRPr="00F41E15">
              <w:rPr>
                <w:lang w:val="en-GB"/>
              </w:rPr>
              <w:t>TC-EL-06</w:t>
            </w:r>
          </w:p>
        </w:tc>
        <w:tc>
          <w:tcPr>
            <w:tcW w:w="0" w:type="auto"/>
            <w:tcBorders>
              <w:top w:val="nil"/>
              <w:left w:val="nil"/>
              <w:bottom w:val="nil"/>
              <w:right w:val="nil"/>
            </w:tcBorders>
            <w:tcMar>
              <w:top w:w="60" w:type="dxa"/>
              <w:left w:w="60" w:type="dxa"/>
              <w:bottom w:w="60" w:type="dxa"/>
              <w:right w:w="60" w:type="dxa"/>
            </w:tcMar>
            <w:vAlign w:val="center"/>
            <w:hideMark/>
          </w:tcPr>
          <w:p w14:paraId="4AAF8C33" w14:textId="77777777" w:rsidR="00F41E15" w:rsidRPr="00F41E15" w:rsidRDefault="00F41E15" w:rsidP="00F41E15">
            <w:pPr>
              <w:rPr>
                <w:lang w:val="en-GB"/>
              </w:rPr>
            </w:pPr>
            <w:r w:rsidRPr="00F41E15">
              <w:rPr>
                <w:lang w:val="en-GB"/>
              </w:rPr>
              <w:t>Kim</w:t>
            </w:r>
          </w:p>
        </w:tc>
        <w:tc>
          <w:tcPr>
            <w:tcW w:w="0" w:type="auto"/>
            <w:tcBorders>
              <w:top w:val="nil"/>
              <w:left w:val="nil"/>
              <w:bottom w:val="nil"/>
              <w:right w:val="nil"/>
            </w:tcBorders>
            <w:tcMar>
              <w:top w:w="60" w:type="dxa"/>
              <w:left w:w="60" w:type="dxa"/>
              <w:bottom w:w="60" w:type="dxa"/>
              <w:right w:w="60" w:type="dxa"/>
            </w:tcMar>
            <w:vAlign w:val="center"/>
            <w:hideMark/>
          </w:tcPr>
          <w:p w14:paraId="4BA25AB9" w14:textId="77777777" w:rsidR="00F41E15" w:rsidRPr="00F41E15" w:rsidRDefault="00F41E15" w:rsidP="00F41E15">
            <w:pPr>
              <w:rPr>
                <w:lang w:val="en-GB"/>
              </w:rPr>
            </w:pPr>
            <w:r w:rsidRPr="00F41E15">
              <w:rPr>
                <w:lang w:val="en-GB"/>
              </w:rPr>
              <w:t>Hỏa</w:t>
            </w:r>
          </w:p>
        </w:tc>
        <w:tc>
          <w:tcPr>
            <w:tcW w:w="0" w:type="auto"/>
            <w:tcBorders>
              <w:top w:val="nil"/>
              <w:left w:val="nil"/>
              <w:bottom w:val="nil"/>
              <w:right w:val="nil"/>
            </w:tcBorders>
            <w:tcMar>
              <w:top w:w="60" w:type="dxa"/>
              <w:left w:w="60" w:type="dxa"/>
              <w:bottom w:w="60" w:type="dxa"/>
              <w:right w:w="60" w:type="dxa"/>
            </w:tcMar>
            <w:vAlign w:val="center"/>
            <w:hideMark/>
          </w:tcPr>
          <w:p w14:paraId="2E7F4CB1" w14:textId="77777777" w:rsidR="00F41E15" w:rsidRPr="00F41E15" w:rsidRDefault="00F41E15" w:rsidP="00F41E15">
            <w:pPr>
              <w:rPr>
                <w:lang w:val="en-GB"/>
              </w:rPr>
            </w:pPr>
            <w:r w:rsidRPr="00F41E15">
              <w:rPr>
                <w:lang w:val="en-GB"/>
              </w:rPr>
              <w:t>100</w:t>
            </w:r>
          </w:p>
        </w:tc>
        <w:tc>
          <w:tcPr>
            <w:tcW w:w="0" w:type="auto"/>
            <w:tcBorders>
              <w:top w:val="nil"/>
              <w:left w:val="nil"/>
              <w:bottom w:val="nil"/>
              <w:right w:val="nil"/>
            </w:tcBorders>
            <w:tcMar>
              <w:top w:w="60" w:type="dxa"/>
              <w:left w:w="60" w:type="dxa"/>
              <w:bottom w:w="60" w:type="dxa"/>
              <w:right w:w="60" w:type="dxa"/>
            </w:tcMar>
            <w:vAlign w:val="center"/>
            <w:hideMark/>
          </w:tcPr>
          <w:p w14:paraId="64ADE1D7" w14:textId="77777777" w:rsidR="00F41E15" w:rsidRPr="00F41E15" w:rsidRDefault="00F41E15" w:rsidP="00F41E15">
            <w:pPr>
              <w:rPr>
                <w:lang w:val="en-GB"/>
              </w:rPr>
            </w:pPr>
            <w:r w:rsidRPr="00F41E15">
              <w:rPr>
                <w:lang w:val="en-GB"/>
              </w:rPr>
              <w:t>×1,0</w:t>
            </w:r>
          </w:p>
        </w:tc>
        <w:tc>
          <w:tcPr>
            <w:tcW w:w="0" w:type="auto"/>
            <w:tcBorders>
              <w:top w:val="nil"/>
              <w:left w:val="nil"/>
              <w:bottom w:val="nil"/>
              <w:right w:val="nil"/>
            </w:tcBorders>
            <w:tcMar>
              <w:top w:w="60" w:type="dxa"/>
              <w:left w:w="60" w:type="dxa"/>
              <w:bottom w:w="60" w:type="dxa"/>
              <w:right w:w="60" w:type="dxa"/>
            </w:tcMar>
            <w:vAlign w:val="center"/>
            <w:hideMark/>
          </w:tcPr>
          <w:p w14:paraId="7DBDD024" w14:textId="77777777" w:rsidR="00F41E15" w:rsidRPr="00F41E15" w:rsidRDefault="00F41E15" w:rsidP="00F41E15">
            <w:pPr>
              <w:rPr>
                <w:lang w:val="en-GB"/>
              </w:rPr>
            </w:pPr>
            <w:r w:rsidRPr="00F41E15">
              <w:rPr>
                <w:lang w:val="en-GB"/>
              </w:rPr>
              <w:t>100 ± R</w:t>
            </w:r>
          </w:p>
        </w:tc>
        <w:tc>
          <w:tcPr>
            <w:tcW w:w="0" w:type="auto"/>
            <w:tcBorders>
              <w:top w:val="nil"/>
              <w:left w:val="nil"/>
              <w:bottom w:val="nil"/>
              <w:right w:val="nil"/>
            </w:tcBorders>
            <w:tcMar>
              <w:top w:w="60" w:type="dxa"/>
              <w:left w:w="60" w:type="dxa"/>
              <w:bottom w:w="60" w:type="dxa"/>
              <w:right w:w="60" w:type="dxa"/>
            </w:tcMar>
            <w:vAlign w:val="center"/>
            <w:hideMark/>
          </w:tcPr>
          <w:p w14:paraId="75E6E984" w14:textId="77777777" w:rsidR="00F41E15" w:rsidRPr="00F41E15" w:rsidRDefault="00F41E15" w:rsidP="00F41E15">
            <w:pPr>
              <w:rPr>
                <w:lang w:val="en-GB"/>
              </w:rPr>
            </w:pPr>
            <w:r w:rsidRPr="00F41E15">
              <w:rPr>
                <w:lang w:val="en-GB"/>
              </w:rPr>
              <w:t>Đạt</w:t>
            </w:r>
          </w:p>
        </w:tc>
      </w:tr>
    </w:tbl>
    <w:p w14:paraId="32D01963" w14:textId="77777777" w:rsidR="00F41E15" w:rsidRPr="00F41E15" w:rsidRDefault="00F41E15" w:rsidP="00F41E15">
      <w:pPr>
        <w:rPr>
          <w:lang w:val="en-GB"/>
        </w:rPr>
      </w:pPr>
      <w:r w:rsidRPr="00F41E15">
        <w:rPr>
          <w:lang w:val="en-GB"/>
        </w:rPr>
        <w:t>(R: dao động ngẫu nhiên ±10% theo R_var trong công thức damage 3.2.3.)</w:t>
      </w:r>
    </w:p>
    <w:p w14:paraId="746AC9D2" w14:textId="77777777" w:rsidR="00F41E15" w:rsidRPr="00F41E15" w:rsidRDefault="00F41E15" w:rsidP="00F41E15">
      <w:pPr>
        <w:numPr>
          <w:ilvl w:val="0"/>
          <w:numId w:val="41"/>
        </w:numPr>
        <w:rPr>
          <w:b/>
          <w:bCs/>
          <w:i/>
          <w:lang w:val="en-GB"/>
        </w:rPr>
      </w:pPr>
      <w:r w:rsidRPr="00F41E15">
        <w:rPr>
          <w:b/>
          <w:bCs/>
          <w:i/>
          <w:lang w:val="en-GB"/>
        </w:rPr>
        <w:t>b) Test Gene Upgrade và Fusion</w:t>
      </w:r>
    </w:p>
    <w:p w14:paraId="3FCD7BD8" w14:textId="77777777" w:rsidR="00F41E15" w:rsidRPr="00F41E15" w:rsidRDefault="00F41E15" w:rsidP="00F41E15">
      <w:pPr>
        <w:rPr>
          <w:lang w:val="en-GB"/>
        </w:rPr>
      </w:pPr>
      <w:r w:rsidRPr="00F41E15">
        <w:rPr>
          <w:b/>
          <w:bCs/>
          <w:lang w:val="en-GB"/>
        </w:rPr>
        <w:t>Bảng 4.7. Test case Gene system</w:t>
      </w:r>
    </w:p>
    <w:tbl>
      <w:tblPr>
        <w:tblW w:w="5000" w:type="pct"/>
        <w:jc w:val="center"/>
        <w:tblLook w:val="04A0" w:firstRow="1" w:lastRow="0" w:firstColumn="1" w:lastColumn="0" w:noHBand="0" w:noVBand="1"/>
      </w:tblPr>
      <w:tblGrid>
        <w:gridCol w:w="1397"/>
        <w:gridCol w:w="2158"/>
        <w:gridCol w:w="2223"/>
        <w:gridCol w:w="2232"/>
        <w:gridCol w:w="1344"/>
      </w:tblGrid>
      <w:tr w:rsidR="00F41E15" w:rsidRPr="00F41E15" w14:paraId="2BEE690F"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914DF5D" w14:textId="77777777" w:rsidR="00F41E15" w:rsidRPr="00F41E15" w:rsidRDefault="00F41E15" w:rsidP="00F41E15">
            <w:pPr>
              <w:rPr>
                <w:lang w:val="en-GB"/>
              </w:rPr>
            </w:pPr>
            <w:r w:rsidRPr="00F41E15">
              <w:rPr>
                <w:b/>
                <w:lang w:val="en-GB"/>
              </w:rPr>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0C9E114" w14:textId="77777777" w:rsidR="00F41E15" w:rsidRPr="00F41E15" w:rsidRDefault="00F41E15" w:rsidP="00F41E15">
            <w:pPr>
              <w:rPr>
                <w:lang w:val="en-GB"/>
              </w:rPr>
            </w:pPr>
            <w:r w:rsidRPr="00F41E15">
              <w:rPr>
                <w:b/>
                <w:lang w:val="en-GB"/>
              </w:rPr>
              <w:t>Kịch bản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BCCA47E" w14:textId="77777777" w:rsidR="00F41E15" w:rsidRPr="00F41E15" w:rsidRDefault="00F41E15" w:rsidP="00F41E15">
            <w:pPr>
              <w:rPr>
                <w:lang w:val="en-GB"/>
              </w:rPr>
            </w:pPr>
            <w:r w:rsidRPr="00F41E15">
              <w:rPr>
                <w:b/>
                <w:lang w:val="en-GB"/>
              </w:rPr>
              <w:t>Bước</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4CF42A7" w14:textId="77777777" w:rsidR="00F41E15" w:rsidRPr="00F41E15" w:rsidRDefault="00F41E15" w:rsidP="00F41E15">
            <w:pPr>
              <w:rPr>
                <w:lang w:val="en-GB"/>
              </w:rPr>
            </w:pPr>
            <w:r w:rsidRPr="00F41E15">
              <w:rPr>
                <w:b/>
                <w:lang w:val="en-GB"/>
              </w:rPr>
              <w:t>Kỳ vọng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E3CC214" w14:textId="77777777" w:rsidR="00F41E15" w:rsidRPr="00F41E15" w:rsidRDefault="00F41E15" w:rsidP="00F41E15">
            <w:pPr>
              <w:rPr>
                <w:lang w:val="en-GB"/>
              </w:rPr>
            </w:pPr>
            <w:r w:rsidRPr="00F41E15">
              <w:rPr>
                <w:b/>
                <w:lang w:val="en-GB"/>
              </w:rPr>
              <w:t>Kết quả</w:t>
            </w:r>
          </w:p>
        </w:tc>
      </w:tr>
      <w:tr w:rsidR="00F41E15" w:rsidRPr="00F41E15" w14:paraId="3004635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4413E96" w14:textId="77777777" w:rsidR="00F41E15" w:rsidRPr="00F41E15" w:rsidRDefault="00F41E15" w:rsidP="00F41E15">
            <w:pPr>
              <w:rPr>
                <w:lang w:val="en-GB"/>
              </w:rPr>
            </w:pPr>
            <w:r w:rsidRPr="00F41E15">
              <w:rPr>
                <w:lang w:val="en-GB"/>
              </w:rPr>
              <w:t>TC-GN-01</w:t>
            </w:r>
          </w:p>
        </w:tc>
        <w:tc>
          <w:tcPr>
            <w:tcW w:w="0" w:type="auto"/>
            <w:tcBorders>
              <w:top w:val="nil"/>
              <w:left w:val="nil"/>
              <w:bottom w:val="nil"/>
              <w:right w:val="nil"/>
            </w:tcBorders>
            <w:tcMar>
              <w:top w:w="60" w:type="dxa"/>
              <w:left w:w="60" w:type="dxa"/>
              <w:bottom w:w="60" w:type="dxa"/>
              <w:right w:w="60" w:type="dxa"/>
            </w:tcMar>
            <w:vAlign w:val="center"/>
            <w:hideMark/>
          </w:tcPr>
          <w:p w14:paraId="060AEE0B" w14:textId="77777777" w:rsidR="00F41E15" w:rsidRPr="00F41E15" w:rsidRDefault="00F41E15" w:rsidP="00F41E15">
            <w:pPr>
              <w:rPr>
                <w:lang w:val="en-GB"/>
              </w:rPr>
            </w:pPr>
            <w:r w:rsidRPr="00F41E15">
              <w:rPr>
                <w:lang w:val="en-GB"/>
              </w:rPr>
              <w:t>Upgrade Tier 1→2</w:t>
            </w:r>
          </w:p>
        </w:tc>
        <w:tc>
          <w:tcPr>
            <w:tcW w:w="0" w:type="auto"/>
            <w:tcBorders>
              <w:top w:val="nil"/>
              <w:left w:val="nil"/>
              <w:bottom w:val="nil"/>
              <w:right w:val="nil"/>
            </w:tcBorders>
            <w:tcMar>
              <w:top w:w="60" w:type="dxa"/>
              <w:left w:w="60" w:type="dxa"/>
              <w:bottom w:w="60" w:type="dxa"/>
              <w:right w:w="60" w:type="dxa"/>
            </w:tcMar>
            <w:vAlign w:val="center"/>
            <w:hideMark/>
          </w:tcPr>
          <w:p w14:paraId="6C5ABEAF" w14:textId="77777777" w:rsidR="00F41E15" w:rsidRPr="00F41E15" w:rsidRDefault="00F41E15" w:rsidP="00F41E15">
            <w:pPr>
              <w:rPr>
                <w:lang w:val="en-GB"/>
              </w:rPr>
            </w:pPr>
            <w:r w:rsidRPr="00F41E15">
              <w:rPr>
                <w:lang w:val="en-GB"/>
              </w:rPr>
              <w:t>Có 50 Frag + 1000 Gold → bấm Upgrade</w:t>
            </w:r>
          </w:p>
        </w:tc>
        <w:tc>
          <w:tcPr>
            <w:tcW w:w="0" w:type="auto"/>
            <w:tcBorders>
              <w:top w:val="nil"/>
              <w:left w:val="nil"/>
              <w:bottom w:val="nil"/>
              <w:right w:val="nil"/>
            </w:tcBorders>
            <w:tcMar>
              <w:top w:w="60" w:type="dxa"/>
              <w:left w:w="60" w:type="dxa"/>
              <w:bottom w:w="60" w:type="dxa"/>
              <w:right w:w="60" w:type="dxa"/>
            </w:tcMar>
            <w:vAlign w:val="center"/>
            <w:hideMark/>
          </w:tcPr>
          <w:p w14:paraId="70524398" w14:textId="77777777" w:rsidR="00F41E15" w:rsidRPr="00F41E15" w:rsidRDefault="00F41E15" w:rsidP="00F41E15">
            <w:pPr>
              <w:rPr>
                <w:lang w:val="en-GB"/>
              </w:rPr>
            </w:pPr>
            <w:r w:rsidRPr="00F41E15">
              <w:rPr>
                <w:lang w:val="en-GB"/>
              </w:rPr>
              <w:t>Tier 2, trừ tài nguyên</w:t>
            </w:r>
          </w:p>
        </w:tc>
        <w:tc>
          <w:tcPr>
            <w:tcW w:w="0" w:type="auto"/>
            <w:tcBorders>
              <w:top w:val="nil"/>
              <w:left w:val="nil"/>
              <w:bottom w:val="nil"/>
              <w:right w:val="nil"/>
            </w:tcBorders>
            <w:tcMar>
              <w:top w:w="60" w:type="dxa"/>
              <w:left w:w="60" w:type="dxa"/>
              <w:bottom w:w="60" w:type="dxa"/>
              <w:right w:w="60" w:type="dxa"/>
            </w:tcMar>
            <w:vAlign w:val="center"/>
            <w:hideMark/>
          </w:tcPr>
          <w:p w14:paraId="1EF82085" w14:textId="77777777" w:rsidR="00F41E15" w:rsidRPr="00F41E15" w:rsidRDefault="00F41E15" w:rsidP="00F41E15">
            <w:pPr>
              <w:rPr>
                <w:lang w:val="en-GB"/>
              </w:rPr>
            </w:pPr>
            <w:r w:rsidRPr="00F41E15">
              <w:rPr>
                <w:lang w:val="en-GB"/>
              </w:rPr>
              <w:t>Đạt</w:t>
            </w:r>
          </w:p>
        </w:tc>
      </w:tr>
      <w:tr w:rsidR="00F41E15" w:rsidRPr="00F41E15" w14:paraId="2879AA4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364A07B" w14:textId="77777777" w:rsidR="00F41E15" w:rsidRPr="00F41E15" w:rsidRDefault="00F41E15" w:rsidP="00F41E15">
            <w:pPr>
              <w:rPr>
                <w:lang w:val="en-GB"/>
              </w:rPr>
            </w:pPr>
            <w:r w:rsidRPr="00F41E15">
              <w:rPr>
                <w:lang w:val="en-GB"/>
              </w:rPr>
              <w:t>TC-GN-02</w:t>
            </w:r>
          </w:p>
        </w:tc>
        <w:tc>
          <w:tcPr>
            <w:tcW w:w="0" w:type="auto"/>
            <w:tcBorders>
              <w:top w:val="nil"/>
              <w:left w:val="nil"/>
              <w:bottom w:val="nil"/>
              <w:right w:val="nil"/>
            </w:tcBorders>
            <w:tcMar>
              <w:top w:w="60" w:type="dxa"/>
              <w:left w:w="60" w:type="dxa"/>
              <w:bottom w:w="60" w:type="dxa"/>
              <w:right w:w="60" w:type="dxa"/>
            </w:tcMar>
            <w:vAlign w:val="center"/>
            <w:hideMark/>
          </w:tcPr>
          <w:p w14:paraId="366D6347" w14:textId="77777777" w:rsidR="00F41E15" w:rsidRPr="00F41E15" w:rsidRDefault="00F41E15" w:rsidP="00F41E15">
            <w:pPr>
              <w:rPr>
                <w:lang w:val="en-GB"/>
              </w:rPr>
            </w:pPr>
            <w:r w:rsidRPr="00F41E15">
              <w:rPr>
                <w:lang w:val="en-GB"/>
              </w:rPr>
              <w:t>Upgrade thiếu vật liệu</w:t>
            </w:r>
          </w:p>
        </w:tc>
        <w:tc>
          <w:tcPr>
            <w:tcW w:w="0" w:type="auto"/>
            <w:tcBorders>
              <w:top w:val="nil"/>
              <w:left w:val="nil"/>
              <w:bottom w:val="nil"/>
              <w:right w:val="nil"/>
            </w:tcBorders>
            <w:tcMar>
              <w:top w:w="60" w:type="dxa"/>
              <w:left w:w="60" w:type="dxa"/>
              <w:bottom w:w="60" w:type="dxa"/>
              <w:right w:w="60" w:type="dxa"/>
            </w:tcMar>
            <w:vAlign w:val="center"/>
            <w:hideMark/>
          </w:tcPr>
          <w:p w14:paraId="1D867768" w14:textId="77777777" w:rsidR="00F41E15" w:rsidRPr="00F41E15" w:rsidRDefault="00F41E15" w:rsidP="00F41E15">
            <w:pPr>
              <w:rPr>
                <w:lang w:val="en-GB"/>
              </w:rPr>
            </w:pPr>
            <w:r w:rsidRPr="00F41E15">
              <w:rPr>
                <w:lang w:val="en-GB"/>
              </w:rPr>
              <w:t>Frag = 30</w:t>
            </w:r>
          </w:p>
        </w:tc>
        <w:tc>
          <w:tcPr>
            <w:tcW w:w="0" w:type="auto"/>
            <w:tcBorders>
              <w:top w:val="nil"/>
              <w:left w:val="nil"/>
              <w:bottom w:val="nil"/>
              <w:right w:val="nil"/>
            </w:tcBorders>
            <w:tcMar>
              <w:top w:w="60" w:type="dxa"/>
              <w:left w:w="60" w:type="dxa"/>
              <w:bottom w:w="60" w:type="dxa"/>
              <w:right w:w="60" w:type="dxa"/>
            </w:tcMar>
            <w:vAlign w:val="center"/>
            <w:hideMark/>
          </w:tcPr>
          <w:p w14:paraId="4A9F97BD" w14:textId="77777777" w:rsidR="00F41E15" w:rsidRPr="00F41E15" w:rsidRDefault="00F41E15" w:rsidP="00F41E15">
            <w:pPr>
              <w:rPr>
                <w:lang w:val="en-GB"/>
              </w:rPr>
            </w:pPr>
            <w:r w:rsidRPr="00F41E15">
              <w:rPr>
                <w:lang w:val="en-GB"/>
              </w:rPr>
              <w:t>Báo lỗi “Không đủ”</w:t>
            </w:r>
          </w:p>
        </w:tc>
        <w:tc>
          <w:tcPr>
            <w:tcW w:w="0" w:type="auto"/>
            <w:tcBorders>
              <w:top w:val="nil"/>
              <w:left w:val="nil"/>
              <w:bottom w:val="nil"/>
              <w:right w:val="nil"/>
            </w:tcBorders>
            <w:tcMar>
              <w:top w:w="60" w:type="dxa"/>
              <w:left w:w="60" w:type="dxa"/>
              <w:bottom w:w="60" w:type="dxa"/>
              <w:right w:w="60" w:type="dxa"/>
            </w:tcMar>
            <w:vAlign w:val="center"/>
            <w:hideMark/>
          </w:tcPr>
          <w:p w14:paraId="678D0806" w14:textId="77777777" w:rsidR="00F41E15" w:rsidRPr="00F41E15" w:rsidRDefault="00F41E15" w:rsidP="00F41E15">
            <w:pPr>
              <w:rPr>
                <w:lang w:val="en-GB"/>
              </w:rPr>
            </w:pPr>
            <w:r w:rsidRPr="00F41E15">
              <w:rPr>
                <w:lang w:val="en-GB"/>
              </w:rPr>
              <w:t>Đạt</w:t>
            </w:r>
          </w:p>
        </w:tc>
      </w:tr>
      <w:tr w:rsidR="00F41E15" w:rsidRPr="00F41E15" w14:paraId="2B40055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E85D59B" w14:textId="77777777" w:rsidR="00F41E15" w:rsidRPr="00F41E15" w:rsidRDefault="00F41E15" w:rsidP="00F41E15">
            <w:pPr>
              <w:rPr>
                <w:lang w:val="en-GB"/>
              </w:rPr>
            </w:pPr>
            <w:r w:rsidRPr="00F41E15">
              <w:rPr>
                <w:lang w:val="en-GB"/>
              </w:rPr>
              <w:lastRenderedPageBreak/>
              <w:t>TC-GN-03</w:t>
            </w:r>
          </w:p>
        </w:tc>
        <w:tc>
          <w:tcPr>
            <w:tcW w:w="0" w:type="auto"/>
            <w:tcBorders>
              <w:top w:val="nil"/>
              <w:left w:val="nil"/>
              <w:bottom w:val="nil"/>
              <w:right w:val="nil"/>
            </w:tcBorders>
            <w:tcMar>
              <w:top w:w="60" w:type="dxa"/>
              <w:left w:w="60" w:type="dxa"/>
              <w:bottom w:w="60" w:type="dxa"/>
              <w:right w:w="60" w:type="dxa"/>
            </w:tcMar>
            <w:vAlign w:val="center"/>
            <w:hideMark/>
          </w:tcPr>
          <w:p w14:paraId="4F609285" w14:textId="77777777" w:rsidR="00F41E15" w:rsidRPr="00F41E15" w:rsidRDefault="00F41E15" w:rsidP="00F41E15">
            <w:pPr>
              <w:rPr>
                <w:lang w:val="en-GB"/>
              </w:rPr>
            </w:pPr>
            <w:r w:rsidRPr="00F41E15">
              <w:rPr>
                <w:lang w:val="en-GB"/>
              </w:rPr>
              <w:t>Upgrade Tier 3→4 thiếu Core</w:t>
            </w:r>
          </w:p>
        </w:tc>
        <w:tc>
          <w:tcPr>
            <w:tcW w:w="0" w:type="auto"/>
            <w:tcBorders>
              <w:top w:val="nil"/>
              <w:left w:val="nil"/>
              <w:bottom w:val="nil"/>
              <w:right w:val="nil"/>
            </w:tcBorders>
            <w:tcMar>
              <w:top w:w="60" w:type="dxa"/>
              <w:left w:w="60" w:type="dxa"/>
              <w:bottom w:w="60" w:type="dxa"/>
              <w:right w:w="60" w:type="dxa"/>
            </w:tcMar>
            <w:vAlign w:val="center"/>
            <w:hideMark/>
          </w:tcPr>
          <w:p w14:paraId="46E1D1C8" w14:textId="77777777" w:rsidR="00F41E15" w:rsidRPr="00F41E15" w:rsidRDefault="00F41E15" w:rsidP="00F41E15">
            <w:pPr>
              <w:rPr>
                <w:lang w:val="en-GB"/>
              </w:rPr>
            </w:pPr>
            <w:r w:rsidRPr="00F41E15">
              <w:rPr>
                <w:lang w:val="en-GB"/>
              </w:rPr>
              <w:t>Mutant Core = 0</w:t>
            </w:r>
          </w:p>
        </w:tc>
        <w:tc>
          <w:tcPr>
            <w:tcW w:w="0" w:type="auto"/>
            <w:tcBorders>
              <w:top w:val="nil"/>
              <w:left w:val="nil"/>
              <w:bottom w:val="nil"/>
              <w:right w:val="nil"/>
            </w:tcBorders>
            <w:tcMar>
              <w:top w:w="60" w:type="dxa"/>
              <w:left w:w="60" w:type="dxa"/>
              <w:bottom w:w="60" w:type="dxa"/>
              <w:right w:w="60" w:type="dxa"/>
            </w:tcMar>
            <w:vAlign w:val="center"/>
            <w:hideMark/>
          </w:tcPr>
          <w:p w14:paraId="6039BAD9" w14:textId="77777777" w:rsidR="00F41E15" w:rsidRPr="00F41E15" w:rsidRDefault="00F41E15" w:rsidP="00F41E15">
            <w:pPr>
              <w:rPr>
                <w:lang w:val="en-GB"/>
              </w:rPr>
            </w:pPr>
            <w:r w:rsidRPr="00F41E15">
              <w:rPr>
                <w:lang w:val="en-GB"/>
              </w:rPr>
              <w:t>Báo lỗi “Cần Mutant Core”</w:t>
            </w:r>
          </w:p>
        </w:tc>
        <w:tc>
          <w:tcPr>
            <w:tcW w:w="0" w:type="auto"/>
            <w:tcBorders>
              <w:top w:val="nil"/>
              <w:left w:val="nil"/>
              <w:bottom w:val="nil"/>
              <w:right w:val="nil"/>
            </w:tcBorders>
            <w:tcMar>
              <w:top w:w="60" w:type="dxa"/>
              <w:left w:w="60" w:type="dxa"/>
              <w:bottom w:w="60" w:type="dxa"/>
              <w:right w:w="60" w:type="dxa"/>
            </w:tcMar>
            <w:vAlign w:val="center"/>
            <w:hideMark/>
          </w:tcPr>
          <w:p w14:paraId="21C204D4" w14:textId="77777777" w:rsidR="00F41E15" w:rsidRPr="00F41E15" w:rsidRDefault="00F41E15" w:rsidP="00F41E15">
            <w:pPr>
              <w:rPr>
                <w:lang w:val="en-GB"/>
              </w:rPr>
            </w:pPr>
            <w:r w:rsidRPr="00F41E15">
              <w:rPr>
                <w:lang w:val="en-GB"/>
              </w:rPr>
              <w:t>Đạt</w:t>
            </w:r>
          </w:p>
        </w:tc>
      </w:tr>
      <w:tr w:rsidR="00F41E15" w:rsidRPr="00F41E15" w14:paraId="3996B3D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21AC482" w14:textId="77777777" w:rsidR="00F41E15" w:rsidRPr="00F41E15" w:rsidRDefault="00F41E15" w:rsidP="00F41E15">
            <w:pPr>
              <w:rPr>
                <w:lang w:val="en-GB"/>
              </w:rPr>
            </w:pPr>
            <w:r w:rsidRPr="00F41E15">
              <w:rPr>
                <w:lang w:val="en-GB"/>
              </w:rPr>
              <w:t>TC-GN-04</w:t>
            </w:r>
          </w:p>
        </w:tc>
        <w:tc>
          <w:tcPr>
            <w:tcW w:w="0" w:type="auto"/>
            <w:tcBorders>
              <w:top w:val="nil"/>
              <w:left w:val="nil"/>
              <w:bottom w:val="nil"/>
              <w:right w:val="nil"/>
            </w:tcBorders>
            <w:tcMar>
              <w:top w:w="60" w:type="dxa"/>
              <w:left w:w="60" w:type="dxa"/>
              <w:bottom w:w="60" w:type="dxa"/>
              <w:right w:w="60" w:type="dxa"/>
            </w:tcMar>
            <w:vAlign w:val="center"/>
            <w:hideMark/>
          </w:tcPr>
          <w:p w14:paraId="67F19580" w14:textId="77777777" w:rsidR="00F41E15" w:rsidRPr="00F41E15" w:rsidRDefault="00F41E15" w:rsidP="00F41E15">
            <w:pPr>
              <w:rPr>
                <w:lang w:val="en-GB"/>
              </w:rPr>
            </w:pPr>
            <w:r w:rsidRPr="00F41E15">
              <w:rPr>
                <w:lang w:val="en-GB"/>
              </w:rPr>
              <w:t>Fusion Kim+Hỏa</w:t>
            </w:r>
          </w:p>
        </w:tc>
        <w:tc>
          <w:tcPr>
            <w:tcW w:w="0" w:type="auto"/>
            <w:tcBorders>
              <w:top w:val="nil"/>
              <w:left w:val="nil"/>
              <w:bottom w:val="nil"/>
              <w:right w:val="nil"/>
            </w:tcBorders>
            <w:tcMar>
              <w:top w:w="60" w:type="dxa"/>
              <w:left w:w="60" w:type="dxa"/>
              <w:bottom w:w="60" w:type="dxa"/>
              <w:right w:w="60" w:type="dxa"/>
            </w:tcMar>
            <w:vAlign w:val="center"/>
            <w:hideMark/>
          </w:tcPr>
          <w:p w14:paraId="3A014D61" w14:textId="77777777" w:rsidR="00F41E15" w:rsidRPr="00F41E15" w:rsidRDefault="00F41E15" w:rsidP="00F41E15">
            <w:pPr>
              <w:rPr>
                <w:lang w:val="en-GB"/>
              </w:rPr>
            </w:pPr>
            <w:r w:rsidRPr="00F41E15">
              <w:rPr>
                <w:lang w:val="en-GB"/>
              </w:rPr>
              <w:t>Có 2 Gene Tier 2 + 1 Core</w:t>
            </w:r>
          </w:p>
        </w:tc>
        <w:tc>
          <w:tcPr>
            <w:tcW w:w="0" w:type="auto"/>
            <w:tcBorders>
              <w:top w:val="nil"/>
              <w:left w:val="nil"/>
              <w:bottom w:val="nil"/>
              <w:right w:val="nil"/>
            </w:tcBorders>
            <w:tcMar>
              <w:top w:w="60" w:type="dxa"/>
              <w:left w:w="60" w:type="dxa"/>
              <w:bottom w:w="60" w:type="dxa"/>
              <w:right w:w="60" w:type="dxa"/>
            </w:tcMar>
            <w:vAlign w:val="center"/>
            <w:hideMark/>
          </w:tcPr>
          <w:p w14:paraId="5F026212" w14:textId="77777777" w:rsidR="00F41E15" w:rsidRPr="00F41E15" w:rsidRDefault="00F41E15" w:rsidP="00F41E15">
            <w:pPr>
              <w:rPr>
                <w:lang w:val="en-GB"/>
              </w:rPr>
            </w:pPr>
            <w:r w:rsidRPr="00F41E15">
              <w:rPr>
                <w:lang w:val="en-GB"/>
              </w:rPr>
              <w:t>Tạo Molten Metal Tier 2</w:t>
            </w:r>
          </w:p>
        </w:tc>
        <w:tc>
          <w:tcPr>
            <w:tcW w:w="0" w:type="auto"/>
            <w:tcBorders>
              <w:top w:val="nil"/>
              <w:left w:val="nil"/>
              <w:bottom w:val="nil"/>
              <w:right w:val="nil"/>
            </w:tcBorders>
            <w:tcMar>
              <w:top w:w="60" w:type="dxa"/>
              <w:left w:w="60" w:type="dxa"/>
              <w:bottom w:w="60" w:type="dxa"/>
              <w:right w:w="60" w:type="dxa"/>
            </w:tcMar>
            <w:vAlign w:val="center"/>
            <w:hideMark/>
          </w:tcPr>
          <w:p w14:paraId="79793297" w14:textId="77777777" w:rsidR="00F41E15" w:rsidRPr="00F41E15" w:rsidRDefault="00F41E15" w:rsidP="00F41E15">
            <w:pPr>
              <w:rPr>
                <w:lang w:val="en-GB"/>
              </w:rPr>
            </w:pPr>
            <w:r w:rsidRPr="00F41E15">
              <w:rPr>
                <w:lang w:val="en-GB"/>
              </w:rPr>
              <w:t>Đạt</w:t>
            </w:r>
          </w:p>
        </w:tc>
      </w:tr>
      <w:tr w:rsidR="00F41E15" w:rsidRPr="00F41E15" w14:paraId="00999FB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57DB849" w14:textId="77777777" w:rsidR="00F41E15" w:rsidRPr="00F41E15" w:rsidRDefault="00F41E15" w:rsidP="00F41E15">
            <w:pPr>
              <w:rPr>
                <w:lang w:val="en-GB"/>
              </w:rPr>
            </w:pPr>
            <w:r w:rsidRPr="00F41E15">
              <w:rPr>
                <w:lang w:val="en-GB"/>
              </w:rPr>
              <w:t>TC-GN-05</w:t>
            </w:r>
          </w:p>
        </w:tc>
        <w:tc>
          <w:tcPr>
            <w:tcW w:w="0" w:type="auto"/>
            <w:tcBorders>
              <w:top w:val="nil"/>
              <w:left w:val="nil"/>
              <w:bottom w:val="nil"/>
              <w:right w:val="nil"/>
            </w:tcBorders>
            <w:tcMar>
              <w:top w:w="60" w:type="dxa"/>
              <w:left w:w="60" w:type="dxa"/>
              <w:bottom w:w="60" w:type="dxa"/>
              <w:right w:w="60" w:type="dxa"/>
            </w:tcMar>
            <w:vAlign w:val="center"/>
            <w:hideMark/>
          </w:tcPr>
          <w:p w14:paraId="2313B46B" w14:textId="77777777" w:rsidR="00F41E15" w:rsidRPr="00F41E15" w:rsidRDefault="00F41E15" w:rsidP="00F41E15">
            <w:pPr>
              <w:rPr>
                <w:lang w:val="en-GB"/>
              </w:rPr>
            </w:pPr>
            <w:r w:rsidRPr="00F41E15">
              <w:rPr>
                <w:lang w:val="en-GB"/>
              </w:rPr>
              <w:t>Stats sau Fusion</w:t>
            </w:r>
          </w:p>
        </w:tc>
        <w:tc>
          <w:tcPr>
            <w:tcW w:w="0" w:type="auto"/>
            <w:tcBorders>
              <w:top w:val="nil"/>
              <w:left w:val="nil"/>
              <w:bottom w:val="nil"/>
              <w:right w:val="nil"/>
            </w:tcBorders>
            <w:tcMar>
              <w:top w:w="60" w:type="dxa"/>
              <w:left w:w="60" w:type="dxa"/>
              <w:bottom w:w="60" w:type="dxa"/>
              <w:right w:w="60" w:type="dxa"/>
            </w:tcMar>
            <w:vAlign w:val="center"/>
            <w:hideMark/>
          </w:tcPr>
          <w:p w14:paraId="45FD35ED" w14:textId="77777777" w:rsidR="00F41E15" w:rsidRPr="00F41E15" w:rsidRDefault="00F41E15" w:rsidP="00F41E15">
            <w:pPr>
              <w:rPr>
                <w:lang w:val="en-GB"/>
              </w:rPr>
            </w:pPr>
            <w:r w:rsidRPr="00F41E15">
              <w:rPr>
                <w:lang w:val="en-GB"/>
              </w:rPr>
              <w:t>So sánh trước/sau</w:t>
            </w:r>
          </w:p>
        </w:tc>
        <w:tc>
          <w:tcPr>
            <w:tcW w:w="0" w:type="auto"/>
            <w:tcBorders>
              <w:top w:val="nil"/>
              <w:left w:val="nil"/>
              <w:bottom w:val="nil"/>
              <w:right w:val="nil"/>
            </w:tcBorders>
            <w:tcMar>
              <w:top w:w="60" w:type="dxa"/>
              <w:left w:w="60" w:type="dxa"/>
              <w:bottom w:w="60" w:type="dxa"/>
              <w:right w:w="60" w:type="dxa"/>
            </w:tcMar>
            <w:vAlign w:val="center"/>
            <w:hideMark/>
          </w:tcPr>
          <w:p w14:paraId="1E0AA2C3" w14:textId="77777777" w:rsidR="00F41E15" w:rsidRPr="00F41E15" w:rsidRDefault="00F41E15" w:rsidP="00F41E15">
            <w:pPr>
              <w:rPr>
                <w:lang w:val="en-GB"/>
              </w:rPr>
            </w:pPr>
            <w:r w:rsidRPr="00F41E15">
              <w:rPr>
                <w:lang w:val="en-GB"/>
              </w:rPr>
              <w:t>StatBlock = avg×1,1</w:t>
            </w:r>
          </w:p>
        </w:tc>
        <w:tc>
          <w:tcPr>
            <w:tcW w:w="0" w:type="auto"/>
            <w:tcBorders>
              <w:top w:val="nil"/>
              <w:left w:val="nil"/>
              <w:bottom w:val="nil"/>
              <w:right w:val="nil"/>
            </w:tcBorders>
            <w:tcMar>
              <w:top w:w="60" w:type="dxa"/>
              <w:left w:w="60" w:type="dxa"/>
              <w:bottom w:w="60" w:type="dxa"/>
              <w:right w:w="60" w:type="dxa"/>
            </w:tcMar>
            <w:vAlign w:val="center"/>
            <w:hideMark/>
          </w:tcPr>
          <w:p w14:paraId="1912C844" w14:textId="77777777" w:rsidR="00F41E15" w:rsidRPr="00F41E15" w:rsidRDefault="00F41E15" w:rsidP="00F41E15">
            <w:pPr>
              <w:rPr>
                <w:lang w:val="en-GB"/>
              </w:rPr>
            </w:pPr>
            <w:r w:rsidRPr="00F41E15">
              <w:rPr>
                <w:lang w:val="en-GB"/>
              </w:rPr>
              <w:t>Đạt</w:t>
            </w:r>
          </w:p>
        </w:tc>
      </w:tr>
      <w:tr w:rsidR="00F41E15" w:rsidRPr="00F41E15" w14:paraId="2F05A83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091D0A2" w14:textId="77777777" w:rsidR="00F41E15" w:rsidRPr="00F41E15" w:rsidRDefault="00F41E15" w:rsidP="00F41E15">
            <w:pPr>
              <w:rPr>
                <w:lang w:val="en-GB"/>
              </w:rPr>
            </w:pPr>
            <w:r w:rsidRPr="00F41E15">
              <w:rPr>
                <w:lang w:val="en-GB"/>
              </w:rPr>
              <w:t>TC-GN-06</w:t>
            </w:r>
          </w:p>
        </w:tc>
        <w:tc>
          <w:tcPr>
            <w:tcW w:w="0" w:type="auto"/>
            <w:tcBorders>
              <w:top w:val="nil"/>
              <w:left w:val="nil"/>
              <w:bottom w:val="nil"/>
              <w:right w:val="nil"/>
            </w:tcBorders>
            <w:tcMar>
              <w:top w:w="60" w:type="dxa"/>
              <w:left w:w="60" w:type="dxa"/>
              <w:bottom w:w="60" w:type="dxa"/>
              <w:right w:w="60" w:type="dxa"/>
            </w:tcMar>
            <w:vAlign w:val="center"/>
            <w:hideMark/>
          </w:tcPr>
          <w:p w14:paraId="14FD8875" w14:textId="77777777" w:rsidR="00F41E15" w:rsidRPr="00F41E15" w:rsidRDefault="00F41E15" w:rsidP="00F41E15">
            <w:pPr>
              <w:rPr>
                <w:lang w:val="en-GB"/>
              </w:rPr>
            </w:pPr>
            <w:r w:rsidRPr="00F41E15">
              <w:rPr>
                <w:lang w:val="en-GB"/>
              </w:rPr>
              <w:t>Hybrid chiếm slot</w:t>
            </w:r>
          </w:p>
        </w:tc>
        <w:tc>
          <w:tcPr>
            <w:tcW w:w="0" w:type="auto"/>
            <w:tcBorders>
              <w:top w:val="nil"/>
              <w:left w:val="nil"/>
              <w:bottom w:val="nil"/>
              <w:right w:val="nil"/>
            </w:tcBorders>
            <w:tcMar>
              <w:top w:w="60" w:type="dxa"/>
              <w:left w:w="60" w:type="dxa"/>
              <w:bottom w:w="60" w:type="dxa"/>
              <w:right w:w="60" w:type="dxa"/>
            </w:tcMar>
            <w:vAlign w:val="center"/>
            <w:hideMark/>
          </w:tcPr>
          <w:p w14:paraId="5D68B8EC" w14:textId="77777777" w:rsidR="00F41E15" w:rsidRPr="00F41E15" w:rsidRDefault="00F41E15" w:rsidP="00F41E15">
            <w:pPr>
              <w:rPr>
                <w:lang w:val="en-GB"/>
              </w:rPr>
            </w:pPr>
            <w:r w:rsidRPr="00F41E15">
              <w:rPr>
                <w:lang w:val="en-GB"/>
              </w:rPr>
              <w:t>Trang bị Hybrid</w:t>
            </w:r>
          </w:p>
        </w:tc>
        <w:tc>
          <w:tcPr>
            <w:tcW w:w="0" w:type="auto"/>
            <w:tcBorders>
              <w:top w:val="nil"/>
              <w:left w:val="nil"/>
              <w:bottom w:val="nil"/>
              <w:right w:val="nil"/>
            </w:tcBorders>
            <w:tcMar>
              <w:top w:w="60" w:type="dxa"/>
              <w:left w:w="60" w:type="dxa"/>
              <w:bottom w:w="60" w:type="dxa"/>
              <w:right w:w="60" w:type="dxa"/>
            </w:tcMar>
            <w:vAlign w:val="center"/>
            <w:hideMark/>
          </w:tcPr>
          <w:p w14:paraId="158B11B6" w14:textId="77777777" w:rsidR="00F41E15" w:rsidRPr="00F41E15" w:rsidRDefault="00F41E15" w:rsidP="00F41E15">
            <w:pPr>
              <w:rPr>
                <w:lang w:val="en-GB"/>
              </w:rPr>
            </w:pPr>
            <w:r w:rsidRPr="00F41E15">
              <w:rPr>
                <w:lang w:val="en-GB"/>
              </w:rPr>
              <w:t>Chỉ chiếm 1 slot phụ</w:t>
            </w:r>
          </w:p>
        </w:tc>
        <w:tc>
          <w:tcPr>
            <w:tcW w:w="0" w:type="auto"/>
            <w:tcBorders>
              <w:top w:val="nil"/>
              <w:left w:val="nil"/>
              <w:bottom w:val="nil"/>
              <w:right w:val="nil"/>
            </w:tcBorders>
            <w:tcMar>
              <w:top w:w="60" w:type="dxa"/>
              <w:left w:w="60" w:type="dxa"/>
              <w:bottom w:w="60" w:type="dxa"/>
              <w:right w:w="60" w:type="dxa"/>
            </w:tcMar>
            <w:vAlign w:val="center"/>
            <w:hideMark/>
          </w:tcPr>
          <w:p w14:paraId="1333385B" w14:textId="77777777" w:rsidR="00F41E15" w:rsidRPr="00F41E15" w:rsidRDefault="00F41E15" w:rsidP="00F41E15">
            <w:pPr>
              <w:rPr>
                <w:lang w:val="en-GB"/>
              </w:rPr>
            </w:pPr>
            <w:r w:rsidRPr="00F41E15">
              <w:rPr>
                <w:lang w:val="en-GB"/>
              </w:rPr>
              <w:t>Đạt</w:t>
            </w:r>
          </w:p>
        </w:tc>
      </w:tr>
    </w:tbl>
    <w:p w14:paraId="07141A4F" w14:textId="77777777" w:rsidR="00F41E15" w:rsidRPr="00F41E15" w:rsidRDefault="00F41E15" w:rsidP="00F41E15">
      <w:pPr>
        <w:numPr>
          <w:ilvl w:val="0"/>
          <w:numId w:val="41"/>
        </w:numPr>
        <w:rPr>
          <w:b/>
          <w:bCs/>
          <w:i/>
          <w:lang w:val="en-GB"/>
        </w:rPr>
      </w:pPr>
      <w:r w:rsidRPr="00F41E15">
        <w:rPr>
          <w:b/>
          <w:bCs/>
          <w:i/>
          <w:lang w:val="en-GB"/>
        </w:rPr>
        <w:t>c) Đo lường damage variance</w:t>
      </w:r>
    </w:p>
    <w:p w14:paraId="2941FCA0" w14:textId="77777777" w:rsidR="00F41E15" w:rsidRPr="00F41E15" w:rsidRDefault="00F41E15" w:rsidP="00F41E15">
      <w:pPr>
        <w:rPr>
          <w:lang w:val="en-GB"/>
        </w:rPr>
      </w:pPr>
      <w:r w:rsidRPr="00F41E15">
        <w:rPr>
          <w:lang w:val="en-GB"/>
        </w:rPr>
        <w:t>Chạy 1000 lần đòn đánh cùng setup (Base=100, no crit, neutral), thu được trung bình 100,2; min 89,9; max 110,1; lệch chuẩn 5,8 — đúng kỳ vọng phân phối uniform [0,9; 1,1].</w:t>
      </w:r>
    </w:p>
    <w:p w14:paraId="63855B3E" w14:textId="77777777" w:rsidR="00F41E15" w:rsidRPr="00F41E15" w:rsidRDefault="00F41E15" w:rsidP="00F41E15">
      <w:pPr>
        <w:numPr>
          <w:ilvl w:val="0"/>
          <w:numId w:val="41"/>
        </w:numPr>
        <w:rPr>
          <w:b/>
          <w:bCs/>
          <w:lang w:val="en-GB"/>
        </w:rPr>
      </w:pPr>
      <w:r w:rsidRPr="00F41E15">
        <w:rPr>
          <w:b/>
          <w:bCs/>
          <w:lang w:val="en-GB"/>
        </w:rPr>
        <w:t>4.2.4. Thực nghiệm hệ thống AI quái vật</w:t>
      </w:r>
    </w:p>
    <w:p w14:paraId="0E0A408E" w14:textId="77777777" w:rsidR="00F41E15" w:rsidRPr="00F41E15" w:rsidRDefault="00F41E15" w:rsidP="00F41E15">
      <w:pPr>
        <w:numPr>
          <w:ilvl w:val="0"/>
          <w:numId w:val="41"/>
        </w:numPr>
        <w:rPr>
          <w:b/>
          <w:bCs/>
          <w:i/>
          <w:lang w:val="en-GB"/>
        </w:rPr>
      </w:pPr>
      <w:r w:rsidRPr="00F41E15">
        <w:rPr>
          <w:b/>
          <w:bCs/>
          <w:i/>
          <w:lang w:val="en-GB"/>
        </w:rPr>
        <w:t>a) Test case AI</w:t>
      </w:r>
    </w:p>
    <w:p w14:paraId="3A5B31B2" w14:textId="77777777" w:rsidR="00F41E15" w:rsidRPr="00F41E15" w:rsidRDefault="00F41E15" w:rsidP="00F41E15">
      <w:pPr>
        <w:rPr>
          <w:lang w:val="en-GB"/>
        </w:rPr>
      </w:pPr>
      <w:r w:rsidRPr="00F41E15">
        <w:rPr>
          <w:b/>
          <w:bCs/>
          <w:lang w:val="en-GB"/>
        </w:rPr>
        <w:t>Bảng 4.8. Test case AI quái + Boss</w:t>
      </w:r>
    </w:p>
    <w:tbl>
      <w:tblPr>
        <w:tblW w:w="5000" w:type="pct"/>
        <w:jc w:val="center"/>
        <w:tblLook w:val="04A0" w:firstRow="1" w:lastRow="0" w:firstColumn="1" w:lastColumn="0" w:noHBand="0" w:noVBand="1"/>
      </w:tblPr>
      <w:tblGrid>
        <w:gridCol w:w="1434"/>
        <w:gridCol w:w="2530"/>
        <w:gridCol w:w="3275"/>
        <w:gridCol w:w="2115"/>
      </w:tblGrid>
      <w:tr w:rsidR="00F41E15" w:rsidRPr="00F41E15" w14:paraId="3E22B783"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78E56A6" w14:textId="77777777" w:rsidR="00F41E15" w:rsidRPr="00F41E15" w:rsidRDefault="00F41E15" w:rsidP="00F41E15">
            <w:pPr>
              <w:rPr>
                <w:lang w:val="en-GB"/>
              </w:rPr>
            </w:pPr>
            <w:r w:rsidRPr="00F41E15">
              <w:rPr>
                <w:b/>
                <w:lang w:val="en-GB"/>
              </w:rPr>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A9F081B" w14:textId="77777777" w:rsidR="00F41E15" w:rsidRPr="00F41E15" w:rsidRDefault="00F41E15" w:rsidP="00F41E15">
            <w:pPr>
              <w:rPr>
                <w:lang w:val="en-GB"/>
              </w:rPr>
            </w:pPr>
            <w:r w:rsidRPr="00F41E15">
              <w:rPr>
                <w:b/>
                <w:lang w:val="en-GB"/>
              </w:rPr>
              <w:t>Kịch bản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206B992" w14:textId="77777777" w:rsidR="00F41E15" w:rsidRPr="00F41E15" w:rsidRDefault="00F41E15" w:rsidP="00F41E15">
            <w:pPr>
              <w:rPr>
                <w:lang w:val="en-GB"/>
              </w:rPr>
            </w:pPr>
            <w:r w:rsidRPr="00F41E15">
              <w:rPr>
                <w:b/>
                <w:lang w:val="en-GB"/>
              </w:rPr>
              <w:t>Kỳ vọng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709CDA3" w14:textId="77777777" w:rsidR="00F41E15" w:rsidRPr="00F41E15" w:rsidRDefault="00F41E15" w:rsidP="00F41E15">
            <w:pPr>
              <w:rPr>
                <w:lang w:val="en-GB"/>
              </w:rPr>
            </w:pPr>
            <w:r w:rsidRPr="00F41E15">
              <w:rPr>
                <w:b/>
                <w:lang w:val="en-GB"/>
              </w:rPr>
              <w:t>Kết quả</w:t>
            </w:r>
          </w:p>
        </w:tc>
      </w:tr>
      <w:tr w:rsidR="00F41E15" w:rsidRPr="00F41E15" w14:paraId="428C3EA2"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4E6F980" w14:textId="77777777" w:rsidR="00F41E15" w:rsidRPr="00F41E15" w:rsidRDefault="00F41E15" w:rsidP="00F41E15">
            <w:pPr>
              <w:rPr>
                <w:lang w:val="en-GB"/>
              </w:rPr>
            </w:pPr>
            <w:r w:rsidRPr="00F41E15">
              <w:rPr>
                <w:lang w:val="en-GB"/>
              </w:rPr>
              <w:t>TC-AI-01</w:t>
            </w:r>
          </w:p>
        </w:tc>
        <w:tc>
          <w:tcPr>
            <w:tcW w:w="0" w:type="auto"/>
            <w:tcBorders>
              <w:top w:val="nil"/>
              <w:left w:val="nil"/>
              <w:bottom w:val="nil"/>
              <w:right w:val="nil"/>
            </w:tcBorders>
            <w:tcMar>
              <w:top w:w="60" w:type="dxa"/>
              <w:left w:w="60" w:type="dxa"/>
              <w:bottom w:w="60" w:type="dxa"/>
              <w:right w:w="60" w:type="dxa"/>
            </w:tcMar>
            <w:vAlign w:val="center"/>
            <w:hideMark/>
          </w:tcPr>
          <w:p w14:paraId="3BFE8655" w14:textId="77777777" w:rsidR="00F41E15" w:rsidRPr="00F41E15" w:rsidRDefault="00F41E15" w:rsidP="00F41E15">
            <w:pPr>
              <w:rPr>
                <w:lang w:val="en-GB"/>
              </w:rPr>
            </w:pPr>
            <w:r w:rsidRPr="00F41E15">
              <w:rPr>
                <w:lang w:val="en-GB"/>
              </w:rPr>
              <w:t>Patrol quái Normal</w:t>
            </w:r>
          </w:p>
        </w:tc>
        <w:tc>
          <w:tcPr>
            <w:tcW w:w="0" w:type="auto"/>
            <w:tcBorders>
              <w:top w:val="nil"/>
              <w:left w:val="nil"/>
              <w:bottom w:val="nil"/>
              <w:right w:val="nil"/>
            </w:tcBorders>
            <w:tcMar>
              <w:top w:w="60" w:type="dxa"/>
              <w:left w:w="60" w:type="dxa"/>
              <w:bottom w:w="60" w:type="dxa"/>
              <w:right w:w="60" w:type="dxa"/>
            </w:tcMar>
            <w:vAlign w:val="center"/>
            <w:hideMark/>
          </w:tcPr>
          <w:p w14:paraId="2E7434C2" w14:textId="77777777" w:rsidR="00F41E15" w:rsidRPr="00F41E15" w:rsidRDefault="00F41E15" w:rsidP="00F41E15">
            <w:pPr>
              <w:rPr>
                <w:lang w:val="en-GB"/>
              </w:rPr>
            </w:pPr>
            <w:r w:rsidRPr="00F41E15">
              <w:rPr>
                <w:lang w:val="en-GB"/>
              </w:rPr>
              <w:t>Đi qua lại giữa 2 waypoint</w:t>
            </w:r>
          </w:p>
        </w:tc>
        <w:tc>
          <w:tcPr>
            <w:tcW w:w="0" w:type="auto"/>
            <w:tcBorders>
              <w:top w:val="nil"/>
              <w:left w:val="nil"/>
              <w:bottom w:val="nil"/>
              <w:right w:val="nil"/>
            </w:tcBorders>
            <w:tcMar>
              <w:top w:w="60" w:type="dxa"/>
              <w:left w:w="60" w:type="dxa"/>
              <w:bottom w:w="60" w:type="dxa"/>
              <w:right w:w="60" w:type="dxa"/>
            </w:tcMar>
            <w:vAlign w:val="center"/>
            <w:hideMark/>
          </w:tcPr>
          <w:p w14:paraId="3B18D410" w14:textId="77777777" w:rsidR="00F41E15" w:rsidRPr="00F41E15" w:rsidRDefault="00F41E15" w:rsidP="00F41E15">
            <w:pPr>
              <w:rPr>
                <w:lang w:val="en-GB"/>
              </w:rPr>
            </w:pPr>
            <w:r w:rsidRPr="00F41E15">
              <w:rPr>
                <w:lang w:val="en-GB"/>
              </w:rPr>
              <w:t>Đạt</w:t>
            </w:r>
          </w:p>
        </w:tc>
      </w:tr>
      <w:tr w:rsidR="00F41E15" w:rsidRPr="00F41E15" w14:paraId="6AA3B7E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94B9802" w14:textId="77777777" w:rsidR="00F41E15" w:rsidRPr="00F41E15" w:rsidRDefault="00F41E15" w:rsidP="00F41E15">
            <w:pPr>
              <w:rPr>
                <w:lang w:val="en-GB"/>
              </w:rPr>
            </w:pPr>
            <w:r w:rsidRPr="00F41E15">
              <w:rPr>
                <w:lang w:val="en-GB"/>
              </w:rPr>
              <w:t>TC-AI-02</w:t>
            </w:r>
          </w:p>
        </w:tc>
        <w:tc>
          <w:tcPr>
            <w:tcW w:w="0" w:type="auto"/>
            <w:tcBorders>
              <w:top w:val="nil"/>
              <w:left w:val="nil"/>
              <w:bottom w:val="nil"/>
              <w:right w:val="nil"/>
            </w:tcBorders>
            <w:tcMar>
              <w:top w:w="60" w:type="dxa"/>
              <w:left w:w="60" w:type="dxa"/>
              <w:bottom w:w="60" w:type="dxa"/>
              <w:right w:w="60" w:type="dxa"/>
            </w:tcMar>
            <w:vAlign w:val="center"/>
            <w:hideMark/>
          </w:tcPr>
          <w:p w14:paraId="04133F53" w14:textId="77777777" w:rsidR="00F41E15" w:rsidRPr="00F41E15" w:rsidRDefault="00F41E15" w:rsidP="00F41E15">
            <w:pPr>
              <w:rPr>
                <w:lang w:val="en-GB"/>
              </w:rPr>
            </w:pPr>
            <w:r w:rsidRPr="00F41E15">
              <w:rPr>
                <w:lang w:val="en-GB"/>
              </w:rPr>
              <w:t>Chase trigger</w:t>
            </w:r>
          </w:p>
        </w:tc>
        <w:tc>
          <w:tcPr>
            <w:tcW w:w="0" w:type="auto"/>
            <w:tcBorders>
              <w:top w:val="nil"/>
              <w:left w:val="nil"/>
              <w:bottom w:val="nil"/>
              <w:right w:val="nil"/>
            </w:tcBorders>
            <w:tcMar>
              <w:top w:w="60" w:type="dxa"/>
              <w:left w:w="60" w:type="dxa"/>
              <w:bottom w:w="60" w:type="dxa"/>
              <w:right w:w="60" w:type="dxa"/>
            </w:tcMar>
            <w:vAlign w:val="center"/>
            <w:hideMark/>
          </w:tcPr>
          <w:p w14:paraId="71710846" w14:textId="77777777" w:rsidR="00F41E15" w:rsidRPr="00F41E15" w:rsidRDefault="00F41E15" w:rsidP="00F41E15">
            <w:pPr>
              <w:rPr>
                <w:lang w:val="en-GB"/>
              </w:rPr>
            </w:pPr>
            <w:r w:rsidRPr="00F41E15">
              <w:rPr>
                <w:lang w:val="en-GB"/>
              </w:rPr>
              <w:t>Player vào bán kính 5 → state Chase</w:t>
            </w:r>
          </w:p>
        </w:tc>
        <w:tc>
          <w:tcPr>
            <w:tcW w:w="0" w:type="auto"/>
            <w:tcBorders>
              <w:top w:val="nil"/>
              <w:left w:val="nil"/>
              <w:bottom w:val="nil"/>
              <w:right w:val="nil"/>
            </w:tcBorders>
            <w:tcMar>
              <w:top w:w="60" w:type="dxa"/>
              <w:left w:w="60" w:type="dxa"/>
              <w:bottom w:w="60" w:type="dxa"/>
              <w:right w:w="60" w:type="dxa"/>
            </w:tcMar>
            <w:vAlign w:val="center"/>
            <w:hideMark/>
          </w:tcPr>
          <w:p w14:paraId="18575D51" w14:textId="77777777" w:rsidR="00F41E15" w:rsidRPr="00F41E15" w:rsidRDefault="00F41E15" w:rsidP="00F41E15">
            <w:pPr>
              <w:rPr>
                <w:lang w:val="en-GB"/>
              </w:rPr>
            </w:pPr>
            <w:r w:rsidRPr="00F41E15">
              <w:rPr>
                <w:lang w:val="en-GB"/>
              </w:rPr>
              <w:t>Đạt</w:t>
            </w:r>
          </w:p>
        </w:tc>
      </w:tr>
      <w:tr w:rsidR="00F41E15" w:rsidRPr="00F41E15" w14:paraId="161A440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5D20935" w14:textId="77777777" w:rsidR="00F41E15" w:rsidRPr="00F41E15" w:rsidRDefault="00F41E15" w:rsidP="00F41E15">
            <w:pPr>
              <w:rPr>
                <w:lang w:val="en-GB"/>
              </w:rPr>
            </w:pPr>
            <w:r w:rsidRPr="00F41E15">
              <w:rPr>
                <w:lang w:val="en-GB"/>
              </w:rPr>
              <w:t>TC-AI-03</w:t>
            </w:r>
          </w:p>
        </w:tc>
        <w:tc>
          <w:tcPr>
            <w:tcW w:w="0" w:type="auto"/>
            <w:tcBorders>
              <w:top w:val="nil"/>
              <w:left w:val="nil"/>
              <w:bottom w:val="nil"/>
              <w:right w:val="nil"/>
            </w:tcBorders>
            <w:tcMar>
              <w:top w:w="60" w:type="dxa"/>
              <w:left w:w="60" w:type="dxa"/>
              <w:bottom w:w="60" w:type="dxa"/>
              <w:right w:w="60" w:type="dxa"/>
            </w:tcMar>
            <w:vAlign w:val="center"/>
            <w:hideMark/>
          </w:tcPr>
          <w:p w14:paraId="05B80143" w14:textId="77777777" w:rsidR="00F41E15" w:rsidRPr="00F41E15" w:rsidRDefault="00F41E15" w:rsidP="00F41E15">
            <w:pPr>
              <w:rPr>
                <w:lang w:val="en-GB"/>
              </w:rPr>
            </w:pPr>
            <w:r w:rsidRPr="00F41E15">
              <w:rPr>
                <w:lang w:val="en-GB"/>
              </w:rPr>
              <w:t>Attack range</w:t>
            </w:r>
          </w:p>
        </w:tc>
        <w:tc>
          <w:tcPr>
            <w:tcW w:w="0" w:type="auto"/>
            <w:tcBorders>
              <w:top w:val="nil"/>
              <w:left w:val="nil"/>
              <w:bottom w:val="nil"/>
              <w:right w:val="nil"/>
            </w:tcBorders>
            <w:tcMar>
              <w:top w:w="60" w:type="dxa"/>
              <w:left w:w="60" w:type="dxa"/>
              <w:bottom w:w="60" w:type="dxa"/>
              <w:right w:w="60" w:type="dxa"/>
            </w:tcMar>
            <w:vAlign w:val="center"/>
            <w:hideMark/>
          </w:tcPr>
          <w:p w14:paraId="7F1513FE" w14:textId="77777777" w:rsidR="00F41E15" w:rsidRPr="00F41E15" w:rsidRDefault="00F41E15" w:rsidP="00F41E15">
            <w:pPr>
              <w:rPr>
                <w:lang w:val="en-GB"/>
              </w:rPr>
            </w:pPr>
            <w:r w:rsidRPr="00F41E15">
              <w:rPr>
                <w:lang w:val="en-GB"/>
              </w:rPr>
              <w:t>Vào bán kính 1,5 → state Attack, đánh đúng cooldown</w:t>
            </w:r>
          </w:p>
        </w:tc>
        <w:tc>
          <w:tcPr>
            <w:tcW w:w="0" w:type="auto"/>
            <w:tcBorders>
              <w:top w:val="nil"/>
              <w:left w:val="nil"/>
              <w:bottom w:val="nil"/>
              <w:right w:val="nil"/>
            </w:tcBorders>
            <w:tcMar>
              <w:top w:w="60" w:type="dxa"/>
              <w:left w:w="60" w:type="dxa"/>
              <w:bottom w:w="60" w:type="dxa"/>
              <w:right w:w="60" w:type="dxa"/>
            </w:tcMar>
            <w:vAlign w:val="center"/>
            <w:hideMark/>
          </w:tcPr>
          <w:p w14:paraId="66AD015D" w14:textId="77777777" w:rsidR="00F41E15" w:rsidRPr="00F41E15" w:rsidRDefault="00F41E15" w:rsidP="00F41E15">
            <w:pPr>
              <w:rPr>
                <w:lang w:val="en-GB"/>
              </w:rPr>
            </w:pPr>
            <w:r w:rsidRPr="00F41E15">
              <w:rPr>
                <w:lang w:val="en-GB"/>
              </w:rPr>
              <w:t>Đạt</w:t>
            </w:r>
          </w:p>
        </w:tc>
      </w:tr>
      <w:tr w:rsidR="00F41E15" w:rsidRPr="00F41E15" w14:paraId="4545AA7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8AF671B" w14:textId="77777777" w:rsidR="00F41E15" w:rsidRPr="00F41E15" w:rsidRDefault="00F41E15" w:rsidP="00F41E15">
            <w:pPr>
              <w:rPr>
                <w:lang w:val="en-GB"/>
              </w:rPr>
            </w:pPr>
            <w:r w:rsidRPr="00F41E15">
              <w:rPr>
                <w:lang w:val="en-GB"/>
              </w:rPr>
              <w:t>TC-AI-04</w:t>
            </w:r>
          </w:p>
        </w:tc>
        <w:tc>
          <w:tcPr>
            <w:tcW w:w="0" w:type="auto"/>
            <w:tcBorders>
              <w:top w:val="nil"/>
              <w:left w:val="nil"/>
              <w:bottom w:val="nil"/>
              <w:right w:val="nil"/>
            </w:tcBorders>
            <w:tcMar>
              <w:top w:w="60" w:type="dxa"/>
              <w:left w:w="60" w:type="dxa"/>
              <w:bottom w:w="60" w:type="dxa"/>
              <w:right w:w="60" w:type="dxa"/>
            </w:tcMar>
            <w:vAlign w:val="center"/>
            <w:hideMark/>
          </w:tcPr>
          <w:p w14:paraId="4C1325A3" w14:textId="77777777" w:rsidR="00F41E15" w:rsidRPr="00F41E15" w:rsidRDefault="00F41E15" w:rsidP="00F41E15">
            <w:pPr>
              <w:rPr>
                <w:lang w:val="en-GB"/>
              </w:rPr>
            </w:pPr>
            <w:r w:rsidRPr="00F41E15">
              <w:rPr>
                <w:lang w:val="en-GB"/>
              </w:rPr>
              <w:t>Boss Phase 1→2</w:t>
            </w:r>
          </w:p>
        </w:tc>
        <w:tc>
          <w:tcPr>
            <w:tcW w:w="0" w:type="auto"/>
            <w:tcBorders>
              <w:top w:val="nil"/>
              <w:left w:val="nil"/>
              <w:bottom w:val="nil"/>
              <w:right w:val="nil"/>
            </w:tcBorders>
            <w:tcMar>
              <w:top w:w="60" w:type="dxa"/>
              <w:left w:w="60" w:type="dxa"/>
              <w:bottom w:w="60" w:type="dxa"/>
              <w:right w:w="60" w:type="dxa"/>
            </w:tcMar>
            <w:vAlign w:val="center"/>
            <w:hideMark/>
          </w:tcPr>
          <w:p w14:paraId="1597CC36" w14:textId="77777777" w:rsidR="00F41E15" w:rsidRPr="00F41E15" w:rsidRDefault="00F41E15" w:rsidP="00F41E15">
            <w:pPr>
              <w:rPr>
                <w:lang w:val="en-GB"/>
              </w:rPr>
            </w:pPr>
            <w:r w:rsidRPr="00F41E15">
              <w:rPr>
                <w:lang w:val="en-GB"/>
              </w:rPr>
              <w:t>HP &lt; 60% → đổi pattern, enrage</w:t>
            </w:r>
          </w:p>
        </w:tc>
        <w:tc>
          <w:tcPr>
            <w:tcW w:w="0" w:type="auto"/>
            <w:tcBorders>
              <w:top w:val="nil"/>
              <w:left w:val="nil"/>
              <w:bottom w:val="nil"/>
              <w:right w:val="nil"/>
            </w:tcBorders>
            <w:tcMar>
              <w:top w:w="60" w:type="dxa"/>
              <w:left w:w="60" w:type="dxa"/>
              <w:bottom w:w="60" w:type="dxa"/>
              <w:right w:w="60" w:type="dxa"/>
            </w:tcMar>
            <w:vAlign w:val="center"/>
            <w:hideMark/>
          </w:tcPr>
          <w:p w14:paraId="7B81FFF7" w14:textId="77777777" w:rsidR="00F41E15" w:rsidRPr="00F41E15" w:rsidRDefault="00F41E15" w:rsidP="00F41E15">
            <w:pPr>
              <w:rPr>
                <w:lang w:val="en-GB"/>
              </w:rPr>
            </w:pPr>
            <w:r w:rsidRPr="00F41E15">
              <w:rPr>
                <w:lang w:val="en-GB"/>
              </w:rPr>
              <w:t>Đạt</w:t>
            </w:r>
          </w:p>
        </w:tc>
      </w:tr>
      <w:tr w:rsidR="00F41E15" w:rsidRPr="00F41E15" w14:paraId="22E8FB9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CA90A92" w14:textId="77777777" w:rsidR="00F41E15" w:rsidRPr="00F41E15" w:rsidRDefault="00F41E15" w:rsidP="00F41E15">
            <w:pPr>
              <w:rPr>
                <w:lang w:val="en-GB"/>
              </w:rPr>
            </w:pPr>
            <w:r w:rsidRPr="00F41E15">
              <w:rPr>
                <w:lang w:val="en-GB"/>
              </w:rPr>
              <w:t>TC-AI-05</w:t>
            </w:r>
          </w:p>
        </w:tc>
        <w:tc>
          <w:tcPr>
            <w:tcW w:w="0" w:type="auto"/>
            <w:tcBorders>
              <w:top w:val="nil"/>
              <w:left w:val="nil"/>
              <w:bottom w:val="nil"/>
              <w:right w:val="nil"/>
            </w:tcBorders>
            <w:tcMar>
              <w:top w:w="60" w:type="dxa"/>
              <w:left w:w="60" w:type="dxa"/>
              <w:bottom w:w="60" w:type="dxa"/>
              <w:right w:w="60" w:type="dxa"/>
            </w:tcMar>
            <w:vAlign w:val="center"/>
            <w:hideMark/>
          </w:tcPr>
          <w:p w14:paraId="1C074222" w14:textId="77777777" w:rsidR="00F41E15" w:rsidRPr="00F41E15" w:rsidRDefault="00F41E15" w:rsidP="00F41E15">
            <w:pPr>
              <w:rPr>
                <w:lang w:val="en-GB"/>
              </w:rPr>
            </w:pPr>
            <w:r w:rsidRPr="00F41E15">
              <w:rPr>
                <w:lang w:val="en-GB"/>
              </w:rPr>
              <w:t>Boss Phase 2→3</w:t>
            </w:r>
          </w:p>
        </w:tc>
        <w:tc>
          <w:tcPr>
            <w:tcW w:w="0" w:type="auto"/>
            <w:tcBorders>
              <w:top w:val="nil"/>
              <w:left w:val="nil"/>
              <w:bottom w:val="nil"/>
              <w:right w:val="nil"/>
            </w:tcBorders>
            <w:tcMar>
              <w:top w:w="60" w:type="dxa"/>
              <w:left w:w="60" w:type="dxa"/>
              <w:bottom w:w="60" w:type="dxa"/>
              <w:right w:w="60" w:type="dxa"/>
            </w:tcMar>
            <w:vAlign w:val="center"/>
            <w:hideMark/>
          </w:tcPr>
          <w:p w14:paraId="5D80C394" w14:textId="77777777" w:rsidR="00F41E15" w:rsidRPr="00F41E15" w:rsidRDefault="00F41E15" w:rsidP="00F41E15">
            <w:pPr>
              <w:rPr>
                <w:lang w:val="en-GB"/>
              </w:rPr>
            </w:pPr>
            <w:r w:rsidRPr="00F41E15">
              <w:rPr>
                <w:lang w:val="en-GB"/>
              </w:rPr>
              <w:t>HP &lt; 30% → unlock Ultimate skill</w:t>
            </w:r>
          </w:p>
        </w:tc>
        <w:tc>
          <w:tcPr>
            <w:tcW w:w="0" w:type="auto"/>
            <w:tcBorders>
              <w:top w:val="nil"/>
              <w:left w:val="nil"/>
              <w:bottom w:val="nil"/>
              <w:right w:val="nil"/>
            </w:tcBorders>
            <w:tcMar>
              <w:top w:w="60" w:type="dxa"/>
              <w:left w:w="60" w:type="dxa"/>
              <w:bottom w:w="60" w:type="dxa"/>
              <w:right w:w="60" w:type="dxa"/>
            </w:tcMar>
            <w:vAlign w:val="center"/>
            <w:hideMark/>
          </w:tcPr>
          <w:p w14:paraId="2FDBEB92" w14:textId="77777777" w:rsidR="00F41E15" w:rsidRPr="00F41E15" w:rsidRDefault="00F41E15" w:rsidP="00F41E15">
            <w:pPr>
              <w:rPr>
                <w:lang w:val="en-GB"/>
              </w:rPr>
            </w:pPr>
            <w:r w:rsidRPr="00F41E15">
              <w:rPr>
                <w:lang w:val="en-GB"/>
              </w:rPr>
              <w:t>Đạt</w:t>
            </w:r>
          </w:p>
        </w:tc>
      </w:tr>
      <w:tr w:rsidR="00F41E15" w:rsidRPr="00F41E15" w14:paraId="54B6901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F0952A8" w14:textId="77777777" w:rsidR="00F41E15" w:rsidRPr="00F41E15" w:rsidRDefault="00F41E15" w:rsidP="00F41E15">
            <w:pPr>
              <w:rPr>
                <w:lang w:val="en-GB"/>
              </w:rPr>
            </w:pPr>
            <w:r w:rsidRPr="00F41E15">
              <w:rPr>
                <w:lang w:val="en-GB"/>
              </w:rPr>
              <w:t>TC-AI-06</w:t>
            </w:r>
          </w:p>
        </w:tc>
        <w:tc>
          <w:tcPr>
            <w:tcW w:w="0" w:type="auto"/>
            <w:tcBorders>
              <w:top w:val="nil"/>
              <w:left w:val="nil"/>
              <w:bottom w:val="nil"/>
              <w:right w:val="nil"/>
            </w:tcBorders>
            <w:tcMar>
              <w:top w:w="60" w:type="dxa"/>
              <w:left w:w="60" w:type="dxa"/>
              <w:bottom w:w="60" w:type="dxa"/>
              <w:right w:w="60" w:type="dxa"/>
            </w:tcMar>
            <w:vAlign w:val="center"/>
            <w:hideMark/>
          </w:tcPr>
          <w:p w14:paraId="03B4DFB6" w14:textId="77777777" w:rsidR="00F41E15" w:rsidRPr="00F41E15" w:rsidRDefault="00F41E15" w:rsidP="00F41E15">
            <w:pPr>
              <w:rPr>
                <w:lang w:val="en-GB"/>
              </w:rPr>
            </w:pPr>
            <w:r w:rsidRPr="00F41E15">
              <w:rPr>
                <w:lang w:val="en-GB"/>
              </w:rPr>
              <w:t>Boss skill rotation</w:t>
            </w:r>
          </w:p>
        </w:tc>
        <w:tc>
          <w:tcPr>
            <w:tcW w:w="0" w:type="auto"/>
            <w:tcBorders>
              <w:top w:val="nil"/>
              <w:left w:val="nil"/>
              <w:bottom w:val="nil"/>
              <w:right w:val="nil"/>
            </w:tcBorders>
            <w:tcMar>
              <w:top w:w="60" w:type="dxa"/>
              <w:left w:w="60" w:type="dxa"/>
              <w:bottom w:w="60" w:type="dxa"/>
              <w:right w:w="60" w:type="dxa"/>
            </w:tcMar>
            <w:vAlign w:val="center"/>
            <w:hideMark/>
          </w:tcPr>
          <w:p w14:paraId="4CF6F314" w14:textId="77777777" w:rsidR="00F41E15" w:rsidRPr="00F41E15" w:rsidRDefault="00F41E15" w:rsidP="00F41E15">
            <w:pPr>
              <w:rPr>
                <w:lang w:val="en-GB"/>
              </w:rPr>
            </w:pPr>
            <w:r w:rsidRPr="00F41E15">
              <w:rPr>
                <w:lang w:val="en-GB"/>
              </w:rPr>
              <w:t>Theo phases_json cooldown</w:t>
            </w:r>
          </w:p>
        </w:tc>
        <w:tc>
          <w:tcPr>
            <w:tcW w:w="0" w:type="auto"/>
            <w:tcBorders>
              <w:top w:val="nil"/>
              <w:left w:val="nil"/>
              <w:bottom w:val="nil"/>
              <w:right w:val="nil"/>
            </w:tcBorders>
            <w:tcMar>
              <w:top w:w="60" w:type="dxa"/>
              <w:left w:w="60" w:type="dxa"/>
              <w:bottom w:w="60" w:type="dxa"/>
              <w:right w:w="60" w:type="dxa"/>
            </w:tcMar>
            <w:vAlign w:val="center"/>
            <w:hideMark/>
          </w:tcPr>
          <w:p w14:paraId="38D81551" w14:textId="77777777" w:rsidR="00F41E15" w:rsidRPr="00F41E15" w:rsidRDefault="00F41E15" w:rsidP="00F41E15">
            <w:pPr>
              <w:rPr>
                <w:lang w:val="en-GB"/>
              </w:rPr>
            </w:pPr>
            <w:r w:rsidRPr="00F41E15">
              <w:rPr>
                <w:lang w:val="en-GB"/>
              </w:rPr>
              <w:t>Đạt</w:t>
            </w:r>
          </w:p>
        </w:tc>
      </w:tr>
      <w:tr w:rsidR="00F41E15" w:rsidRPr="00F41E15" w14:paraId="495F04A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AC320D0" w14:textId="77777777" w:rsidR="00F41E15" w:rsidRPr="00F41E15" w:rsidRDefault="00F41E15" w:rsidP="00F41E15">
            <w:pPr>
              <w:rPr>
                <w:lang w:val="en-GB"/>
              </w:rPr>
            </w:pPr>
            <w:r w:rsidRPr="00F41E15">
              <w:rPr>
                <w:lang w:val="en-GB"/>
              </w:rPr>
              <w:lastRenderedPageBreak/>
              <w:t>TC-AI-07</w:t>
            </w:r>
          </w:p>
        </w:tc>
        <w:tc>
          <w:tcPr>
            <w:tcW w:w="0" w:type="auto"/>
            <w:tcBorders>
              <w:top w:val="nil"/>
              <w:left w:val="nil"/>
              <w:bottom w:val="nil"/>
              <w:right w:val="nil"/>
            </w:tcBorders>
            <w:tcMar>
              <w:top w:w="60" w:type="dxa"/>
              <w:left w:w="60" w:type="dxa"/>
              <w:bottom w:w="60" w:type="dxa"/>
              <w:right w:w="60" w:type="dxa"/>
            </w:tcMar>
            <w:vAlign w:val="center"/>
            <w:hideMark/>
          </w:tcPr>
          <w:p w14:paraId="2ACED6EE" w14:textId="77777777" w:rsidR="00F41E15" w:rsidRPr="00F41E15" w:rsidRDefault="00F41E15" w:rsidP="00F41E15">
            <w:pPr>
              <w:rPr>
                <w:lang w:val="en-GB"/>
              </w:rPr>
            </w:pPr>
            <w:r w:rsidRPr="00F41E15">
              <w:rPr>
                <w:lang w:val="en-GB"/>
              </w:rPr>
              <w:t>Loot drop</w:t>
            </w:r>
          </w:p>
        </w:tc>
        <w:tc>
          <w:tcPr>
            <w:tcW w:w="0" w:type="auto"/>
            <w:tcBorders>
              <w:top w:val="nil"/>
              <w:left w:val="nil"/>
              <w:bottom w:val="nil"/>
              <w:right w:val="nil"/>
            </w:tcBorders>
            <w:tcMar>
              <w:top w:w="60" w:type="dxa"/>
              <w:left w:w="60" w:type="dxa"/>
              <w:bottom w:w="60" w:type="dxa"/>
              <w:right w:w="60" w:type="dxa"/>
            </w:tcMar>
            <w:vAlign w:val="center"/>
            <w:hideMark/>
          </w:tcPr>
          <w:p w14:paraId="5C183C9B" w14:textId="77777777" w:rsidR="00F41E15" w:rsidRPr="00F41E15" w:rsidRDefault="00F41E15" w:rsidP="00F41E15">
            <w:pPr>
              <w:rPr>
                <w:lang w:val="en-GB"/>
              </w:rPr>
            </w:pPr>
            <w:r w:rsidRPr="00F41E15">
              <w:rPr>
                <w:lang w:val="en-GB"/>
              </w:rPr>
              <w:t>Boss chết → drop Mutant Core 30% (test 100 lần)</w:t>
            </w:r>
          </w:p>
        </w:tc>
        <w:tc>
          <w:tcPr>
            <w:tcW w:w="0" w:type="auto"/>
            <w:tcBorders>
              <w:top w:val="nil"/>
              <w:left w:val="nil"/>
              <w:bottom w:val="nil"/>
              <w:right w:val="nil"/>
            </w:tcBorders>
            <w:tcMar>
              <w:top w:w="60" w:type="dxa"/>
              <w:left w:w="60" w:type="dxa"/>
              <w:bottom w:w="60" w:type="dxa"/>
              <w:right w:w="60" w:type="dxa"/>
            </w:tcMar>
            <w:vAlign w:val="center"/>
            <w:hideMark/>
          </w:tcPr>
          <w:p w14:paraId="28D9DF7A" w14:textId="77777777" w:rsidR="00F41E15" w:rsidRPr="00F41E15" w:rsidRDefault="00F41E15" w:rsidP="00F41E15">
            <w:pPr>
              <w:rPr>
                <w:lang w:val="en-GB"/>
              </w:rPr>
            </w:pPr>
            <w:r w:rsidRPr="00F41E15">
              <w:rPr>
                <w:lang w:val="en-GB"/>
              </w:rPr>
              <w:t>28/100 lần, xấp xỉ kỳ vọng</w:t>
            </w:r>
          </w:p>
        </w:tc>
      </w:tr>
      <w:tr w:rsidR="00F41E15" w:rsidRPr="00F41E15" w14:paraId="173C0A92"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D41DFB1" w14:textId="77777777" w:rsidR="00F41E15" w:rsidRPr="00F41E15" w:rsidRDefault="00F41E15" w:rsidP="00F41E15">
            <w:pPr>
              <w:rPr>
                <w:lang w:val="en-GB"/>
              </w:rPr>
            </w:pPr>
            <w:r w:rsidRPr="00F41E15">
              <w:rPr>
                <w:lang w:val="en-GB"/>
              </w:rPr>
              <w:t>TC-AI-08</w:t>
            </w:r>
          </w:p>
        </w:tc>
        <w:tc>
          <w:tcPr>
            <w:tcW w:w="0" w:type="auto"/>
            <w:tcBorders>
              <w:top w:val="nil"/>
              <w:left w:val="nil"/>
              <w:bottom w:val="nil"/>
              <w:right w:val="nil"/>
            </w:tcBorders>
            <w:tcMar>
              <w:top w:w="60" w:type="dxa"/>
              <w:left w:w="60" w:type="dxa"/>
              <w:bottom w:w="60" w:type="dxa"/>
              <w:right w:w="60" w:type="dxa"/>
            </w:tcMar>
            <w:vAlign w:val="center"/>
            <w:hideMark/>
          </w:tcPr>
          <w:p w14:paraId="432F7A84" w14:textId="77777777" w:rsidR="00F41E15" w:rsidRPr="00F41E15" w:rsidRDefault="00F41E15" w:rsidP="00F41E15">
            <w:pPr>
              <w:rPr>
                <w:lang w:val="en-GB"/>
              </w:rPr>
            </w:pPr>
            <w:r w:rsidRPr="00F41E15">
              <w:rPr>
                <w:lang w:val="en-GB"/>
              </w:rPr>
              <w:t>Respawn quái</w:t>
            </w:r>
          </w:p>
        </w:tc>
        <w:tc>
          <w:tcPr>
            <w:tcW w:w="0" w:type="auto"/>
            <w:tcBorders>
              <w:top w:val="nil"/>
              <w:left w:val="nil"/>
              <w:bottom w:val="nil"/>
              <w:right w:val="nil"/>
            </w:tcBorders>
            <w:tcMar>
              <w:top w:w="60" w:type="dxa"/>
              <w:left w:w="60" w:type="dxa"/>
              <w:bottom w:w="60" w:type="dxa"/>
              <w:right w:w="60" w:type="dxa"/>
            </w:tcMar>
            <w:vAlign w:val="center"/>
            <w:hideMark/>
          </w:tcPr>
          <w:p w14:paraId="0F7C0567" w14:textId="77777777" w:rsidR="00F41E15" w:rsidRPr="00F41E15" w:rsidRDefault="00F41E15" w:rsidP="00F41E15">
            <w:pPr>
              <w:rPr>
                <w:lang w:val="en-GB"/>
              </w:rPr>
            </w:pPr>
            <w:r w:rsidRPr="00F41E15">
              <w:rPr>
                <w:lang w:val="en-GB"/>
              </w:rPr>
              <w:t>Sau respawnTime giây</w:t>
            </w:r>
          </w:p>
        </w:tc>
        <w:tc>
          <w:tcPr>
            <w:tcW w:w="0" w:type="auto"/>
            <w:tcBorders>
              <w:top w:val="nil"/>
              <w:left w:val="nil"/>
              <w:bottom w:val="nil"/>
              <w:right w:val="nil"/>
            </w:tcBorders>
            <w:tcMar>
              <w:top w:w="60" w:type="dxa"/>
              <w:left w:w="60" w:type="dxa"/>
              <w:bottom w:w="60" w:type="dxa"/>
              <w:right w:w="60" w:type="dxa"/>
            </w:tcMar>
            <w:vAlign w:val="center"/>
            <w:hideMark/>
          </w:tcPr>
          <w:p w14:paraId="23E80607" w14:textId="77777777" w:rsidR="00F41E15" w:rsidRPr="00F41E15" w:rsidRDefault="00F41E15" w:rsidP="00F41E15">
            <w:pPr>
              <w:rPr>
                <w:lang w:val="en-GB"/>
              </w:rPr>
            </w:pPr>
            <w:r w:rsidRPr="00F41E15">
              <w:rPr>
                <w:lang w:val="en-GB"/>
              </w:rPr>
              <w:t>Đạt</w:t>
            </w:r>
          </w:p>
        </w:tc>
      </w:tr>
      <w:tr w:rsidR="00F41E15" w:rsidRPr="00F41E15" w14:paraId="0BC762E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56E3636" w14:textId="77777777" w:rsidR="00F41E15" w:rsidRPr="00F41E15" w:rsidRDefault="00F41E15" w:rsidP="00F41E15">
            <w:pPr>
              <w:rPr>
                <w:lang w:val="en-GB"/>
              </w:rPr>
            </w:pPr>
            <w:r w:rsidRPr="00F41E15">
              <w:rPr>
                <w:lang w:val="en-GB"/>
              </w:rPr>
              <w:t>TC-AI-09</w:t>
            </w:r>
          </w:p>
        </w:tc>
        <w:tc>
          <w:tcPr>
            <w:tcW w:w="0" w:type="auto"/>
            <w:tcBorders>
              <w:top w:val="nil"/>
              <w:left w:val="nil"/>
              <w:bottom w:val="nil"/>
              <w:right w:val="nil"/>
            </w:tcBorders>
            <w:tcMar>
              <w:top w:w="60" w:type="dxa"/>
              <w:left w:w="60" w:type="dxa"/>
              <w:bottom w:w="60" w:type="dxa"/>
              <w:right w:w="60" w:type="dxa"/>
            </w:tcMar>
            <w:vAlign w:val="center"/>
            <w:hideMark/>
          </w:tcPr>
          <w:p w14:paraId="2022B825" w14:textId="77777777" w:rsidR="00F41E15" w:rsidRPr="00F41E15" w:rsidRDefault="00F41E15" w:rsidP="00F41E15">
            <w:pPr>
              <w:rPr>
                <w:lang w:val="en-GB"/>
              </w:rPr>
            </w:pPr>
            <w:r w:rsidRPr="00F41E15">
              <w:rPr>
                <w:lang w:val="en-GB"/>
              </w:rPr>
              <w:t>Multi-enemy spawn config</w:t>
            </w:r>
          </w:p>
        </w:tc>
        <w:tc>
          <w:tcPr>
            <w:tcW w:w="0" w:type="auto"/>
            <w:tcBorders>
              <w:top w:val="nil"/>
              <w:left w:val="nil"/>
              <w:bottom w:val="nil"/>
              <w:right w:val="nil"/>
            </w:tcBorders>
            <w:tcMar>
              <w:top w:w="60" w:type="dxa"/>
              <w:left w:w="60" w:type="dxa"/>
              <w:bottom w:w="60" w:type="dxa"/>
              <w:right w:w="60" w:type="dxa"/>
            </w:tcMar>
            <w:vAlign w:val="center"/>
            <w:hideMark/>
          </w:tcPr>
          <w:p w14:paraId="6EFF2719" w14:textId="77777777" w:rsidR="00F41E15" w:rsidRPr="00F41E15" w:rsidRDefault="00F41E15" w:rsidP="00F41E15">
            <w:pPr>
              <w:rPr>
                <w:lang w:val="en-GB"/>
              </w:rPr>
            </w:pPr>
            <w:r w:rsidRPr="00F41E15">
              <w:rPr>
                <w:lang w:val="en-GB"/>
              </w:rPr>
              <w:t>Đúng số lượng theo MapSpawnConfig</w:t>
            </w:r>
          </w:p>
        </w:tc>
        <w:tc>
          <w:tcPr>
            <w:tcW w:w="0" w:type="auto"/>
            <w:tcBorders>
              <w:top w:val="nil"/>
              <w:left w:val="nil"/>
              <w:bottom w:val="nil"/>
              <w:right w:val="nil"/>
            </w:tcBorders>
            <w:tcMar>
              <w:top w:w="60" w:type="dxa"/>
              <w:left w:w="60" w:type="dxa"/>
              <w:bottom w:w="60" w:type="dxa"/>
              <w:right w:w="60" w:type="dxa"/>
            </w:tcMar>
            <w:vAlign w:val="center"/>
            <w:hideMark/>
          </w:tcPr>
          <w:p w14:paraId="4D8BEB1C" w14:textId="77777777" w:rsidR="00F41E15" w:rsidRPr="00F41E15" w:rsidRDefault="00F41E15" w:rsidP="00F41E15">
            <w:pPr>
              <w:rPr>
                <w:lang w:val="en-GB"/>
              </w:rPr>
            </w:pPr>
            <w:r w:rsidRPr="00F41E15">
              <w:rPr>
                <w:lang w:val="en-GB"/>
              </w:rPr>
              <w:t>Đạt</w:t>
            </w:r>
          </w:p>
        </w:tc>
      </w:tr>
      <w:tr w:rsidR="00F41E15" w:rsidRPr="00F41E15" w14:paraId="19BC6AC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B2AB1BA" w14:textId="77777777" w:rsidR="00F41E15" w:rsidRPr="00F41E15" w:rsidRDefault="00F41E15" w:rsidP="00F41E15">
            <w:pPr>
              <w:rPr>
                <w:lang w:val="en-GB"/>
              </w:rPr>
            </w:pPr>
            <w:r w:rsidRPr="00F41E15">
              <w:rPr>
                <w:lang w:val="en-GB"/>
              </w:rPr>
              <w:t>TC-AI-10</w:t>
            </w:r>
          </w:p>
        </w:tc>
        <w:tc>
          <w:tcPr>
            <w:tcW w:w="0" w:type="auto"/>
            <w:tcBorders>
              <w:top w:val="nil"/>
              <w:left w:val="nil"/>
              <w:bottom w:val="nil"/>
              <w:right w:val="nil"/>
            </w:tcBorders>
            <w:tcMar>
              <w:top w:w="60" w:type="dxa"/>
              <w:left w:w="60" w:type="dxa"/>
              <w:bottom w:w="60" w:type="dxa"/>
              <w:right w:w="60" w:type="dxa"/>
            </w:tcMar>
            <w:vAlign w:val="center"/>
            <w:hideMark/>
          </w:tcPr>
          <w:p w14:paraId="2FF11D0A" w14:textId="77777777" w:rsidR="00F41E15" w:rsidRPr="00F41E15" w:rsidRDefault="00F41E15" w:rsidP="00F41E15">
            <w:pPr>
              <w:rPr>
                <w:lang w:val="en-GB"/>
              </w:rPr>
            </w:pPr>
            <w:r w:rsidRPr="00F41E15">
              <w:rPr>
                <w:lang w:val="en-GB"/>
              </w:rPr>
              <w:t>Pathfinding trên slope</w:t>
            </w:r>
          </w:p>
        </w:tc>
        <w:tc>
          <w:tcPr>
            <w:tcW w:w="0" w:type="auto"/>
            <w:tcBorders>
              <w:top w:val="nil"/>
              <w:left w:val="nil"/>
              <w:bottom w:val="nil"/>
              <w:right w:val="nil"/>
            </w:tcBorders>
            <w:tcMar>
              <w:top w:w="60" w:type="dxa"/>
              <w:left w:w="60" w:type="dxa"/>
              <w:bottom w:w="60" w:type="dxa"/>
              <w:right w:w="60" w:type="dxa"/>
            </w:tcMar>
            <w:vAlign w:val="center"/>
            <w:hideMark/>
          </w:tcPr>
          <w:p w14:paraId="4FF3D4D6" w14:textId="77777777" w:rsidR="00F41E15" w:rsidRPr="00F41E15" w:rsidRDefault="00F41E15" w:rsidP="00F41E15">
            <w:pPr>
              <w:rPr>
                <w:lang w:val="en-GB"/>
              </w:rPr>
            </w:pPr>
            <w:r w:rsidRPr="00F41E15">
              <w:rPr>
                <w:lang w:val="en-GB"/>
              </w:rPr>
              <w:t>Quái leo dốc không kẹt</w:t>
            </w:r>
          </w:p>
        </w:tc>
        <w:tc>
          <w:tcPr>
            <w:tcW w:w="0" w:type="auto"/>
            <w:tcBorders>
              <w:top w:val="nil"/>
              <w:left w:val="nil"/>
              <w:bottom w:val="nil"/>
              <w:right w:val="nil"/>
            </w:tcBorders>
            <w:tcMar>
              <w:top w:w="60" w:type="dxa"/>
              <w:left w:w="60" w:type="dxa"/>
              <w:bottom w:w="60" w:type="dxa"/>
              <w:right w:w="60" w:type="dxa"/>
            </w:tcMar>
            <w:vAlign w:val="center"/>
            <w:hideMark/>
          </w:tcPr>
          <w:p w14:paraId="5838E52A" w14:textId="77777777" w:rsidR="00F41E15" w:rsidRPr="00F41E15" w:rsidRDefault="00F41E15" w:rsidP="00F41E15">
            <w:pPr>
              <w:rPr>
                <w:lang w:val="en-GB"/>
              </w:rPr>
            </w:pPr>
            <w:r w:rsidRPr="00F41E15">
              <w:rPr>
                <w:lang w:val="en-GB"/>
              </w:rPr>
              <w:t>Đạt</w:t>
            </w:r>
          </w:p>
        </w:tc>
      </w:tr>
    </w:tbl>
    <w:p w14:paraId="6C592B0F" w14:textId="77777777" w:rsidR="00F41E15" w:rsidRPr="00F41E15" w:rsidRDefault="00F41E15" w:rsidP="00F41E15">
      <w:pPr>
        <w:numPr>
          <w:ilvl w:val="0"/>
          <w:numId w:val="41"/>
        </w:numPr>
        <w:rPr>
          <w:b/>
          <w:bCs/>
          <w:i/>
          <w:lang w:val="en-GB"/>
        </w:rPr>
      </w:pPr>
      <w:r w:rsidRPr="00F41E15">
        <w:rPr>
          <w:b/>
          <w:bCs/>
          <w:i/>
          <w:lang w:val="en-GB"/>
        </w:rPr>
        <w:t>b) Đo lường thời gian quyết định AI</w:t>
      </w:r>
    </w:p>
    <w:p w14:paraId="33D5C554" w14:textId="77777777" w:rsidR="00F41E15" w:rsidRPr="00F41E15" w:rsidRDefault="00F41E15" w:rsidP="00F41E15">
      <w:pPr>
        <w:rPr>
          <w:lang w:val="en-GB"/>
        </w:rPr>
      </w:pPr>
      <w:r w:rsidRPr="00F41E15">
        <w:rPr>
          <w:lang w:val="en-GB"/>
        </w:rPr>
        <w:t>Đo Stopwatch quanh EnemyAI.Tick() của 16 quái đồng thời: trung bình 0,12 ms/quái, tổng 1,9 ms/frame ≈ 11% budget frame 60 FPS — chấp nhận được.</w:t>
      </w:r>
    </w:p>
    <w:p w14:paraId="2AFFEA21" w14:textId="77777777" w:rsidR="00F41E15" w:rsidRPr="00F41E15" w:rsidRDefault="00F41E15" w:rsidP="00F41E15">
      <w:pPr>
        <w:numPr>
          <w:ilvl w:val="0"/>
          <w:numId w:val="41"/>
        </w:numPr>
        <w:rPr>
          <w:b/>
          <w:bCs/>
          <w:lang w:val="en-GB"/>
        </w:rPr>
      </w:pPr>
      <w:r w:rsidRPr="00F41E15">
        <w:rPr>
          <w:b/>
          <w:bCs/>
          <w:lang w:val="en-GB"/>
        </w:rPr>
        <w:t>4.2.5. Thực nghiệm hệ thống multiplayer</w:t>
      </w:r>
    </w:p>
    <w:p w14:paraId="36C5B9D3" w14:textId="77777777" w:rsidR="00F41E15" w:rsidRPr="00F41E15" w:rsidRDefault="00F41E15" w:rsidP="00F41E15">
      <w:pPr>
        <w:numPr>
          <w:ilvl w:val="0"/>
          <w:numId w:val="41"/>
        </w:numPr>
        <w:rPr>
          <w:b/>
          <w:bCs/>
          <w:i/>
          <w:lang w:val="en-GB"/>
        </w:rPr>
      </w:pPr>
      <w:r w:rsidRPr="00F41E15">
        <w:rPr>
          <w:b/>
          <w:bCs/>
          <w:i/>
          <w:lang w:val="en-GB"/>
        </w:rPr>
        <w:t>a) Test đồng bộ và độ trễ</w:t>
      </w:r>
    </w:p>
    <w:p w14:paraId="5A769237" w14:textId="77777777" w:rsidR="00F41E15" w:rsidRPr="00F41E15" w:rsidRDefault="00F41E15" w:rsidP="00F41E15">
      <w:pPr>
        <w:rPr>
          <w:lang w:val="en-GB"/>
        </w:rPr>
      </w:pPr>
      <w:r w:rsidRPr="00F41E15">
        <w:rPr>
          <w:b/>
          <w:bCs/>
          <w:lang w:val="en-GB"/>
        </w:rPr>
        <w:t>Bảng 4.9. Test case multiplayer</w:t>
      </w:r>
    </w:p>
    <w:tbl>
      <w:tblPr>
        <w:tblW w:w="5000" w:type="pct"/>
        <w:jc w:val="center"/>
        <w:tblLook w:val="04A0" w:firstRow="1" w:lastRow="0" w:firstColumn="1" w:lastColumn="0" w:noHBand="0" w:noVBand="1"/>
      </w:tblPr>
      <w:tblGrid>
        <w:gridCol w:w="1582"/>
        <w:gridCol w:w="2620"/>
        <w:gridCol w:w="3701"/>
        <w:gridCol w:w="1451"/>
      </w:tblGrid>
      <w:tr w:rsidR="00F41E15" w:rsidRPr="00F41E15" w14:paraId="3CDFF8B6"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1D43B86" w14:textId="77777777" w:rsidR="00F41E15" w:rsidRPr="00F41E15" w:rsidRDefault="00F41E15" w:rsidP="00F41E15">
            <w:pPr>
              <w:rPr>
                <w:lang w:val="en-GB"/>
              </w:rPr>
            </w:pPr>
            <w:r w:rsidRPr="00F41E15">
              <w:rPr>
                <w:b/>
                <w:lang w:val="en-GB"/>
              </w:rPr>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5FC3A9B" w14:textId="77777777" w:rsidR="00F41E15" w:rsidRPr="00F41E15" w:rsidRDefault="00F41E15" w:rsidP="00F41E15">
            <w:pPr>
              <w:rPr>
                <w:lang w:val="en-GB"/>
              </w:rPr>
            </w:pPr>
            <w:r w:rsidRPr="00F41E15">
              <w:rPr>
                <w:b/>
                <w:lang w:val="en-GB"/>
              </w:rPr>
              <w:t>Kịch bản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8610542" w14:textId="77777777" w:rsidR="00F41E15" w:rsidRPr="00F41E15" w:rsidRDefault="00F41E15" w:rsidP="00F41E15">
            <w:pPr>
              <w:rPr>
                <w:lang w:val="en-GB"/>
              </w:rPr>
            </w:pPr>
            <w:r w:rsidRPr="00F41E15">
              <w:rPr>
                <w:b/>
                <w:lang w:val="en-GB"/>
              </w:rPr>
              <w:t>Kỳ vọng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D136A41" w14:textId="77777777" w:rsidR="00F41E15" w:rsidRPr="00F41E15" w:rsidRDefault="00F41E15" w:rsidP="00F41E15">
            <w:pPr>
              <w:rPr>
                <w:lang w:val="en-GB"/>
              </w:rPr>
            </w:pPr>
            <w:r w:rsidRPr="00F41E15">
              <w:rPr>
                <w:b/>
                <w:lang w:val="en-GB"/>
              </w:rPr>
              <w:t>Kết quả</w:t>
            </w:r>
          </w:p>
        </w:tc>
      </w:tr>
      <w:tr w:rsidR="00F41E15" w:rsidRPr="00F41E15" w14:paraId="75CC7F4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7552153" w14:textId="77777777" w:rsidR="00F41E15" w:rsidRPr="00F41E15" w:rsidRDefault="00F41E15" w:rsidP="00F41E15">
            <w:pPr>
              <w:rPr>
                <w:lang w:val="en-GB"/>
              </w:rPr>
            </w:pPr>
            <w:r w:rsidRPr="00F41E15">
              <w:rPr>
                <w:lang w:val="en-GB"/>
              </w:rPr>
              <w:t>TC-NW-01</w:t>
            </w:r>
          </w:p>
        </w:tc>
        <w:tc>
          <w:tcPr>
            <w:tcW w:w="0" w:type="auto"/>
            <w:tcBorders>
              <w:top w:val="nil"/>
              <w:left w:val="nil"/>
              <w:bottom w:val="nil"/>
              <w:right w:val="nil"/>
            </w:tcBorders>
            <w:tcMar>
              <w:top w:w="60" w:type="dxa"/>
              <w:left w:w="60" w:type="dxa"/>
              <w:bottom w:w="60" w:type="dxa"/>
              <w:right w:w="60" w:type="dxa"/>
            </w:tcMar>
            <w:vAlign w:val="center"/>
            <w:hideMark/>
          </w:tcPr>
          <w:p w14:paraId="17EC6ABC" w14:textId="77777777" w:rsidR="00F41E15" w:rsidRPr="00F41E15" w:rsidRDefault="00F41E15" w:rsidP="00F41E15">
            <w:pPr>
              <w:rPr>
                <w:lang w:val="en-GB"/>
              </w:rPr>
            </w:pPr>
            <w:r w:rsidRPr="00F41E15">
              <w:rPr>
                <w:lang w:val="en-GB"/>
              </w:rPr>
              <w:t>2 client kết nối cùng zone</w:t>
            </w:r>
          </w:p>
        </w:tc>
        <w:tc>
          <w:tcPr>
            <w:tcW w:w="0" w:type="auto"/>
            <w:tcBorders>
              <w:top w:val="nil"/>
              <w:left w:val="nil"/>
              <w:bottom w:val="nil"/>
              <w:right w:val="nil"/>
            </w:tcBorders>
            <w:tcMar>
              <w:top w:w="60" w:type="dxa"/>
              <w:left w:w="60" w:type="dxa"/>
              <w:bottom w:w="60" w:type="dxa"/>
              <w:right w:w="60" w:type="dxa"/>
            </w:tcMar>
            <w:vAlign w:val="center"/>
            <w:hideMark/>
          </w:tcPr>
          <w:p w14:paraId="63C77241" w14:textId="77777777" w:rsidR="00F41E15" w:rsidRPr="00F41E15" w:rsidRDefault="00F41E15" w:rsidP="00F41E15">
            <w:pPr>
              <w:rPr>
                <w:lang w:val="en-GB"/>
              </w:rPr>
            </w:pPr>
            <w:r w:rsidRPr="00F41E15">
              <w:rPr>
                <w:lang w:val="en-GB"/>
              </w:rPr>
              <w:t>Cả hai thấy nhau di chuyển</w:t>
            </w:r>
          </w:p>
        </w:tc>
        <w:tc>
          <w:tcPr>
            <w:tcW w:w="0" w:type="auto"/>
            <w:tcBorders>
              <w:top w:val="nil"/>
              <w:left w:val="nil"/>
              <w:bottom w:val="nil"/>
              <w:right w:val="nil"/>
            </w:tcBorders>
            <w:tcMar>
              <w:top w:w="60" w:type="dxa"/>
              <w:left w:w="60" w:type="dxa"/>
              <w:bottom w:w="60" w:type="dxa"/>
              <w:right w:w="60" w:type="dxa"/>
            </w:tcMar>
            <w:vAlign w:val="center"/>
            <w:hideMark/>
          </w:tcPr>
          <w:p w14:paraId="75771E26" w14:textId="77777777" w:rsidR="00F41E15" w:rsidRPr="00F41E15" w:rsidRDefault="00F41E15" w:rsidP="00F41E15">
            <w:pPr>
              <w:rPr>
                <w:lang w:val="en-GB"/>
              </w:rPr>
            </w:pPr>
            <w:r w:rsidRPr="00F41E15">
              <w:rPr>
                <w:lang w:val="en-GB"/>
              </w:rPr>
              <w:t>Đạt</w:t>
            </w:r>
          </w:p>
        </w:tc>
      </w:tr>
      <w:tr w:rsidR="00F41E15" w:rsidRPr="00F41E15" w14:paraId="34DD0F4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13BC127" w14:textId="77777777" w:rsidR="00F41E15" w:rsidRPr="00F41E15" w:rsidRDefault="00F41E15" w:rsidP="00F41E15">
            <w:pPr>
              <w:rPr>
                <w:lang w:val="en-GB"/>
              </w:rPr>
            </w:pPr>
            <w:r w:rsidRPr="00F41E15">
              <w:rPr>
                <w:lang w:val="en-GB"/>
              </w:rPr>
              <w:t>TC-NW-02</w:t>
            </w:r>
          </w:p>
        </w:tc>
        <w:tc>
          <w:tcPr>
            <w:tcW w:w="0" w:type="auto"/>
            <w:tcBorders>
              <w:top w:val="nil"/>
              <w:left w:val="nil"/>
              <w:bottom w:val="nil"/>
              <w:right w:val="nil"/>
            </w:tcBorders>
            <w:tcMar>
              <w:top w:w="60" w:type="dxa"/>
              <w:left w:w="60" w:type="dxa"/>
              <w:bottom w:w="60" w:type="dxa"/>
              <w:right w:w="60" w:type="dxa"/>
            </w:tcMar>
            <w:vAlign w:val="center"/>
            <w:hideMark/>
          </w:tcPr>
          <w:p w14:paraId="2C6DC079" w14:textId="77777777" w:rsidR="00F41E15" w:rsidRPr="00F41E15" w:rsidRDefault="00F41E15" w:rsidP="00F41E15">
            <w:pPr>
              <w:rPr>
                <w:lang w:val="en-GB"/>
              </w:rPr>
            </w:pPr>
            <w:r w:rsidRPr="00F41E15">
              <w:rPr>
                <w:lang w:val="en-GB"/>
              </w:rPr>
              <w:t>4 client cùng dungeon</w:t>
            </w:r>
          </w:p>
        </w:tc>
        <w:tc>
          <w:tcPr>
            <w:tcW w:w="0" w:type="auto"/>
            <w:tcBorders>
              <w:top w:val="nil"/>
              <w:left w:val="nil"/>
              <w:bottom w:val="nil"/>
              <w:right w:val="nil"/>
            </w:tcBorders>
            <w:tcMar>
              <w:top w:w="60" w:type="dxa"/>
              <w:left w:w="60" w:type="dxa"/>
              <w:bottom w:w="60" w:type="dxa"/>
              <w:right w:w="60" w:type="dxa"/>
            </w:tcMar>
            <w:vAlign w:val="center"/>
            <w:hideMark/>
          </w:tcPr>
          <w:p w14:paraId="097DAA7E" w14:textId="77777777" w:rsidR="00F41E15" w:rsidRPr="00F41E15" w:rsidRDefault="00F41E15" w:rsidP="00F41E15">
            <w:pPr>
              <w:rPr>
                <w:lang w:val="en-GB"/>
              </w:rPr>
            </w:pPr>
            <w:r w:rsidRPr="00F41E15">
              <w:rPr>
                <w:lang w:val="en-GB"/>
              </w:rPr>
              <w:t>Đồng bộ HP boss/enemy</w:t>
            </w:r>
          </w:p>
        </w:tc>
        <w:tc>
          <w:tcPr>
            <w:tcW w:w="0" w:type="auto"/>
            <w:tcBorders>
              <w:top w:val="nil"/>
              <w:left w:val="nil"/>
              <w:bottom w:val="nil"/>
              <w:right w:val="nil"/>
            </w:tcBorders>
            <w:tcMar>
              <w:top w:w="60" w:type="dxa"/>
              <w:left w:w="60" w:type="dxa"/>
              <w:bottom w:w="60" w:type="dxa"/>
              <w:right w:w="60" w:type="dxa"/>
            </w:tcMar>
            <w:vAlign w:val="center"/>
            <w:hideMark/>
          </w:tcPr>
          <w:p w14:paraId="350250A8" w14:textId="77777777" w:rsidR="00F41E15" w:rsidRPr="00F41E15" w:rsidRDefault="00F41E15" w:rsidP="00F41E15">
            <w:pPr>
              <w:rPr>
                <w:lang w:val="en-GB"/>
              </w:rPr>
            </w:pPr>
            <w:r w:rsidRPr="00F41E15">
              <w:rPr>
                <w:lang w:val="en-GB"/>
              </w:rPr>
              <w:t>Đạt</w:t>
            </w:r>
          </w:p>
        </w:tc>
      </w:tr>
      <w:tr w:rsidR="00F41E15" w:rsidRPr="00F41E15" w14:paraId="45125FC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FA0E7BF" w14:textId="77777777" w:rsidR="00F41E15" w:rsidRPr="00F41E15" w:rsidRDefault="00F41E15" w:rsidP="00F41E15">
            <w:pPr>
              <w:rPr>
                <w:lang w:val="en-GB"/>
              </w:rPr>
            </w:pPr>
            <w:r w:rsidRPr="00F41E15">
              <w:rPr>
                <w:lang w:val="en-GB"/>
              </w:rPr>
              <w:t>TC-NW-03</w:t>
            </w:r>
          </w:p>
        </w:tc>
        <w:tc>
          <w:tcPr>
            <w:tcW w:w="0" w:type="auto"/>
            <w:tcBorders>
              <w:top w:val="nil"/>
              <w:left w:val="nil"/>
              <w:bottom w:val="nil"/>
              <w:right w:val="nil"/>
            </w:tcBorders>
            <w:tcMar>
              <w:top w:w="60" w:type="dxa"/>
              <w:left w:w="60" w:type="dxa"/>
              <w:bottom w:w="60" w:type="dxa"/>
              <w:right w:w="60" w:type="dxa"/>
            </w:tcMar>
            <w:vAlign w:val="center"/>
            <w:hideMark/>
          </w:tcPr>
          <w:p w14:paraId="7AE75E01" w14:textId="77777777" w:rsidR="00F41E15" w:rsidRPr="00F41E15" w:rsidRDefault="00F41E15" w:rsidP="00F41E15">
            <w:pPr>
              <w:rPr>
                <w:lang w:val="en-GB"/>
              </w:rPr>
            </w:pPr>
            <w:r w:rsidRPr="00F41E15">
              <w:rPr>
                <w:lang w:val="en-GB"/>
              </w:rPr>
              <w:t>Client mất kết nối</w:t>
            </w:r>
          </w:p>
        </w:tc>
        <w:tc>
          <w:tcPr>
            <w:tcW w:w="0" w:type="auto"/>
            <w:tcBorders>
              <w:top w:val="nil"/>
              <w:left w:val="nil"/>
              <w:bottom w:val="nil"/>
              <w:right w:val="nil"/>
            </w:tcBorders>
            <w:tcMar>
              <w:top w:w="60" w:type="dxa"/>
              <w:left w:w="60" w:type="dxa"/>
              <w:bottom w:w="60" w:type="dxa"/>
              <w:right w:w="60" w:type="dxa"/>
            </w:tcMar>
            <w:vAlign w:val="center"/>
            <w:hideMark/>
          </w:tcPr>
          <w:p w14:paraId="190E417B" w14:textId="77777777" w:rsidR="00F41E15" w:rsidRPr="00F41E15" w:rsidRDefault="00F41E15" w:rsidP="00F41E15">
            <w:pPr>
              <w:rPr>
                <w:lang w:val="en-GB"/>
              </w:rPr>
            </w:pPr>
            <w:r w:rsidRPr="00F41E15">
              <w:rPr>
                <w:lang w:val="en-GB"/>
              </w:rPr>
              <w:t>Other clients thấy player despawn</w:t>
            </w:r>
          </w:p>
        </w:tc>
        <w:tc>
          <w:tcPr>
            <w:tcW w:w="0" w:type="auto"/>
            <w:tcBorders>
              <w:top w:val="nil"/>
              <w:left w:val="nil"/>
              <w:bottom w:val="nil"/>
              <w:right w:val="nil"/>
            </w:tcBorders>
            <w:tcMar>
              <w:top w:w="60" w:type="dxa"/>
              <w:left w:w="60" w:type="dxa"/>
              <w:bottom w:w="60" w:type="dxa"/>
              <w:right w:w="60" w:type="dxa"/>
            </w:tcMar>
            <w:vAlign w:val="center"/>
            <w:hideMark/>
          </w:tcPr>
          <w:p w14:paraId="52F2BB90" w14:textId="77777777" w:rsidR="00F41E15" w:rsidRPr="00F41E15" w:rsidRDefault="00F41E15" w:rsidP="00F41E15">
            <w:pPr>
              <w:rPr>
                <w:lang w:val="en-GB"/>
              </w:rPr>
            </w:pPr>
            <w:r w:rsidRPr="00F41E15">
              <w:rPr>
                <w:lang w:val="en-GB"/>
              </w:rPr>
              <w:t>Đạt</w:t>
            </w:r>
          </w:p>
        </w:tc>
      </w:tr>
      <w:tr w:rsidR="00F41E15" w:rsidRPr="00F41E15" w14:paraId="6944DBB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CF10E50" w14:textId="77777777" w:rsidR="00F41E15" w:rsidRPr="00F41E15" w:rsidRDefault="00F41E15" w:rsidP="00F41E15">
            <w:pPr>
              <w:rPr>
                <w:lang w:val="en-GB"/>
              </w:rPr>
            </w:pPr>
            <w:r w:rsidRPr="00F41E15">
              <w:rPr>
                <w:lang w:val="en-GB"/>
              </w:rPr>
              <w:t>TC-NW-04</w:t>
            </w:r>
          </w:p>
        </w:tc>
        <w:tc>
          <w:tcPr>
            <w:tcW w:w="0" w:type="auto"/>
            <w:tcBorders>
              <w:top w:val="nil"/>
              <w:left w:val="nil"/>
              <w:bottom w:val="nil"/>
              <w:right w:val="nil"/>
            </w:tcBorders>
            <w:tcMar>
              <w:top w:w="60" w:type="dxa"/>
              <w:left w:w="60" w:type="dxa"/>
              <w:bottom w:w="60" w:type="dxa"/>
              <w:right w:w="60" w:type="dxa"/>
            </w:tcMar>
            <w:vAlign w:val="center"/>
            <w:hideMark/>
          </w:tcPr>
          <w:p w14:paraId="76BEF5AA" w14:textId="77777777" w:rsidR="00F41E15" w:rsidRPr="00F41E15" w:rsidRDefault="00F41E15" w:rsidP="00F41E15">
            <w:pPr>
              <w:rPr>
                <w:lang w:val="en-GB"/>
              </w:rPr>
            </w:pPr>
            <w:r w:rsidRPr="00F41E15">
              <w:rPr>
                <w:lang w:val="en-GB"/>
              </w:rPr>
              <w:t>Reconnect trong 30s</w:t>
            </w:r>
          </w:p>
        </w:tc>
        <w:tc>
          <w:tcPr>
            <w:tcW w:w="0" w:type="auto"/>
            <w:tcBorders>
              <w:top w:val="nil"/>
              <w:left w:val="nil"/>
              <w:bottom w:val="nil"/>
              <w:right w:val="nil"/>
            </w:tcBorders>
            <w:tcMar>
              <w:top w:w="60" w:type="dxa"/>
              <w:left w:w="60" w:type="dxa"/>
              <w:bottom w:w="60" w:type="dxa"/>
              <w:right w:w="60" w:type="dxa"/>
            </w:tcMar>
            <w:vAlign w:val="center"/>
            <w:hideMark/>
          </w:tcPr>
          <w:p w14:paraId="16E37C76" w14:textId="77777777" w:rsidR="00F41E15" w:rsidRPr="00F41E15" w:rsidRDefault="00F41E15" w:rsidP="00F41E15">
            <w:pPr>
              <w:rPr>
                <w:lang w:val="en-GB"/>
              </w:rPr>
            </w:pPr>
            <w:r w:rsidRPr="00F41E15">
              <w:rPr>
                <w:lang w:val="en-GB"/>
              </w:rPr>
              <w:t>Vào lại đúng zone, giữ buff</w:t>
            </w:r>
          </w:p>
        </w:tc>
        <w:tc>
          <w:tcPr>
            <w:tcW w:w="0" w:type="auto"/>
            <w:tcBorders>
              <w:top w:val="nil"/>
              <w:left w:val="nil"/>
              <w:bottom w:val="nil"/>
              <w:right w:val="nil"/>
            </w:tcBorders>
            <w:tcMar>
              <w:top w:w="60" w:type="dxa"/>
              <w:left w:w="60" w:type="dxa"/>
              <w:bottom w:w="60" w:type="dxa"/>
              <w:right w:w="60" w:type="dxa"/>
            </w:tcMar>
            <w:vAlign w:val="center"/>
            <w:hideMark/>
          </w:tcPr>
          <w:p w14:paraId="302A7E87" w14:textId="77777777" w:rsidR="00F41E15" w:rsidRPr="00F41E15" w:rsidRDefault="00F41E15" w:rsidP="00F41E15">
            <w:pPr>
              <w:rPr>
                <w:lang w:val="en-GB"/>
              </w:rPr>
            </w:pPr>
            <w:r w:rsidRPr="00F41E15">
              <w:rPr>
                <w:lang w:val="en-GB"/>
              </w:rPr>
              <w:t>Đạt</w:t>
            </w:r>
          </w:p>
        </w:tc>
      </w:tr>
      <w:tr w:rsidR="00F41E15" w:rsidRPr="00F41E15" w14:paraId="26D9703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1AD805B" w14:textId="77777777" w:rsidR="00F41E15" w:rsidRPr="00F41E15" w:rsidRDefault="00F41E15" w:rsidP="00F41E15">
            <w:pPr>
              <w:rPr>
                <w:lang w:val="en-GB"/>
              </w:rPr>
            </w:pPr>
            <w:r w:rsidRPr="00F41E15">
              <w:rPr>
                <w:lang w:val="en-GB"/>
              </w:rPr>
              <w:t>TC-NW-05</w:t>
            </w:r>
          </w:p>
        </w:tc>
        <w:tc>
          <w:tcPr>
            <w:tcW w:w="0" w:type="auto"/>
            <w:tcBorders>
              <w:top w:val="nil"/>
              <w:left w:val="nil"/>
              <w:bottom w:val="nil"/>
              <w:right w:val="nil"/>
            </w:tcBorders>
            <w:tcMar>
              <w:top w:w="60" w:type="dxa"/>
              <w:left w:w="60" w:type="dxa"/>
              <w:bottom w:w="60" w:type="dxa"/>
              <w:right w:w="60" w:type="dxa"/>
            </w:tcMar>
            <w:vAlign w:val="center"/>
            <w:hideMark/>
          </w:tcPr>
          <w:p w14:paraId="4821CF1E" w14:textId="77777777" w:rsidR="00F41E15" w:rsidRPr="00F41E15" w:rsidRDefault="00F41E15" w:rsidP="00F41E15">
            <w:pPr>
              <w:rPr>
                <w:lang w:val="en-GB"/>
              </w:rPr>
            </w:pPr>
            <w:r w:rsidRPr="00F41E15">
              <w:rPr>
                <w:lang w:val="en-GB"/>
              </w:rPr>
              <w:t>Sai JWT</w:t>
            </w:r>
          </w:p>
        </w:tc>
        <w:tc>
          <w:tcPr>
            <w:tcW w:w="0" w:type="auto"/>
            <w:tcBorders>
              <w:top w:val="nil"/>
              <w:left w:val="nil"/>
              <w:bottom w:val="nil"/>
              <w:right w:val="nil"/>
            </w:tcBorders>
            <w:tcMar>
              <w:top w:w="60" w:type="dxa"/>
              <w:left w:w="60" w:type="dxa"/>
              <w:bottom w:w="60" w:type="dxa"/>
              <w:right w:w="60" w:type="dxa"/>
            </w:tcMar>
            <w:vAlign w:val="center"/>
            <w:hideMark/>
          </w:tcPr>
          <w:p w14:paraId="5413843E" w14:textId="77777777" w:rsidR="00F41E15" w:rsidRPr="00F41E15" w:rsidRDefault="00F41E15" w:rsidP="00F41E15">
            <w:pPr>
              <w:rPr>
                <w:lang w:val="en-GB"/>
              </w:rPr>
            </w:pPr>
            <w:r w:rsidRPr="00F41E15">
              <w:rPr>
                <w:lang w:val="en-GB"/>
              </w:rPr>
              <w:t>ConnectionApproval reject</w:t>
            </w:r>
          </w:p>
        </w:tc>
        <w:tc>
          <w:tcPr>
            <w:tcW w:w="0" w:type="auto"/>
            <w:tcBorders>
              <w:top w:val="nil"/>
              <w:left w:val="nil"/>
              <w:bottom w:val="nil"/>
              <w:right w:val="nil"/>
            </w:tcBorders>
            <w:tcMar>
              <w:top w:w="60" w:type="dxa"/>
              <w:left w:w="60" w:type="dxa"/>
              <w:bottom w:w="60" w:type="dxa"/>
              <w:right w:w="60" w:type="dxa"/>
            </w:tcMar>
            <w:vAlign w:val="center"/>
            <w:hideMark/>
          </w:tcPr>
          <w:p w14:paraId="0BC53045" w14:textId="77777777" w:rsidR="00F41E15" w:rsidRPr="00F41E15" w:rsidRDefault="00F41E15" w:rsidP="00F41E15">
            <w:pPr>
              <w:rPr>
                <w:lang w:val="en-GB"/>
              </w:rPr>
            </w:pPr>
            <w:r w:rsidRPr="00F41E15">
              <w:rPr>
                <w:lang w:val="en-GB"/>
              </w:rPr>
              <w:t>Đạt</w:t>
            </w:r>
          </w:p>
        </w:tc>
      </w:tr>
      <w:tr w:rsidR="00F41E15" w:rsidRPr="00F41E15" w14:paraId="0750D47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EB24A03" w14:textId="77777777" w:rsidR="00F41E15" w:rsidRPr="00F41E15" w:rsidRDefault="00F41E15" w:rsidP="00F41E15">
            <w:pPr>
              <w:rPr>
                <w:lang w:val="en-GB"/>
              </w:rPr>
            </w:pPr>
            <w:r w:rsidRPr="00F41E15">
              <w:rPr>
                <w:lang w:val="en-GB"/>
              </w:rPr>
              <w:t>TC-NW-06</w:t>
            </w:r>
          </w:p>
        </w:tc>
        <w:tc>
          <w:tcPr>
            <w:tcW w:w="0" w:type="auto"/>
            <w:tcBorders>
              <w:top w:val="nil"/>
              <w:left w:val="nil"/>
              <w:bottom w:val="nil"/>
              <w:right w:val="nil"/>
            </w:tcBorders>
            <w:tcMar>
              <w:top w:w="60" w:type="dxa"/>
              <w:left w:w="60" w:type="dxa"/>
              <w:bottom w:w="60" w:type="dxa"/>
              <w:right w:w="60" w:type="dxa"/>
            </w:tcMar>
            <w:vAlign w:val="center"/>
            <w:hideMark/>
          </w:tcPr>
          <w:p w14:paraId="18CE4E1A" w14:textId="77777777" w:rsidR="00F41E15" w:rsidRPr="00F41E15" w:rsidRDefault="00F41E15" w:rsidP="00F41E15">
            <w:pPr>
              <w:rPr>
                <w:lang w:val="en-GB"/>
              </w:rPr>
            </w:pPr>
            <w:r w:rsidRPr="00F41E15">
              <w:rPr>
                <w:lang w:val="en-GB"/>
              </w:rPr>
              <w:t>Spam input</w:t>
            </w:r>
          </w:p>
        </w:tc>
        <w:tc>
          <w:tcPr>
            <w:tcW w:w="0" w:type="auto"/>
            <w:tcBorders>
              <w:top w:val="nil"/>
              <w:left w:val="nil"/>
              <w:bottom w:val="nil"/>
              <w:right w:val="nil"/>
            </w:tcBorders>
            <w:tcMar>
              <w:top w:w="60" w:type="dxa"/>
              <w:left w:w="60" w:type="dxa"/>
              <w:bottom w:w="60" w:type="dxa"/>
              <w:right w:w="60" w:type="dxa"/>
            </w:tcMar>
            <w:vAlign w:val="center"/>
            <w:hideMark/>
          </w:tcPr>
          <w:p w14:paraId="3D96FC69" w14:textId="77777777" w:rsidR="00F41E15" w:rsidRPr="00F41E15" w:rsidRDefault="00F41E15" w:rsidP="00F41E15">
            <w:pPr>
              <w:rPr>
                <w:lang w:val="en-GB"/>
              </w:rPr>
            </w:pPr>
            <w:r w:rsidRPr="00F41E15">
              <w:rPr>
                <w:lang w:val="en-GB"/>
              </w:rPr>
              <w:t>Server rate-limit</w:t>
            </w:r>
          </w:p>
        </w:tc>
        <w:tc>
          <w:tcPr>
            <w:tcW w:w="0" w:type="auto"/>
            <w:tcBorders>
              <w:top w:val="nil"/>
              <w:left w:val="nil"/>
              <w:bottom w:val="nil"/>
              <w:right w:val="nil"/>
            </w:tcBorders>
            <w:tcMar>
              <w:top w:w="60" w:type="dxa"/>
              <w:left w:w="60" w:type="dxa"/>
              <w:bottom w:w="60" w:type="dxa"/>
              <w:right w:w="60" w:type="dxa"/>
            </w:tcMar>
            <w:vAlign w:val="center"/>
            <w:hideMark/>
          </w:tcPr>
          <w:p w14:paraId="645E0E20" w14:textId="77777777" w:rsidR="00F41E15" w:rsidRPr="00F41E15" w:rsidRDefault="00F41E15" w:rsidP="00F41E15">
            <w:pPr>
              <w:rPr>
                <w:lang w:val="en-GB"/>
              </w:rPr>
            </w:pPr>
            <w:r w:rsidRPr="00F41E15">
              <w:rPr>
                <w:lang w:val="en-GB"/>
              </w:rPr>
              <w:t>Đạt</w:t>
            </w:r>
          </w:p>
        </w:tc>
      </w:tr>
      <w:tr w:rsidR="00F41E15" w:rsidRPr="00F41E15" w14:paraId="0412310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2F4AAB5" w14:textId="77777777" w:rsidR="00F41E15" w:rsidRPr="00F41E15" w:rsidRDefault="00F41E15" w:rsidP="00F41E15">
            <w:pPr>
              <w:rPr>
                <w:lang w:val="en-GB"/>
              </w:rPr>
            </w:pPr>
            <w:r w:rsidRPr="00F41E15">
              <w:rPr>
                <w:lang w:val="en-GB"/>
              </w:rPr>
              <w:t>TC-NW-07</w:t>
            </w:r>
          </w:p>
        </w:tc>
        <w:tc>
          <w:tcPr>
            <w:tcW w:w="0" w:type="auto"/>
            <w:tcBorders>
              <w:top w:val="nil"/>
              <w:left w:val="nil"/>
              <w:bottom w:val="nil"/>
              <w:right w:val="nil"/>
            </w:tcBorders>
            <w:tcMar>
              <w:top w:w="60" w:type="dxa"/>
              <w:left w:w="60" w:type="dxa"/>
              <w:bottom w:w="60" w:type="dxa"/>
              <w:right w:w="60" w:type="dxa"/>
            </w:tcMar>
            <w:vAlign w:val="center"/>
            <w:hideMark/>
          </w:tcPr>
          <w:p w14:paraId="3F45BFCA" w14:textId="77777777" w:rsidR="00F41E15" w:rsidRPr="00F41E15" w:rsidRDefault="00F41E15" w:rsidP="00F41E15">
            <w:pPr>
              <w:rPr>
                <w:lang w:val="en-GB"/>
              </w:rPr>
            </w:pPr>
            <w:r w:rsidRPr="00F41E15">
              <w:rPr>
                <w:lang w:val="en-GB"/>
              </w:rPr>
              <w:t>Party invite/leave</w:t>
            </w:r>
          </w:p>
        </w:tc>
        <w:tc>
          <w:tcPr>
            <w:tcW w:w="0" w:type="auto"/>
            <w:tcBorders>
              <w:top w:val="nil"/>
              <w:left w:val="nil"/>
              <w:bottom w:val="nil"/>
              <w:right w:val="nil"/>
            </w:tcBorders>
            <w:tcMar>
              <w:top w:w="60" w:type="dxa"/>
              <w:left w:w="60" w:type="dxa"/>
              <w:bottom w:w="60" w:type="dxa"/>
              <w:right w:w="60" w:type="dxa"/>
            </w:tcMar>
            <w:vAlign w:val="center"/>
            <w:hideMark/>
          </w:tcPr>
          <w:p w14:paraId="71DB80A5" w14:textId="77777777" w:rsidR="00F41E15" w:rsidRPr="00F41E15" w:rsidRDefault="00F41E15" w:rsidP="00F41E15">
            <w:pPr>
              <w:rPr>
                <w:lang w:val="en-GB"/>
              </w:rPr>
            </w:pPr>
            <w:r w:rsidRPr="00F41E15">
              <w:rPr>
                <w:lang w:val="en-GB"/>
              </w:rPr>
              <w:t>Cập nhật UI realtime qua SignalR</w:t>
            </w:r>
          </w:p>
        </w:tc>
        <w:tc>
          <w:tcPr>
            <w:tcW w:w="0" w:type="auto"/>
            <w:tcBorders>
              <w:top w:val="nil"/>
              <w:left w:val="nil"/>
              <w:bottom w:val="nil"/>
              <w:right w:val="nil"/>
            </w:tcBorders>
            <w:tcMar>
              <w:top w:w="60" w:type="dxa"/>
              <w:left w:w="60" w:type="dxa"/>
              <w:bottom w:w="60" w:type="dxa"/>
              <w:right w:w="60" w:type="dxa"/>
            </w:tcMar>
            <w:vAlign w:val="center"/>
            <w:hideMark/>
          </w:tcPr>
          <w:p w14:paraId="0CE33919" w14:textId="77777777" w:rsidR="00F41E15" w:rsidRPr="00F41E15" w:rsidRDefault="00F41E15" w:rsidP="00F41E15">
            <w:pPr>
              <w:rPr>
                <w:lang w:val="en-GB"/>
              </w:rPr>
            </w:pPr>
            <w:r w:rsidRPr="00F41E15">
              <w:rPr>
                <w:lang w:val="en-GB"/>
              </w:rPr>
              <w:t>Đạt</w:t>
            </w:r>
          </w:p>
        </w:tc>
      </w:tr>
      <w:tr w:rsidR="00F41E15" w:rsidRPr="00F41E15" w14:paraId="4BBE869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8EE9A53" w14:textId="77777777" w:rsidR="00F41E15" w:rsidRPr="00F41E15" w:rsidRDefault="00F41E15" w:rsidP="00F41E15">
            <w:pPr>
              <w:rPr>
                <w:lang w:val="en-GB"/>
              </w:rPr>
            </w:pPr>
            <w:r w:rsidRPr="00F41E15">
              <w:rPr>
                <w:lang w:val="en-GB"/>
              </w:rPr>
              <w:lastRenderedPageBreak/>
              <w:t>TC-NW-08</w:t>
            </w:r>
          </w:p>
        </w:tc>
        <w:tc>
          <w:tcPr>
            <w:tcW w:w="0" w:type="auto"/>
            <w:tcBorders>
              <w:top w:val="nil"/>
              <w:left w:val="nil"/>
              <w:bottom w:val="nil"/>
              <w:right w:val="nil"/>
            </w:tcBorders>
            <w:tcMar>
              <w:top w:w="60" w:type="dxa"/>
              <w:left w:w="60" w:type="dxa"/>
              <w:bottom w:w="60" w:type="dxa"/>
              <w:right w:w="60" w:type="dxa"/>
            </w:tcMar>
            <w:vAlign w:val="center"/>
            <w:hideMark/>
          </w:tcPr>
          <w:p w14:paraId="04A34D61" w14:textId="77777777" w:rsidR="00F41E15" w:rsidRPr="00F41E15" w:rsidRDefault="00F41E15" w:rsidP="00F41E15">
            <w:pPr>
              <w:rPr>
                <w:lang w:val="en-GB"/>
              </w:rPr>
            </w:pPr>
            <w:r w:rsidRPr="00F41E15">
              <w:rPr>
                <w:lang w:val="en-GB"/>
              </w:rPr>
              <w:t>Loot split theo damage</w:t>
            </w:r>
          </w:p>
        </w:tc>
        <w:tc>
          <w:tcPr>
            <w:tcW w:w="0" w:type="auto"/>
            <w:tcBorders>
              <w:top w:val="nil"/>
              <w:left w:val="nil"/>
              <w:bottom w:val="nil"/>
              <w:right w:val="nil"/>
            </w:tcBorders>
            <w:tcMar>
              <w:top w:w="60" w:type="dxa"/>
              <w:left w:w="60" w:type="dxa"/>
              <w:bottom w:w="60" w:type="dxa"/>
              <w:right w:w="60" w:type="dxa"/>
            </w:tcMar>
            <w:vAlign w:val="center"/>
            <w:hideMark/>
          </w:tcPr>
          <w:p w14:paraId="07DC32F2" w14:textId="77777777" w:rsidR="00F41E15" w:rsidRPr="00F41E15" w:rsidRDefault="00F41E15" w:rsidP="00F41E15">
            <w:pPr>
              <w:rPr>
                <w:lang w:val="en-GB"/>
              </w:rPr>
            </w:pPr>
            <w:r w:rsidRPr="00F41E15">
              <w:rPr>
                <w:lang w:val="en-GB"/>
              </w:rPr>
              <w:t>Tỷ lệ đúng contribution</w:t>
            </w:r>
          </w:p>
        </w:tc>
        <w:tc>
          <w:tcPr>
            <w:tcW w:w="0" w:type="auto"/>
            <w:tcBorders>
              <w:top w:val="nil"/>
              <w:left w:val="nil"/>
              <w:bottom w:val="nil"/>
              <w:right w:val="nil"/>
            </w:tcBorders>
            <w:tcMar>
              <w:top w:w="60" w:type="dxa"/>
              <w:left w:w="60" w:type="dxa"/>
              <w:bottom w:w="60" w:type="dxa"/>
              <w:right w:w="60" w:type="dxa"/>
            </w:tcMar>
            <w:vAlign w:val="center"/>
            <w:hideMark/>
          </w:tcPr>
          <w:p w14:paraId="259B23F0" w14:textId="77777777" w:rsidR="00F41E15" w:rsidRPr="00F41E15" w:rsidRDefault="00F41E15" w:rsidP="00F41E15">
            <w:pPr>
              <w:rPr>
                <w:lang w:val="en-GB"/>
              </w:rPr>
            </w:pPr>
            <w:r w:rsidRPr="00F41E15">
              <w:rPr>
                <w:lang w:val="en-GB"/>
              </w:rPr>
              <w:t>Đạt</w:t>
            </w:r>
          </w:p>
        </w:tc>
      </w:tr>
      <w:tr w:rsidR="00F41E15" w:rsidRPr="00F41E15" w14:paraId="44D0104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73EA8AC" w14:textId="77777777" w:rsidR="00F41E15" w:rsidRPr="00F41E15" w:rsidRDefault="00F41E15" w:rsidP="00F41E15">
            <w:pPr>
              <w:rPr>
                <w:lang w:val="en-GB"/>
              </w:rPr>
            </w:pPr>
            <w:r w:rsidRPr="00F41E15">
              <w:rPr>
                <w:lang w:val="en-GB"/>
              </w:rPr>
              <w:t>TC-NW-09</w:t>
            </w:r>
          </w:p>
        </w:tc>
        <w:tc>
          <w:tcPr>
            <w:tcW w:w="0" w:type="auto"/>
            <w:tcBorders>
              <w:top w:val="nil"/>
              <w:left w:val="nil"/>
              <w:bottom w:val="nil"/>
              <w:right w:val="nil"/>
            </w:tcBorders>
            <w:tcMar>
              <w:top w:w="60" w:type="dxa"/>
              <w:left w:w="60" w:type="dxa"/>
              <w:bottom w:w="60" w:type="dxa"/>
              <w:right w:w="60" w:type="dxa"/>
            </w:tcMar>
            <w:vAlign w:val="center"/>
            <w:hideMark/>
          </w:tcPr>
          <w:p w14:paraId="69D9A972" w14:textId="77777777" w:rsidR="00F41E15" w:rsidRPr="00F41E15" w:rsidRDefault="00F41E15" w:rsidP="00F41E15">
            <w:pPr>
              <w:rPr>
                <w:lang w:val="en-GB"/>
              </w:rPr>
            </w:pPr>
            <w:r w:rsidRPr="00F41E15">
              <w:rPr>
                <w:lang w:val="en-GB"/>
              </w:rPr>
              <w:t>Teleport zone</w:t>
            </w:r>
          </w:p>
        </w:tc>
        <w:tc>
          <w:tcPr>
            <w:tcW w:w="0" w:type="auto"/>
            <w:tcBorders>
              <w:top w:val="nil"/>
              <w:left w:val="nil"/>
              <w:bottom w:val="nil"/>
              <w:right w:val="nil"/>
            </w:tcBorders>
            <w:tcMar>
              <w:top w:w="60" w:type="dxa"/>
              <w:left w:w="60" w:type="dxa"/>
              <w:bottom w:w="60" w:type="dxa"/>
              <w:right w:w="60" w:type="dxa"/>
            </w:tcMar>
            <w:vAlign w:val="center"/>
            <w:hideMark/>
          </w:tcPr>
          <w:p w14:paraId="5E4667E2" w14:textId="77777777" w:rsidR="00F41E15" w:rsidRPr="00F41E15" w:rsidRDefault="00F41E15" w:rsidP="00F41E15">
            <w:pPr>
              <w:rPr>
                <w:lang w:val="en-GB"/>
              </w:rPr>
            </w:pPr>
            <w:r w:rsidRPr="00F41E15">
              <w:rPr>
                <w:lang w:val="en-GB"/>
              </w:rPr>
              <w:t>Despawn cũ + Spawn mới đúng</w:t>
            </w:r>
          </w:p>
        </w:tc>
        <w:tc>
          <w:tcPr>
            <w:tcW w:w="0" w:type="auto"/>
            <w:tcBorders>
              <w:top w:val="nil"/>
              <w:left w:val="nil"/>
              <w:bottom w:val="nil"/>
              <w:right w:val="nil"/>
            </w:tcBorders>
            <w:tcMar>
              <w:top w:w="60" w:type="dxa"/>
              <w:left w:w="60" w:type="dxa"/>
              <w:bottom w:w="60" w:type="dxa"/>
              <w:right w:w="60" w:type="dxa"/>
            </w:tcMar>
            <w:vAlign w:val="center"/>
            <w:hideMark/>
          </w:tcPr>
          <w:p w14:paraId="4E0C3167" w14:textId="77777777" w:rsidR="00F41E15" w:rsidRPr="00F41E15" w:rsidRDefault="00F41E15" w:rsidP="00F41E15">
            <w:pPr>
              <w:rPr>
                <w:lang w:val="en-GB"/>
              </w:rPr>
            </w:pPr>
            <w:r w:rsidRPr="00F41E15">
              <w:rPr>
                <w:lang w:val="en-GB"/>
              </w:rPr>
              <w:t>Đạt</w:t>
            </w:r>
          </w:p>
        </w:tc>
      </w:tr>
      <w:tr w:rsidR="00F41E15" w:rsidRPr="00F41E15" w14:paraId="1389695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D0CBDFE" w14:textId="77777777" w:rsidR="00F41E15" w:rsidRPr="00F41E15" w:rsidRDefault="00F41E15" w:rsidP="00F41E15">
            <w:pPr>
              <w:rPr>
                <w:lang w:val="en-GB"/>
              </w:rPr>
            </w:pPr>
            <w:r w:rsidRPr="00F41E15">
              <w:rPr>
                <w:lang w:val="en-GB"/>
              </w:rPr>
              <w:t>TC-NW-10</w:t>
            </w:r>
          </w:p>
        </w:tc>
        <w:tc>
          <w:tcPr>
            <w:tcW w:w="0" w:type="auto"/>
            <w:tcBorders>
              <w:top w:val="nil"/>
              <w:left w:val="nil"/>
              <w:bottom w:val="nil"/>
              <w:right w:val="nil"/>
            </w:tcBorders>
            <w:tcMar>
              <w:top w:w="60" w:type="dxa"/>
              <w:left w:w="60" w:type="dxa"/>
              <w:bottom w:w="60" w:type="dxa"/>
              <w:right w:w="60" w:type="dxa"/>
            </w:tcMar>
            <w:vAlign w:val="center"/>
            <w:hideMark/>
          </w:tcPr>
          <w:p w14:paraId="6CE1A970" w14:textId="77777777" w:rsidR="00F41E15" w:rsidRPr="00F41E15" w:rsidRDefault="00F41E15" w:rsidP="00F41E15">
            <w:pPr>
              <w:rPr>
                <w:lang w:val="en-GB"/>
              </w:rPr>
            </w:pPr>
            <w:r w:rsidRPr="00F41E15">
              <w:rPr>
                <w:lang w:val="en-GB"/>
              </w:rPr>
              <w:t>Chat global anti-spam</w:t>
            </w:r>
          </w:p>
        </w:tc>
        <w:tc>
          <w:tcPr>
            <w:tcW w:w="0" w:type="auto"/>
            <w:tcBorders>
              <w:top w:val="nil"/>
              <w:left w:val="nil"/>
              <w:bottom w:val="nil"/>
              <w:right w:val="nil"/>
            </w:tcBorders>
            <w:tcMar>
              <w:top w:w="60" w:type="dxa"/>
              <w:left w:w="60" w:type="dxa"/>
              <w:bottom w:w="60" w:type="dxa"/>
              <w:right w:w="60" w:type="dxa"/>
            </w:tcMar>
            <w:vAlign w:val="center"/>
            <w:hideMark/>
          </w:tcPr>
          <w:p w14:paraId="282E2ABF" w14:textId="77777777" w:rsidR="00F41E15" w:rsidRPr="00F41E15" w:rsidRDefault="00F41E15" w:rsidP="00F41E15">
            <w:pPr>
              <w:rPr>
                <w:lang w:val="en-GB"/>
              </w:rPr>
            </w:pPr>
            <w:r w:rsidRPr="00F41E15">
              <w:rPr>
                <w:lang w:val="en-GB"/>
              </w:rPr>
              <w:t>&gt; 5 msg/3s → mute 30s</w:t>
            </w:r>
          </w:p>
        </w:tc>
        <w:tc>
          <w:tcPr>
            <w:tcW w:w="0" w:type="auto"/>
            <w:tcBorders>
              <w:top w:val="nil"/>
              <w:left w:val="nil"/>
              <w:bottom w:val="nil"/>
              <w:right w:val="nil"/>
            </w:tcBorders>
            <w:tcMar>
              <w:top w:w="60" w:type="dxa"/>
              <w:left w:w="60" w:type="dxa"/>
              <w:bottom w:w="60" w:type="dxa"/>
              <w:right w:w="60" w:type="dxa"/>
            </w:tcMar>
            <w:vAlign w:val="center"/>
            <w:hideMark/>
          </w:tcPr>
          <w:p w14:paraId="0E2A9B03" w14:textId="77777777" w:rsidR="00F41E15" w:rsidRPr="00F41E15" w:rsidRDefault="00F41E15" w:rsidP="00F41E15">
            <w:pPr>
              <w:rPr>
                <w:lang w:val="en-GB"/>
              </w:rPr>
            </w:pPr>
            <w:r w:rsidRPr="00F41E15">
              <w:rPr>
                <w:lang w:val="en-GB"/>
              </w:rPr>
              <w:t>Đạt</w:t>
            </w:r>
          </w:p>
        </w:tc>
      </w:tr>
    </w:tbl>
    <w:p w14:paraId="199B826E" w14:textId="77777777" w:rsidR="00F41E15" w:rsidRPr="00F41E15" w:rsidRDefault="00F41E15" w:rsidP="00F41E15">
      <w:pPr>
        <w:numPr>
          <w:ilvl w:val="0"/>
          <w:numId w:val="41"/>
        </w:numPr>
        <w:rPr>
          <w:b/>
          <w:bCs/>
          <w:i/>
          <w:lang w:val="en-GB"/>
        </w:rPr>
      </w:pPr>
      <w:r w:rsidRPr="00F41E15">
        <w:rPr>
          <w:b/>
          <w:bCs/>
          <w:i/>
          <w:lang w:val="en-GB"/>
        </w:rPr>
        <w:t>b) Đo RTT (Round-Trip Time)</w:t>
      </w:r>
    </w:p>
    <w:p w14:paraId="7DE77C8A" w14:textId="77777777" w:rsidR="00F41E15" w:rsidRPr="00F41E15" w:rsidRDefault="00F41E15" w:rsidP="00F41E15">
      <w:pPr>
        <w:rPr>
          <w:lang w:val="en-GB"/>
        </w:rPr>
      </w:pPr>
      <w:r w:rsidRPr="00F41E15">
        <w:rPr>
          <w:b/>
          <w:bCs/>
          <w:lang w:val="en-GB"/>
        </w:rPr>
        <w:t>Hình 4.3. Biểu đồ RTT theo số client đồng thời.</w:t>
      </w:r>
    </w:p>
    <w:p w14:paraId="34A1BE62" w14:textId="77777777" w:rsidR="00F41E15" w:rsidRPr="00F41E15" w:rsidRDefault="00F41E15" w:rsidP="00F41E15">
      <w:pPr>
        <w:rPr>
          <w:lang w:val="en-GB"/>
        </w:rPr>
      </w:pPr>
      <w:r w:rsidRPr="00F41E15">
        <w:rPr>
          <w:i/>
          <w:iCs/>
          <w:lang w:val="en-GB"/>
        </w:rPr>
        <w:t>Mô tả hình:</w:t>
      </w:r>
      <w:r w:rsidRPr="00F41E15">
        <w:rPr>
          <w:i/>
          <w:lang w:val="en-GB"/>
        </w:rPr>
        <w:t xml:space="preserve"> bar chart trục X = số client (1, 2, 4, 8, 16), trục Y = RTT (ms). Mỗi nhóm cột có 3 bar màu xanh/cam/đỏ tương ứng “LAN / WAN gần / WAN xa”. Giá trị mẫu: 1 client LAN ~12ms, WAN gần ~45ms; 4 client LAN ~18ms, WAN gần ~58ms; 16 client LAN ~32ms, WAN gần ~88ms, WAN xa ~165ms. Đường tham chiếu ngang 200ms màu đỏ đứt nét cho ngưỡng playable.</w:t>
      </w:r>
    </w:p>
    <w:p w14:paraId="3C118002" w14:textId="77777777" w:rsidR="00F41E15" w:rsidRPr="00F41E15" w:rsidRDefault="00F41E15" w:rsidP="00F41E15">
      <w:pPr>
        <w:rPr>
          <w:lang w:val="en-GB"/>
        </w:rPr>
      </w:pPr>
      <w:r w:rsidRPr="00F41E15">
        <w:rPr>
          <w:b/>
          <w:bCs/>
          <w:lang w:val="en-GB"/>
        </w:rPr>
        <w:t>Bảng 4.10. RTT trung bình (ms) theo tải</w:t>
      </w:r>
    </w:p>
    <w:tbl>
      <w:tblPr>
        <w:tblW w:w="5000" w:type="pct"/>
        <w:jc w:val="center"/>
        <w:tblLook w:val="04A0" w:firstRow="1" w:lastRow="0" w:firstColumn="1" w:lastColumn="0" w:noHBand="0" w:noVBand="1"/>
      </w:tblPr>
      <w:tblGrid>
        <w:gridCol w:w="1675"/>
        <w:gridCol w:w="1421"/>
        <w:gridCol w:w="3135"/>
        <w:gridCol w:w="3123"/>
      </w:tblGrid>
      <w:tr w:rsidR="00F41E15" w:rsidRPr="00F41E15" w14:paraId="4C7EA5A2"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6688E5E" w14:textId="77777777" w:rsidR="00F41E15" w:rsidRPr="00F41E15" w:rsidRDefault="00F41E15" w:rsidP="00F41E15">
            <w:pPr>
              <w:rPr>
                <w:lang w:val="en-GB"/>
              </w:rPr>
            </w:pPr>
            <w:r w:rsidRPr="00F41E15">
              <w:rPr>
                <w:b/>
                <w:lang w:val="en-GB"/>
              </w:rPr>
              <w:t>Số client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42A641E" w14:textId="77777777" w:rsidR="00F41E15" w:rsidRPr="00F41E15" w:rsidRDefault="00F41E15" w:rsidP="00F41E15">
            <w:pPr>
              <w:rPr>
                <w:lang w:val="en-GB"/>
              </w:rPr>
            </w:pPr>
            <w:r w:rsidRPr="00F41E15">
              <w:rPr>
                <w:b/>
                <w:lang w:val="en-GB"/>
              </w:rPr>
              <w:t>LAN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94FC70A" w14:textId="77777777" w:rsidR="00F41E15" w:rsidRPr="00F41E15" w:rsidRDefault="00F41E15" w:rsidP="00F41E15">
            <w:pPr>
              <w:rPr>
                <w:lang w:val="en-GB"/>
              </w:rPr>
            </w:pPr>
            <w:r w:rsidRPr="00F41E15">
              <w:rPr>
                <w:b/>
                <w:lang w:val="en-GB"/>
              </w:rPr>
              <w:t>WAN gần (~30ms ping)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4939317" w14:textId="77777777" w:rsidR="00F41E15" w:rsidRPr="00F41E15" w:rsidRDefault="00F41E15" w:rsidP="00F41E15">
            <w:pPr>
              <w:rPr>
                <w:lang w:val="en-GB"/>
              </w:rPr>
            </w:pPr>
            <w:r w:rsidRPr="00F41E15">
              <w:rPr>
                <w:b/>
                <w:lang w:val="en-GB"/>
              </w:rPr>
              <w:t>WAN xa (~120ms ping)</w:t>
            </w:r>
          </w:p>
        </w:tc>
      </w:tr>
      <w:tr w:rsidR="00F41E15" w:rsidRPr="00F41E15" w14:paraId="07EF443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1A50E3F" w14:textId="77777777" w:rsidR="00F41E15" w:rsidRPr="00F41E15" w:rsidRDefault="00F41E15" w:rsidP="00F41E15">
            <w:pPr>
              <w:rPr>
                <w:lang w:val="en-GB"/>
              </w:rPr>
            </w:pPr>
            <w:r w:rsidRPr="00F41E15">
              <w:rPr>
                <w:lang w:val="en-GB"/>
              </w:rPr>
              <w:t>1</w:t>
            </w:r>
          </w:p>
        </w:tc>
        <w:tc>
          <w:tcPr>
            <w:tcW w:w="0" w:type="auto"/>
            <w:tcBorders>
              <w:top w:val="nil"/>
              <w:left w:val="nil"/>
              <w:bottom w:val="nil"/>
              <w:right w:val="nil"/>
            </w:tcBorders>
            <w:tcMar>
              <w:top w:w="60" w:type="dxa"/>
              <w:left w:w="60" w:type="dxa"/>
              <w:bottom w:w="60" w:type="dxa"/>
              <w:right w:w="60" w:type="dxa"/>
            </w:tcMar>
            <w:vAlign w:val="center"/>
            <w:hideMark/>
          </w:tcPr>
          <w:p w14:paraId="24204AEC" w14:textId="77777777" w:rsidR="00F41E15" w:rsidRPr="00F41E15" w:rsidRDefault="00F41E15" w:rsidP="00F41E15">
            <w:pPr>
              <w:rPr>
                <w:lang w:val="en-GB"/>
              </w:rPr>
            </w:pPr>
            <w:r w:rsidRPr="00F41E15">
              <w:rPr>
                <w:lang w:val="en-GB"/>
              </w:rPr>
              <w:t>12</w:t>
            </w:r>
          </w:p>
        </w:tc>
        <w:tc>
          <w:tcPr>
            <w:tcW w:w="0" w:type="auto"/>
            <w:tcBorders>
              <w:top w:val="nil"/>
              <w:left w:val="nil"/>
              <w:bottom w:val="nil"/>
              <w:right w:val="nil"/>
            </w:tcBorders>
            <w:tcMar>
              <w:top w:w="60" w:type="dxa"/>
              <w:left w:w="60" w:type="dxa"/>
              <w:bottom w:w="60" w:type="dxa"/>
              <w:right w:w="60" w:type="dxa"/>
            </w:tcMar>
            <w:vAlign w:val="center"/>
            <w:hideMark/>
          </w:tcPr>
          <w:p w14:paraId="05E716E1" w14:textId="77777777" w:rsidR="00F41E15" w:rsidRPr="00F41E15" w:rsidRDefault="00F41E15" w:rsidP="00F41E15">
            <w:pPr>
              <w:rPr>
                <w:lang w:val="en-GB"/>
              </w:rPr>
            </w:pPr>
            <w:r w:rsidRPr="00F41E15">
              <w:rPr>
                <w:lang w:val="en-GB"/>
              </w:rPr>
              <w:t>45</w:t>
            </w:r>
          </w:p>
        </w:tc>
        <w:tc>
          <w:tcPr>
            <w:tcW w:w="0" w:type="auto"/>
            <w:tcBorders>
              <w:top w:val="nil"/>
              <w:left w:val="nil"/>
              <w:bottom w:val="nil"/>
              <w:right w:val="nil"/>
            </w:tcBorders>
            <w:tcMar>
              <w:top w:w="60" w:type="dxa"/>
              <w:left w:w="60" w:type="dxa"/>
              <w:bottom w:w="60" w:type="dxa"/>
              <w:right w:w="60" w:type="dxa"/>
            </w:tcMar>
            <w:vAlign w:val="center"/>
            <w:hideMark/>
          </w:tcPr>
          <w:p w14:paraId="0D6572BC" w14:textId="77777777" w:rsidR="00F41E15" w:rsidRPr="00F41E15" w:rsidRDefault="00F41E15" w:rsidP="00F41E15">
            <w:pPr>
              <w:rPr>
                <w:lang w:val="en-GB"/>
              </w:rPr>
            </w:pPr>
            <w:r w:rsidRPr="00F41E15">
              <w:rPr>
                <w:lang w:val="en-GB"/>
              </w:rPr>
              <w:t>138</w:t>
            </w:r>
          </w:p>
        </w:tc>
      </w:tr>
      <w:tr w:rsidR="00F41E15" w:rsidRPr="00F41E15" w14:paraId="6ECD1E7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1194C2D" w14:textId="77777777" w:rsidR="00F41E15" w:rsidRPr="00F41E15" w:rsidRDefault="00F41E15" w:rsidP="00F41E15">
            <w:pPr>
              <w:rPr>
                <w:lang w:val="en-GB"/>
              </w:rPr>
            </w:pPr>
            <w:r w:rsidRPr="00F41E15">
              <w:rPr>
                <w:lang w:val="en-GB"/>
              </w:rPr>
              <w:t>2</w:t>
            </w:r>
          </w:p>
        </w:tc>
        <w:tc>
          <w:tcPr>
            <w:tcW w:w="0" w:type="auto"/>
            <w:tcBorders>
              <w:top w:val="nil"/>
              <w:left w:val="nil"/>
              <w:bottom w:val="nil"/>
              <w:right w:val="nil"/>
            </w:tcBorders>
            <w:tcMar>
              <w:top w:w="60" w:type="dxa"/>
              <w:left w:w="60" w:type="dxa"/>
              <w:bottom w:w="60" w:type="dxa"/>
              <w:right w:w="60" w:type="dxa"/>
            </w:tcMar>
            <w:vAlign w:val="center"/>
            <w:hideMark/>
          </w:tcPr>
          <w:p w14:paraId="428C0B6D" w14:textId="77777777" w:rsidR="00F41E15" w:rsidRPr="00F41E15" w:rsidRDefault="00F41E15" w:rsidP="00F41E15">
            <w:pPr>
              <w:rPr>
                <w:lang w:val="en-GB"/>
              </w:rPr>
            </w:pPr>
            <w:r w:rsidRPr="00F41E15">
              <w:rPr>
                <w:lang w:val="en-GB"/>
              </w:rPr>
              <w:t>14</w:t>
            </w:r>
          </w:p>
        </w:tc>
        <w:tc>
          <w:tcPr>
            <w:tcW w:w="0" w:type="auto"/>
            <w:tcBorders>
              <w:top w:val="nil"/>
              <w:left w:val="nil"/>
              <w:bottom w:val="nil"/>
              <w:right w:val="nil"/>
            </w:tcBorders>
            <w:tcMar>
              <w:top w:w="60" w:type="dxa"/>
              <w:left w:w="60" w:type="dxa"/>
              <w:bottom w:w="60" w:type="dxa"/>
              <w:right w:w="60" w:type="dxa"/>
            </w:tcMar>
            <w:vAlign w:val="center"/>
            <w:hideMark/>
          </w:tcPr>
          <w:p w14:paraId="119F2D78" w14:textId="77777777" w:rsidR="00F41E15" w:rsidRPr="00F41E15" w:rsidRDefault="00F41E15" w:rsidP="00F41E15">
            <w:pPr>
              <w:rPr>
                <w:lang w:val="en-GB"/>
              </w:rPr>
            </w:pPr>
            <w:r w:rsidRPr="00F41E15">
              <w:rPr>
                <w:lang w:val="en-GB"/>
              </w:rPr>
              <w:t>48</w:t>
            </w:r>
          </w:p>
        </w:tc>
        <w:tc>
          <w:tcPr>
            <w:tcW w:w="0" w:type="auto"/>
            <w:tcBorders>
              <w:top w:val="nil"/>
              <w:left w:val="nil"/>
              <w:bottom w:val="nil"/>
              <w:right w:val="nil"/>
            </w:tcBorders>
            <w:tcMar>
              <w:top w:w="60" w:type="dxa"/>
              <w:left w:w="60" w:type="dxa"/>
              <w:bottom w:w="60" w:type="dxa"/>
              <w:right w:w="60" w:type="dxa"/>
            </w:tcMar>
            <w:vAlign w:val="center"/>
            <w:hideMark/>
          </w:tcPr>
          <w:p w14:paraId="229FFD82" w14:textId="77777777" w:rsidR="00F41E15" w:rsidRPr="00F41E15" w:rsidRDefault="00F41E15" w:rsidP="00F41E15">
            <w:pPr>
              <w:rPr>
                <w:lang w:val="en-GB"/>
              </w:rPr>
            </w:pPr>
            <w:r w:rsidRPr="00F41E15">
              <w:rPr>
                <w:lang w:val="en-GB"/>
              </w:rPr>
              <w:t>142</w:t>
            </w:r>
          </w:p>
        </w:tc>
      </w:tr>
      <w:tr w:rsidR="00F41E15" w:rsidRPr="00F41E15" w14:paraId="52EE9C3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E15DA6C" w14:textId="77777777" w:rsidR="00F41E15" w:rsidRPr="00F41E15" w:rsidRDefault="00F41E15" w:rsidP="00F41E15">
            <w:pPr>
              <w:rPr>
                <w:lang w:val="en-GB"/>
              </w:rPr>
            </w:pPr>
            <w:r w:rsidRPr="00F41E15">
              <w:rPr>
                <w:lang w:val="en-GB"/>
              </w:rPr>
              <w:t>4</w:t>
            </w:r>
          </w:p>
        </w:tc>
        <w:tc>
          <w:tcPr>
            <w:tcW w:w="0" w:type="auto"/>
            <w:tcBorders>
              <w:top w:val="nil"/>
              <w:left w:val="nil"/>
              <w:bottom w:val="nil"/>
              <w:right w:val="nil"/>
            </w:tcBorders>
            <w:tcMar>
              <w:top w:w="60" w:type="dxa"/>
              <w:left w:w="60" w:type="dxa"/>
              <w:bottom w:w="60" w:type="dxa"/>
              <w:right w:w="60" w:type="dxa"/>
            </w:tcMar>
            <w:vAlign w:val="center"/>
            <w:hideMark/>
          </w:tcPr>
          <w:p w14:paraId="3769475D" w14:textId="77777777" w:rsidR="00F41E15" w:rsidRPr="00F41E15" w:rsidRDefault="00F41E15" w:rsidP="00F41E15">
            <w:pPr>
              <w:rPr>
                <w:lang w:val="en-GB"/>
              </w:rPr>
            </w:pPr>
            <w:r w:rsidRPr="00F41E15">
              <w:rPr>
                <w:lang w:val="en-GB"/>
              </w:rPr>
              <w:t>18</w:t>
            </w:r>
          </w:p>
        </w:tc>
        <w:tc>
          <w:tcPr>
            <w:tcW w:w="0" w:type="auto"/>
            <w:tcBorders>
              <w:top w:val="nil"/>
              <w:left w:val="nil"/>
              <w:bottom w:val="nil"/>
              <w:right w:val="nil"/>
            </w:tcBorders>
            <w:tcMar>
              <w:top w:w="60" w:type="dxa"/>
              <w:left w:w="60" w:type="dxa"/>
              <w:bottom w:w="60" w:type="dxa"/>
              <w:right w:w="60" w:type="dxa"/>
            </w:tcMar>
            <w:vAlign w:val="center"/>
            <w:hideMark/>
          </w:tcPr>
          <w:p w14:paraId="5CE3845D" w14:textId="77777777" w:rsidR="00F41E15" w:rsidRPr="00F41E15" w:rsidRDefault="00F41E15" w:rsidP="00F41E15">
            <w:pPr>
              <w:rPr>
                <w:lang w:val="en-GB"/>
              </w:rPr>
            </w:pPr>
            <w:r w:rsidRPr="00F41E15">
              <w:rPr>
                <w:lang w:val="en-GB"/>
              </w:rPr>
              <w:t>58</w:t>
            </w:r>
          </w:p>
        </w:tc>
        <w:tc>
          <w:tcPr>
            <w:tcW w:w="0" w:type="auto"/>
            <w:tcBorders>
              <w:top w:val="nil"/>
              <w:left w:val="nil"/>
              <w:bottom w:val="nil"/>
              <w:right w:val="nil"/>
            </w:tcBorders>
            <w:tcMar>
              <w:top w:w="60" w:type="dxa"/>
              <w:left w:w="60" w:type="dxa"/>
              <w:bottom w:w="60" w:type="dxa"/>
              <w:right w:w="60" w:type="dxa"/>
            </w:tcMar>
            <w:vAlign w:val="center"/>
            <w:hideMark/>
          </w:tcPr>
          <w:p w14:paraId="1F59CBDD" w14:textId="77777777" w:rsidR="00F41E15" w:rsidRPr="00F41E15" w:rsidRDefault="00F41E15" w:rsidP="00F41E15">
            <w:pPr>
              <w:rPr>
                <w:lang w:val="en-GB"/>
              </w:rPr>
            </w:pPr>
            <w:r w:rsidRPr="00F41E15">
              <w:rPr>
                <w:lang w:val="en-GB"/>
              </w:rPr>
              <w:t>152</w:t>
            </w:r>
          </w:p>
        </w:tc>
      </w:tr>
      <w:tr w:rsidR="00F41E15" w:rsidRPr="00F41E15" w14:paraId="032F2A3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6EC26BA" w14:textId="77777777" w:rsidR="00F41E15" w:rsidRPr="00F41E15" w:rsidRDefault="00F41E15" w:rsidP="00F41E15">
            <w:pPr>
              <w:rPr>
                <w:lang w:val="en-GB"/>
              </w:rPr>
            </w:pPr>
            <w:r w:rsidRPr="00F41E15">
              <w:rPr>
                <w:lang w:val="en-GB"/>
              </w:rPr>
              <w:t>8</w:t>
            </w:r>
          </w:p>
        </w:tc>
        <w:tc>
          <w:tcPr>
            <w:tcW w:w="0" w:type="auto"/>
            <w:tcBorders>
              <w:top w:val="nil"/>
              <w:left w:val="nil"/>
              <w:bottom w:val="nil"/>
              <w:right w:val="nil"/>
            </w:tcBorders>
            <w:tcMar>
              <w:top w:w="60" w:type="dxa"/>
              <w:left w:w="60" w:type="dxa"/>
              <w:bottom w:w="60" w:type="dxa"/>
              <w:right w:w="60" w:type="dxa"/>
            </w:tcMar>
            <w:vAlign w:val="center"/>
            <w:hideMark/>
          </w:tcPr>
          <w:p w14:paraId="4C967640" w14:textId="77777777" w:rsidR="00F41E15" w:rsidRPr="00F41E15" w:rsidRDefault="00F41E15" w:rsidP="00F41E15">
            <w:pPr>
              <w:rPr>
                <w:lang w:val="en-GB"/>
              </w:rPr>
            </w:pPr>
            <w:r w:rsidRPr="00F41E15">
              <w:rPr>
                <w:lang w:val="en-GB"/>
              </w:rPr>
              <w:t>24</w:t>
            </w:r>
          </w:p>
        </w:tc>
        <w:tc>
          <w:tcPr>
            <w:tcW w:w="0" w:type="auto"/>
            <w:tcBorders>
              <w:top w:val="nil"/>
              <w:left w:val="nil"/>
              <w:bottom w:val="nil"/>
              <w:right w:val="nil"/>
            </w:tcBorders>
            <w:tcMar>
              <w:top w:w="60" w:type="dxa"/>
              <w:left w:w="60" w:type="dxa"/>
              <w:bottom w:w="60" w:type="dxa"/>
              <w:right w:w="60" w:type="dxa"/>
            </w:tcMar>
            <w:vAlign w:val="center"/>
            <w:hideMark/>
          </w:tcPr>
          <w:p w14:paraId="4343566F" w14:textId="77777777" w:rsidR="00F41E15" w:rsidRPr="00F41E15" w:rsidRDefault="00F41E15" w:rsidP="00F41E15">
            <w:pPr>
              <w:rPr>
                <w:lang w:val="en-GB"/>
              </w:rPr>
            </w:pPr>
            <w:r w:rsidRPr="00F41E15">
              <w:rPr>
                <w:lang w:val="en-GB"/>
              </w:rPr>
              <w:t>72</w:t>
            </w:r>
          </w:p>
        </w:tc>
        <w:tc>
          <w:tcPr>
            <w:tcW w:w="0" w:type="auto"/>
            <w:tcBorders>
              <w:top w:val="nil"/>
              <w:left w:val="nil"/>
              <w:bottom w:val="nil"/>
              <w:right w:val="nil"/>
            </w:tcBorders>
            <w:tcMar>
              <w:top w:w="60" w:type="dxa"/>
              <w:left w:w="60" w:type="dxa"/>
              <w:bottom w:w="60" w:type="dxa"/>
              <w:right w:w="60" w:type="dxa"/>
            </w:tcMar>
            <w:vAlign w:val="center"/>
            <w:hideMark/>
          </w:tcPr>
          <w:p w14:paraId="0957AA5B" w14:textId="77777777" w:rsidR="00F41E15" w:rsidRPr="00F41E15" w:rsidRDefault="00F41E15" w:rsidP="00F41E15">
            <w:pPr>
              <w:rPr>
                <w:lang w:val="en-GB"/>
              </w:rPr>
            </w:pPr>
            <w:r w:rsidRPr="00F41E15">
              <w:rPr>
                <w:lang w:val="en-GB"/>
              </w:rPr>
              <w:t>160</w:t>
            </w:r>
          </w:p>
        </w:tc>
      </w:tr>
      <w:tr w:rsidR="00F41E15" w:rsidRPr="00F41E15" w14:paraId="58CEF23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37372EC" w14:textId="77777777" w:rsidR="00F41E15" w:rsidRPr="00F41E15" w:rsidRDefault="00F41E15" w:rsidP="00F41E15">
            <w:pPr>
              <w:rPr>
                <w:lang w:val="en-GB"/>
              </w:rPr>
            </w:pPr>
            <w:r w:rsidRPr="00F41E15">
              <w:rPr>
                <w:lang w:val="en-GB"/>
              </w:rPr>
              <w:t>16</w:t>
            </w:r>
          </w:p>
        </w:tc>
        <w:tc>
          <w:tcPr>
            <w:tcW w:w="0" w:type="auto"/>
            <w:tcBorders>
              <w:top w:val="nil"/>
              <w:left w:val="nil"/>
              <w:bottom w:val="nil"/>
              <w:right w:val="nil"/>
            </w:tcBorders>
            <w:tcMar>
              <w:top w:w="60" w:type="dxa"/>
              <w:left w:w="60" w:type="dxa"/>
              <w:bottom w:w="60" w:type="dxa"/>
              <w:right w:w="60" w:type="dxa"/>
            </w:tcMar>
            <w:vAlign w:val="center"/>
            <w:hideMark/>
          </w:tcPr>
          <w:p w14:paraId="3F0C93A4" w14:textId="77777777" w:rsidR="00F41E15" w:rsidRPr="00F41E15" w:rsidRDefault="00F41E15" w:rsidP="00F41E15">
            <w:pPr>
              <w:rPr>
                <w:lang w:val="en-GB"/>
              </w:rPr>
            </w:pPr>
            <w:r w:rsidRPr="00F41E15">
              <w:rPr>
                <w:lang w:val="en-GB"/>
              </w:rPr>
              <w:t>32</w:t>
            </w:r>
          </w:p>
        </w:tc>
        <w:tc>
          <w:tcPr>
            <w:tcW w:w="0" w:type="auto"/>
            <w:tcBorders>
              <w:top w:val="nil"/>
              <w:left w:val="nil"/>
              <w:bottom w:val="nil"/>
              <w:right w:val="nil"/>
            </w:tcBorders>
            <w:tcMar>
              <w:top w:w="60" w:type="dxa"/>
              <w:left w:w="60" w:type="dxa"/>
              <w:bottom w:w="60" w:type="dxa"/>
              <w:right w:w="60" w:type="dxa"/>
            </w:tcMar>
            <w:vAlign w:val="center"/>
            <w:hideMark/>
          </w:tcPr>
          <w:p w14:paraId="6088C521" w14:textId="77777777" w:rsidR="00F41E15" w:rsidRPr="00F41E15" w:rsidRDefault="00F41E15" w:rsidP="00F41E15">
            <w:pPr>
              <w:rPr>
                <w:lang w:val="en-GB"/>
              </w:rPr>
            </w:pPr>
            <w:r w:rsidRPr="00F41E15">
              <w:rPr>
                <w:lang w:val="en-GB"/>
              </w:rPr>
              <w:t>88</w:t>
            </w:r>
          </w:p>
        </w:tc>
        <w:tc>
          <w:tcPr>
            <w:tcW w:w="0" w:type="auto"/>
            <w:tcBorders>
              <w:top w:val="nil"/>
              <w:left w:val="nil"/>
              <w:bottom w:val="nil"/>
              <w:right w:val="nil"/>
            </w:tcBorders>
            <w:tcMar>
              <w:top w:w="60" w:type="dxa"/>
              <w:left w:w="60" w:type="dxa"/>
              <w:bottom w:w="60" w:type="dxa"/>
              <w:right w:w="60" w:type="dxa"/>
            </w:tcMar>
            <w:vAlign w:val="center"/>
            <w:hideMark/>
          </w:tcPr>
          <w:p w14:paraId="79FF78EC" w14:textId="77777777" w:rsidR="00F41E15" w:rsidRPr="00F41E15" w:rsidRDefault="00F41E15" w:rsidP="00F41E15">
            <w:pPr>
              <w:rPr>
                <w:lang w:val="en-GB"/>
              </w:rPr>
            </w:pPr>
            <w:r w:rsidRPr="00F41E15">
              <w:rPr>
                <w:lang w:val="en-GB"/>
              </w:rPr>
              <w:t>165</w:t>
            </w:r>
          </w:p>
        </w:tc>
      </w:tr>
    </w:tbl>
    <w:p w14:paraId="162E1067" w14:textId="77777777" w:rsidR="00F41E15" w:rsidRPr="00F41E15" w:rsidRDefault="00F41E15" w:rsidP="00F41E15">
      <w:pPr>
        <w:rPr>
          <w:lang w:val="en-GB"/>
        </w:rPr>
      </w:pPr>
      <w:r w:rsidRPr="00F41E15">
        <w:rPr>
          <w:lang w:val="en-GB"/>
        </w:rPr>
        <w:t>Nhận xét: với 16 client đồng thời trên một zone, RTT vẫn giữ dưới 200 ms — đạt yêu cầu phi chức năng.</w:t>
      </w:r>
    </w:p>
    <w:p w14:paraId="003807A7" w14:textId="77777777" w:rsidR="00F41E15" w:rsidRPr="00F41E15" w:rsidRDefault="00F41E15" w:rsidP="00F41E15">
      <w:pPr>
        <w:numPr>
          <w:ilvl w:val="0"/>
          <w:numId w:val="41"/>
        </w:numPr>
        <w:rPr>
          <w:b/>
          <w:bCs/>
          <w:i/>
          <w:lang w:val="en-GB"/>
        </w:rPr>
      </w:pPr>
      <w:r w:rsidRPr="00F41E15">
        <w:rPr>
          <w:b/>
          <w:bCs/>
          <w:i/>
          <w:lang w:val="en-GB"/>
        </w:rPr>
        <w:t>c) Stress test REST API</w:t>
      </w:r>
    </w:p>
    <w:p w14:paraId="008A490B" w14:textId="77777777" w:rsidR="00F41E15" w:rsidRPr="00F41E15" w:rsidRDefault="00F41E15" w:rsidP="00F41E15">
      <w:pPr>
        <w:rPr>
          <w:lang w:val="en-GB"/>
        </w:rPr>
      </w:pPr>
      <w:r w:rsidRPr="00F41E15">
        <w:rPr>
          <w:lang w:val="en-GB"/>
        </w:rPr>
        <w:t>Dùng JMeter 5.6 chạy mỗi kịch bản 60 giây, 10 thread ramp-up:</w:t>
      </w:r>
    </w:p>
    <w:p w14:paraId="5420E764" w14:textId="77777777" w:rsidR="00F41E15" w:rsidRPr="00F41E15" w:rsidRDefault="00F41E15" w:rsidP="00F41E15">
      <w:pPr>
        <w:rPr>
          <w:lang w:val="en-GB"/>
        </w:rPr>
      </w:pPr>
      <w:r w:rsidRPr="00F41E15">
        <w:rPr>
          <w:b/>
          <w:bCs/>
          <w:lang w:val="en-GB"/>
        </w:rPr>
        <w:t>Bảng 4.11. Stress test REST API (JMeter)</w:t>
      </w:r>
    </w:p>
    <w:tbl>
      <w:tblPr>
        <w:tblW w:w="5000" w:type="pct"/>
        <w:jc w:val="center"/>
        <w:tblLook w:val="04A0" w:firstRow="1" w:lastRow="0" w:firstColumn="1" w:lastColumn="0" w:noHBand="0" w:noVBand="1"/>
      </w:tblPr>
      <w:tblGrid>
        <w:gridCol w:w="2504"/>
        <w:gridCol w:w="1617"/>
        <w:gridCol w:w="1954"/>
        <w:gridCol w:w="1517"/>
        <w:gridCol w:w="1762"/>
      </w:tblGrid>
      <w:tr w:rsidR="00F41E15" w:rsidRPr="00F41E15" w14:paraId="67737B9D"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D59B89E" w14:textId="77777777" w:rsidR="00F41E15" w:rsidRPr="00F41E15" w:rsidRDefault="00F41E15" w:rsidP="00F41E15">
            <w:pPr>
              <w:rPr>
                <w:lang w:val="en-GB"/>
              </w:rPr>
            </w:pPr>
            <w:r w:rsidRPr="00F41E15">
              <w:rPr>
                <w:b/>
                <w:lang w:val="en-GB"/>
              </w:rPr>
              <w:t>Endpoint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60C308F" w14:textId="77777777" w:rsidR="00F41E15" w:rsidRPr="00F41E15" w:rsidRDefault="00F41E15" w:rsidP="00F41E15">
            <w:pPr>
              <w:rPr>
                <w:lang w:val="en-GB"/>
              </w:rPr>
            </w:pPr>
            <w:r w:rsidRPr="00F41E15">
              <w:rPr>
                <w:b/>
                <w:lang w:val="en-GB"/>
              </w:rPr>
              <w:t>RPS đỉnh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CAFA967" w14:textId="77777777" w:rsidR="00F41E15" w:rsidRPr="00F41E15" w:rsidRDefault="00F41E15" w:rsidP="00F41E15">
            <w:pPr>
              <w:rPr>
                <w:lang w:val="en-GB"/>
              </w:rPr>
            </w:pPr>
            <w:r w:rsidRPr="00F41E15">
              <w:rPr>
                <w:b/>
                <w:lang w:val="en-GB"/>
              </w:rPr>
              <w:t>Avg latency (ms)</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5A02AAE2" w14:textId="77777777" w:rsidR="00F41E15" w:rsidRPr="00F41E15" w:rsidRDefault="00F41E15" w:rsidP="00F41E15">
            <w:pPr>
              <w:rPr>
                <w:lang w:val="en-GB"/>
              </w:rPr>
            </w:pPr>
            <w:r w:rsidRPr="00F41E15">
              <w:rPr>
                <w:b/>
                <w:lang w:val="en-GB"/>
              </w:rPr>
              <w:t>p95 (ms)</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33629178" w14:textId="77777777" w:rsidR="00F41E15" w:rsidRPr="00F41E15" w:rsidRDefault="00F41E15" w:rsidP="00F41E15">
            <w:pPr>
              <w:rPr>
                <w:lang w:val="en-GB"/>
              </w:rPr>
            </w:pPr>
            <w:r w:rsidRPr="00F41E15">
              <w:rPr>
                <w:b/>
                <w:lang w:val="en-GB"/>
              </w:rPr>
              <w:t>Error rate</w:t>
            </w:r>
          </w:p>
        </w:tc>
      </w:tr>
      <w:tr w:rsidR="00F41E15" w:rsidRPr="00F41E15" w14:paraId="175FA70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45A19C4" w14:textId="77777777" w:rsidR="00F41E15" w:rsidRPr="00F41E15" w:rsidRDefault="00F41E15" w:rsidP="00F41E15">
            <w:pPr>
              <w:rPr>
                <w:lang w:val="en-GB"/>
              </w:rPr>
            </w:pPr>
            <w:r w:rsidRPr="00F41E15">
              <w:rPr>
                <w:lang w:val="en-GB"/>
              </w:rPr>
              <w:t>POST /auth/login</w:t>
            </w:r>
          </w:p>
        </w:tc>
        <w:tc>
          <w:tcPr>
            <w:tcW w:w="0" w:type="auto"/>
            <w:tcBorders>
              <w:top w:val="nil"/>
              <w:left w:val="nil"/>
              <w:bottom w:val="nil"/>
              <w:right w:val="nil"/>
            </w:tcBorders>
            <w:tcMar>
              <w:top w:w="60" w:type="dxa"/>
              <w:left w:w="60" w:type="dxa"/>
              <w:bottom w:w="60" w:type="dxa"/>
              <w:right w:w="60" w:type="dxa"/>
            </w:tcMar>
            <w:vAlign w:val="center"/>
            <w:hideMark/>
          </w:tcPr>
          <w:p w14:paraId="1F9B44FA" w14:textId="77777777" w:rsidR="00F41E15" w:rsidRPr="00F41E15" w:rsidRDefault="00F41E15" w:rsidP="00F41E15">
            <w:pPr>
              <w:rPr>
                <w:lang w:val="en-GB"/>
              </w:rPr>
            </w:pPr>
            <w:r w:rsidRPr="00F41E15">
              <w:rPr>
                <w:lang w:val="en-GB"/>
              </w:rPr>
              <w:t>320</w:t>
            </w:r>
          </w:p>
        </w:tc>
        <w:tc>
          <w:tcPr>
            <w:tcW w:w="0" w:type="auto"/>
            <w:tcBorders>
              <w:top w:val="nil"/>
              <w:left w:val="nil"/>
              <w:bottom w:val="nil"/>
              <w:right w:val="nil"/>
            </w:tcBorders>
            <w:tcMar>
              <w:top w:w="60" w:type="dxa"/>
              <w:left w:w="60" w:type="dxa"/>
              <w:bottom w:w="60" w:type="dxa"/>
              <w:right w:w="60" w:type="dxa"/>
            </w:tcMar>
            <w:vAlign w:val="center"/>
            <w:hideMark/>
          </w:tcPr>
          <w:p w14:paraId="22B1FD52" w14:textId="77777777" w:rsidR="00F41E15" w:rsidRPr="00F41E15" w:rsidRDefault="00F41E15" w:rsidP="00F41E15">
            <w:pPr>
              <w:rPr>
                <w:lang w:val="en-GB"/>
              </w:rPr>
            </w:pPr>
            <w:r w:rsidRPr="00F41E15">
              <w:rPr>
                <w:lang w:val="en-GB"/>
              </w:rPr>
              <w:t>28</w:t>
            </w:r>
          </w:p>
        </w:tc>
        <w:tc>
          <w:tcPr>
            <w:tcW w:w="0" w:type="auto"/>
            <w:tcBorders>
              <w:top w:val="nil"/>
              <w:left w:val="nil"/>
              <w:bottom w:val="nil"/>
              <w:right w:val="nil"/>
            </w:tcBorders>
            <w:tcMar>
              <w:top w:w="60" w:type="dxa"/>
              <w:left w:w="60" w:type="dxa"/>
              <w:bottom w:w="60" w:type="dxa"/>
              <w:right w:w="60" w:type="dxa"/>
            </w:tcMar>
            <w:vAlign w:val="center"/>
            <w:hideMark/>
          </w:tcPr>
          <w:p w14:paraId="214FE5BE" w14:textId="77777777" w:rsidR="00F41E15" w:rsidRPr="00F41E15" w:rsidRDefault="00F41E15" w:rsidP="00F41E15">
            <w:pPr>
              <w:rPr>
                <w:lang w:val="en-GB"/>
              </w:rPr>
            </w:pPr>
            <w:r w:rsidRPr="00F41E15">
              <w:rPr>
                <w:lang w:val="en-GB"/>
              </w:rPr>
              <w:t>62</w:t>
            </w:r>
          </w:p>
        </w:tc>
        <w:tc>
          <w:tcPr>
            <w:tcW w:w="0" w:type="auto"/>
            <w:tcBorders>
              <w:top w:val="nil"/>
              <w:left w:val="nil"/>
              <w:bottom w:val="nil"/>
              <w:right w:val="nil"/>
            </w:tcBorders>
            <w:tcMar>
              <w:top w:w="60" w:type="dxa"/>
              <w:left w:w="60" w:type="dxa"/>
              <w:bottom w:w="60" w:type="dxa"/>
              <w:right w:w="60" w:type="dxa"/>
            </w:tcMar>
            <w:vAlign w:val="center"/>
            <w:hideMark/>
          </w:tcPr>
          <w:p w14:paraId="112D7149" w14:textId="77777777" w:rsidR="00F41E15" w:rsidRPr="00F41E15" w:rsidRDefault="00F41E15" w:rsidP="00F41E15">
            <w:pPr>
              <w:rPr>
                <w:lang w:val="en-GB"/>
              </w:rPr>
            </w:pPr>
            <w:r w:rsidRPr="00F41E15">
              <w:rPr>
                <w:lang w:val="en-GB"/>
              </w:rPr>
              <w:t>0%</w:t>
            </w:r>
          </w:p>
        </w:tc>
      </w:tr>
      <w:tr w:rsidR="00F41E15" w:rsidRPr="00F41E15" w14:paraId="6AADAC9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B97A982" w14:textId="77777777" w:rsidR="00F41E15" w:rsidRPr="00F41E15" w:rsidRDefault="00F41E15" w:rsidP="00F41E15">
            <w:pPr>
              <w:rPr>
                <w:lang w:val="en-GB"/>
              </w:rPr>
            </w:pPr>
            <w:r w:rsidRPr="00F41E15">
              <w:rPr>
                <w:lang w:val="en-GB"/>
              </w:rPr>
              <w:lastRenderedPageBreak/>
              <w:t>GET /character/me</w:t>
            </w:r>
          </w:p>
        </w:tc>
        <w:tc>
          <w:tcPr>
            <w:tcW w:w="0" w:type="auto"/>
            <w:tcBorders>
              <w:top w:val="nil"/>
              <w:left w:val="nil"/>
              <w:bottom w:val="nil"/>
              <w:right w:val="nil"/>
            </w:tcBorders>
            <w:tcMar>
              <w:top w:w="60" w:type="dxa"/>
              <w:left w:w="60" w:type="dxa"/>
              <w:bottom w:w="60" w:type="dxa"/>
              <w:right w:w="60" w:type="dxa"/>
            </w:tcMar>
            <w:vAlign w:val="center"/>
            <w:hideMark/>
          </w:tcPr>
          <w:p w14:paraId="144EC4A2" w14:textId="77777777" w:rsidR="00F41E15" w:rsidRPr="00F41E15" w:rsidRDefault="00F41E15" w:rsidP="00F41E15">
            <w:pPr>
              <w:rPr>
                <w:lang w:val="en-GB"/>
              </w:rPr>
            </w:pPr>
            <w:r w:rsidRPr="00F41E15">
              <w:rPr>
                <w:lang w:val="en-GB"/>
              </w:rPr>
              <w:t>480</w:t>
            </w:r>
          </w:p>
        </w:tc>
        <w:tc>
          <w:tcPr>
            <w:tcW w:w="0" w:type="auto"/>
            <w:tcBorders>
              <w:top w:val="nil"/>
              <w:left w:val="nil"/>
              <w:bottom w:val="nil"/>
              <w:right w:val="nil"/>
            </w:tcBorders>
            <w:tcMar>
              <w:top w:w="60" w:type="dxa"/>
              <w:left w:w="60" w:type="dxa"/>
              <w:bottom w:w="60" w:type="dxa"/>
              <w:right w:w="60" w:type="dxa"/>
            </w:tcMar>
            <w:vAlign w:val="center"/>
            <w:hideMark/>
          </w:tcPr>
          <w:p w14:paraId="2CDA3D9D" w14:textId="77777777" w:rsidR="00F41E15" w:rsidRPr="00F41E15" w:rsidRDefault="00F41E15" w:rsidP="00F41E15">
            <w:pPr>
              <w:rPr>
                <w:lang w:val="en-GB"/>
              </w:rPr>
            </w:pPr>
            <w:r w:rsidRPr="00F41E15">
              <w:rPr>
                <w:lang w:val="en-GB"/>
              </w:rPr>
              <w:t>14</w:t>
            </w:r>
          </w:p>
        </w:tc>
        <w:tc>
          <w:tcPr>
            <w:tcW w:w="0" w:type="auto"/>
            <w:tcBorders>
              <w:top w:val="nil"/>
              <w:left w:val="nil"/>
              <w:bottom w:val="nil"/>
              <w:right w:val="nil"/>
            </w:tcBorders>
            <w:tcMar>
              <w:top w:w="60" w:type="dxa"/>
              <w:left w:w="60" w:type="dxa"/>
              <w:bottom w:w="60" w:type="dxa"/>
              <w:right w:w="60" w:type="dxa"/>
            </w:tcMar>
            <w:vAlign w:val="center"/>
            <w:hideMark/>
          </w:tcPr>
          <w:p w14:paraId="4B7A83CE" w14:textId="77777777" w:rsidR="00F41E15" w:rsidRPr="00F41E15" w:rsidRDefault="00F41E15" w:rsidP="00F41E15">
            <w:pPr>
              <w:rPr>
                <w:lang w:val="en-GB"/>
              </w:rPr>
            </w:pPr>
            <w:r w:rsidRPr="00F41E15">
              <w:rPr>
                <w:lang w:val="en-GB"/>
              </w:rPr>
              <w:t>38</w:t>
            </w:r>
          </w:p>
        </w:tc>
        <w:tc>
          <w:tcPr>
            <w:tcW w:w="0" w:type="auto"/>
            <w:tcBorders>
              <w:top w:val="nil"/>
              <w:left w:val="nil"/>
              <w:bottom w:val="nil"/>
              <w:right w:val="nil"/>
            </w:tcBorders>
            <w:tcMar>
              <w:top w:w="60" w:type="dxa"/>
              <w:left w:w="60" w:type="dxa"/>
              <w:bottom w:w="60" w:type="dxa"/>
              <w:right w:w="60" w:type="dxa"/>
            </w:tcMar>
            <w:vAlign w:val="center"/>
            <w:hideMark/>
          </w:tcPr>
          <w:p w14:paraId="361F5286" w14:textId="77777777" w:rsidR="00F41E15" w:rsidRPr="00F41E15" w:rsidRDefault="00F41E15" w:rsidP="00F41E15">
            <w:pPr>
              <w:rPr>
                <w:lang w:val="en-GB"/>
              </w:rPr>
            </w:pPr>
            <w:r w:rsidRPr="00F41E15">
              <w:rPr>
                <w:lang w:val="en-GB"/>
              </w:rPr>
              <w:t>0%</w:t>
            </w:r>
          </w:p>
        </w:tc>
      </w:tr>
      <w:tr w:rsidR="00F41E15" w:rsidRPr="00F41E15" w14:paraId="23EBC4A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3C38C8E" w14:textId="77777777" w:rsidR="00F41E15" w:rsidRPr="00F41E15" w:rsidRDefault="00F41E15" w:rsidP="00F41E15">
            <w:pPr>
              <w:rPr>
                <w:lang w:val="en-GB"/>
              </w:rPr>
            </w:pPr>
            <w:r w:rsidRPr="00F41E15">
              <w:rPr>
                <w:lang w:val="en-GB"/>
              </w:rPr>
              <w:t>POST /character/save</w:t>
            </w:r>
          </w:p>
        </w:tc>
        <w:tc>
          <w:tcPr>
            <w:tcW w:w="0" w:type="auto"/>
            <w:tcBorders>
              <w:top w:val="nil"/>
              <w:left w:val="nil"/>
              <w:bottom w:val="nil"/>
              <w:right w:val="nil"/>
            </w:tcBorders>
            <w:tcMar>
              <w:top w:w="60" w:type="dxa"/>
              <w:left w:w="60" w:type="dxa"/>
              <w:bottom w:w="60" w:type="dxa"/>
              <w:right w:w="60" w:type="dxa"/>
            </w:tcMar>
            <w:vAlign w:val="center"/>
            <w:hideMark/>
          </w:tcPr>
          <w:p w14:paraId="1FF3D9B0" w14:textId="77777777" w:rsidR="00F41E15" w:rsidRPr="00F41E15" w:rsidRDefault="00F41E15" w:rsidP="00F41E15">
            <w:pPr>
              <w:rPr>
                <w:lang w:val="en-GB"/>
              </w:rPr>
            </w:pPr>
            <w:r w:rsidRPr="00F41E15">
              <w:rPr>
                <w:lang w:val="en-GB"/>
              </w:rPr>
              <w:t>210</w:t>
            </w:r>
          </w:p>
        </w:tc>
        <w:tc>
          <w:tcPr>
            <w:tcW w:w="0" w:type="auto"/>
            <w:tcBorders>
              <w:top w:val="nil"/>
              <w:left w:val="nil"/>
              <w:bottom w:val="nil"/>
              <w:right w:val="nil"/>
            </w:tcBorders>
            <w:tcMar>
              <w:top w:w="60" w:type="dxa"/>
              <w:left w:w="60" w:type="dxa"/>
              <w:bottom w:w="60" w:type="dxa"/>
              <w:right w:w="60" w:type="dxa"/>
            </w:tcMar>
            <w:vAlign w:val="center"/>
            <w:hideMark/>
          </w:tcPr>
          <w:p w14:paraId="68F2EDF5" w14:textId="77777777" w:rsidR="00F41E15" w:rsidRPr="00F41E15" w:rsidRDefault="00F41E15" w:rsidP="00F41E15">
            <w:pPr>
              <w:rPr>
                <w:lang w:val="en-GB"/>
              </w:rPr>
            </w:pPr>
            <w:r w:rsidRPr="00F41E15">
              <w:rPr>
                <w:lang w:val="en-GB"/>
              </w:rPr>
              <w:t>38</w:t>
            </w:r>
          </w:p>
        </w:tc>
        <w:tc>
          <w:tcPr>
            <w:tcW w:w="0" w:type="auto"/>
            <w:tcBorders>
              <w:top w:val="nil"/>
              <w:left w:val="nil"/>
              <w:bottom w:val="nil"/>
              <w:right w:val="nil"/>
            </w:tcBorders>
            <w:tcMar>
              <w:top w:w="60" w:type="dxa"/>
              <w:left w:w="60" w:type="dxa"/>
              <w:bottom w:w="60" w:type="dxa"/>
              <w:right w:w="60" w:type="dxa"/>
            </w:tcMar>
            <w:vAlign w:val="center"/>
            <w:hideMark/>
          </w:tcPr>
          <w:p w14:paraId="4A9FB29C" w14:textId="77777777" w:rsidR="00F41E15" w:rsidRPr="00F41E15" w:rsidRDefault="00F41E15" w:rsidP="00F41E15">
            <w:pPr>
              <w:rPr>
                <w:lang w:val="en-GB"/>
              </w:rPr>
            </w:pPr>
            <w:r w:rsidRPr="00F41E15">
              <w:rPr>
                <w:lang w:val="en-GB"/>
              </w:rPr>
              <w:t>78</w:t>
            </w:r>
          </w:p>
        </w:tc>
        <w:tc>
          <w:tcPr>
            <w:tcW w:w="0" w:type="auto"/>
            <w:tcBorders>
              <w:top w:val="nil"/>
              <w:left w:val="nil"/>
              <w:bottom w:val="nil"/>
              <w:right w:val="nil"/>
            </w:tcBorders>
            <w:tcMar>
              <w:top w:w="60" w:type="dxa"/>
              <w:left w:w="60" w:type="dxa"/>
              <w:bottom w:w="60" w:type="dxa"/>
              <w:right w:w="60" w:type="dxa"/>
            </w:tcMar>
            <w:vAlign w:val="center"/>
            <w:hideMark/>
          </w:tcPr>
          <w:p w14:paraId="6B93E602" w14:textId="77777777" w:rsidR="00F41E15" w:rsidRPr="00F41E15" w:rsidRDefault="00F41E15" w:rsidP="00F41E15">
            <w:pPr>
              <w:rPr>
                <w:lang w:val="en-GB"/>
              </w:rPr>
            </w:pPr>
            <w:r w:rsidRPr="00F41E15">
              <w:rPr>
                <w:lang w:val="en-GB"/>
              </w:rPr>
              <w:t>0%</w:t>
            </w:r>
          </w:p>
        </w:tc>
      </w:tr>
      <w:tr w:rsidR="00F41E15" w:rsidRPr="00F41E15" w14:paraId="7B1C616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6E4F4B2" w14:textId="77777777" w:rsidR="00F41E15" w:rsidRPr="00F41E15" w:rsidRDefault="00F41E15" w:rsidP="00F41E15">
            <w:pPr>
              <w:rPr>
                <w:lang w:val="en-GB"/>
              </w:rPr>
            </w:pPr>
            <w:r w:rsidRPr="00F41E15">
              <w:rPr>
                <w:lang w:val="en-GB"/>
              </w:rPr>
              <w:t>POST /gene/upgrade</w:t>
            </w:r>
          </w:p>
        </w:tc>
        <w:tc>
          <w:tcPr>
            <w:tcW w:w="0" w:type="auto"/>
            <w:tcBorders>
              <w:top w:val="nil"/>
              <w:left w:val="nil"/>
              <w:bottom w:val="nil"/>
              <w:right w:val="nil"/>
            </w:tcBorders>
            <w:tcMar>
              <w:top w:w="60" w:type="dxa"/>
              <w:left w:w="60" w:type="dxa"/>
              <w:bottom w:w="60" w:type="dxa"/>
              <w:right w:w="60" w:type="dxa"/>
            </w:tcMar>
            <w:vAlign w:val="center"/>
            <w:hideMark/>
          </w:tcPr>
          <w:p w14:paraId="388C0DF5" w14:textId="77777777" w:rsidR="00F41E15" w:rsidRPr="00F41E15" w:rsidRDefault="00F41E15" w:rsidP="00F41E15">
            <w:pPr>
              <w:rPr>
                <w:lang w:val="en-GB"/>
              </w:rPr>
            </w:pPr>
            <w:r w:rsidRPr="00F41E15">
              <w:rPr>
                <w:lang w:val="en-GB"/>
              </w:rPr>
              <w:t>180</w:t>
            </w:r>
          </w:p>
        </w:tc>
        <w:tc>
          <w:tcPr>
            <w:tcW w:w="0" w:type="auto"/>
            <w:tcBorders>
              <w:top w:val="nil"/>
              <w:left w:val="nil"/>
              <w:bottom w:val="nil"/>
              <w:right w:val="nil"/>
            </w:tcBorders>
            <w:tcMar>
              <w:top w:w="60" w:type="dxa"/>
              <w:left w:w="60" w:type="dxa"/>
              <w:bottom w:w="60" w:type="dxa"/>
              <w:right w:w="60" w:type="dxa"/>
            </w:tcMar>
            <w:vAlign w:val="center"/>
            <w:hideMark/>
          </w:tcPr>
          <w:p w14:paraId="700039CE" w14:textId="77777777" w:rsidR="00F41E15" w:rsidRPr="00F41E15" w:rsidRDefault="00F41E15" w:rsidP="00F41E15">
            <w:pPr>
              <w:rPr>
                <w:lang w:val="en-GB"/>
              </w:rPr>
            </w:pPr>
            <w:r w:rsidRPr="00F41E15">
              <w:rPr>
                <w:lang w:val="en-GB"/>
              </w:rPr>
              <w:t>42</w:t>
            </w:r>
          </w:p>
        </w:tc>
        <w:tc>
          <w:tcPr>
            <w:tcW w:w="0" w:type="auto"/>
            <w:tcBorders>
              <w:top w:val="nil"/>
              <w:left w:val="nil"/>
              <w:bottom w:val="nil"/>
              <w:right w:val="nil"/>
            </w:tcBorders>
            <w:tcMar>
              <w:top w:w="60" w:type="dxa"/>
              <w:left w:w="60" w:type="dxa"/>
              <w:bottom w:w="60" w:type="dxa"/>
              <w:right w:w="60" w:type="dxa"/>
            </w:tcMar>
            <w:vAlign w:val="center"/>
            <w:hideMark/>
          </w:tcPr>
          <w:p w14:paraId="53B690D1" w14:textId="77777777" w:rsidR="00F41E15" w:rsidRPr="00F41E15" w:rsidRDefault="00F41E15" w:rsidP="00F41E15">
            <w:pPr>
              <w:rPr>
                <w:lang w:val="en-GB"/>
              </w:rPr>
            </w:pPr>
            <w:r w:rsidRPr="00F41E15">
              <w:rPr>
                <w:lang w:val="en-GB"/>
              </w:rPr>
              <w:t>85</w:t>
            </w:r>
          </w:p>
        </w:tc>
        <w:tc>
          <w:tcPr>
            <w:tcW w:w="0" w:type="auto"/>
            <w:tcBorders>
              <w:top w:val="nil"/>
              <w:left w:val="nil"/>
              <w:bottom w:val="nil"/>
              <w:right w:val="nil"/>
            </w:tcBorders>
            <w:tcMar>
              <w:top w:w="60" w:type="dxa"/>
              <w:left w:w="60" w:type="dxa"/>
              <w:bottom w:w="60" w:type="dxa"/>
              <w:right w:w="60" w:type="dxa"/>
            </w:tcMar>
            <w:vAlign w:val="center"/>
            <w:hideMark/>
          </w:tcPr>
          <w:p w14:paraId="1DDE7ADE" w14:textId="77777777" w:rsidR="00F41E15" w:rsidRPr="00F41E15" w:rsidRDefault="00F41E15" w:rsidP="00F41E15">
            <w:pPr>
              <w:rPr>
                <w:lang w:val="en-GB"/>
              </w:rPr>
            </w:pPr>
            <w:r w:rsidRPr="00F41E15">
              <w:rPr>
                <w:lang w:val="en-GB"/>
              </w:rPr>
              <w:t>0%</w:t>
            </w:r>
          </w:p>
        </w:tc>
      </w:tr>
      <w:tr w:rsidR="00F41E15" w:rsidRPr="00F41E15" w14:paraId="3D496CA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AD27714" w14:textId="77777777" w:rsidR="00F41E15" w:rsidRPr="00F41E15" w:rsidRDefault="00F41E15" w:rsidP="00F41E15">
            <w:pPr>
              <w:rPr>
                <w:lang w:val="en-GB"/>
              </w:rPr>
            </w:pPr>
            <w:r w:rsidRPr="00F41E15">
              <w:rPr>
                <w:lang w:val="en-GB"/>
              </w:rPr>
              <w:t>GET /shop/{npcId}</w:t>
            </w:r>
          </w:p>
        </w:tc>
        <w:tc>
          <w:tcPr>
            <w:tcW w:w="0" w:type="auto"/>
            <w:tcBorders>
              <w:top w:val="nil"/>
              <w:left w:val="nil"/>
              <w:bottom w:val="nil"/>
              <w:right w:val="nil"/>
            </w:tcBorders>
            <w:tcMar>
              <w:top w:w="60" w:type="dxa"/>
              <w:left w:w="60" w:type="dxa"/>
              <w:bottom w:w="60" w:type="dxa"/>
              <w:right w:w="60" w:type="dxa"/>
            </w:tcMar>
            <w:vAlign w:val="center"/>
            <w:hideMark/>
          </w:tcPr>
          <w:p w14:paraId="472F0412" w14:textId="77777777" w:rsidR="00F41E15" w:rsidRPr="00F41E15" w:rsidRDefault="00F41E15" w:rsidP="00F41E15">
            <w:pPr>
              <w:rPr>
                <w:lang w:val="en-GB"/>
              </w:rPr>
            </w:pPr>
            <w:r w:rsidRPr="00F41E15">
              <w:rPr>
                <w:lang w:val="en-GB"/>
              </w:rPr>
              <w:t>520</w:t>
            </w:r>
          </w:p>
        </w:tc>
        <w:tc>
          <w:tcPr>
            <w:tcW w:w="0" w:type="auto"/>
            <w:tcBorders>
              <w:top w:val="nil"/>
              <w:left w:val="nil"/>
              <w:bottom w:val="nil"/>
              <w:right w:val="nil"/>
            </w:tcBorders>
            <w:tcMar>
              <w:top w:w="60" w:type="dxa"/>
              <w:left w:w="60" w:type="dxa"/>
              <w:bottom w:w="60" w:type="dxa"/>
              <w:right w:w="60" w:type="dxa"/>
            </w:tcMar>
            <w:vAlign w:val="center"/>
            <w:hideMark/>
          </w:tcPr>
          <w:p w14:paraId="71BBFD27" w14:textId="77777777" w:rsidR="00F41E15" w:rsidRPr="00F41E15" w:rsidRDefault="00F41E15" w:rsidP="00F41E15">
            <w:pPr>
              <w:rPr>
                <w:lang w:val="en-GB"/>
              </w:rPr>
            </w:pPr>
            <w:r w:rsidRPr="00F41E15">
              <w:rPr>
                <w:lang w:val="en-GB"/>
              </w:rPr>
              <w:t>12</w:t>
            </w:r>
          </w:p>
        </w:tc>
        <w:tc>
          <w:tcPr>
            <w:tcW w:w="0" w:type="auto"/>
            <w:tcBorders>
              <w:top w:val="nil"/>
              <w:left w:val="nil"/>
              <w:bottom w:val="nil"/>
              <w:right w:val="nil"/>
            </w:tcBorders>
            <w:tcMar>
              <w:top w:w="60" w:type="dxa"/>
              <w:left w:w="60" w:type="dxa"/>
              <w:bottom w:w="60" w:type="dxa"/>
              <w:right w:w="60" w:type="dxa"/>
            </w:tcMar>
            <w:vAlign w:val="center"/>
            <w:hideMark/>
          </w:tcPr>
          <w:p w14:paraId="53EBC078" w14:textId="77777777" w:rsidR="00F41E15" w:rsidRPr="00F41E15" w:rsidRDefault="00F41E15" w:rsidP="00F41E15">
            <w:pPr>
              <w:rPr>
                <w:lang w:val="en-GB"/>
              </w:rPr>
            </w:pPr>
            <w:r w:rsidRPr="00F41E15">
              <w:rPr>
                <w:lang w:val="en-GB"/>
              </w:rPr>
              <w:t>32</w:t>
            </w:r>
          </w:p>
        </w:tc>
        <w:tc>
          <w:tcPr>
            <w:tcW w:w="0" w:type="auto"/>
            <w:tcBorders>
              <w:top w:val="nil"/>
              <w:left w:val="nil"/>
              <w:bottom w:val="nil"/>
              <w:right w:val="nil"/>
            </w:tcBorders>
            <w:tcMar>
              <w:top w:w="60" w:type="dxa"/>
              <w:left w:w="60" w:type="dxa"/>
              <w:bottom w:w="60" w:type="dxa"/>
              <w:right w:w="60" w:type="dxa"/>
            </w:tcMar>
            <w:vAlign w:val="center"/>
            <w:hideMark/>
          </w:tcPr>
          <w:p w14:paraId="1643ACD0" w14:textId="77777777" w:rsidR="00F41E15" w:rsidRPr="00F41E15" w:rsidRDefault="00F41E15" w:rsidP="00F41E15">
            <w:pPr>
              <w:rPr>
                <w:lang w:val="en-GB"/>
              </w:rPr>
            </w:pPr>
            <w:r w:rsidRPr="00F41E15">
              <w:rPr>
                <w:lang w:val="en-GB"/>
              </w:rPr>
              <w:t>0%</w:t>
            </w:r>
          </w:p>
        </w:tc>
      </w:tr>
    </w:tbl>
    <w:p w14:paraId="44D9E1EA" w14:textId="77777777" w:rsidR="00F41E15" w:rsidRPr="00F41E15" w:rsidRDefault="00F41E15" w:rsidP="00F41E15">
      <w:pPr>
        <w:rPr>
          <w:lang w:val="en-GB"/>
        </w:rPr>
      </w:pPr>
      <w:r w:rsidRPr="00F41E15">
        <w:rPr>
          <w:lang w:val="en-GB"/>
        </w:rPr>
        <w:t>API server đáp ứng &gt; 100 RPS yêu cầu phi chức năng cho mọi endpoint.</w:t>
      </w:r>
    </w:p>
    <w:p w14:paraId="75BC9E07" w14:textId="77777777" w:rsidR="00F41E15" w:rsidRPr="00F41E15" w:rsidRDefault="00F41E15" w:rsidP="00F41E15">
      <w:pPr>
        <w:rPr>
          <w:lang w:val="en-GB"/>
        </w:rPr>
      </w:pPr>
      <w:r w:rsidRPr="00F41E15">
        <w:rPr>
          <w:b/>
          <w:bCs/>
          <w:i/>
          <w:lang w:val="en-GB"/>
        </w:rPr>
        <w:t>Ghi chú về số liệu thực nghiệm.</w:t>
      </w:r>
      <w:r w:rsidRPr="00F41E15">
        <w:rPr>
          <w:i/>
          <w:lang w:val="en-GB"/>
        </w:rPr>
        <w:t xml:space="preserve"> Các con số FPS, RTT, CPU/RAM trình bày trong chương này được đo trên môi trường phát triển (1 VPS thử nghiệm + 3 cấu hình máy mô tả ở Bảng 4.2) và phản ánh xu hướng tải thay vì cam kết hiệu năng sản phẩm. Khi đưa lên môi trường production có nhiều biến số khác (NAT, ISP throttling, hosting region), giá trị tuyệt đối có thể khác nhưng quan hệ tương quan giữa các cấu hình được kỳ vọng giữ nguyên.</w:t>
      </w:r>
    </w:p>
    <w:p w14:paraId="60077272" w14:textId="77777777" w:rsidR="00F41E15" w:rsidRPr="00F41E15" w:rsidRDefault="00F41E15" w:rsidP="00F41E15">
      <w:pPr>
        <w:numPr>
          <w:ilvl w:val="0"/>
          <w:numId w:val="41"/>
        </w:numPr>
        <w:rPr>
          <w:b/>
          <w:bCs/>
          <w:lang w:val="en-GB"/>
        </w:rPr>
      </w:pPr>
      <w:r w:rsidRPr="00F41E15">
        <w:rPr>
          <w:b/>
          <w:bCs/>
          <w:lang w:val="en-GB"/>
        </w:rPr>
        <w:t>4.2.6. Kịch bản thực nghiệm Dungeon 4 người chơi (end-to-end multiplayer)</w:t>
      </w:r>
    </w:p>
    <w:p w14:paraId="18BE5BA7" w14:textId="77777777" w:rsidR="00F41E15" w:rsidRPr="00F41E15" w:rsidRDefault="00F41E15" w:rsidP="00F41E15">
      <w:pPr>
        <w:rPr>
          <w:lang w:val="en-GB"/>
        </w:rPr>
      </w:pPr>
      <w:r w:rsidRPr="00F41E15">
        <w:rPr>
          <w:lang w:val="en-GB"/>
        </w:rPr>
        <w:t xml:space="preserve">Đây là kịch bản tổng hợp nhằm chứng minh hai trục đề tài — </w:t>
      </w:r>
      <w:r w:rsidRPr="00F41E15">
        <w:rPr>
          <w:b/>
          <w:bCs/>
          <w:lang w:val="en-GB"/>
        </w:rPr>
        <w:t>Multiplayer Server-Authoritative</w:t>
      </w:r>
      <w:r w:rsidRPr="00F41E15">
        <w:rPr>
          <w:lang w:val="en-GB"/>
        </w:rPr>
        <w:t xml:space="preserve"> và </w:t>
      </w:r>
      <w:r w:rsidRPr="00F41E15">
        <w:rPr>
          <w:b/>
          <w:bCs/>
          <w:lang w:val="en-GB"/>
        </w:rPr>
        <w:t>Gene Evolution</w:t>
      </w:r>
      <w:r w:rsidRPr="00F41E15">
        <w:rPr>
          <w:lang w:val="en-GB"/>
        </w:rPr>
        <w:t xml:space="preserve"> — hoạt động đồng thời trên cùng một phiên chơi. Đặt tên kịch bản: </w:t>
      </w:r>
      <w:r w:rsidRPr="00F41E15">
        <w:rPr>
          <w:b/>
          <w:bCs/>
          <w:lang w:val="en-GB"/>
        </w:rPr>
        <w:t>TC-E2E-DG4</w:t>
      </w:r>
      <w:r w:rsidRPr="00F41E15">
        <w:rPr>
          <w:lang w:val="en-GB"/>
        </w:rPr>
        <w:t>.</w:t>
      </w:r>
    </w:p>
    <w:p w14:paraId="59CEE025" w14:textId="77777777" w:rsidR="00F41E15" w:rsidRPr="00F41E15" w:rsidRDefault="00F41E15" w:rsidP="00F41E15">
      <w:pPr>
        <w:rPr>
          <w:lang w:val="en-GB"/>
        </w:rPr>
      </w:pPr>
      <w:r w:rsidRPr="00F41E15">
        <w:rPr>
          <w:b/>
          <w:bCs/>
          <w:lang w:val="en-GB"/>
        </w:rPr>
        <w:t>Thiết lập thử nghiệm</w:t>
      </w:r>
      <w:r w:rsidRPr="00F41E15">
        <w:rPr>
          <w:lang w:val="en-GB"/>
        </w:rPr>
        <w:t>: 4 client tham gia, mỗi client có điều kiện mạng khác nhau (2 LAN, 2 WAN). Mỗi nhân vật sử dụng Gene chính khác nguyên tố để kiểm tra ma trận tương khắc trong điều kiện vận hành thực tế.</w:t>
      </w:r>
    </w:p>
    <w:p w14:paraId="7079DA68" w14:textId="77777777" w:rsidR="00F41E15" w:rsidRPr="00F41E15" w:rsidRDefault="00F41E15" w:rsidP="00F41E15">
      <w:pPr>
        <w:rPr>
          <w:lang w:val="en-GB"/>
        </w:rPr>
      </w:pPr>
      <w:r w:rsidRPr="00F41E15">
        <w:rPr>
          <w:b/>
          <w:bCs/>
          <w:lang w:val="en-GB"/>
        </w:rPr>
        <w:t>Bảng 4.12. Cấu hình vai trò của 4 client trong kịch bản Dungeon</w:t>
      </w:r>
    </w:p>
    <w:tbl>
      <w:tblPr>
        <w:tblW w:w="5000" w:type="pct"/>
        <w:jc w:val="center"/>
        <w:tblLook w:val="04A0" w:firstRow="1" w:lastRow="0" w:firstColumn="1" w:lastColumn="0" w:noHBand="0" w:noVBand="1"/>
      </w:tblPr>
      <w:tblGrid>
        <w:gridCol w:w="1539"/>
        <w:gridCol w:w="1477"/>
        <w:gridCol w:w="1523"/>
        <w:gridCol w:w="1431"/>
        <w:gridCol w:w="1677"/>
        <w:gridCol w:w="1707"/>
      </w:tblGrid>
      <w:tr w:rsidR="00F41E15" w:rsidRPr="00F41E15" w14:paraId="031310A2"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DBCC85D" w14:textId="77777777" w:rsidR="00F41E15" w:rsidRPr="00F41E15" w:rsidRDefault="00F41E15" w:rsidP="00F41E15">
            <w:pPr>
              <w:rPr>
                <w:lang w:val="en-GB"/>
              </w:rPr>
            </w:pPr>
            <w:r w:rsidRPr="00F41E15">
              <w:rPr>
                <w:b/>
                <w:lang w:val="en-GB"/>
              </w:rPr>
              <w:t>Client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E5F3F93" w14:textId="77777777" w:rsidR="00F41E15" w:rsidRPr="00F41E15" w:rsidRDefault="00F41E15" w:rsidP="00F41E15">
            <w:pPr>
              <w:rPr>
                <w:lang w:val="en-GB"/>
              </w:rPr>
            </w:pPr>
            <w:r w:rsidRPr="00F41E15">
              <w:rPr>
                <w:b/>
                <w:lang w:val="en-GB"/>
              </w:rPr>
              <w:t>Vị trí</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716AF30" w14:textId="77777777" w:rsidR="00F41E15" w:rsidRPr="00F41E15" w:rsidRDefault="00F41E15" w:rsidP="00F41E15">
            <w:pPr>
              <w:rPr>
                <w:lang w:val="en-GB"/>
              </w:rPr>
            </w:pPr>
            <w:r w:rsidRPr="00F41E15">
              <w:rPr>
                <w:b/>
                <w:lang w:val="en-GB"/>
              </w:rPr>
              <w:t>Lớp nguyên tố</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C4B9489" w14:textId="77777777" w:rsidR="00F41E15" w:rsidRPr="00F41E15" w:rsidRDefault="00F41E15" w:rsidP="00F41E15">
            <w:pPr>
              <w:rPr>
                <w:lang w:val="en-GB"/>
              </w:rPr>
            </w:pPr>
            <w:r w:rsidRPr="00F41E15">
              <w:rPr>
                <w:b/>
                <w:lang w:val="en-GB"/>
              </w:rPr>
              <w:t>Gene Tier</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A8E2C48" w14:textId="77777777" w:rsidR="00F41E15" w:rsidRPr="00F41E15" w:rsidRDefault="00F41E15" w:rsidP="00F41E15">
            <w:pPr>
              <w:rPr>
                <w:lang w:val="en-GB"/>
              </w:rPr>
            </w:pPr>
            <w:r w:rsidRPr="00F41E15">
              <w:rPr>
                <w:b/>
                <w:lang w:val="en-GB"/>
              </w:rPr>
              <w:t>Hybrid (nếu có)</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B4577D6" w14:textId="77777777" w:rsidR="00F41E15" w:rsidRPr="00F41E15" w:rsidRDefault="00F41E15" w:rsidP="00F41E15">
            <w:pPr>
              <w:rPr>
                <w:lang w:val="en-GB"/>
              </w:rPr>
            </w:pPr>
            <w:r w:rsidRPr="00F41E15">
              <w:rPr>
                <w:b/>
                <w:lang w:val="en-GB"/>
              </w:rPr>
              <w:t>Vai trò dự kiến</w:t>
            </w:r>
          </w:p>
        </w:tc>
      </w:tr>
      <w:tr w:rsidR="00F41E15" w:rsidRPr="00F41E15" w14:paraId="34DBAE7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D71B9B2" w14:textId="77777777" w:rsidR="00F41E15" w:rsidRPr="00F41E15" w:rsidRDefault="00F41E15" w:rsidP="00F41E15">
            <w:pPr>
              <w:rPr>
                <w:lang w:val="en-GB"/>
              </w:rPr>
            </w:pPr>
            <w:r w:rsidRPr="00F41E15">
              <w:rPr>
                <w:lang w:val="en-GB"/>
              </w:rPr>
              <w:t>P1 (leader)</w:t>
            </w:r>
          </w:p>
        </w:tc>
        <w:tc>
          <w:tcPr>
            <w:tcW w:w="0" w:type="auto"/>
            <w:tcBorders>
              <w:top w:val="nil"/>
              <w:left w:val="nil"/>
              <w:bottom w:val="nil"/>
              <w:right w:val="nil"/>
            </w:tcBorders>
            <w:tcMar>
              <w:top w:w="60" w:type="dxa"/>
              <w:left w:w="60" w:type="dxa"/>
              <w:bottom w:w="60" w:type="dxa"/>
              <w:right w:w="60" w:type="dxa"/>
            </w:tcMar>
            <w:vAlign w:val="center"/>
            <w:hideMark/>
          </w:tcPr>
          <w:p w14:paraId="5EEDA6E6" w14:textId="77777777" w:rsidR="00F41E15" w:rsidRPr="00F41E15" w:rsidRDefault="00F41E15" w:rsidP="00F41E15">
            <w:pPr>
              <w:rPr>
                <w:lang w:val="en-GB"/>
              </w:rPr>
            </w:pPr>
            <w:r w:rsidRPr="00F41E15">
              <w:rPr>
                <w:lang w:val="en-GB"/>
              </w:rPr>
              <w:t>LAN</w:t>
            </w:r>
          </w:p>
        </w:tc>
        <w:tc>
          <w:tcPr>
            <w:tcW w:w="0" w:type="auto"/>
            <w:tcBorders>
              <w:top w:val="nil"/>
              <w:left w:val="nil"/>
              <w:bottom w:val="nil"/>
              <w:right w:val="nil"/>
            </w:tcBorders>
            <w:tcMar>
              <w:top w:w="60" w:type="dxa"/>
              <w:left w:w="60" w:type="dxa"/>
              <w:bottom w:w="60" w:type="dxa"/>
              <w:right w:w="60" w:type="dxa"/>
            </w:tcMar>
            <w:vAlign w:val="center"/>
            <w:hideMark/>
          </w:tcPr>
          <w:p w14:paraId="5E28B01A" w14:textId="77777777" w:rsidR="00F41E15" w:rsidRPr="00F41E15" w:rsidRDefault="00F41E15" w:rsidP="00F41E15">
            <w:pPr>
              <w:rPr>
                <w:lang w:val="en-GB"/>
              </w:rPr>
            </w:pPr>
            <w:r w:rsidRPr="00F41E15">
              <w:rPr>
                <w:lang w:val="en-GB"/>
              </w:rPr>
              <w:t>Thủy</w:t>
            </w:r>
          </w:p>
        </w:tc>
        <w:tc>
          <w:tcPr>
            <w:tcW w:w="0" w:type="auto"/>
            <w:tcBorders>
              <w:top w:val="nil"/>
              <w:left w:val="nil"/>
              <w:bottom w:val="nil"/>
              <w:right w:val="nil"/>
            </w:tcBorders>
            <w:tcMar>
              <w:top w:w="60" w:type="dxa"/>
              <w:left w:w="60" w:type="dxa"/>
              <w:bottom w:w="60" w:type="dxa"/>
              <w:right w:w="60" w:type="dxa"/>
            </w:tcMar>
            <w:vAlign w:val="center"/>
            <w:hideMark/>
          </w:tcPr>
          <w:p w14:paraId="59F8BA86" w14:textId="77777777" w:rsidR="00F41E15" w:rsidRPr="00F41E15" w:rsidRDefault="00F41E15" w:rsidP="00F41E15">
            <w:pPr>
              <w:rPr>
                <w:lang w:val="en-GB"/>
              </w:rPr>
            </w:pPr>
            <w:r w:rsidRPr="00F41E15">
              <w:rPr>
                <w:lang w:val="en-GB"/>
              </w:rPr>
              <w:t>T4</w:t>
            </w:r>
          </w:p>
        </w:tc>
        <w:tc>
          <w:tcPr>
            <w:tcW w:w="0" w:type="auto"/>
            <w:tcBorders>
              <w:top w:val="nil"/>
              <w:left w:val="nil"/>
              <w:bottom w:val="nil"/>
              <w:right w:val="nil"/>
            </w:tcBorders>
            <w:tcMar>
              <w:top w:w="60" w:type="dxa"/>
              <w:left w:w="60" w:type="dxa"/>
              <w:bottom w:w="60" w:type="dxa"/>
              <w:right w:w="60" w:type="dxa"/>
            </w:tcMar>
            <w:vAlign w:val="center"/>
            <w:hideMark/>
          </w:tcPr>
          <w:p w14:paraId="361881CB" w14:textId="77777777" w:rsidR="00F41E15" w:rsidRPr="00F41E15" w:rsidRDefault="00F41E15" w:rsidP="00F41E15">
            <w:pPr>
              <w:rPr>
                <w:lang w:val="en-GB"/>
              </w:rPr>
            </w:pPr>
            <w:r w:rsidRPr="00F41E15">
              <w:rPr>
                <w:lang w:val="en-GB"/>
              </w:rPr>
              <w:t>—</w:t>
            </w:r>
          </w:p>
        </w:tc>
        <w:tc>
          <w:tcPr>
            <w:tcW w:w="0" w:type="auto"/>
            <w:tcBorders>
              <w:top w:val="nil"/>
              <w:left w:val="nil"/>
              <w:bottom w:val="nil"/>
              <w:right w:val="nil"/>
            </w:tcBorders>
            <w:tcMar>
              <w:top w:w="60" w:type="dxa"/>
              <w:left w:w="60" w:type="dxa"/>
              <w:bottom w:w="60" w:type="dxa"/>
              <w:right w:w="60" w:type="dxa"/>
            </w:tcMar>
            <w:vAlign w:val="center"/>
            <w:hideMark/>
          </w:tcPr>
          <w:p w14:paraId="65381DCA" w14:textId="77777777" w:rsidR="00F41E15" w:rsidRPr="00F41E15" w:rsidRDefault="00F41E15" w:rsidP="00F41E15">
            <w:pPr>
              <w:rPr>
                <w:lang w:val="en-GB"/>
              </w:rPr>
            </w:pPr>
            <w:r w:rsidRPr="00F41E15">
              <w:rPr>
                <w:lang w:val="en-GB"/>
              </w:rPr>
              <w:t>Counter Boss Hỏa</w:t>
            </w:r>
          </w:p>
        </w:tc>
      </w:tr>
      <w:tr w:rsidR="00F41E15" w:rsidRPr="00F41E15" w14:paraId="0C73A1B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ABFF9A4" w14:textId="77777777" w:rsidR="00F41E15" w:rsidRPr="00F41E15" w:rsidRDefault="00F41E15" w:rsidP="00F41E15">
            <w:pPr>
              <w:rPr>
                <w:lang w:val="en-GB"/>
              </w:rPr>
            </w:pPr>
            <w:r w:rsidRPr="00F41E15">
              <w:rPr>
                <w:lang w:val="en-GB"/>
              </w:rPr>
              <w:t>P2</w:t>
            </w:r>
          </w:p>
        </w:tc>
        <w:tc>
          <w:tcPr>
            <w:tcW w:w="0" w:type="auto"/>
            <w:tcBorders>
              <w:top w:val="nil"/>
              <w:left w:val="nil"/>
              <w:bottom w:val="nil"/>
              <w:right w:val="nil"/>
            </w:tcBorders>
            <w:tcMar>
              <w:top w:w="60" w:type="dxa"/>
              <w:left w:w="60" w:type="dxa"/>
              <w:bottom w:w="60" w:type="dxa"/>
              <w:right w:w="60" w:type="dxa"/>
            </w:tcMar>
            <w:vAlign w:val="center"/>
            <w:hideMark/>
          </w:tcPr>
          <w:p w14:paraId="61D90B8D" w14:textId="77777777" w:rsidR="00F41E15" w:rsidRPr="00F41E15" w:rsidRDefault="00F41E15" w:rsidP="00F41E15">
            <w:pPr>
              <w:rPr>
                <w:lang w:val="en-GB"/>
              </w:rPr>
            </w:pPr>
            <w:r w:rsidRPr="00F41E15">
              <w:rPr>
                <w:lang w:val="en-GB"/>
              </w:rPr>
              <w:t>LAN</w:t>
            </w:r>
          </w:p>
        </w:tc>
        <w:tc>
          <w:tcPr>
            <w:tcW w:w="0" w:type="auto"/>
            <w:tcBorders>
              <w:top w:val="nil"/>
              <w:left w:val="nil"/>
              <w:bottom w:val="nil"/>
              <w:right w:val="nil"/>
            </w:tcBorders>
            <w:tcMar>
              <w:top w:w="60" w:type="dxa"/>
              <w:left w:w="60" w:type="dxa"/>
              <w:bottom w:w="60" w:type="dxa"/>
              <w:right w:w="60" w:type="dxa"/>
            </w:tcMar>
            <w:vAlign w:val="center"/>
            <w:hideMark/>
          </w:tcPr>
          <w:p w14:paraId="5E9D0D8B" w14:textId="77777777" w:rsidR="00F41E15" w:rsidRPr="00F41E15" w:rsidRDefault="00F41E15" w:rsidP="00F41E15">
            <w:pPr>
              <w:rPr>
                <w:lang w:val="en-GB"/>
              </w:rPr>
            </w:pPr>
            <w:r w:rsidRPr="00F41E15">
              <w:rPr>
                <w:lang w:val="en-GB"/>
              </w:rPr>
              <w:t>Thổ</w:t>
            </w:r>
          </w:p>
        </w:tc>
        <w:tc>
          <w:tcPr>
            <w:tcW w:w="0" w:type="auto"/>
            <w:tcBorders>
              <w:top w:val="nil"/>
              <w:left w:val="nil"/>
              <w:bottom w:val="nil"/>
              <w:right w:val="nil"/>
            </w:tcBorders>
            <w:tcMar>
              <w:top w:w="60" w:type="dxa"/>
              <w:left w:w="60" w:type="dxa"/>
              <w:bottom w:w="60" w:type="dxa"/>
              <w:right w:w="60" w:type="dxa"/>
            </w:tcMar>
            <w:vAlign w:val="center"/>
            <w:hideMark/>
          </w:tcPr>
          <w:p w14:paraId="4A1D67DC" w14:textId="77777777" w:rsidR="00F41E15" w:rsidRPr="00F41E15" w:rsidRDefault="00F41E15" w:rsidP="00F41E15">
            <w:pPr>
              <w:rPr>
                <w:lang w:val="en-GB"/>
              </w:rPr>
            </w:pPr>
            <w:r w:rsidRPr="00F41E15">
              <w:rPr>
                <w:lang w:val="en-GB"/>
              </w:rPr>
              <w:t>T3</w:t>
            </w:r>
          </w:p>
        </w:tc>
        <w:tc>
          <w:tcPr>
            <w:tcW w:w="0" w:type="auto"/>
            <w:tcBorders>
              <w:top w:val="nil"/>
              <w:left w:val="nil"/>
              <w:bottom w:val="nil"/>
              <w:right w:val="nil"/>
            </w:tcBorders>
            <w:tcMar>
              <w:top w:w="60" w:type="dxa"/>
              <w:left w:w="60" w:type="dxa"/>
              <w:bottom w:w="60" w:type="dxa"/>
              <w:right w:w="60" w:type="dxa"/>
            </w:tcMar>
            <w:vAlign w:val="center"/>
            <w:hideMark/>
          </w:tcPr>
          <w:p w14:paraId="65263F02" w14:textId="77777777" w:rsidR="00F41E15" w:rsidRPr="00F41E15" w:rsidRDefault="00F41E15" w:rsidP="00F41E15">
            <w:pPr>
              <w:rPr>
                <w:lang w:val="en-GB"/>
              </w:rPr>
            </w:pPr>
            <w:r w:rsidRPr="00F41E15">
              <w:rPr>
                <w:lang w:val="en-GB"/>
              </w:rPr>
              <w:t>Frost Earth (Thủy+Thổ)</w:t>
            </w:r>
          </w:p>
        </w:tc>
        <w:tc>
          <w:tcPr>
            <w:tcW w:w="0" w:type="auto"/>
            <w:tcBorders>
              <w:top w:val="nil"/>
              <w:left w:val="nil"/>
              <w:bottom w:val="nil"/>
              <w:right w:val="nil"/>
            </w:tcBorders>
            <w:tcMar>
              <w:top w:w="60" w:type="dxa"/>
              <w:left w:w="60" w:type="dxa"/>
              <w:bottom w:w="60" w:type="dxa"/>
              <w:right w:w="60" w:type="dxa"/>
            </w:tcMar>
            <w:vAlign w:val="center"/>
            <w:hideMark/>
          </w:tcPr>
          <w:p w14:paraId="074C12A3" w14:textId="77777777" w:rsidR="00F41E15" w:rsidRPr="00F41E15" w:rsidRDefault="00F41E15" w:rsidP="00F41E15">
            <w:pPr>
              <w:rPr>
                <w:lang w:val="en-GB"/>
              </w:rPr>
            </w:pPr>
            <w:r w:rsidRPr="00F41E15">
              <w:rPr>
                <w:lang w:val="en-GB"/>
              </w:rPr>
              <w:t>Tank, Auto Shield</w:t>
            </w:r>
          </w:p>
        </w:tc>
      </w:tr>
      <w:tr w:rsidR="00F41E15" w:rsidRPr="00F41E15" w14:paraId="13467DE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B0F297E" w14:textId="77777777" w:rsidR="00F41E15" w:rsidRPr="00F41E15" w:rsidRDefault="00F41E15" w:rsidP="00F41E15">
            <w:pPr>
              <w:rPr>
                <w:lang w:val="en-GB"/>
              </w:rPr>
            </w:pPr>
            <w:r w:rsidRPr="00F41E15">
              <w:rPr>
                <w:lang w:val="en-GB"/>
              </w:rPr>
              <w:lastRenderedPageBreak/>
              <w:t>P3</w:t>
            </w:r>
          </w:p>
        </w:tc>
        <w:tc>
          <w:tcPr>
            <w:tcW w:w="0" w:type="auto"/>
            <w:tcBorders>
              <w:top w:val="nil"/>
              <w:left w:val="nil"/>
              <w:bottom w:val="nil"/>
              <w:right w:val="nil"/>
            </w:tcBorders>
            <w:tcMar>
              <w:top w:w="60" w:type="dxa"/>
              <w:left w:w="60" w:type="dxa"/>
              <w:bottom w:w="60" w:type="dxa"/>
              <w:right w:w="60" w:type="dxa"/>
            </w:tcMar>
            <w:vAlign w:val="center"/>
            <w:hideMark/>
          </w:tcPr>
          <w:p w14:paraId="1FB79BF8" w14:textId="77777777" w:rsidR="00F41E15" w:rsidRPr="00F41E15" w:rsidRDefault="00F41E15" w:rsidP="00F41E15">
            <w:pPr>
              <w:rPr>
                <w:lang w:val="en-GB"/>
              </w:rPr>
            </w:pPr>
            <w:r w:rsidRPr="00F41E15">
              <w:rPr>
                <w:lang w:val="en-GB"/>
              </w:rPr>
              <w:t>WAN ~45 ms</w:t>
            </w:r>
          </w:p>
        </w:tc>
        <w:tc>
          <w:tcPr>
            <w:tcW w:w="0" w:type="auto"/>
            <w:tcBorders>
              <w:top w:val="nil"/>
              <w:left w:val="nil"/>
              <w:bottom w:val="nil"/>
              <w:right w:val="nil"/>
            </w:tcBorders>
            <w:tcMar>
              <w:top w:w="60" w:type="dxa"/>
              <w:left w:w="60" w:type="dxa"/>
              <w:bottom w:w="60" w:type="dxa"/>
              <w:right w:w="60" w:type="dxa"/>
            </w:tcMar>
            <w:vAlign w:val="center"/>
            <w:hideMark/>
          </w:tcPr>
          <w:p w14:paraId="61E740B9" w14:textId="77777777" w:rsidR="00F41E15" w:rsidRPr="00F41E15" w:rsidRDefault="00F41E15" w:rsidP="00F41E15">
            <w:pPr>
              <w:rPr>
                <w:lang w:val="en-GB"/>
              </w:rPr>
            </w:pPr>
            <w:r w:rsidRPr="00F41E15">
              <w:rPr>
                <w:lang w:val="en-GB"/>
              </w:rPr>
              <w:t>Phong</w:t>
            </w:r>
          </w:p>
        </w:tc>
        <w:tc>
          <w:tcPr>
            <w:tcW w:w="0" w:type="auto"/>
            <w:tcBorders>
              <w:top w:val="nil"/>
              <w:left w:val="nil"/>
              <w:bottom w:val="nil"/>
              <w:right w:val="nil"/>
            </w:tcBorders>
            <w:tcMar>
              <w:top w:w="60" w:type="dxa"/>
              <w:left w:w="60" w:type="dxa"/>
              <w:bottom w:w="60" w:type="dxa"/>
              <w:right w:w="60" w:type="dxa"/>
            </w:tcMar>
            <w:vAlign w:val="center"/>
            <w:hideMark/>
          </w:tcPr>
          <w:p w14:paraId="7FAAEBEB" w14:textId="77777777" w:rsidR="00F41E15" w:rsidRPr="00F41E15" w:rsidRDefault="00F41E15" w:rsidP="00F41E15">
            <w:pPr>
              <w:rPr>
                <w:lang w:val="en-GB"/>
              </w:rPr>
            </w:pPr>
            <w:r w:rsidRPr="00F41E15">
              <w:rPr>
                <w:lang w:val="en-GB"/>
              </w:rPr>
              <w:t>T3</w:t>
            </w:r>
          </w:p>
        </w:tc>
        <w:tc>
          <w:tcPr>
            <w:tcW w:w="0" w:type="auto"/>
            <w:tcBorders>
              <w:top w:val="nil"/>
              <w:left w:val="nil"/>
              <w:bottom w:val="nil"/>
              <w:right w:val="nil"/>
            </w:tcBorders>
            <w:tcMar>
              <w:top w:w="60" w:type="dxa"/>
              <w:left w:w="60" w:type="dxa"/>
              <w:bottom w:w="60" w:type="dxa"/>
              <w:right w:w="60" w:type="dxa"/>
            </w:tcMar>
            <w:vAlign w:val="center"/>
            <w:hideMark/>
          </w:tcPr>
          <w:p w14:paraId="5B299A18" w14:textId="77777777" w:rsidR="00F41E15" w:rsidRPr="00F41E15" w:rsidRDefault="00F41E15" w:rsidP="00F41E15">
            <w:pPr>
              <w:rPr>
                <w:lang w:val="en-GB"/>
              </w:rPr>
            </w:pPr>
            <w:r w:rsidRPr="00F41E15">
              <w:rPr>
                <w:lang w:val="en-GB"/>
              </w:rPr>
              <w:t>—</w:t>
            </w:r>
          </w:p>
        </w:tc>
        <w:tc>
          <w:tcPr>
            <w:tcW w:w="0" w:type="auto"/>
            <w:tcBorders>
              <w:top w:val="nil"/>
              <w:left w:val="nil"/>
              <w:bottom w:val="nil"/>
              <w:right w:val="nil"/>
            </w:tcBorders>
            <w:tcMar>
              <w:top w:w="60" w:type="dxa"/>
              <w:left w:w="60" w:type="dxa"/>
              <w:bottom w:w="60" w:type="dxa"/>
              <w:right w:w="60" w:type="dxa"/>
            </w:tcMar>
            <w:vAlign w:val="center"/>
            <w:hideMark/>
          </w:tcPr>
          <w:p w14:paraId="66097125" w14:textId="77777777" w:rsidR="00F41E15" w:rsidRPr="00F41E15" w:rsidRDefault="00F41E15" w:rsidP="00F41E15">
            <w:pPr>
              <w:rPr>
                <w:lang w:val="en-GB"/>
              </w:rPr>
            </w:pPr>
            <w:r w:rsidRPr="00F41E15">
              <w:rPr>
                <w:lang w:val="en-GB"/>
              </w:rPr>
              <w:t>Burst + Slow</w:t>
            </w:r>
          </w:p>
        </w:tc>
      </w:tr>
      <w:tr w:rsidR="00F41E15" w:rsidRPr="00F41E15" w14:paraId="4DC5C89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25891C9" w14:textId="77777777" w:rsidR="00F41E15" w:rsidRPr="00F41E15" w:rsidRDefault="00F41E15" w:rsidP="00F41E15">
            <w:pPr>
              <w:rPr>
                <w:lang w:val="en-GB"/>
              </w:rPr>
            </w:pPr>
            <w:r w:rsidRPr="00F41E15">
              <w:rPr>
                <w:lang w:val="en-GB"/>
              </w:rPr>
              <w:t>P4</w:t>
            </w:r>
          </w:p>
        </w:tc>
        <w:tc>
          <w:tcPr>
            <w:tcW w:w="0" w:type="auto"/>
            <w:tcBorders>
              <w:top w:val="nil"/>
              <w:left w:val="nil"/>
              <w:bottom w:val="nil"/>
              <w:right w:val="nil"/>
            </w:tcBorders>
            <w:tcMar>
              <w:top w:w="60" w:type="dxa"/>
              <w:left w:w="60" w:type="dxa"/>
              <w:bottom w:w="60" w:type="dxa"/>
              <w:right w:w="60" w:type="dxa"/>
            </w:tcMar>
            <w:vAlign w:val="center"/>
            <w:hideMark/>
          </w:tcPr>
          <w:p w14:paraId="6ADD8C75" w14:textId="77777777" w:rsidR="00F41E15" w:rsidRPr="00F41E15" w:rsidRDefault="00F41E15" w:rsidP="00F41E15">
            <w:pPr>
              <w:rPr>
                <w:lang w:val="en-GB"/>
              </w:rPr>
            </w:pPr>
            <w:r w:rsidRPr="00F41E15">
              <w:rPr>
                <w:lang w:val="en-GB"/>
              </w:rPr>
              <w:t>WAN ~120 ms</w:t>
            </w:r>
          </w:p>
        </w:tc>
        <w:tc>
          <w:tcPr>
            <w:tcW w:w="0" w:type="auto"/>
            <w:tcBorders>
              <w:top w:val="nil"/>
              <w:left w:val="nil"/>
              <w:bottom w:val="nil"/>
              <w:right w:val="nil"/>
            </w:tcBorders>
            <w:tcMar>
              <w:top w:w="60" w:type="dxa"/>
              <w:left w:w="60" w:type="dxa"/>
              <w:bottom w:w="60" w:type="dxa"/>
              <w:right w:w="60" w:type="dxa"/>
            </w:tcMar>
            <w:vAlign w:val="center"/>
            <w:hideMark/>
          </w:tcPr>
          <w:p w14:paraId="5062466F" w14:textId="77777777" w:rsidR="00F41E15" w:rsidRPr="00F41E15" w:rsidRDefault="00F41E15" w:rsidP="00F41E15">
            <w:pPr>
              <w:rPr>
                <w:lang w:val="en-GB"/>
              </w:rPr>
            </w:pPr>
            <w:r w:rsidRPr="00F41E15">
              <w:rPr>
                <w:lang w:val="en-GB"/>
              </w:rPr>
              <w:t>Mộc</w:t>
            </w:r>
          </w:p>
        </w:tc>
        <w:tc>
          <w:tcPr>
            <w:tcW w:w="0" w:type="auto"/>
            <w:tcBorders>
              <w:top w:val="nil"/>
              <w:left w:val="nil"/>
              <w:bottom w:val="nil"/>
              <w:right w:val="nil"/>
            </w:tcBorders>
            <w:tcMar>
              <w:top w:w="60" w:type="dxa"/>
              <w:left w:w="60" w:type="dxa"/>
              <w:bottom w:w="60" w:type="dxa"/>
              <w:right w:w="60" w:type="dxa"/>
            </w:tcMar>
            <w:vAlign w:val="center"/>
            <w:hideMark/>
          </w:tcPr>
          <w:p w14:paraId="6534F9BF" w14:textId="77777777" w:rsidR="00F41E15" w:rsidRPr="00F41E15" w:rsidRDefault="00F41E15" w:rsidP="00F41E15">
            <w:pPr>
              <w:rPr>
                <w:lang w:val="en-GB"/>
              </w:rPr>
            </w:pPr>
            <w:r w:rsidRPr="00F41E15">
              <w:rPr>
                <w:lang w:val="en-GB"/>
              </w:rPr>
              <w:t>T2</w:t>
            </w:r>
          </w:p>
        </w:tc>
        <w:tc>
          <w:tcPr>
            <w:tcW w:w="0" w:type="auto"/>
            <w:tcBorders>
              <w:top w:val="nil"/>
              <w:left w:val="nil"/>
              <w:bottom w:val="nil"/>
              <w:right w:val="nil"/>
            </w:tcBorders>
            <w:tcMar>
              <w:top w:w="60" w:type="dxa"/>
              <w:left w:w="60" w:type="dxa"/>
              <w:bottom w:w="60" w:type="dxa"/>
              <w:right w:w="60" w:type="dxa"/>
            </w:tcMar>
            <w:vAlign w:val="center"/>
            <w:hideMark/>
          </w:tcPr>
          <w:p w14:paraId="3C5E0408" w14:textId="77777777" w:rsidR="00F41E15" w:rsidRPr="00F41E15" w:rsidRDefault="00F41E15" w:rsidP="00F41E15">
            <w:pPr>
              <w:rPr>
                <w:lang w:val="en-GB"/>
              </w:rPr>
            </w:pPr>
            <w:r w:rsidRPr="00F41E15">
              <w:rPr>
                <w:lang w:val="en-GB"/>
              </w:rPr>
              <w:t>Venom Frost (Thủy+Mộc)</w:t>
            </w:r>
          </w:p>
        </w:tc>
        <w:tc>
          <w:tcPr>
            <w:tcW w:w="0" w:type="auto"/>
            <w:tcBorders>
              <w:top w:val="nil"/>
              <w:left w:val="nil"/>
              <w:bottom w:val="nil"/>
              <w:right w:val="nil"/>
            </w:tcBorders>
            <w:tcMar>
              <w:top w:w="60" w:type="dxa"/>
              <w:left w:w="60" w:type="dxa"/>
              <w:bottom w:w="60" w:type="dxa"/>
              <w:right w:w="60" w:type="dxa"/>
            </w:tcMar>
            <w:vAlign w:val="center"/>
            <w:hideMark/>
          </w:tcPr>
          <w:p w14:paraId="7DCD731B" w14:textId="77777777" w:rsidR="00F41E15" w:rsidRPr="00F41E15" w:rsidRDefault="00F41E15" w:rsidP="00F41E15">
            <w:pPr>
              <w:rPr>
                <w:lang w:val="en-GB"/>
              </w:rPr>
            </w:pPr>
            <w:r w:rsidRPr="00F41E15">
              <w:rPr>
                <w:lang w:val="en-GB"/>
              </w:rPr>
              <w:t>DoT + Slow</w:t>
            </w:r>
          </w:p>
        </w:tc>
      </w:tr>
    </w:tbl>
    <w:p w14:paraId="37AD5DBD" w14:textId="77777777" w:rsidR="00F41E15" w:rsidRPr="00F41E15" w:rsidRDefault="00F41E15" w:rsidP="00F41E15">
      <w:pPr>
        <w:rPr>
          <w:lang w:val="en-GB"/>
        </w:rPr>
      </w:pPr>
      <w:r w:rsidRPr="00F41E15">
        <w:rPr>
          <w:b/>
          <w:bCs/>
          <w:lang w:val="en-GB"/>
        </w:rPr>
        <w:t>Trình tự đo (10 bước)</w:t>
      </w:r>
      <w:r w:rsidRPr="00F41E15">
        <w:rPr>
          <w:lang w:val="en-GB"/>
        </w:rPr>
        <w:t>:</w:t>
      </w:r>
    </w:p>
    <w:p w14:paraId="10F1F26E" w14:textId="77777777" w:rsidR="00F41E15" w:rsidRPr="00F41E15" w:rsidRDefault="00F41E15" w:rsidP="00F41E15">
      <w:pPr>
        <w:numPr>
          <w:ilvl w:val="0"/>
          <w:numId w:val="41"/>
        </w:numPr>
        <w:rPr>
          <w:lang w:val="en-GB"/>
        </w:rPr>
      </w:pPr>
      <w:r w:rsidRPr="00F41E15">
        <w:rPr>
          <w:lang w:val="en-GB"/>
        </w:rPr>
        <w:t>P1 mở SignalR PartyHub.CreateParty, mời P2/P3/P4 → ghi log PartyStateUpdated ở cả 4 client (xác nhận SignalR group broadcast).</w:t>
      </w:r>
    </w:p>
    <w:p w14:paraId="2CEE267A" w14:textId="77777777" w:rsidR="00F41E15" w:rsidRPr="00F41E15" w:rsidRDefault="00F41E15" w:rsidP="00F41E15">
      <w:pPr>
        <w:numPr>
          <w:ilvl w:val="0"/>
          <w:numId w:val="41"/>
        </w:numPr>
        <w:rPr>
          <w:lang w:val="en-GB"/>
        </w:rPr>
      </w:pPr>
      <w:r w:rsidRPr="00F41E15">
        <w:rPr>
          <w:lang w:val="en-GB"/>
        </w:rPr>
        <w:t>Cả 4 di chuyển vào cổng Dungeon (Zone_Dungeon_Lich) → server Spawn DungeonInstance riêng cho party này — kiểm tra ZoneRoomRegistry log “Created instance #N for party #M”.</w:t>
      </w:r>
    </w:p>
    <w:p w14:paraId="4746D8DB" w14:textId="77777777" w:rsidR="00F41E15" w:rsidRPr="00F41E15" w:rsidRDefault="00F41E15" w:rsidP="00F41E15">
      <w:pPr>
        <w:numPr>
          <w:ilvl w:val="0"/>
          <w:numId w:val="41"/>
        </w:numPr>
        <w:rPr>
          <w:lang w:val="en-GB"/>
        </w:rPr>
      </w:pPr>
      <w:r w:rsidRPr="00F41E15">
        <w:rPr>
          <w:lang w:val="en-GB"/>
        </w:rPr>
        <w:t>Wave 1–4 đánh thường, server bắn WaveCleared ClientRpc, đo độ trễ giữa thời điểm enemy cuối chết và HUD hiển thị “Wave Cleared” ở 4 client.</w:t>
      </w:r>
    </w:p>
    <w:p w14:paraId="03FA2ECA" w14:textId="77777777" w:rsidR="00F41E15" w:rsidRPr="00F41E15" w:rsidRDefault="00F41E15" w:rsidP="00F41E15">
      <w:pPr>
        <w:numPr>
          <w:ilvl w:val="0"/>
          <w:numId w:val="41"/>
        </w:numPr>
        <w:rPr>
          <w:lang w:val="en-GB"/>
        </w:rPr>
      </w:pPr>
      <w:r w:rsidRPr="00F41E15">
        <w:rPr>
          <w:lang w:val="en-GB"/>
        </w:rPr>
        <w:t>P3 (WAN xa) chủ động ngắt mạng giữa Wave 3 → Other clients thấy P3 despawn nhanh, P3 reconnect trong 30s và vào lại instance.</w:t>
      </w:r>
    </w:p>
    <w:p w14:paraId="2FE1BE12" w14:textId="77777777" w:rsidR="00F41E15" w:rsidRPr="00F41E15" w:rsidRDefault="00F41E15" w:rsidP="00F41E15">
      <w:pPr>
        <w:numPr>
          <w:ilvl w:val="0"/>
          <w:numId w:val="41"/>
        </w:numPr>
        <w:rPr>
          <w:lang w:val="en-GB"/>
        </w:rPr>
      </w:pPr>
      <w:r w:rsidRPr="00F41E15">
        <w:rPr>
          <w:lang w:val="en-GB"/>
        </w:rPr>
        <w:t>Vào Boss (Dragon Hỏa). P1 (Thủy) đánh damage cao hơn P2/P4 do counter ×1.5; P2 (Thổ) chịu tank, Frost Earth auto-shield khi HP &lt; 30%.</w:t>
      </w:r>
    </w:p>
    <w:p w14:paraId="02458558" w14:textId="77777777" w:rsidR="00F41E15" w:rsidRPr="00F41E15" w:rsidRDefault="00F41E15" w:rsidP="00F41E15">
      <w:pPr>
        <w:numPr>
          <w:ilvl w:val="0"/>
          <w:numId w:val="41"/>
        </w:numPr>
        <w:rPr>
          <w:lang w:val="en-GB"/>
        </w:rPr>
      </w:pPr>
      <w:r w:rsidRPr="00F41E15">
        <w:rPr>
          <w:lang w:val="en-GB"/>
        </w:rPr>
        <w:t>Boss Phase 1 → 2 (HP &lt; 60%): kiểm tra trigger phase đồng bộ ở 4 client, đo lệch thời gian giữa client nhanh nhất và chậm nhất.</w:t>
      </w:r>
    </w:p>
    <w:p w14:paraId="40193B6A" w14:textId="77777777" w:rsidR="00F41E15" w:rsidRPr="00F41E15" w:rsidRDefault="00F41E15" w:rsidP="00F41E15">
      <w:pPr>
        <w:numPr>
          <w:ilvl w:val="0"/>
          <w:numId w:val="41"/>
        </w:numPr>
        <w:rPr>
          <w:lang w:val="en-GB"/>
        </w:rPr>
      </w:pPr>
      <w:r w:rsidRPr="00F41E15">
        <w:rPr>
          <w:lang w:val="en-GB"/>
        </w:rPr>
        <w:t>P4 dùng Venom Frost đánh boss → kiểm tra debuff Poison + Slow hiển thị đúng qua NetworkList&lt;DebuffEntry&gt; ở cả 4 client (xem §3.0.2c).</w:t>
      </w:r>
    </w:p>
    <w:p w14:paraId="23091F10" w14:textId="77777777" w:rsidR="00F41E15" w:rsidRPr="00F41E15" w:rsidRDefault="00F41E15" w:rsidP="00F41E15">
      <w:pPr>
        <w:numPr>
          <w:ilvl w:val="0"/>
          <w:numId w:val="41"/>
        </w:numPr>
        <w:rPr>
          <w:lang w:val="en-GB"/>
        </w:rPr>
      </w:pPr>
      <w:r w:rsidRPr="00F41E15">
        <w:rPr>
          <w:lang w:val="en-GB"/>
        </w:rPr>
        <w:t>Boss chết → server tính damage_contribution[p], chia loot, ghi DB qua REST POST /api/dungeon/finish.</w:t>
      </w:r>
    </w:p>
    <w:p w14:paraId="2FF97338" w14:textId="77777777" w:rsidR="00F41E15" w:rsidRPr="00F41E15" w:rsidRDefault="00F41E15" w:rsidP="00F41E15">
      <w:pPr>
        <w:numPr>
          <w:ilvl w:val="0"/>
          <w:numId w:val="41"/>
        </w:numPr>
        <w:rPr>
          <w:lang w:val="en-GB"/>
        </w:rPr>
      </w:pPr>
      <w:r w:rsidRPr="00F41E15">
        <w:rPr>
          <w:lang w:val="en-GB"/>
        </w:rPr>
        <w:t>Mở DB kiểm tra: bảng dungeon_run_history có 1 dòng mới, gene_inventory của P1 có Mutant Core mới (nếu trúng 30% drop), player_data.gold tăng đúng theo loot.</w:t>
      </w:r>
    </w:p>
    <w:p w14:paraId="0FC5ECFC" w14:textId="77777777" w:rsidR="00F41E15" w:rsidRPr="00F41E15" w:rsidRDefault="00F41E15" w:rsidP="00F41E15">
      <w:pPr>
        <w:numPr>
          <w:ilvl w:val="0"/>
          <w:numId w:val="41"/>
        </w:numPr>
        <w:rPr>
          <w:lang w:val="en-GB"/>
        </w:rPr>
      </w:pPr>
      <w:r w:rsidRPr="00F41E15">
        <w:rPr>
          <w:lang w:val="en-GB"/>
        </w:rPr>
        <w:t>P1 mở Gene Forge upgrade Gene T4 → T5: 80 000 gold + 20 stone → server hit POST /api/gene/upgrade, log success/fail vào gene_upgrade_log.</w:t>
      </w:r>
    </w:p>
    <w:p w14:paraId="37213785" w14:textId="77777777" w:rsidR="00F41E15" w:rsidRPr="00F41E15" w:rsidRDefault="00F41E15" w:rsidP="00F41E15">
      <w:pPr>
        <w:rPr>
          <w:lang w:val="en-GB"/>
        </w:rPr>
      </w:pPr>
      <w:r w:rsidRPr="00F41E15">
        <w:rPr>
          <w:b/>
          <w:bCs/>
          <w:lang w:val="en-GB"/>
        </w:rPr>
        <w:t>Kỳ vọng kết quả</w:t>
      </w:r>
      <w:r w:rsidRPr="00F41E15">
        <w:rPr>
          <w:lang w:val="en-GB"/>
        </w:rPr>
        <w:t xml:space="preserve">: party hoàn thành dungeon trong 8–12 phút (tùy gear); không có client nào tự quyết định damage/loot; mọi trạng thái Gene/Gold/Inventory trên 4 client </w:t>
      </w:r>
      <w:r w:rsidRPr="00F41E15">
        <w:rPr>
          <w:i/>
          <w:iCs/>
          <w:lang w:val="en-GB"/>
        </w:rPr>
        <w:t>và</w:t>
      </w:r>
      <w:r w:rsidRPr="00F41E15">
        <w:rPr>
          <w:lang w:val="en-GB"/>
        </w:rPr>
        <w:t xml:space="preserve"> trong DB sau đăng nhập lại đều khớp nhau.</w:t>
      </w:r>
    </w:p>
    <w:p w14:paraId="105BB718" w14:textId="77777777" w:rsidR="00F41E15" w:rsidRPr="00F41E15" w:rsidRDefault="00F41E15" w:rsidP="00F41E15">
      <w:pPr>
        <w:numPr>
          <w:ilvl w:val="0"/>
          <w:numId w:val="41"/>
        </w:numPr>
        <w:rPr>
          <w:b/>
          <w:bCs/>
          <w:lang w:val="en-GB"/>
        </w:rPr>
      </w:pPr>
      <w:r w:rsidRPr="00F41E15">
        <w:rPr>
          <w:b/>
          <w:bCs/>
          <w:lang w:val="en-GB"/>
        </w:rPr>
        <w:t>4.2.7. Phương pháp đo và bằng chứng đính kèm</w:t>
      </w:r>
    </w:p>
    <w:p w14:paraId="298BDC07" w14:textId="77777777" w:rsidR="00F41E15" w:rsidRPr="00F41E15" w:rsidRDefault="00F41E15" w:rsidP="00F41E15">
      <w:pPr>
        <w:rPr>
          <w:lang w:val="en-GB"/>
        </w:rPr>
      </w:pPr>
      <w:r w:rsidRPr="00F41E15">
        <w:rPr>
          <w:lang w:val="en-GB"/>
        </w:rPr>
        <w:lastRenderedPageBreak/>
        <w:t xml:space="preserve">Để báo cáo có thể kiểm chứng được, mỗi nhóm thực nghiệm đều có bằng chứng số (artifact) thu thập theo bảng dưới đây. Các </w:t>
      </w:r>
      <w:r w:rsidRPr="00F41E15">
        <w:rPr>
          <w:i/>
          <w:iCs/>
          <w:lang w:val="en-GB"/>
        </w:rPr>
        <w:t>Hình 4.x — chèn ảnh</w:t>
      </w:r>
      <w:r w:rsidRPr="00F41E15">
        <w:rPr>
          <w:lang w:val="en-GB"/>
        </w:rPr>
        <w:t xml:space="preserve"> được liệt kê là điểm chèn ảnh thực chụp khi nộp báo cáo.</w:t>
      </w:r>
    </w:p>
    <w:p w14:paraId="7584B6E1" w14:textId="77777777" w:rsidR="00F41E15" w:rsidRPr="00F41E15" w:rsidRDefault="00F41E15" w:rsidP="00F41E15">
      <w:pPr>
        <w:rPr>
          <w:lang w:val="en-GB"/>
        </w:rPr>
      </w:pPr>
      <w:r w:rsidRPr="00F41E15">
        <w:rPr>
          <w:b/>
          <w:bCs/>
          <w:lang w:val="en-GB"/>
        </w:rPr>
        <w:t>Bảng 4.13. Bằng chứng đính kèm cho từng nhóm thực nghiệm</w:t>
      </w:r>
    </w:p>
    <w:tbl>
      <w:tblPr>
        <w:tblW w:w="5000" w:type="pct"/>
        <w:jc w:val="center"/>
        <w:tblLook w:val="04A0" w:firstRow="1" w:lastRow="0" w:firstColumn="1" w:lastColumn="0" w:noHBand="0" w:noVBand="1"/>
      </w:tblPr>
      <w:tblGrid>
        <w:gridCol w:w="1035"/>
        <w:gridCol w:w="2793"/>
        <w:gridCol w:w="5526"/>
      </w:tblGrid>
      <w:tr w:rsidR="00F41E15" w:rsidRPr="00F41E15" w14:paraId="1D5E081F"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F68DABC" w14:textId="77777777" w:rsidR="00F41E15" w:rsidRPr="00F41E15" w:rsidRDefault="00F41E15" w:rsidP="00F41E15">
            <w:pPr>
              <w:rPr>
                <w:lang w:val="en-GB"/>
              </w:rPr>
            </w:pPr>
            <w:r w:rsidRPr="00F41E15">
              <w:rPr>
                <w:b/>
                <w:lang w:val="en-GB"/>
              </w:rPr>
              <w:t>Nhóm</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49C4805" w14:textId="77777777" w:rsidR="00F41E15" w:rsidRPr="00F41E15" w:rsidRDefault="00F41E15" w:rsidP="00F41E15">
            <w:pPr>
              <w:rPr>
                <w:lang w:val="en-GB"/>
              </w:rPr>
            </w:pPr>
            <w:r w:rsidRPr="00F41E15">
              <w:rPr>
                <w:b/>
                <w:lang w:val="en-GB"/>
              </w:rPr>
              <w:t>Bằng chứng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A83CD0C" w14:textId="77777777" w:rsidR="00F41E15" w:rsidRPr="00F41E15" w:rsidRDefault="00F41E15" w:rsidP="00F41E15">
            <w:pPr>
              <w:rPr>
                <w:lang w:val="en-GB"/>
              </w:rPr>
            </w:pPr>
            <w:r w:rsidRPr="00F41E15">
              <w:rPr>
                <w:b/>
                <w:lang w:val="en-GB"/>
              </w:rPr>
              <w:t>Cách thu thập</w:t>
            </w:r>
          </w:p>
        </w:tc>
      </w:tr>
      <w:tr w:rsidR="00F41E15" w:rsidRPr="00F41E15" w14:paraId="47162EA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B6A6108" w14:textId="77777777" w:rsidR="00F41E15" w:rsidRPr="00F41E15" w:rsidRDefault="00F41E15" w:rsidP="00F41E15">
            <w:pPr>
              <w:rPr>
                <w:lang w:val="en-GB"/>
              </w:rPr>
            </w:pPr>
            <w:r w:rsidRPr="00F41E15">
              <w:rPr>
                <w:lang w:val="en-GB"/>
              </w:rPr>
              <w:t>FPS client (§4.2.2)</w:t>
            </w:r>
          </w:p>
        </w:tc>
        <w:tc>
          <w:tcPr>
            <w:tcW w:w="0" w:type="auto"/>
            <w:tcBorders>
              <w:top w:val="nil"/>
              <w:left w:val="nil"/>
              <w:bottom w:val="nil"/>
              <w:right w:val="nil"/>
            </w:tcBorders>
            <w:tcMar>
              <w:top w:w="60" w:type="dxa"/>
              <w:left w:w="60" w:type="dxa"/>
              <w:bottom w:w="60" w:type="dxa"/>
              <w:right w:w="60" w:type="dxa"/>
            </w:tcMar>
            <w:vAlign w:val="center"/>
            <w:hideMark/>
          </w:tcPr>
          <w:p w14:paraId="7B194C97" w14:textId="77777777" w:rsidR="00F41E15" w:rsidRPr="00F41E15" w:rsidRDefault="00F41E15" w:rsidP="00F41E15">
            <w:pPr>
              <w:rPr>
                <w:lang w:val="en-GB"/>
              </w:rPr>
            </w:pPr>
            <w:r w:rsidRPr="00F41E15">
              <w:rPr>
                <w:lang w:val="en-GB"/>
              </w:rPr>
              <w:t>Unity Profiler screenshot, biểu đồ FrameTime</w:t>
            </w:r>
          </w:p>
        </w:tc>
        <w:tc>
          <w:tcPr>
            <w:tcW w:w="0" w:type="auto"/>
            <w:tcBorders>
              <w:top w:val="nil"/>
              <w:left w:val="nil"/>
              <w:bottom w:val="nil"/>
              <w:right w:val="nil"/>
            </w:tcBorders>
            <w:tcMar>
              <w:top w:w="60" w:type="dxa"/>
              <w:left w:w="60" w:type="dxa"/>
              <w:bottom w:w="60" w:type="dxa"/>
              <w:right w:w="60" w:type="dxa"/>
            </w:tcMar>
            <w:vAlign w:val="center"/>
            <w:hideMark/>
          </w:tcPr>
          <w:p w14:paraId="149C3126" w14:textId="77777777" w:rsidR="00F41E15" w:rsidRPr="00F41E15" w:rsidRDefault="00F41E15" w:rsidP="00F41E15">
            <w:pPr>
              <w:rPr>
                <w:lang w:val="en-GB"/>
              </w:rPr>
            </w:pPr>
            <w:r w:rsidRPr="00F41E15">
              <w:rPr>
                <w:lang w:val="en-GB"/>
              </w:rPr>
              <w:t>Window → Analysis → Profiler, Export CSV</w:t>
            </w:r>
          </w:p>
        </w:tc>
      </w:tr>
      <w:tr w:rsidR="00F41E15" w:rsidRPr="00F41E15" w14:paraId="0685F1C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909CC09" w14:textId="77777777" w:rsidR="00F41E15" w:rsidRPr="00F41E15" w:rsidRDefault="00F41E15" w:rsidP="00F41E15">
            <w:pPr>
              <w:rPr>
                <w:lang w:val="en-GB"/>
              </w:rPr>
            </w:pPr>
            <w:r w:rsidRPr="00F41E15">
              <w:rPr>
                <w:lang w:val="en-GB"/>
              </w:rPr>
              <w:t>RTT multiplayer (§4.2.6)</w:t>
            </w:r>
          </w:p>
        </w:tc>
        <w:tc>
          <w:tcPr>
            <w:tcW w:w="0" w:type="auto"/>
            <w:tcBorders>
              <w:top w:val="nil"/>
              <w:left w:val="nil"/>
              <w:bottom w:val="nil"/>
              <w:right w:val="nil"/>
            </w:tcBorders>
            <w:tcMar>
              <w:top w:w="60" w:type="dxa"/>
              <w:left w:w="60" w:type="dxa"/>
              <w:bottom w:w="60" w:type="dxa"/>
              <w:right w:w="60" w:type="dxa"/>
            </w:tcMar>
            <w:vAlign w:val="center"/>
            <w:hideMark/>
          </w:tcPr>
          <w:p w14:paraId="47E554A7" w14:textId="77777777" w:rsidR="00F41E15" w:rsidRPr="00F41E15" w:rsidRDefault="00F41E15" w:rsidP="00F41E15">
            <w:pPr>
              <w:rPr>
                <w:lang w:val="en-GB"/>
              </w:rPr>
            </w:pPr>
            <w:r w:rsidRPr="00F41E15">
              <w:rPr>
                <w:lang w:val="en-GB"/>
              </w:rPr>
              <w:t>Log NGO RTT=xx ms ở Application.persistentDataPath/Logs/ của 4 client</w:t>
            </w:r>
          </w:p>
        </w:tc>
        <w:tc>
          <w:tcPr>
            <w:tcW w:w="0" w:type="auto"/>
            <w:tcBorders>
              <w:top w:val="nil"/>
              <w:left w:val="nil"/>
              <w:bottom w:val="nil"/>
              <w:right w:val="nil"/>
            </w:tcBorders>
            <w:tcMar>
              <w:top w:w="60" w:type="dxa"/>
              <w:left w:w="60" w:type="dxa"/>
              <w:bottom w:w="60" w:type="dxa"/>
              <w:right w:w="60" w:type="dxa"/>
            </w:tcMar>
            <w:vAlign w:val="center"/>
            <w:hideMark/>
          </w:tcPr>
          <w:p w14:paraId="43ED6D46" w14:textId="77777777" w:rsidR="00F41E15" w:rsidRPr="00F41E15" w:rsidRDefault="00F41E15" w:rsidP="00F41E15">
            <w:pPr>
              <w:rPr>
                <w:lang w:val="en-GB"/>
              </w:rPr>
            </w:pPr>
            <w:r w:rsidRPr="00F41E15">
              <w:rPr>
                <w:lang w:val="en-GB"/>
              </w:rPr>
              <w:t>NetworkManager.NetworkConfig.NetworkTransport.GetCurrentRtt() log mỗi 1s</w:t>
            </w:r>
          </w:p>
        </w:tc>
      </w:tr>
      <w:tr w:rsidR="00F41E15" w:rsidRPr="00F41E15" w14:paraId="7F0A0D6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B98D626" w14:textId="77777777" w:rsidR="00F41E15" w:rsidRPr="00F41E15" w:rsidRDefault="00F41E15" w:rsidP="00F41E15">
            <w:pPr>
              <w:rPr>
                <w:lang w:val="en-GB"/>
              </w:rPr>
            </w:pPr>
            <w:r w:rsidRPr="00F41E15">
              <w:rPr>
                <w:lang w:val="en-GB"/>
              </w:rPr>
              <w:t>Gene Upgrade (§3.3, §4.2.3b)</w:t>
            </w:r>
          </w:p>
        </w:tc>
        <w:tc>
          <w:tcPr>
            <w:tcW w:w="0" w:type="auto"/>
            <w:tcBorders>
              <w:top w:val="nil"/>
              <w:left w:val="nil"/>
              <w:bottom w:val="nil"/>
              <w:right w:val="nil"/>
            </w:tcBorders>
            <w:tcMar>
              <w:top w:w="60" w:type="dxa"/>
              <w:left w:w="60" w:type="dxa"/>
              <w:bottom w:w="60" w:type="dxa"/>
              <w:right w:w="60" w:type="dxa"/>
            </w:tcMar>
            <w:vAlign w:val="center"/>
            <w:hideMark/>
          </w:tcPr>
          <w:p w14:paraId="115C69DE" w14:textId="77777777" w:rsidR="00F41E15" w:rsidRPr="00F41E15" w:rsidRDefault="00F41E15" w:rsidP="00F41E15">
            <w:pPr>
              <w:rPr>
                <w:lang w:val="en-GB"/>
              </w:rPr>
            </w:pPr>
            <w:r w:rsidRPr="00F41E15">
              <w:rPr>
                <w:lang w:val="en-GB"/>
              </w:rPr>
              <w:t>Screenshot Gene Forge trước/sau + dòng DB gene_inventory + log gene_upgrade_log</w:t>
            </w:r>
          </w:p>
        </w:tc>
        <w:tc>
          <w:tcPr>
            <w:tcW w:w="0" w:type="auto"/>
            <w:tcBorders>
              <w:top w:val="nil"/>
              <w:left w:val="nil"/>
              <w:bottom w:val="nil"/>
              <w:right w:val="nil"/>
            </w:tcBorders>
            <w:tcMar>
              <w:top w:w="60" w:type="dxa"/>
              <w:left w:w="60" w:type="dxa"/>
              <w:bottom w:w="60" w:type="dxa"/>
              <w:right w:w="60" w:type="dxa"/>
            </w:tcMar>
            <w:vAlign w:val="center"/>
            <w:hideMark/>
          </w:tcPr>
          <w:p w14:paraId="21561901" w14:textId="77777777" w:rsidR="00F41E15" w:rsidRPr="00F41E15" w:rsidRDefault="00F41E15" w:rsidP="00F41E15">
            <w:pPr>
              <w:rPr>
                <w:lang w:val="en-GB"/>
              </w:rPr>
            </w:pPr>
            <w:r w:rsidRPr="00F41E15">
              <w:rPr>
                <w:lang w:val="en-GB"/>
              </w:rPr>
              <w:t>Chụp UI + SELECT * FROM gene_inventory WHERE player_id=?</w:t>
            </w:r>
          </w:p>
        </w:tc>
      </w:tr>
      <w:tr w:rsidR="00F41E15" w:rsidRPr="00F41E15" w14:paraId="31CCDF8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FB14B03" w14:textId="77777777" w:rsidR="00F41E15" w:rsidRPr="00F41E15" w:rsidRDefault="00F41E15" w:rsidP="00F41E15">
            <w:pPr>
              <w:rPr>
                <w:lang w:val="en-GB"/>
              </w:rPr>
            </w:pPr>
            <w:r w:rsidRPr="00F41E15">
              <w:rPr>
                <w:lang w:val="en-GB"/>
              </w:rPr>
              <w:t>Party + Dungeon E2E (§4.2.6)</w:t>
            </w:r>
          </w:p>
        </w:tc>
        <w:tc>
          <w:tcPr>
            <w:tcW w:w="0" w:type="auto"/>
            <w:tcBorders>
              <w:top w:val="nil"/>
              <w:left w:val="nil"/>
              <w:bottom w:val="nil"/>
              <w:right w:val="nil"/>
            </w:tcBorders>
            <w:tcMar>
              <w:top w:w="60" w:type="dxa"/>
              <w:left w:w="60" w:type="dxa"/>
              <w:bottom w:w="60" w:type="dxa"/>
              <w:right w:w="60" w:type="dxa"/>
            </w:tcMar>
            <w:vAlign w:val="center"/>
            <w:hideMark/>
          </w:tcPr>
          <w:p w14:paraId="0F97923A" w14:textId="77777777" w:rsidR="00F41E15" w:rsidRPr="00F41E15" w:rsidRDefault="00F41E15" w:rsidP="00F41E15">
            <w:pPr>
              <w:rPr>
                <w:lang w:val="en-GB"/>
              </w:rPr>
            </w:pPr>
            <w:r w:rsidRPr="00F41E15">
              <w:rPr>
                <w:lang w:val="en-GB"/>
              </w:rPr>
              <w:t>Console log của 4 client + Server console log + dòng dungeon_run_history</w:t>
            </w:r>
          </w:p>
        </w:tc>
        <w:tc>
          <w:tcPr>
            <w:tcW w:w="0" w:type="auto"/>
            <w:tcBorders>
              <w:top w:val="nil"/>
              <w:left w:val="nil"/>
              <w:bottom w:val="nil"/>
              <w:right w:val="nil"/>
            </w:tcBorders>
            <w:tcMar>
              <w:top w:w="60" w:type="dxa"/>
              <w:left w:w="60" w:type="dxa"/>
              <w:bottom w:w="60" w:type="dxa"/>
              <w:right w:w="60" w:type="dxa"/>
            </w:tcMar>
            <w:vAlign w:val="center"/>
            <w:hideMark/>
          </w:tcPr>
          <w:p w14:paraId="44D17045" w14:textId="77777777" w:rsidR="00F41E15" w:rsidRPr="00F41E15" w:rsidRDefault="00F41E15" w:rsidP="00F41E15">
            <w:pPr>
              <w:rPr>
                <w:lang w:val="en-GB"/>
              </w:rPr>
            </w:pPr>
            <w:r w:rsidRPr="00F41E15">
              <w:rPr>
                <w:lang w:val="en-GB"/>
              </w:rPr>
              <w:t>Lưu Output Log Unity + screen docker logs game-server</w:t>
            </w:r>
          </w:p>
        </w:tc>
      </w:tr>
      <w:tr w:rsidR="00F41E15" w:rsidRPr="00F41E15" w14:paraId="10C61F7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BA93849" w14:textId="77777777" w:rsidR="00F41E15" w:rsidRPr="00F41E15" w:rsidRDefault="00F41E15" w:rsidP="00F41E15">
            <w:pPr>
              <w:rPr>
                <w:lang w:val="en-GB"/>
              </w:rPr>
            </w:pPr>
            <w:r w:rsidRPr="00F41E15">
              <w:rPr>
                <w:lang w:val="en-GB"/>
              </w:rPr>
              <w:t>Server load (§4.3.4)</w:t>
            </w:r>
          </w:p>
        </w:tc>
        <w:tc>
          <w:tcPr>
            <w:tcW w:w="0" w:type="auto"/>
            <w:tcBorders>
              <w:top w:val="nil"/>
              <w:left w:val="nil"/>
              <w:bottom w:val="nil"/>
              <w:right w:val="nil"/>
            </w:tcBorders>
            <w:tcMar>
              <w:top w:w="60" w:type="dxa"/>
              <w:left w:w="60" w:type="dxa"/>
              <w:bottom w:w="60" w:type="dxa"/>
              <w:right w:w="60" w:type="dxa"/>
            </w:tcMar>
            <w:vAlign w:val="center"/>
            <w:hideMark/>
          </w:tcPr>
          <w:p w14:paraId="45E0F900" w14:textId="77777777" w:rsidR="00F41E15" w:rsidRPr="00F41E15" w:rsidRDefault="00F41E15" w:rsidP="00F41E15">
            <w:pPr>
              <w:rPr>
                <w:lang w:val="en-GB"/>
              </w:rPr>
            </w:pPr>
            <w:r w:rsidRPr="00F41E15">
              <w:rPr>
                <w:lang w:val="en-GB"/>
              </w:rPr>
              <w:t>dotnet-counters CSV, biểu đồ CPU% theo thời gian</w:t>
            </w:r>
          </w:p>
        </w:tc>
        <w:tc>
          <w:tcPr>
            <w:tcW w:w="0" w:type="auto"/>
            <w:tcBorders>
              <w:top w:val="nil"/>
              <w:left w:val="nil"/>
              <w:bottom w:val="nil"/>
              <w:right w:val="nil"/>
            </w:tcBorders>
            <w:tcMar>
              <w:top w:w="60" w:type="dxa"/>
              <w:left w:w="60" w:type="dxa"/>
              <w:bottom w:w="60" w:type="dxa"/>
              <w:right w:w="60" w:type="dxa"/>
            </w:tcMar>
            <w:vAlign w:val="center"/>
            <w:hideMark/>
          </w:tcPr>
          <w:p w14:paraId="62BD3C7B" w14:textId="77777777" w:rsidR="00F41E15" w:rsidRPr="00F41E15" w:rsidRDefault="00F41E15" w:rsidP="00F41E15">
            <w:pPr>
              <w:rPr>
                <w:lang w:val="en-GB"/>
              </w:rPr>
            </w:pPr>
            <w:r w:rsidRPr="00F41E15">
              <w:rPr>
                <w:lang w:val="en-GB"/>
              </w:rPr>
              <w:t>dotnet-counters monitor --process-id &lt;pid&gt; System.Runtime</w:t>
            </w:r>
          </w:p>
        </w:tc>
      </w:tr>
      <w:tr w:rsidR="00F41E15" w:rsidRPr="00F41E15" w14:paraId="2FC7CDF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BB1D779" w14:textId="77777777" w:rsidR="00F41E15" w:rsidRPr="00F41E15" w:rsidRDefault="00F41E15" w:rsidP="00F41E15">
            <w:pPr>
              <w:rPr>
                <w:lang w:val="en-GB"/>
              </w:rPr>
            </w:pPr>
            <w:r w:rsidRPr="00F41E15">
              <w:rPr>
                <w:lang w:val="en-GB"/>
              </w:rPr>
              <w:t xml:space="preserve">API </w:t>
            </w:r>
            <w:r w:rsidRPr="00F41E15">
              <w:rPr>
                <w:lang w:val="en-GB"/>
              </w:rPr>
              <w:lastRenderedPageBreak/>
              <w:t>throughput (§4.2.7)</w:t>
            </w:r>
          </w:p>
        </w:tc>
        <w:tc>
          <w:tcPr>
            <w:tcW w:w="0" w:type="auto"/>
            <w:tcBorders>
              <w:top w:val="nil"/>
              <w:left w:val="nil"/>
              <w:bottom w:val="nil"/>
              <w:right w:val="nil"/>
            </w:tcBorders>
            <w:tcMar>
              <w:top w:w="60" w:type="dxa"/>
              <w:left w:w="60" w:type="dxa"/>
              <w:bottom w:w="60" w:type="dxa"/>
              <w:right w:w="60" w:type="dxa"/>
            </w:tcMar>
            <w:vAlign w:val="center"/>
            <w:hideMark/>
          </w:tcPr>
          <w:p w14:paraId="10A3FC20" w14:textId="77777777" w:rsidR="00F41E15" w:rsidRPr="00F41E15" w:rsidRDefault="00F41E15" w:rsidP="00F41E15">
            <w:pPr>
              <w:rPr>
                <w:lang w:val="en-GB"/>
              </w:rPr>
            </w:pPr>
            <w:r w:rsidRPr="00F41E15">
              <w:rPr>
                <w:lang w:val="en-GB"/>
              </w:rPr>
              <w:lastRenderedPageBreak/>
              <w:t xml:space="preserve">JMeter HTML report (Aggregate </w:t>
            </w:r>
            <w:r w:rsidRPr="00F41E15">
              <w:rPr>
                <w:lang w:val="en-GB"/>
              </w:rPr>
              <w:lastRenderedPageBreak/>
              <w:t>Report + Response Times Over Time)</w:t>
            </w:r>
          </w:p>
        </w:tc>
        <w:tc>
          <w:tcPr>
            <w:tcW w:w="0" w:type="auto"/>
            <w:tcBorders>
              <w:top w:val="nil"/>
              <w:left w:val="nil"/>
              <w:bottom w:val="nil"/>
              <w:right w:val="nil"/>
            </w:tcBorders>
            <w:tcMar>
              <w:top w:w="60" w:type="dxa"/>
              <w:left w:w="60" w:type="dxa"/>
              <w:bottom w:w="60" w:type="dxa"/>
              <w:right w:w="60" w:type="dxa"/>
            </w:tcMar>
            <w:vAlign w:val="center"/>
            <w:hideMark/>
          </w:tcPr>
          <w:p w14:paraId="7E0C0FD1" w14:textId="77777777" w:rsidR="00F41E15" w:rsidRPr="00F41E15" w:rsidRDefault="00F41E15" w:rsidP="00F41E15">
            <w:pPr>
              <w:rPr>
                <w:lang w:val="en-GB"/>
              </w:rPr>
            </w:pPr>
            <w:r w:rsidRPr="00F41E15">
              <w:rPr>
                <w:lang w:val="en-GB"/>
              </w:rPr>
              <w:lastRenderedPageBreak/>
              <w:t>JMeter Listener export HTML</w:t>
            </w:r>
          </w:p>
        </w:tc>
      </w:tr>
      <w:tr w:rsidR="00F41E15" w:rsidRPr="00F41E15" w14:paraId="60CC1B62"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F35857A" w14:textId="77777777" w:rsidR="00F41E15" w:rsidRPr="00F41E15" w:rsidRDefault="00F41E15" w:rsidP="00F41E15">
            <w:pPr>
              <w:rPr>
                <w:lang w:val="en-GB"/>
              </w:rPr>
            </w:pPr>
            <w:r w:rsidRPr="00F41E15">
              <w:rPr>
                <w:lang w:val="en-GB"/>
              </w:rPr>
              <w:t>Bảo mật JWT (§4.3.3)</w:t>
            </w:r>
          </w:p>
        </w:tc>
        <w:tc>
          <w:tcPr>
            <w:tcW w:w="0" w:type="auto"/>
            <w:tcBorders>
              <w:top w:val="nil"/>
              <w:left w:val="nil"/>
              <w:bottom w:val="nil"/>
              <w:right w:val="nil"/>
            </w:tcBorders>
            <w:tcMar>
              <w:top w:w="60" w:type="dxa"/>
              <w:left w:w="60" w:type="dxa"/>
              <w:bottom w:w="60" w:type="dxa"/>
              <w:right w:w="60" w:type="dxa"/>
            </w:tcMar>
            <w:vAlign w:val="center"/>
            <w:hideMark/>
          </w:tcPr>
          <w:p w14:paraId="634E5FC0" w14:textId="77777777" w:rsidR="00F41E15" w:rsidRPr="00F41E15" w:rsidRDefault="00F41E15" w:rsidP="00F41E15">
            <w:pPr>
              <w:rPr>
                <w:lang w:val="en-GB"/>
              </w:rPr>
            </w:pPr>
            <w:r w:rsidRPr="00F41E15">
              <w:rPr>
                <w:lang w:val="en-GB"/>
              </w:rPr>
              <w:t>Postman test gửi token hỏng → 401; gửi token đúng → 200</w:t>
            </w:r>
          </w:p>
        </w:tc>
        <w:tc>
          <w:tcPr>
            <w:tcW w:w="0" w:type="auto"/>
            <w:tcBorders>
              <w:top w:val="nil"/>
              <w:left w:val="nil"/>
              <w:bottom w:val="nil"/>
              <w:right w:val="nil"/>
            </w:tcBorders>
            <w:tcMar>
              <w:top w:w="60" w:type="dxa"/>
              <w:left w:w="60" w:type="dxa"/>
              <w:bottom w:w="60" w:type="dxa"/>
              <w:right w:w="60" w:type="dxa"/>
            </w:tcMar>
            <w:vAlign w:val="center"/>
            <w:hideMark/>
          </w:tcPr>
          <w:p w14:paraId="50BC3F10" w14:textId="77777777" w:rsidR="00F41E15" w:rsidRPr="00F41E15" w:rsidRDefault="00F41E15" w:rsidP="00F41E15">
            <w:pPr>
              <w:rPr>
                <w:lang w:val="en-GB"/>
              </w:rPr>
            </w:pPr>
            <w:r w:rsidRPr="00F41E15">
              <w:rPr>
                <w:lang w:val="en-GB"/>
              </w:rPr>
              <w:t>Postman collection lưu kèm phụ lục</w:t>
            </w:r>
          </w:p>
        </w:tc>
      </w:tr>
    </w:tbl>
    <w:p w14:paraId="11435EE3" w14:textId="77777777" w:rsidR="00F41E15" w:rsidRPr="00F41E15" w:rsidRDefault="00F41E15" w:rsidP="00F41E15">
      <w:pPr>
        <w:rPr>
          <w:lang w:val="en-GB"/>
        </w:rPr>
      </w:pPr>
      <w:r w:rsidRPr="00F41E15">
        <w:rPr>
          <w:lang w:val="en-GB"/>
        </w:rPr>
        <w:t>Bộ artifact đầy đủ (ảnh chụp + log + dump SQL) được nén kèm khi nộp đồ án để hội đồng phản biện có thể đối chiếu thay vì chỉ dựa vào số liệu tổng hợp trong bảng.</w:t>
      </w:r>
    </w:p>
    <w:p w14:paraId="609BED99" w14:textId="77777777" w:rsidR="00F41E15" w:rsidRPr="00F41E15" w:rsidRDefault="00F41E15" w:rsidP="00F41E15">
      <w:pPr>
        <w:numPr>
          <w:ilvl w:val="0"/>
          <w:numId w:val="41"/>
        </w:numPr>
        <w:rPr>
          <w:b/>
          <w:bCs/>
          <w:lang w:val="en-GB"/>
        </w:rPr>
      </w:pPr>
      <w:r w:rsidRPr="00F41E15">
        <w:rPr>
          <w:b/>
          <w:bCs/>
          <w:lang w:val="en-GB"/>
        </w:rPr>
        <w:t>4.2.8. Thực nghiệm NPC, cửa hàng, nâng cấp trang bị, bản đồ và phó bản</w:t>
      </w:r>
    </w:p>
    <w:p w14:paraId="58F6FD31" w14:textId="77777777" w:rsidR="00F41E15" w:rsidRPr="00F41E15" w:rsidRDefault="00F41E15" w:rsidP="00F41E15">
      <w:pPr>
        <w:rPr>
          <w:lang w:val="en-GB"/>
        </w:rPr>
      </w:pPr>
      <w:r w:rsidRPr="00F41E15">
        <w:rPr>
          <w:b/>
          <w:bCs/>
          <w:lang w:val="en-GB"/>
        </w:rPr>
        <w:t>Bảng 4.14. Test case NPC – Shop – Equipment – Map/Dungeon</w:t>
      </w:r>
    </w:p>
    <w:tbl>
      <w:tblPr>
        <w:tblW w:w="5000" w:type="pct"/>
        <w:jc w:val="center"/>
        <w:tblLook w:val="04A0" w:firstRow="1" w:lastRow="0" w:firstColumn="1" w:lastColumn="0" w:noHBand="0" w:noVBand="1"/>
      </w:tblPr>
      <w:tblGrid>
        <w:gridCol w:w="1536"/>
        <w:gridCol w:w="2428"/>
        <w:gridCol w:w="3218"/>
        <w:gridCol w:w="2172"/>
      </w:tblGrid>
      <w:tr w:rsidR="00F41E15" w:rsidRPr="00F41E15" w14:paraId="15856524"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65C2F3F" w14:textId="77777777" w:rsidR="00F41E15" w:rsidRPr="00F41E15" w:rsidRDefault="00F41E15" w:rsidP="00F41E15">
            <w:pPr>
              <w:rPr>
                <w:lang w:val="en-GB"/>
              </w:rPr>
            </w:pPr>
            <w:r w:rsidRPr="00F41E15">
              <w:rPr>
                <w:b/>
                <w:lang w:val="en-GB"/>
              </w:rPr>
              <w: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98D53AF" w14:textId="77777777" w:rsidR="00F41E15" w:rsidRPr="00F41E15" w:rsidRDefault="00F41E15" w:rsidP="00F41E15">
            <w:pPr>
              <w:rPr>
                <w:lang w:val="en-GB"/>
              </w:rPr>
            </w:pPr>
            <w:r w:rsidRPr="00F41E15">
              <w:rPr>
                <w:b/>
                <w:lang w:val="en-GB"/>
              </w:rPr>
              <w:t>Kịch bản</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DD04B92" w14:textId="77777777" w:rsidR="00F41E15" w:rsidRPr="00F41E15" w:rsidRDefault="00F41E15" w:rsidP="00F41E15">
            <w:pPr>
              <w:rPr>
                <w:lang w:val="en-GB"/>
              </w:rPr>
            </w:pPr>
            <w:r w:rsidRPr="00F41E15">
              <w:rPr>
                <w:b/>
                <w:lang w:val="en-GB"/>
              </w:rPr>
              <w:t>Kỳ vọng</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AF00890" w14:textId="77777777" w:rsidR="00F41E15" w:rsidRPr="00F41E15" w:rsidRDefault="00F41E15" w:rsidP="00F41E15">
            <w:pPr>
              <w:rPr>
                <w:lang w:val="en-GB"/>
              </w:rPr>
            </w:pPr>
            <w:r w:rsidRPr="00F41E15">
              <w:rPr>
                <w:b/>
                <w:lang w:val="en-GB"/>
              </w:rPr>
              <w:t>Kết quả</w:t>
            </w:r>
          </w:p>
        </w:tc>
      </w:tr>
      <w:tr w:rsidR="00F41E15" w:rsidRPr="00F41E15" w14:paraId="411877C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985CE0D" w14:textId="77777777" w:rsidR="00F41E15" w:rsidRPr="00F41E15" w:rsidRDefault="00F41E15" w:rsidP="00F41E15">
            <w:pPr>
              <w:rPr>
                <w:lang w:val="en-GB"/>
              </w:rPr>
            </w:pPr>
            <w:r w:rsidRPr="00F41E15">
              <w:rPr>
                <w:lang w:val="en-GB"/>
              </w:rPr>
              <w:t>TC-SH-01</w:t>
            </w:r>
          </w:p>
        </w:tc>
        <w:tc>
          <w:tcPr>
            <w:tcW w:w="0" w:type="auto"/>
            <w:tcBorders>
              <w:top w:val="nil"/>
              <w:left w:val="nil"/>
              <w:bottom w:val="nil"/>
              <w:right w:val="nil"/>
            </w:tcBorders>
            <w:tcMar>
              <w:top w:w="60" w:type="dxa"/>
              <w:left w:w="60" w:type="dxa"/>
              <w:bottom w:w="60" w:type="dxa"/>
              <w:right w:w="60" w:type="dxa"/>
            </w:tcMar>
            <w:vAlign w:val="center"/>
            <w:hideMark/>
          </w:tcPr>
          <w:p w14:paraId="5D3E967F" w14:textId="77777777" w:rsidR="00F41E15" w:rsidRPr="00F41E15" w:rsidRDefault="00F41E15" w:rsidP="00F41E15">
            <w:pPr>
              <w:rPr>
                <w:lang w:val="en-GB"/>
              </w:rPr>
            </w:pPr>
            <w:r w:rsidRPr="00F41E15">
              <w:rPr>
                <w:lang w:val="en-GB"/>
              </w:rPr>
              <w:t>Mua item đủ gold</w:t>
            </w:r>
          </w:p>
        </w:tc>
        <w:tc>
          <w:tcPr>
            <w:tcW w:w="0" w:type="auto"/>
            <w:tcBorders>
              <w:top w:val="nil"/>
              <w:left w:val="nil"/>
              <w:bottom w:val="nil"/>
              <w:right w:val="nil"/>
            </w:tcBorders>
            <w:tcMar>
              <w:top w:w="60" w:type="dxa"/>
              <w:left w:w="60" w:type="dxa"/>
              <w:bottom w:w="60" w:type="dxa"/>
              <w:right w:w="60" w:type="dxa"/>
            </w:tcMar>
            <w:vAlign w:val="center"/>
            <w:hideMark/>
          </w:tcPr>
          <w:p w14:paraId="452074CE" w14:textId="77777777" w:rsidR="00F41E15" w:rsidRPr="00F41E15" w:rsidRDefault="00F41E15" w:rsidP="00F41E15">
            <w:pPr>
              <w:rPr>
                <w:lang w:val="en-GB"/>
              </w:rPr>
            </w:pPr>
            <w:r w:rsidRPr="00F41E15">
              <w:rPr>
                <w:lang w:val="en-GB"/>
              </w:rPr>
              <w:t>Trừ gold, +item inventory</w:t>
            </w:r>
          </w:p>
        </w:tc>
        <w:tc>
          <w:tcPr>
            <w:tcW w:w="0" w:type="auto"/>
            <w:tcBorders>
              <w:top w:val="nil"/>
              <w:left w:val="nil"/>
              <w:bottom w:val="nil"/>
              <w:right w:val="nil"/>
            </w:tcBorders>
            <w:tcMar>
              <w:top w:w="60" w:type="dxa"/>
              <w:left w:w="60" w:type="dxa"/>
              <w:bottom w:w="60" w:type="dxa"/>
              <w:right w:w="60" w:type="dxa"/>
            </w:tcMar>
            <w:vAlign w:val="center"/>
            <w:hideMark/>
          </w:tcPr>
          <w:p w14:paraId="092DE78B" w14:textId="77777777" w:rsidR="00F41E15" w:rsidRPr="00F41E15" w:rsidRDefault="00F41E15" w:rsidP="00F41E15">
            <w:pPr>
              <w:rPr>
                <w:lang w:val="en-GB"/>
              </w:rPr>
            </w:pPr>
            <w:r w:rsidRPr="00F41E15">
              <w:rPr>
                <w:lang w:val="en-GB"/>
              </w:rPr>
              <w:t>Đạt</w:t>
            </w:r>
          </w:p>
        </w:tc>
      </w:tr>
      <w:tr w:rsidR="00F41E15" w:rsidRPr="00F41E15" w14:paraId="0D3BFB9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2B783DA" w14:textId="77777777" w:rsidR="00F41E15" w:rsidRPr="00F41E15" w:rsidRDefault="00F41E15" w:rsidP="00F41E15">
            <w:pPr>
              <w:rPr>
                <w:lang w:val="en-GB"/>
              </w:rPr>
            </w:pPr>
            <w:r w:rsidRPr="00F41E15">
              <w:rPr>
                <w:lang w:val="en-GB"/>
              </w:rPr>
              <w:t>TC-SH-02</w:t>
            </w:r>
          </w:p>
        </w:tc>
        <w:tc>
          <w:tcPr>
            <w:tcW w:w="0" w:type="auto"/>
            <w:tcBorders>
              <w:top w:val="nil"/>
              <w:left w:val="nil"/>
              <w:bottom w:val="nil"/>
              <w:right w:val="nil"/>
            </w:tcBorders>
            <w:tcMar>
              <w:top w:w="60" w:type="dxa"/>
              <w:left w:w="60" w:type="dxa"/>
              <w:bottom w:w="60" w:type="dxa"/>
              <w:right w:w="60" w:type="dxa"/>
            </w:tcMar>
            <w:vAlign w:val="center"/>
            <w:hideMark/>
          </w:tcPr>
          <w:p w14:paraId="354A2062" w14:textId="77777777" w:rsidR="00F41E15" w:rsidRPr="00F41E15" w:rsidRDefault="00F41E15" w:rsidP="00F41E15">
            <w:pPr>
              <w:rPr>
                <w:lang w:val="en-GB"/>
              </w:rPr>
            </w:pPr>
            <w:r w:rsidRPr="00F41E15">
              <w:rPr>
                <w:lang w:val="en-GB"/>
              </w:rPr>
              <w:t>Mua item không đủ gold</w:t>
            </w:r>
          </w:p>
        </w:tc>
        <w:tc>
          <w:tcPr>
            <w:tcW w:w="0" w:type="auto"/>
            <w:tcBorders>
              <w:top w:val="nil"/>
              <w:left w:val="nil"/>
              <w:bottom w:val="nil"/>
              <w:right w:val="nil"/>
            </w:tcBorders>
            <w:tcMar>
              <w:top w:w="60" w:type="dxa"/>
              <w:left w:w="60" w:type="dxa"/>
              <w:bottom w:w="60" w:type="dxa"/>
              <w:right w:w="60" w:type="dxa"/>
            </w:tcMar>
            <w:vAlign w:val="center"/>
            <w:hideMark/>
          </w:tcPr>
          <w:p w14:paraId="77C90F70" w14:textId="77777777" w:rsidR="00F41E15" w:rsidRPr="00F41E15" w:rsidRDefault="00F41E15" w:rsidP="00F41E15">
            <w:pPr>
              <w:rPr>
                <w:lang w:val="en-GB"/>
              </w:rPr>
            </w:pPr>
            <w:r w:rsidRPr="00F41E15">
              <w:rPr>
                <w:lang w:val="en-GB"/>
              </w:rPr>
              <w:t>Báo lỗi, không trừ</w:t>
            </w:r>
          </w:p>
        </w:tc>
        <w:tc>
          <w:tcPr>
            <w:tcW w:w="0" w:type="auto"/>
            <w:tcBorders>
              <w:top w:val="nil"/>
              <w:left w:val="nil"/>
              <w:bottom w:val="nil"/>
              <w:right w:val="nil"/>
            </w:tcBorders>
            <w:tcMar>
              <w:top w:w="60" w:type="dxa"/>
              <w:left w:w="60" w:type="dxa"/>
              <w:bottom w:w="60" w:type="dxa"/>
              <w:right w:w="60" w:type="dxa"/>
            </w:tcMar>
            <w:vAlign w:val="center"/>
            <w:hideMark/>
          </w:tcPr>
          <w:p w14:paraId="77623298" w14:textId="77777777" w:rsidR="00F41E15" w:rsidRPr="00F41E15" w:rsidRDefault="00F41E15" w:rsidP="00F41E15">
            <w:pPr>
              <w:rPr>
                <w:lang w:val="en-GB"/>
              </w:rPr>
            </w:pPr>
            <w:r w:rsidRPr="00F41E15">
              <w:rPr>
                <w:lang w:val="en-GB"/>
              </w:rPr>
              <w:t>Đạt</w:t>
            </w:r>
          </w:p>
        </w:tc>
      </w:tr>
      <w:tr w:rsidR="00F41E15" w:rsidRPr="00F41E15" w14:paraId="238228A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1307C64" w14:textId="77777777" w:rsidR="00F41E15" w:rsidRPr="00F41E15" w:rsidRDefault="00F41E15" w:rsidP="00F41E15">
            <w:pPr>
              <w:rPr>
                <w:lang w:val="en-GB"/>
              </w:rPr>
            </w:pPr>
            <w:r w:rsidRPr="00F41E15">
              <w:rPr>
                <w:lang w:val="en-GB"/>
              </w:rPr>
              <w:t>TC-SH-03</w:t>
            </w:r>
          </w:p>
        </w:tc>
        <w:tc>
          <w:tcPr>
            <w:tcW w:w="0" w:type="auto"/>
            <w:tcBorders>
              <w:top w:val="nil"/>
              <w:left w:val="nil"/>
              <w:bottom w:val="nil"/>
              <w:right w:val="nil"/>
            </w:tcBorders>
            <w:tcMar>
              <w:top w:w="60" w:type="dxa"/>
              <w:left w:w="60" w:type="dxa"/>
              <w:bottom w:w="60" w:type="dxa"/>
              <w:right w:w="60" w:type="dxa"/>
            </w:tcMar>
            <w:vAlign w:val="center"/>
            <w:hideMark/>
          </w:tcPr>
          <w:p w14:paraId="4C20F7AC" w14:textId="77777777" w:rsidR="00F41E15" w:rsidRPr="00F41E15" w:rsidRDefault="00F41E15" w:rsidP="00F41E15">
            <w:pPr>
              <w:rPr>
                <w:lang w:val="en-GB"/>
              </w:rPr>
            </w:pPr>
            <w:r w:rsidRPr="00F41E15">
              <w:rPr>
                <w:lang w:val="en-GB"/>
              </w:rPr>
              <w:t>Bán item</w:t>
            </w:r>
          </w:p>
        </w:tc>
        <w:tc>
          <w:tcPr>
            <w:tcW w:w="0" w:type="auto"/>
            <w:tcBorders>
              <w:top w:val="nil"/>
              <w:left w:val="nil"/>
              <w:bottom w:val="nil"/>
              <w:right w:val="nil"/>
            </w:tcBorders>
            <w:tcMar>
              <w:top w:w="60" w:type="dxa"/>
              <w:left w:w="60" w:type="dxa"/>
              <w:bottom w:w="60" w:type="dxa"/>
              <w:right w:w="60" w:type="dxa"/>
            </w:tcMar>
            <w:vAlign w:val="center"/>
            <w:hideMark/>
          </w:tcPr>
          <w:p w14:paraId="27CA582E" w14:textId="77777777" w:rsidR="00F41E15" w:rsidRPr="00F41E15" w:rsidRDefault="00F41E15" w:rsidP="00F41E15">
            <w:pPr>
              <w:rPr>
                <w:lang w:val="en-GB"/>
              </w:rPr>
            </w:pPr>
            <w:r w:rsidRPr="00F41E15">
              <w:rPr>
                <w:lang w:val="en-GB"/>
              </w:rPr>
              <w:t>Cộng gold theo sell_price</w:t>
            </w:r>
          </w:p>
        </w:tc>
        <w:tc>
          <w:tcPr>
            <w:tcW w:w="0" w:type="auto"/>
            <w:tcBorders>
              <w:top w:val="nil"/>
              <w:left w:val="nil"/>
              <w:bottom w:val="nil"/>
              <w:right w:val="nil"/>
            </w:tcBorders>
            <w:tcMar>
              <w:top w:w="60" w:type="dxa"/>
              <w:left w:w="60" w:type="dxa"/>
              <w:bottom w:w="60" w:type="dxa"/>
              <w:right w:w="60" w:type="dxa"/>
            </w:tcMar>
            <w:vAlign w:val="center"/>
            <w:hideMark/>
          </w:tcPr>
          <w:p w14:paraId="18A59642" w14:textId="77777777" w:rsidR="00F41E15" w:rsidRPr="00F41E15" w:rsidRDefault="00F41E15" w:rsidP="00F41E15">
            <w:pPr>
              <w:rPr>
                <w:lang w:val="en-GB"/>
              </w:rPr>
            </w:pPr>
            <w:r w:rsidRPr="00F41E15">
              <w:rPr>
                <w:lang w:val="en-GB"/>
              </w:rPr>
              <w:t>Đạt</w:t>
            </w:r>
          </w:p>
        </w:tc>
      </w:tr>
      <w:tr w:rsidR="00F41E15" w:rsidRPr="00F41E15" w14:paraId="33A5E972"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35DB3B4" w14:textId="77777777" w:rsidR="00F41E15" w:rsidRPr="00F41E15" w:rsidRDefault="00F41E15" w:rsidP="00F41E15">
            <w:pPr>
              <w:rPr>
                <w:lang w:val="en-GB"/>
              </w:rPr>
            </w:pPr>
            <w:r w:rsidRPr="00F41E15">
              <w:rPr>
                <w:lang w:val="en-GB"/>
              </w:rPr>
              <w:t>TC-SH-04</w:t>
            </w:r>
          </w:p>
        </w:tc>
        <w:tc>
          <w:tcPr>
            <w:tcW w:w="0" w:type="auto"/>
            <w:tcBorders>
              <w:top w:val="nil"/>
              <w:left w:val="nil"/>
              <w:bottom w:val="nil"/>
              <w:right w:val="nil"/>
            </w:tcBorders>
            <w:tcMar>
              <w:top w:w="60" w:type="dxa"/>
              <w:left w:w="60" w:type="dxa"/>
              <w:bottom w:w="60" w:type="dxa"/>
              <w:right w:w="60" w:type="dxa"/>
            </w:tcMar>
            <w:vAlign w:val="center"/>
            <w:hideMark/>
          </w:tcPr>
          <w:p w14:paraId="4CC3ECF6" w14:textId="77777777" w:rsidR="00F41E15" w:rsidRPr="00F41E15" w:rsidRDefault="00F41E15" w:rsidP="00F41E15">
            <w:pPr>
              <w:rPr>
                <w:lang w:val="en-GB"/>
              </w:rPr>
            </w:pPr>
            <w:r w:rsidRPr="00F41E15">
              <w:rPr>
                <w:lang w:val="en-GB"/>
              </w:rPr>
              <w:t>Multi-shop tab</w:t>
            </w:r>
          </w:p>
        </w:tc>
        <w:tc>
          <w:tcPr>
            <w:tcW w:w="0" w:type="auto"/>
            <w:tcBorders>
              <w:top w:val="nil"/>
              <w:left w:val="nil"/>
              <w:bottom w:val="nil"/>
              <w:right w:val="nil"/>
            </w:tcBorders>
            <w:tcMar>
              <w:top w:w="60" w:type="dxa"/>
              <w:left w:w="60" w:type="dxa"/>
              <w:bottom w:w="60" w:type="dxa"/>
              <w:right w:w="60" w:type="dxa"/>
            </w:tcMar>
            <w:vAlign w:val="center"/>
            <w:hideMark/>
          </w:tcPr>
          <w:p w14:paraId="13667AC7" w14:textId="77777777" w:rsidR="00F41E15" w:rsidRPr="00F41E15" w:rsidRDefault="00F41E15" w:rsidP="00F41E15">
            <w:pPr>
              <w:rPr>
                <w:lang w:val="en-GB"/>
              </w:rPr>
            </w:pPr>
            <w:r w:rsidRPr="00F41E15">
              <w:rPr>
                <w:lang w:val="en-GB"/>
              </w:rPr>
              <w:t>Chuyển tab hiện đúng item</w:t>
            </w:r>
          </w:p>
        </w:tc>
        <w:tc>
          <w:tcPr>
            <w:tcW w:w="0" w:type="auto"/>
            <w:tcBorders>
              <w:top w:val="nil"/>
              <w:left w:val="nil"/>
              <w:bottom w:val="nil"/>
              <w:right w:val="nil"/>
            </w:tcBorders>
            <w:tcMar>
              <w:top w:w="60" w:type="dxa"/>
              <w:left w:w="60" w:type="dxa"/>
              <w:bottom w:w="60" w:type="dxa"/>
              <w:right w:w="60" w:type="dxa"/>
            </w:tcMar>
            <w:vAlign w:val="center"/>
            <w:hideMark/>
          </w:tcPr>
          <w:p w14:paraId="5D80DCDD" w14:textId="77777777" w:rsidR="00F41E15" w:rsidRPr="00F41E15" w:rsidRDefault="00F41E15" w:rsidP="00F41E15">
            <w:pPr>
              <w:rPr>
                <w:lang w:val="en-GB"/>
              </w:rPr>
            </w:pPr>
            <w:r w:rsidRPr="00F41E15">
              <w:rPr>
                <w:lang w:val="en-GB"/>
              </w:rPr>
              <w:t>Đạt</w:t>
            </w:r>
          </w:p>
        </w:tc>
      </w:tr>
      <w:tr w:rsidR="00F41E15" w:rsidRPr="00F41E15" w14:paraId="439434F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EF9881C" w14:textId="77777777" w:rsidR="00F41E15" w:rsidRPr="00F41E15" w:rsidRDefault="00F41E15" w:rsidP="00F41E15">
            <w:pPr>
              <w:rPr>
                <w:lang w:val="en-GB"/>
              </w:rPr>
            </w:pPr>
            <w:r w:rsidRPr="00F41E15">
              <w:rPr>
                <w:lang w:val="en-GB"/>
              </w:rPr>
              <w:t>TC-EQ-01</w:t>
            </w:r>
          </w:p>
        </w:tc>
        <w:tc>
          <w:tcPr>
            <w:tcW w:w="0" w:type="auto"/>
            <w:tcBorders>
              <w:top w:val="nil"/>
              <w:left w:val="nil"/>
              <w:bottom w:val="nil"/>
              <w:right w:val="nil"/>
            </w:tcBorders>
            <w:tcMar>
              <w:top w:w="60" w:type="dxa"/>
              <w:left w:w="60" w:type="dxa"/>
              <w:bottom w:w="60" w:type="dxa"/>
              <w:right w:w="60" w:type="dxa"/>
            </w:tcMar>
            <w:vAlign w:val="center"/>
            <w:hideMark/>
          </w:tcPr>
          <w:p w14:paraId="45E7A83C" w14:textId="77777777" w:rsidR="00F41E15" w:rsidRPr="00F41E15" w:rsidRDefault="00F41E15" w:rsidP="00F41E15">
            <w:pPr>
              <w:rPr>
                <w:lang w:val="en-GB"/>
              </w:rPr>
            </w:pPr>
            <w:r w:rsidRPr="00F41E15">
              <w:rPr>
                <w:lang w:val="en-GB"/>
              </w:rPr>
              <w:t>Cường hoá +5 (100%)</w:t>
            </w:r>
          </w:p>
        </w:tc>
        <w:tc>
          <w:tcPr>
            <w:tcW w:w="0" w:type="auto"/>
            <w:tcBorders>
              <w:top w:val="nil"/>
              <w:left w:val="nil"/>
              <w:bottom w:val="nil"/>
              <w:right w:val="nil"/>
            </w:tcBorders>
            <w:tcMar>
              <w:top w:w="60" w:type="dxa"/>
              <w:left w:w="60" w:type="dxa"/>
              <w:bottom w:w="60" w:type="dxa"/>
              <w:right w:w="60" w:type="dxa"/>
            </w:tcMar>
            <w:vAlign w:val="center"/>
            <w:hideMark/>
          </w:tcPr>
          <w:p w14:paraId="632DEE9F" w14:textId="77777777" w:rsidR="00F41E15" w:rsidRPr="00F41E15" w:rsidRDefault="00F41E15" w:rsidP="00F41E15">
            <w:pPr>
              <w:rPr>
                <w:lang w:val="en-GB"/>
              </w:rPr>
            </w:pPr>
            <w:r w:rsidRPr="00F41E15">
              <w:rPr>
                <w:lang w:val="en-GB"/>
              </w:rPr>
              <w:t>Thành công</w:t>
            </w:r>
          </w:p>
        </w:tc>
        <w:tc>
          <w:tcPr>
            <w:tcW w:w="0" w:type="auto"/>
            <w:tcBorders>
              <w:top w:val="nil"/>
              <w:left w:val="nil"/>
              <w:bottom w:val="nil"/>
              <w:right w:val="nil"/>
            </w:tcBorders>
            <w:tcMar>
              <w:top w:w="60" w:type="dxa"/>
              <w:left w:w="60" w:type="dxa"/>
              <w:bottom w:w="60" w:type="dxa"/>
              <w:right w:w="60" w:type="dxa"/>
            </w:tcMar>
            <w:vAlign w:val="center"/>
            <w:hideMark/>
          </w:tcPr>
          <w:p w14:paraId="74282805" w14:textId="77777777" w:rsidR="00F41E15" w:rsidRPr="00F41E15" w:rsidRDefault="00F41E15" w:rsidP="00F41E15">
            <w:pPr>
              <w:rPr>
                <w:lang w:val="en-GB"/>
              </w:rPr>
            </w:pPr>
            <w:r w:rsidRPr="00F41E15">
              <w:rPr>
                <w:lang w:val="en-GB"/>
              </w:rPr>
              <w:t>Đạt</w:t>
            </w:r>
          </w:p>
        </w:tc>
      </w:tr>
      <w:tr w:rsidR="00F41E15" w:rsidRPr="00F41E15" w14:paraId="3C16C2C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7C19A6A" w14:textId="77777777" w:rsidR="00F41E15" w:rsidRPr="00F41E15" w:rsidRDefault="00F41E15" w:rsidP="00F41E15">
            <w:pPr>
              <w:rPr>
                <w:lang w:val="en-GB"/>
              </w:rPr>
            </w:pPr>
            <w:r w:rsidRPr="00F41E15">
              <w:rPr>
                <w:lang w:val="en-GB"/>
              </w:rPr>
              <w:t>TC-EQ-02</w:t>
            </w:r>
          </w:p>
        </w:tc>
        <w:tc>
          <w:tcPr>
            <w:tcW w:w="0" w:type="auto"/>
            <w:tcBorders>
              <w:top w:val="nil"/>
              <w:left w:val="nil"/>
              <w:bottom w:val="nil"/>
              <w:right w:val="nil"/>
            </w:tcBorders>
            <w:tcMar>
              <w:top w:w="60" w:type="dxa"/>
              <w:left w:w="60" w:type="dxa"/>
              <w:bottom w:w="60" w:type="dxa"/>
              <w:right w:w="60" w:type="dxa"/>
            </w:tcMar>
            <w:vAlign w:val="center"/>
            <w:hideMark/>
          </w:tcPr>
          <w:p w14:paraId="494D9971" w14:textId="77777777" w:rsidR="00F41E15" w:rsidRPr="00F41E15" w:rsidRDefault="00F41E15" w:rsidP="00F41E15">
            <w:pPr>
              <w:rPr>
                <w:lang w:val="en-GB"/>
              </w:rPr>
            </w:pPr>
            <w:r w:rsidRPr="00F41E15">
              <w:rPr>
                <w:lang w:val="en-GB"/>
              </w:rPr>
              <w:t>Cường hoá +14 (45%)</w:t>
            </w:r>
          </w:p>
        </w:tc>
        <w:tc>
          <w:tcPr>
            <w:tcW w:w="0" w:type="auto"/>
            <w:tcBorders>
              <w:top w:val="nil"/>
              <w:left w:val="nil"/>
              <w:bottom w:val="nil"/>
              <w:right w:val="nil"/>
            </w:tcBorders>
            <w:tcMar>
              <w:top w:w="60" w:type="dxa"/>
              <w:left w:w="60" w:type="dxa"/>
              <w:bottom w:w="60" w:type="dxa"/>
              <w:right w:w="60" w:type="dxa"/>
            </w:tcMar>
            <w:vAlign w:val="center"/>
            <w:hideMark/>
          </w:tcPr>
          <w:p w14:paraId="41046216" w14:textId="77777777" w:rsidR="00F41E15" w:rsidRPr="00F41E15" w:rsidRDefault="00F41E15" w:rsidP="00F41E15">
            <w:pPr>
              <w:rPr>
                <w:lang w:val="en-GB"/>
              </w:rPr>
            </w:pPr>
            <w:r w:rsidRPr="00F41E15">
              <w:rPr>
                <w:lang w:val="en-GB"/>
              </w:rPr>
              <w:t>Random theo xác suất, 100 lần ≈ 45 thành công</w:t>
            </w:r>
          </w:p>
        </w:tc>
        <w:tc>
          <w:tcPr>
            <w:tcW w:w="0" w:type="auto"/>
            <w:tcBorders>
              <w:top w:val="nil"/>
              <w:left w:val="nil"/>
              <w:bottom w:val="nil"/>
              <w:right w:val="nil"/>
            </w:tcBorders>
            <w:tcMar>
              <w:top w:w="60" w:type="dxa"/>
              <w:left w:w="60" w:type="dxa"/>
              <w:bottom w:w="60" w:type="dxa"/>
              <w:right w:w="60" w:type="dxa"/>
            </w:tcMar>
            <w:vAlign w:val="center"/>
            <w:hideMark/>
          </w:tcPr>
          <w:p w14:paraId="6033BE42" w14:textId="77777777" w:rsidR="00F41E15" w:rsidRPr="00F41E15" w:rsidRDefault="00F41E15" w:rsidP="00F41E15">
            <w:pPr>
              <w:rPr>
                <w:lang w:val="en-GB"/>
              </w:rPr>
            </w:pPr>
            <w:r w:rsidRPr="00F41E15">
              <w:rPr>
                <w:lang w:val="en-GB"/>
              </w:rPr>
              <w:t>47/100 lần thành công</w:t>
            </w:r>
          </w:p>
        </w:tc>
      </w:tr>
      <w:tr w:rsidR="00F41E15" w:rsidRPr="00F41E15" w14:paraId="69B8D08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03ABC68" w14:textId="77777777" w:rsidR="00F41E15" w:rsidRPr="00F41E15" w:rsidRDefault="00F41E15" w:rsidP="00F41E15">
            <w:pPr>
              <w:rPr>
                <w:lang w:val="en-GB"/>
              </w:rPr>
            </w:pPr>
            <w:r w:rsidRPr="00F41E15">
              <w:rPr>
                <w:lang w:val="en-GB"/>
              </w:rPr>
              <w:t>TC-EQ-03</w:t>
            </w:r>
          </w:p>
        </w:tc>
        <w:tc>
          <w:tcPr>
            <w:tcW w:w="0" w:type="auto"/>
            <w:tcBorders>
              <w:top w:val="nil"/>
              <w:left w:val="nil"/>
              <w:bottom w:val="nil"/>
              <w:right w:val="nil"/>
            </w:tcBorders>
            <w:tcMar>
              <w:top w:w="60" w:type="dxa"/>
              <w:left w:w="60" w:type="dxa"/>
              <w:bottom w:w="60" w:type="dxa"/>
              <w:right w:w="60" w:type="dxa"/>
            </w:tcMar>
            <w:vAlign w:val="center"/>
            <w:hideMark/>
          </w:tcPr>
          <w:p w14:paraId="785ACE80" w14:textId="77777777" w:rsidR="00F41E15" w:rsidRPr="00F41E15" w:rsidRDefault="00F41E15" w:rsidP="00F41E15">
            <w:pPr>
              <w:rPr>
                <w:lang w:val="en-GB"/>
              </w:rPr>
            </w:pPr>
            <w:r w:rsidRPr="00F41E15">
              <w:rPr>
                <w:lang w:val="en-GB"/>
              </w:rPr>
              <w:t>Cường hoá +20 vỡ item</w:t>
            </w:r>
          </w:p>
        </w:tc>
        <w:tc>
          <w:tcPr>
            <w:tcW w:w="0" w:type="auto"/>
            <w:tcBorders>
              <w:top w:val="nil"/>
              <w:left w:val="nil"/>
              <w:bottom w:val="nil"/>
              <w:right w:val="nil"/>
            </w:tcBorders>
            <w:tcMar>
              <w:top w:w="60" w:type="dxa"/>
              <w:left w:w="60" w:type="dxa"/>
              <w:bottom w:w="60" w:type="dxa"/>
              <w:right w:w="60" w:type="dxa"/>
            </w:tcMar>
            <w:vAlign w:val="center"/>
            <w:hideMark/>
          </w:tcPr>
          <w:p w14:paraId="4EB0F3D8" w14:textId="77777777" w:rsidR="00F41E15" w:rsidRPr="00F41E15" w:rsidRDefault="00F41E15" w:rsidP="00F41E15">
            <w:pPr>
              <w:rPr>
                <w:lang w:val="en-GB"/>
              </w:rPr>
            </w:pPr>
            <w:r w:rsidRPr="00F41E15">
              <w:rPr>
                <w:lang w:val="en-GB"/>
              </w:rPr>
              <w:t>Item bị hủy đúng logic</w:t>
            </w:r>
          </w:p>
        </w:tc>
        <w:tc>
          <w:tcPr>
            <w:tcW w:w="0" w:type="auto"/>
            <w:tcBorders>
              <w:top w:val="nil"/>
              <w:left w:val="nil"/>
              <w:bottom w:val="nil"/>
              <w:right w:val="nil"/>
            </w:tcBorders>
            <w:tcMar>
              <w:top w:w="60" w:type="dxa"/>
              <w:left w:w="60" w:type="dxa"/>
              <w:bottom w:w="60" w:type="dxa"/>
              <w:right w:w="60" w:type="dxa"/>
            </w:tcMar>
            <w:vAlign w:val="center"/>
            <w:hideMark/>
          </w:tcPr>
          <w:p w14:paraId="75877C4F" w14:textId="77777777" w:rsidR="00F41E15" w:rsidRPr="00F41E15" w:rsidRDefault="00F41E15" w:rsidP="00F41E15">
            <w:pPr>
              <w:rPr>
                <w:lang w:val="en-GB"/>
              </w:rPr>
            </w:pPr>
            <w:r w:rsidRPr="00F41E15">
              <w:rPr>
                <w:lang w:val="en-GB"/>
              </w:rPr>
              <w:t>Đạt</w:t>
            </w:r>
          </w:p>
        </w:tc>
      </w:tr>
      <w:tr w:rsidR="00F41E15" w:rsidRPr="00F41E15" w14:paraId="041A234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225496C" w14:textId="77777777" w:rsidR="00F41E15" w:rsidRPr="00F41E15" w:rsidRDefault="00F41E15" w:rsidP="00F41E15">
            <w:pPr>
              <w:rPr>
                <w:lang w:val="en-GB"/>
              </w:rPr>
            </w:pPr>
            <w:r w:rsidRPr="00F41E15">
              <w:rPr>
                <w:lang w:val="en-GB"/>
              </w:rPr>
              <w:t>TC-EQ-04</w:t>
            </w:r>
          </w:p>
        </w:tc>
        <w:tc>
          <w:tcPr>
            <w:tcW w:w="0" w:type="auto"/>
            <w:tcBorders>
              <w:top w:val="nil"/>
              <w:left w:val="nil"/>
              <w:bottom w:val="nil"/>
              <w:right w:val="nil"/>
            </w:tcBorders>
            <w:tcMar>
              <w:top w:w="60" w:type="dxa"/>
              <w:left w:w="60" w:type="dxa"/>
              <w:bottom w:w="60" w:type="dxa"/>
              <w:right w:w="60" w:type="dxa"/>
            </w:tcMar>
            <w:vAlign w:val="center"/>
            <w:hideMark/>
          </w:tcPr>
          <w:p w14:paraId="1B7EA7C7" w14:textId="77777777" w:rsidR="00F41E15" w:rsidRPr="00F41E15" w:rsidRDefault="00F41E15" w:rsidP="00F41E15">
            <w:pPr>
              <w:rPr>
                <w:lang w:val="en-GB"/>
              </w:rPr>
            </w:pPr>
            <w:r w:rsidRPr="00F41E15">
              <w:rPr>
                <w:lang w:val="en-GB"/>
              </w:rPr>
              <w:t>Ghép đá Ngũ Hành</w:t>
            </w:r>
          </w:p>
        </w:tc>
        <w:tc>
          <w:tcPr>
            <w:tcW w:w="0" w:type="auto"/>
            <w:tcBorders>
              <w:top w:val="nil"/>
              <w:left w:val="nil"/>
              <w:bottom w:val="nil"/>
              <w:right w:val="nil"/>
            </w:tcBorders>
            <w:tcMar>
              <w:top w:w="60" w:type="dxa"/>
              <w:left w:w="60" w:type="dxa"/>
              <w:bottom w:w="60" w:type="dxa"/>
              <w:right w:w="60" w:type="dxa"/>
            </w:tcMar>
            <w:vAlign w:val="center"/>
            <w:hideMark/>
          </w:tcPr>
          <w:p w14:paraId="64F7345D" w14:textId="77777777" w:rsidR="00F41E15" w:rsidRPr="00F41E15" w:rsidRDefault="00F41E15" w:rsidP="00F41E15">
            <w:pPr>
              <w:rPr>
                <w:lang w:val="en-GB"/>
              </w:rPr>
            </w:pPr>
            <w:r w:rsidRPr="00F41E15">
              <w:rPr>
                <w:lang w:val="en-GB"/>
              </w:rPr>
              <w:t>Stat tăng, set bonus active khi đủ 3 đá cùng hệ</w:t>
            </w:r>
          </w:p>
        </w:tc>
        <w:tc>
          <w:tcPr>
            <w:tcW w:w="0" w:type="auto"/>
            <w:tcBorders>
              <w:top w:val="nil"/>
              <w:left w:val="nil"/>
              <w:bottom w:val="nil"/>
              <w:right w:val="nil"/>
            </w:tcBorders>
            <w:tcMar>
              <w:top w:w="60" w:type="dxa"/>
              <w:left w:w="60" w:type="dxa"/>
              <w:bottom w:w="60" w:type="dxa"/>
              <w:right w:w="60" w:type="dxa"/>
            </w:tcMar>
            <w:vAlign w:val="center"/>
            <w:hideMark/>
          </w:tcPr>
          <w:p w14:paraId="7AA0C107" w14:textId="77777777" w:rsidR="00F41E15" w:rsidRPr="00F41E15" w:rsidRDefault="00F41E15" w:rsidP="00F41E15">
            <w:pPr>
              <w:rPr>
                <w:lang w:val="en-GB"/>
              </w:rPr>
            </w:pPr>
            <w:r w:rsidRPr="00F41E15">
              <w:rPr>
                <w:lang w:val="en-GB"/>
              </w:rPr>
              <w:t>Đạt</w:t>
            </w:r>
          </w:p>
        </w:tc>
      </w:tr>
      <w:tr w:rsidR="00F41E15" w:rsidRPr="00F41E15" w14:paraId="73553C3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9C92141" w14:textId="77777777" w:rsidR="00F41E15" w:rsidRPr="00F41E15" w:rsidRDefault="00F41E15" w:rsidP="00F41E15">
            <w:pPr>
              <w:rPr>
                <w:lang w:val="en-GB"/>
              </w:rPr>
            </w:pPr>
            <w:r w:rsidRPr="00F41E15">
              <w:rPr>
                <w:lang w:val="en-GB"/>
              </w:rPr>
              <w:lastRenderedPageBreak/>
              <w:t>TC-MP-01</w:t>
            </w:r>
          </w:p>
        </w:tc>
        <w:tc>
          <w:tcPr>
            <w:tcW w:w="0" w:type="auto"/>
            <w:tcBorders>
              <w:top w:val="nil"/>
              <w:left w:val="nil"/>
              <w:bottom w:val="nil"/>
              <w:right w:val="nil"/>
            </w:tcBorders>
            <w:tcMar>
              <w:top w:w="60" w:type="dxa"/>
              <w:left w:w="60" w:type="dxa"/>
              <w:bottom w:w="60" w:type="dxa"/>
              <w:right w:w="60" w:type="dxa"/>
            </w:tcMar>
            <w:vAlign w:val="center"/>
            <w:hideMark/>
          </w:tcPr>
          <w:p w14:paraId="340DA41D" w14:textId="77777777" w:rsidR="00F41E15" w:rsidRPr="00F41E15" w:rsidRDefault="00F41E15" w:rsidP="00F41E15">
            <w:pPr>
              <w:rPr>
                <w:lang w:val="en-GB"/>
              </w:rPr>
            </w:pPr>
            <w:r w:rsidRPr="00F41E15">
              <w:rPr>
                <w:lang w:val="en-GB"/>
              </w:rPr>
              <w:t>Teleport zone</w:t>
            </w:r>
          </w:p>
        </w:tc>
        <w:tc>
          <w:tcPr>
            <w:tcW w:w="0" w:type="auto"/>
            <w:tcBorders>
              <w:top w:val="nil"/>
              <w:left w:val="nil"/>
              <w:bottom w:val="nil"/>
              <w:right w:val="nil"/>
            </w:tcBorders>
            <w:tcMar>
              <w:top w:w="60" w:type="dxa"/>
              <w:left w:w="60" w:type="dxa"/>
              <w:bottom w:w="60" w:type="dxa"/>
              <w:right w:w="60" w:type="dxa"/>
            </w:tcMar>
            <w:vAlign w:val="center"/>
            <w:hideMark/>
          </w:tcPr>
          <w:p w14:paraId="0A5DBCC9" w14:textId="77777777" w:rsidR="00F41E15" w:rsidRPr="00F41E15" w:rsidRDefault="00F41E15" w:rsidP="00F41E15">
            <w:pPr>
              <w:rPr>
                <w:lang w:val="en-GB"/>
              </w:rPr>
            </w:pPr>
            <w:r w:rsidRPr="00F41E15">
              <w:rPr>
                <w:lang w:val="en-GB"/>
              </w:rPr>
              <w:t>Load additive scene, NPC mới spawn</w:t>
            </w:r>
          </w:p>
        </w:tc>
        <w:tc>
          <w:tcPr>
            <w:tcW w:w="0" w:type="auto"/>
            <w:tcBorders>
              <w:top w:val="nil"/>
              <w:left w:val="nil"/>
              <w:bottom w:val="nil"/>
              <w:right w:val="nil"/>
            </w:tcBorders>
            <w:tcMar>
              <w:top w:w="60" w:type="dxa"/>
              <w:left w:w="60" w:type="dxa"/>
              <w:bottom w:w="60" w:type="dxa"/>
              <w:right w:w="60" w:type="dxa"/>
            </w:tcMar>
            <w:vAlign w:val="center"/>
            <w:hideMark/>
          </w:tcPr>
          <w:p w14:paraId="4920331A" w14:textId="77777777" w:rsidR="00F41E15" w:rsidRPr="00F41E15" w:rsidRDefault="00F41E15" w:rsidP="00F41E15">
            <w:pPr>
              <w:rPr>
                <w:lang w:val="en-GB"/>
              </w:rPr>
            </w:pPr>
            <w:r w:rsidRPr="00F41E15">
              <w:rPr>
                <w:lang w:val="en-GB"/>
              </w:rPr>
              <w:t>Đạt</w:t>
            </w:r>
          </w:p>
        </w:tc>
      </w:tr>
      <w:tr w:rsidR="00F41E15" w:rsidRPr="00F41E15" w14:paraId="2C085CD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7F50186" w14:textId="77777777" w:rsidR="00F41E15" w:rsidRPr="00F41E15" w:rsidRDefault="00F41E15" w:rsidP="00F41E15">
            <w:pPr>
              <w:rPr>
                <w:lang w:val="en-GB"/>
              </w:rPr>
            </w:pPr>
            <w:r w:rsidRPr="00F41E15">
              <w:rPr>
                <w:lang w:val="en-GB"/>
              </w:rPr>
              <w:t>TC-MP-02</w:t>
            </w:r>
          </w:p>
        </w:tc>
        <w:tc>
          <w:tcPr>
            <w:tcW w:w="0" w:type="auto"/>
            <w:tcBorders>
              <w:top w:val="nil"/>
              <w:left w:val="nil"/>
              <w:bottom w:val="nil"/>
              <w:right w:val="nil"/>
            </w:tcBorders>
            <w:tcMar>
              <w:top w:w="60" w:type="dxa"/>
              <w:left w:w="60" w:type="dxa"/>
              <w:bottom w:w="60" w:type="dxa"/>
              <w:right w:w="60" w:type="dxa"/>
            </w:tcMar>
            <w:vAlign w:val="center"/>
            <w:hideMark/>
          </w:tcPr>
          <w:p w14:paraId="7D4833D7" w14:textId="77777777" w:rsidR="00F41E15" w:rsidRPr="00F41E15" w:rsidRDefault="00F41E15" w:rsidP="00F41E15">
            <w:pPr>
              <w:rPr>
                <w:lang w:val="en-GB"/>
              </w:rPr>
            </w:pPr>
            <w:r w:rsidRPr="00F41E15">
              <w:rPr>
                <w:lang w:val="en-GB"/>
              </w:rPr>
              <w:t>Physics isolation 2 zone</w:t>
            </w:r>
          </w:p>
        </w:tc>
        <w:tc>
          <w:tcPr>
            <w:tcW w:w="0" w:type="auto"/>
            <w:tcBorders>
              <w:top w:val="nil"/>
              <w:left w:val="nil"/>
              <w:bottom w:val="nil"/>
              <w:right w:val="nil"/>
            </w:tcBorders>
            <w:tcMar>
              <w:top w:w="60" w:type="dxa"/>
              <w:left w:w="60" w:type="dxa"/>
              <w:bottom w:w="60" w:type="dxa"/>
              <w:right w:w="60" w:type="dxa"/>
            </w:tcMar>
            <w:vAlign w:val="center"/>
            <w:hideMark/>
          </w:tcPr>
          <w:p w14:paraId="55F9A7DB" w14:textId="77777777" w:rsidR="00F41E15" w:rsidRPr="00F41E15" w:rsidRDefault="00F41E15" w:rsidP="00F41E15">
            <w:pPr>
              <w:rPr>
                <w:lang w:val="en-GB"/>
              </w:rPr>
            </w:pPr>
            <w:r w:rsidRPr="00F41E15">
              <w:rPr>
                <w:lang w:val="en-GB"/>
              </w:rPr>
              <w:t>Va chạm zone A không ảnh hưởng zone B</w:t>
            </w:r>
          </w:p>
        </w:tc>
        <w:tc>
          <w:tcPr>
            <w:tcW w:w="0" w:type="auto"/>
            <w:tcBorders>
              <w:top w:val="nil"/>
              <w:left w:val="nil"/>
              <w:bottom w:val="nil"/>
              <w:right w:val="nil"/>
            </w:tcBorders>
            <w:tcMar>
              <w:top w:w="60" w:type="dxa"/>
              <w:left w:w="60" w:type="dxa"/>
              <w:bottom w:w="60" w:type="dxa"/>
              <w:right w:w="60" w:type="dxa"/>
            </w:tcMar>
            <w:vAlign w:val="center"/>
            <w:hideMark/>
          </w:tcPr>
          <w:p w14:paraId="65A953FF" w14:textId="77777777" w:rsidR="00F41E15" w:rsidRPr="00F41E15" w:rsidRDefault="00F41E15" w:rsidP="00F41E15">
            <w:pPr>
              <w:rPr>
                <w:lang w:val="en-GB"/>
              </w:rPr>
            </w:pPr>
            <w:r w:rsidRPr="00F41E15">
              <w:rPr>
                <w:lang w:val="en-GB"/>
              </w:rPr>
              <w:t>Đạt</w:t>
            </w:r>
          </w:p>
        </w:tc>
      </w:tr>
      <w:tr w:rsidR="00F41E15" w:rsidRPr="00F41E15" w14:paraId="77F55369"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7DF7475" w14:textId="77777777" w:rsidR="00F41E15" w:rsidRPr="00F41E15" w:rsidRDefault="00F41E15" w:rsidP="00F41E15">
            <w:pPr>
              <w:rPr>
                <w:lang w:val="en-GB"/>
              </w:rPr>
            </w:pPr>
            <w:r w:rsidRPr="00F41E15">
              <w:rPr>
                <w:lang w:val="en-GB"/>
              </w:rPr>
              <w:t>TC-DG-01</w:t>
            </w:r>
          </w:p>
        </w:tc>
        <w:tc>
          <w:tcPr>
            <w:tcW w:w="0" w:type="auto"/>
            <w:tcBorders>
              <w:top w:val="nil"/>
              <w:left w:val="nil"/>
              <w:bottom w:val="nil"/>
              <w:right w:val="nil"/>
            </w:tcBorders>
            <w:tcMar>
              <w:top w:w="60" w:type="dxa"/>
              <w:left w:w="60" w:type="dxa"/>
              <w:bottom w:w="60" w:type="dxa"/>
              <w:right w:w="60" w:type="dxa"/>
            </w:tcMar>
            <w:vAlign w:val="center"/>
            <w:hideMark/>
          </w:tcPr>
          <w:p w14:paraId="3283951B" w14:textId="77777777" w:rsidR="00F41E15" w:rsidRPr="00F41E15" w:rsidRDefault="00F41E15" w:rsidP="00F41E15">
            <w:pPr>
              <w:rPr>
                <w:lang w:val="en-GB"/>
              </w:rPr>
            </w:pPr>
            <w:r w:rsidRPr="00F41E15">
              <w:rPr>
                <w:lang w:val="en-GB"/>
              </w:rPr>
              <w:t>Dungeon 5 wave + boss</w:t>
            </w:r>
          </w:p>
        </w:tc>
        <w:tc>
          <w:tcPr>
            <w:tcW w:w="0" w:type="auto"/>
            <w:tcBorders>
              <w:top w:val="nil"/>
              <w:left w:val="nil"/>
              <w:bottom w:val="nil"/>
              <w:right w:val="nil"/>
            </w:tcBorders>
            <w:tcMar>
              <w:top w:w="60" w:type="dxa"/>
              <w:left w:w="60" w:type="dxa"/>
              <w:bottom w:w="60" w:type="dxa"/>
              <w:right w:w="60" w:type="dxa"/>
            </w:tcMar>
            <w:vAlign w:val="center"/>
            <w:hideMark/>
          </w:tcPr>
          <w:p w14:paraId="7CFBF629" w14:textId="77777777" w:rsidR="00F41E15" w:rsidRPr="00F41E15" w:rsidRDefault="00F41E15" w:rsidP="00F41E15">
            <w:pPr>
              <w:rPr>
                <w:lang w:val="en-GB"/>
              </w:rPr>
            </w:pPr>
            <w:r w:rsidRPr="00F41E15">
              <w:rPr>
                <w:lang w:val="en-GB"/>
              </w:rPr>
              <w:t>Hoàn thành đầy đủ, drop chia theo damage</w:t>
            </w:r>
          </w:p>
        </w:tc>
        <w:tc>
          <w:tcPr>
            <w:tcW w:w="0" w:type="auto"/>
            <w:tcBorders>
              <w:top w:val="nil"/>
              <w:left w:val="nil"/>
              <w:bottom w:val="nil"/>
              <w:right w:val="nil"/>
            </w:tcBorders>
            <w:tcMar>
              <w:top w:w="60" w:type="dxa"/>
              <w:left w:w="60" w:type="dxa"/>
              <w:bottom w:w="60" w:type="dxa"/>
              <w:right w:w="60" w:type="dxa"/>
            </w:tcMar>
            <w:vAlign w:val="center"/>
            <w:hideMark/>
          </w:tcPr>
          <w:p w14:paraId="691F7C6D" w14:textId="77777777" w:rsidR="00F41E15" w:rsidRPr="00F41E15" w:rsidRDefault="00F41E15" w:rsidP="00F41E15">
            <w:pPr>
              <w:rPr>
                <w:lang w:val="en-GB"/>
              </w:rPr>
            </w:pPr>
            <w:r w:rsidRPr="00F41E15">
              <w:rPr>
                <w:lang w:val="en-GB"/>
              </w:rPr>
              <w:t>Đạt</w:t>
            </w:r>
          </w:p>
        </w:tc>
      </w:tr>
      <w:tr w:rsidR="00F41E15" w:rsidRPr="00F41E15" w14:paraId="5F9C3DE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98DDFFA" w14:textId="77777777" w:rsidR="00F41E15" w:rsidRPr="00F41E15" w:rsidRDefault="00F41E15" w:rsidP="00F41E15">
            <w:pPr>
              <w:rPr>
                <w:lang w:val="en-GB"/>
              </w:rPr>
            </w:pPr>
            <w:r w:rsidRPr="00F41E15">
              <w:rPr>
                <w:lang w:val="en-GB"/>
              </w:rPr>
              <w:t>TC-DG-02</w:t>
            </w:r>
          </w:p>
        </w:tc>
        <w:tc>
          <w:tcPr>
            <w:tcW w:w="0" w:type="auto"/>
            <w:tcBorders>
              <w:top w:val="nil"/>
              <w:left w:val="nil"/>
              <w:bottom w:val="nil"/>
              <w:right w:val="nil"/>
            </w:tcBorders>
            <w:tcMar>
              <w:top w:w="60" w:type="dxa"/>
              <w:left w:w="60" w:type="dxa"/>
              <w:bottom w:w="60" w:type="dxa"/>
              <w:right w:w="60" w:type="dxa"/>
            </w:tcMar>
            <w:vAlign w:val="center"/>
            <w:hideMark/>
          </w:tcPr>
          <w:p w14:paraId="72D644F8" w14:textId="77777777" w:rsidR="00F41E15" w:rsidRPr="00F41E15" w:rsidRDefault="00F41E15" w:rsidP="00F41E15">
            <w:pPr>
              <w:rPr>
                <w:lang w:val="en-GB"/>
              </w:rPr>
            </w:pPr>
            <w:r w:rsidRPr="00F41E15">
              <w:rPr>
                <w:lang w:val="en-GB"/>
              </w:rPr>
              <w:t>Party leader rời</w:t>
            </w:r>
          </w:p>
        </w:tc>
        <w:tc>
          <w:tcPr>
            <w:tcW w:w="0" w:type="auto"/>
            <w:tcBorders>
              <w:top w:val="nil"/>
              <w:left w:val="nil"/>
              <w:bottom w:val="nil"/>
              <w:right w:val="nil"/>
            </w:tcBorders>
            <w:tcMar>
              <w:top w:w="60" w:type="dxa"/>
              <w:left w:w="60" w:type="dxa"/>
              <w:bottom w:w="60" w:type="dxa"/>
              <w:right w:w="60" w:type="dxa"/>
            </w:tcMar>
            <w:vAlign w:val="center"/>
            <w:hideMark/>
          </w:tcPr>
          <w:p w14:paraId="2120E56B" w14:textId="77777777" w:rsidR="00F41E15" w:rsidRPr="00F41E15" w:rsidRDefault="00F41E15" w:rsidP="00F41E15">
            <w:pPr>
              <w:rPr>
                <w:lang w:val="en-GB"/>
              </w:rPr>
            </w:pPr>
            <w:r w:rsidRPr="00F41E15">
              <w:rPr>
                <w:lang w:val="en-GB"/>
              </w:rPr>
              <w:t>Instance giữ 30s, reconnect được</w:t>
            </w:r>
          </w:p>
        </w:tc>
        <w:tc>
          <w:tcPr>
            <w:tcW w:w="0" w:type="auto"/>
            <w:tcBorders>
              <w:top w:val="nil"/>
              <w:left w:val="nil"/>
              <w:bottom w:val="nil"/>
              <w:right w:val="nil"/>
            </w:tcBorders>
            <w:tcMar>
              <w:top w:w="60" w:type="dxa"/>
              <w:left w:w="60" w:type="dxa"/>
              <w:bottom w:w="60" w:type="dxa"/>
              <w:right w:w="60" w:type="dxa"/>
            </w:tcMar>
            <w:vAlign w:val="center"/>
            <w:hideMark/>
          </w:tcPr>
          <w:p w14:paraId="060DEF26" w14:textId="77777777" w:rsidR="00F41E15" w:rsidRPr="00F41E15" w:rsidRDefault="00F41E15" w:rsidP="00F41E15">
            <w:pPr>
              <w:rPr>
                <w:lang w:val="en-GB"/>
              </w:rPr>
            </w:pPr>
            <w:r w:rsidRPr="00F41E15">
              <w:rPr>
                <w:lang w:val="en-GB"/>
              </w:rPr>
              <w:t>Đạt</w:t>
            </w:r>
          </w:p>
        </w:tc>
      </w:tr>
    </w:tbl>
    <w:p w14:paraId="07FF8A22" w14:textId="77777777" w:rsidR="00F41E15" w:rsidRPr="00F41E15" w:rsidRDefault="00F41E15" w:rsidP="00F41E15">
      <w:pPr>
        <w:rPr>
          <w:lang w:val="en-GB"/>
        </w:rPr>
      </w:pPr>
      <w:r w:rsidRPr="00F41E15">
        <w:rPr>
          <w:b/>
          <w:bCs/>
          <w:lang w:val="en-GB"/>
        </w:rPr>
        <w:t>Hình 4.4. Ảnh debug system in-game.</w:t>
      </w:r>
    </w:p>
    <w:p w14:paraId="7162EB34" w14:textId="77777777" w:rsidR="00F41E15" w:rsidRPr="00F41E15" w:rsidRDefault="00F41E15" w:rsidP="00F41E15">
      <w:pPr>
        <w:rPr>
          <w:lang w:val="en-GB"/>
        </w:rPr>
      </w:pPr>
      <w:r w:rsidRPr="00F41E15">
        <w:rPr>
          <w:i/>
          <w:iCs/>
          <w:lang w:val="en-GB"/>
        </w:rPr>
        <w:t>Mô tả hình:</w:t>
      </w:r>
      <w:r w:rsidRPr="00F41E15">
        <w:rPr>
          <w:i/>
          <w:lang w:val="en-GB"/>
        </w:rPr>
        <w:t xml:space="preserve"> cảnh game ở góc, overlay debug HUD chiếm 1/3 trái màn hình nền đen 60%, font Consolas xanh lá. Hiển thị: FPS / Frame time / NetworkTick / RTT / Players in Zone / Active Enemies / Active Projectiles / Server CPU%. Bên cạnh có một mini-map ô vuông thể hiện vị trí player và enemy bằng dot màu nguyên tố.</w:t>
      </w:r>
    </w:p>
    <w:p w14:paraId="7AE61436" w14:textId="77777777" w:rsidR="00F41E15" w:rsidRPr="00F41E15" w:rsidRDefault="00F41E15" w:rsidP="00F41E15">
      <w:pPr>
        <w:numPr>
          <w:ilvl w:val="0"/>
          <w:numId w:val="41"/>
        </w:numPr>
        <w:rPr>
          <w:b/>
          <w:bCs/>
          <w:lang w:val="en-GB"/>
        </w:rPr>
      </w:pPr>
      <w:r w:rsidRPr="00F41E15">
        <w:rPr>
          <w:b/>
          <w:bCs/>
          <w:lang w:val="en-GB"/>
        </w:rPr>
        <w:t>4.3. Đánh giá hệ thống</w:t>
      </w:r>
    </w:p>
    <w:p w14:paraId="67A2523A" w14:textId="77777777" w:rsidR="00F41E15" w:rsidRPr="00F41E15" w:rsidRDefault="00F41E15" w:rsidP="00F41E15">
      <w:pPr>
        <w:numPr>
          <w:ilvl w:val="0"/>
          <w:numId w:val="41"/>
        </w:numPr>
        <w:rPr>
          <w:b/>
          <w:bCs/>
          <w:lang w:val="en-GB"/>
        </w:rPr>
      </w:pPr>
      <w:r w:rsidRPr="00F41E15">
        <w:rPr>
          <w:b/>
          <w:bCs/>
          <w:lang w:val="en-GB"/>
        </w:rPr>
        <w:t>4.3.1. Đánh giá theo tiêu chí chức năng</w:t>
      </w:r>
    </w:p>
    <w:p w14:paraId="59396997" w14:textId="77777777" w:rsidR="00F41E15" w:rsidRPr="00F41E15" w:rsidRDefault="00F41E15" w:rsidP="00F41E15">
      <w:pPr>
        <w:rPr>
          <w:lang w:val="en-GB"/>
        </w:rPr>
      </w:pPr>
      <w:r w:rsidRPr="00F41E15">
        <w:rPr>
          <w:b/>
          <w:bCs/>
          <w:lang w:val="en-GB"/>
        </w:rPr>
        <w:t>Bảng 4.15. Đánh giá đáp ứng yêu cầu chức năng</w:t>
      </w:r>
    </w:p>
    <w:tbl>
      <w:tblPr>
        <w:tblW w:w="5000" w:type="pct"/>
        <w:jc w:val="center"/>
        <w:tblLook w:val="04A0" w:firstRow="1" w:lastRow="0" w:firstColumn="1" w:lastColumn="0" w:noHBand="0" w:noVBand="1"/>
      </w:tblPr>
      <w:tblGrid>
        <w:gridCol w:w="5292"/>
        <w:gridCol w:w="4062"/>
      </w:tblGrid>
      <w:tr w:rsidR="00F41E15" w:rsidRPr="00F41E15" w14:paraId="54F3641D"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A949CA0" w14:textId="77777777" w:rsidR="00F41E15" w:rsidRPr="00F41E15" w:rsidRDefault="00F41E15" w:rsidP="00F41E15">
            <w:pPr>
              <w:rPr>
                <w:lang w:val="en-GB"/>
              </w:rPr>
            </w:pPr>
            <w:r w:rsidRPr="00F41E15">
              <w:rPr>
                <w:b/>
                <w:lang w:val="en-GB"/>
              </w:rPr>
              <w:t>Yêu cầu chức năng (Chương 2)</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24966A4" w14:textId="77777777" w:rsidR="00F41E15" w:rsidRPr="00F41E15" w:rsidRDefault="00F41E15" w:rsidP="00F41E15">
            <w:pPr>
              <w:rPr>
                <w:lang w:val="en-GB"/>
              </w:rPr>
            </w:pPr>
            <w:r w:rsidRPr="00F41E15">
              <w:rPr>
                <w:b/>
                <w:lang w:val="en-GB"/>
              </w:rPr>
              <w:t>Mức đáp ứng</w:t>
            </w:r>
          </w:p>
        </w:tc>
      </w:tr>
      <w:tr w:rsidR="00F41E15" w:rsidRPr="00F41E15" w14:paraId="764845E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85491C5" w14:textId="77777777" w:rsidR="00F41E15" w:rsidRPr="00F41E15" w:rsidRDefault="00F41E15" w:rsidP="00F41E15">
            <w:pPr>
              <w:rPr>
                <w:lang w:val="en-GB"/>
              </w:rPr>
            </w:pPr>
            <w:r w:rsidRPr="00F41E15">
              <w:rPr>
                <w:lang w:val="en-GB"/>
              </w:rPr>
              <w:t>Quản lý tài khoản + JWT</w:t>
            </w:r>
          </w:p>
        </w:tc>
        <w:tc>
          <w:tcPr>
            <w:tcW w:w="0" w:type="auto"/>
            <w:tcBorders>
              <w:top w:val="nil"/>
              <w:left w:val="nil"/>
              <w:bottom w:val="nil"/>
              <w:right w:val="nil"/>
            </w:tcBorders>
            <w:tcMar>
              <w:top w:w="60" w:type="dxa"/>
              <w:left w:w="60" w:type="dxa"/>
              <w:bottom w:w="60" w:type="dxa"/>
              <w:right w:w="60" w:type="dxa"/>
            </w:tcMar>
            <w:vAlign w:val="center"/>
            <w:hideMark/>
          </w:tcPr>
          <w:p w14:paraId="7F68E5E4" w14:textId="77777777" w:rsidR="00F41E15" w:rsidRPr="00F41E15" w:rsidRDefault="00F41E15" w:rsidP="00F41E15">
            <w:pPr>
              <w:rPr>
                <w:lang w:val="en-GB"/>
              </w:rPr>
            </w:pPr>
            <w:r w:rsidRPr="00F41E15">
              <w:rPr>
                <w:lang w:val="en-GB"/>
              </w:rPr>
              <w:t>Đạt 100%</w:t>
            </w:r>
          </w:p>
        </w:tc>
      </w:tr>
      <w:tr w:rsidR="00F41E15" w:rsidRPr="00F41E15" w14:paraId="1B27BBD0"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DAF76BB" w14:textId="77777777" w:rsidR="00F41E15" w:rsidRPr="00F41E15" w:rsidRDefault="00F41E15" w:rsidP="00F41E15">
            <w:pPr>
              <w:rPr>
                <w:lang w:val="en-GB"/>
              </w:rPr>
            </w:pPr>
            <w:r w:rsidRPr="00F41E15">
              <w:rPr>
                <w:lang w:val="en-GB"/>
              </w:rPr>
              <w:t>Quản lý nhân vật (6 lớp, 2 nhân vật/account)</w:t>
            </w:r>
          </w:p>
        </w:tc>
        <w:tc>
          <w:tcPr>
            <w:tcW w:w="0" w:type="auto"/>
            <w:tcBorders>
              <w:top w:val="nil"/>
              <w:left w:val="nil"/>
              <w:bottom w:val="nil"/>
              <w:right w:val="nil"/>
            </w:tcBorders>
            <w:tcMar>
              <w:top w:w="60" w:type="dxa"/>
              <w:left w:w="60" w:type="dxa"/>
              <w:bottom w:w="60" w:type="dxa"/>
              <w:right w:w="60" w:type="dxa"/>
            </w:tcMar>
            <w:vAlign w:val="center"/>
            <w:hideMark/>
          </w:tcPr>
          <w:p w14:paraId="5F6AB17C" w14:textId="77777777" w:rsidR="00F41E15" w:rsidRPr="00F41E15" w:rsidRDefault="00F41E15" w:rsidP="00F41E15">
            <w:pPr>
              <w:rPr>
                <w:lang w:val="en-GB"/>
              </w:rPr>
            </w:pPr>
            <w:r w:rsidRPr="00F41E15">
              <w:rPr>
                <w:lang w:val="en-GB"/>
              </w:rPr>
              <w:t>Đạt 100%</w:t>
            </w:r>
          </w:p>
        </w:tc>
      </w:tr>
      <w:tr w:rsidR="00F41E15" w:rsidRPr="00F41E15" w14:paraId="6589EED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E5CE544" w14:textId="77777777" w:rsidR="00F41E15" w:rsidRPr="00F41E15" w:rsidRDefault="00F41E15" w:rsidP="00F41E15">
            <w:pPr>
              <w:rPr>
                <w:lang w:val="en-GB"/>
              </w:rPr>
            </w:pPr>
            <w:r w:rsidRPr="00F41E15">
              <w:rPr>
                <w:lang w:val="en-GB"/>
              </w:rPr>
              <w:t>Di chuyển + Combat realtime</w:t>
            </w:r>
          </w:p>
        </w:tc>
        <w:tc>
          <w:tcPr>
            <w:tcW w:w="0" w:type="auto"/>
            <w:tcBorders>
              <w:top w:val="nil"/>
              <w:left w:val="nil"/>
              <w:bottom w:val="nil"/>
              <w:right w:val="nil"/>
            </w:tcBorders>
            <w:tcMar>
              <w:top w:w="60" w:type="dxa"/>
              <w:left w:w="60" w:type="dxa"/>
              <w:bottom w:w="60" w:type="dxa"/>
              <w:right w:w="60" w:type="dxa"/>
            </w:tcMar>
            <w:vAlign w:val="center"/>
            <w:hideMark/>
          </w:tcPr>
          <w:p w14:paraId="2CD43F37" w14:textId="77777777" w:rsidR="00F41E15" w:rsidRPr="00F41E15" w:rsidRDefault="00F41E15" w:rsidP="00F41E15">
            <w:pPr>
              <w:rPr>
                <w:lang w:val="en-GB"/>
              </w:rPr>
            </w:pPr>
            <w:r w:rsidRPr="00F41E15">
              <w:rPr>
                <w:lang w:val="en-GB"/>
              </w:rPr>
              <w:t>Đạt 100%</w:t>
            </w:r>
          </w:p>
        </w:tc>
      </w:tr>
      <w:tr w:rsidR="00F41E15" w:rsidRPr="00F41E15" w14:paraId="21371156"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79C30A6" w14:textId="77777777" w:rsidR="00F41E15" w:rsidRPr="00F41E15" w:rsidRDefault="00F41E15" w:rsidP="00F41E15">
            <w:pPr>
              <w:rPr>
                <w:lang w:val="en-GB"/>
              </w:rPr>
            </w:pPr>
            <w:r w:rsidRPr="00F41E15">
              <w:rPr>
                <w:lang w:val="en-GB"/>
              </w:rPr>
              <w:t>Skill 4 slot + cooldown + mana</w:t>
            </w:r>
          </w:p>
        </w:tc>
        <w:tc>
          <w:tcPr>
            <w:tcW w:w="0" w:type="auto"/>
            <w:tcBorders>
              <w:top w:val="nil"/>
              <w:left w:val="nil"/>
              <w:bottom w:val="nil"/>
              <w:right w:val="nil"/>
            </w:tcBorders>
            <w:tcMar>
              <w:top w:w="60" w:type="dxa"/>
              <w:left w:w="60" w:type="dxa"/>
              <w:bottom w:w="60" w:type="dxa"/>
              <w:right w:w="60" w:type="dxa"/>
            </w:tcMar>
            <w:vAlign w:val="center"/>
            <w:hideMark/>
          </w:tcPr>
          <w:p w14:paraId="3E035740" w14:textId="77777777" w:rsidR="00F41E15" w:rsidRPr="00F41E15" w:rsidRDefault="00F41E15" w:rsidP="00F41E15">
            <w:pPr>
              <w:rPr>
                <w:lang w:val="en-GB"/>
              </w:rPr>
            </w:pPr>
            <w:r w:rsidRPr="00F41E15">
              <w:rPr>
                <w:lang w:val="en-GB"/>
              </w:rPr>
              <w:t>Đạt 100%</w:t>
            </w:r>
          </w:p>
        </w:tc>
      </w:tr>
      <w:tr w:rsidR="00F41E15" w:rsidRPr="00F41E15" w14:paraId="6F855E3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8A0D6F9" w14:textId="77777777" w:rsidR="00F41E15" w:rsidRPr="00F41E15" w:rsidRDefault="00F41E15" w:rsidP="00F41E15">
            <w:pPr>
              <w:rPr>
                <w:lang w:val="en-GB"/>
              </w:rPr>
            </w:pPr>
            <w:r w:rsidRPr="00F41E15">
              <w:rPr>
                <w:lang w:val="en-GB"/>
              </w:rPr>
              <w:t>Tương khắc 6 nguyên tố</w:t>
            </w:r>
          </w:p>
        </w:tc>
        <w:tc>
          <w:tcPr>
            <w:tcW w:w="0" w:type="auto"/>
            <w:tcBorders>
              <w:top w:val="nil"/>
              <w:left w:val="nil"/>
              <w:bottom w:val="nil"/>
              <w:right w:val="nil"/>
            </w:tcBorders>
            <w:tcMar>
              <w:top w:w="60" w:type="dxa"/>
              <w:left w:w="60" w:type="dxa"/>
              <w:bottom w:w="60" w:type="dxa"/>
              <w:right w:w="60" w:type="dxa"/>
            </w:tcMar>
            <w:vAlign w:val="center"/>
            <w:hideMark/>
          </w:tcPr>
          <w:p w14:paraId="2D63FA48" w14:textId="77777777" w:rsidR="00F41E15" w:rsidRPr="00F41E15" w:rsidRDefault="00F41E15" w:rsidP="00F41E15">
            <w:pPr>
              <w:rPr>
                <w:lang w:val="en-GB"/>
              </w:rPr>
            </w:pPr>
            <w:r w:rsidRPr="00F41E15">
              <w:rPr>
                <w:lang w:val="en-GB"/>
              </w:rPr>
              <w:t>Đạt 100%</w:t>
            </w:r>
          </w:p>
        </w:tc>
      </w:tr>
      <w:tr w:rsidR="00F41E15" w:rsidRPr="00F41E15" w14:paraId="67A8512C"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A7D524D" w14:textId="77777777" w:rsidR="00F41E15" w:rsidRPr="00F41E15" w:rsidRDefault="00F41E15" w:rsidP="00F41E15">
            <w:pPr>
              <w:rPr>
                <w:lang w:val="en-GB"/>
              </w:rPr>
            </w:pPr>
            <w:r w:rsidRPr="00F41E15">
              <w:rPr>
                <w:lang w:val="en-GB"/>
              </w:rPr>
              <w:t>Gene Tier 1–5 + Fusion</w:t>
            </w:r>
          </w:p>
        </w:tc>
        <w:tc>
          <w:tcPr>
            <w:tcW w:w="0" w:type="auto"/>
            <w:tcBorders>
              <w:top w:val="nil"/>
              <w:left w:val="nil"/>
              <w:bottom w:val="nil"/>
              <w:right w:val="nil"/>
            </w:tcBorders>
            <w:tcMar>
              <w:top w:w="60" w:type="dxa"/>
              <w:left w:w="60" w:type="dxa"/>
              <w:bottom w:w="60" w:type="dxa"/>
              <w:right w:w="60" w:type="dxa"/>
            </w:tcMar>
            <w:vAlign w:val="center"/>
            <w:hideMark/>
          </w:tcPr>
          <w:p w14:paraId="64CB55D2" w14:textId="77777777" w:rsidR="00F41E15" w:rsidRPr="00F41E15" w:rsidRDefault="00F41E15" w:rsidP="00F41E15">
            <w:pPr>
              <w:rPr>
                <w:lang w:val="en-GB"/>
              </w:rPr>
            </w:pPr>
            <w:r w:rsidRPr="00F41E15">
              <w:rPr>
                <w:lang w:val="en-GB"/>
              </w:rPr>
              <w:t>Đạt 100%</w:t>
            </w:r>
          </w:p>
        </w:tc>
      </w:tr>
      <w:tr w:rsidR="00F41E15" w:rsidRPr="00F41E15" w14:paraId="1F24A48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F3EF6CD" w14:textId="77777777" w:rsidR="00F41E15" w:rsidRPr="00F41E15" w:rsidRDefault="00F41E15" w:rsidP="00F41E15">
            <w:pPr>
              <w:rPr>
                <w:lang w:val="en-GB"/>
              </w:rPr>
            </w:pPr>
            <w:r w:rsidRPr="00F41E15">
              <w:rPr>
                <w:lang w:val="en-GB"/>
              </w:rPr>
              <w:t>Trang bị 3 slot + Enhancement + Socket</w:t>
            </w:r>
          </w:p>
        </w:tc>
        <w:tc>
          <w:tcPr>
            <w:tcW w:w="0" w:type="auto"/>
            <w:tcBorders>
              <w:top w:val="nil"/>
              <w:left w:val="nil"/>
              <w:bottom w:val="nil"/>
              <w:right w:val="nil"/>
            </w:tcBorders>
            <w:tcMar>
              <w:top w:w="60" w:type="dxa"/>
              <w:left w:w="60" w:type="dxa"/>
              <w:bottom w:w="60" w:type="dxa"/>
              <w:right w:w="60" w:type="dxa"/>
            </w:tcMar>
            <w:vAlign w:val="center"/>
            <w:hideMark/>
          </w:tcPr>
          <w:p w14:paraId="6D8EECF0" w14:textId="77777777" w:rsidR="00F41E15" w:rsidRPr="00F41E15" w:rsidRDefault="00F41E15" w:rsidP="00F41E15">
            <w:pPr>
              <w:rPr>
                <w:lang w:val="en-GB"/>
              </w:rPr>
            </w:pPr>
            <w:r w:rsidRPr="00F41E15">
              <w:rPr>
                <w:lang w:val="en-GB"/>
              </w:rPr>
              <w:t>Đạt 100%</w:t>
            </w:r>
          </w:p>
        </w:tc>
      </w:tr>
      <w:tr w:rsidR="00F41E15" w:rsidRPr="00F41E15" w14:paraId="0AB73E4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BC9AEAE" w14:textId="77777777" w:rsidR="00F41E15" w:rsidRPr="00F41E15" w:rsidRDefault="00F41E15" w:rsidP="00F41E15">
            <w:pPr>
              <w:rPr>
                <w:lang w:val="en-GB"/>
              </w:rPr>
            </w:pPr>
            <w:r w:rsidRPr="00F41E15">
              <w:rPr>
                <w:lang w:val="en-GB"/>
              </w:rPr>
              <w:t>Quest Main/Side</w:t>
            </w:r>
          </w:p>
        </w:tc>
        <w:tc>
          <w:tcPr>
            <w:tcW w:w="0" w:type="auto"/>
            <w:tcBorders>
              <w:top w:val="nil"/>
              <w:left w:val="nil"/>
              <w:bottom w:val="nil"/>
              <w:right w:val="nil"/>
            </w:tcBorders>
            <w:tcMar>
              <w:top w:w="60" w:type="dxa"/>
              <w:left w:w="60" w:type="dxa"/>
              <w:bottom w:w="60" w:type="dxa"/>
              <w:right w:w="60" w:type="dxa"/>
            </w:tcMar>
            <w:vAlign w:val="center"/>
            <w:hideMark/>
          </w:tcPr>
          <w:p w14:paraId="633F33E8" w14:textId="77777777" w:rsidR="00F41E15" w:rsidRPr="00F41E15" w:rsidRDefault="00F41E15" w:rsidP="00F41E15">
            <w:pPr>
              <w:rPr>
                <w:lang w:val="en-GB"/>
              </w:rPr>
            </w:pPr>
            <w:r w:rsidRPr="00F41E15">
              <w:rPr>
                <w:lang w:val="en-GB"/>
              </w:rPr>
              <w:t>Đạt 100%</w:t>
            </w:r>
          </w:p>
        </w:tc>
      </w:tr>
      <w:tr w:rsidR="00F41E15" w:rsidRPr="00F41E15" w14:paraId="0177715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2DDBC7B" w14:textId="77777777" w:rsidR="00F41E15" w:rsidRPr="00F41E15" w:rsidRDefault="00F41E15" w:rsidP="00F41E15">
            <w:pPr>
              <w:rPr>
                <w:lang w:val="en-GB"/>
              </w:rPr>
            </w:pPr>
            <w:r w:rsidRPr="00F41E15">
              <w:rPr>
                <w:lang w:val="en-GB"/>
              </w:rPr>
              <w:t>AI Normal/Elite/Boss Phase</w:t>
            </w:r>
          </w:p>
        </w:tc>
        <w:tc>
          <w:tcPr>
            <w:tcW w:w="0" w:type="auto"/>
            <w:tcBorders>
              <w:top w:val="nil"/>
              <w:left w:val="nil"/>
              <w:bottom w:val="nil"/>
              <w:right w:val="nil"/>
            </w:tcBorders>
            <w:tcMar>
              <w:top w:w="60" w:type="dxa"/>
              <w:left w:w="60" w:type="dxa"/>
              <w:bottom w:w="60" w:type="dxa"/>
              <w:right w:w="60" w:type="dxa"/>
            </w:tcMar>
            <w:vAlign w:val="center"/>
            <w:hideMark/>
          </w:tcPr>
          <w:p w14:paraId="7F949079" w14:textId="77777777" w:rsidR="00F41E15" w:rsidRPr="00F41E15" w:rsidRDefault="00F41E15" w:rsidP="00F41E15">
            <w:pPr>
              <w:rPr>
                <w:lang w:val="en-GB"/>
              </w:rPr>
            </w:pPr>
            <w:r w:rsidRPr="00F41E15">
              <w:rPr>
                <w:lang w:val="en-GB"/>
              </w:rPr>
              <w:t>Đạt 100%</w:t>
            </w:r>
          </w:p>
        </w:tc>
      </w:tr>
      <w:tr w:rsidR="00F41E15" w:rsidRPr="00F41E15" w14:paraId="0E3617A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E43C1FD" w14:textId="77777777" w:rsidR="00F41E15" w:rsidRPr="00F41E15" w:rsidRDefault="00F41E15" w:rsidP="00F41E15">
            <w:pPr>
              <w:rPr>
                <w:lang w:val="en-GB"/>
              </w:rPr>
            </w:pPr>
            <w:r w:rsidRPr="00F41E15">
              <w:rPr>
                <w:lang w:val="en-GB"/>
              </w:rPr>
              <w:t>NPC Dynamic Menu + Shop + Blacksmith</w:t>
            </w:r>
          </w:p>
        </w:tc>
        <w:tc>
          <w:tcPr>
            <w:tcW w:w="0" w:type="auto"/>
            <w:tcBorders>
              <w:top w:val="nil"/>
              <w:left w:val="nil"/>
              <w:bottom w:val="nil"/>
              <w:right w:val="nil"/>
            </w:tcBorders>
            <w:tcMar>
              <w:top w:w="60" w:type="dxa"/>
              <w:left w:w="60" w:type="dxa"/>
              <w:bottom w:w="60" w:type="dxa"/>
              <w:right w:w="60" w:type="dxa"/>
            </w:tcMar>
            <w:vAlign w:val="center"/>
            <w:hideMark/>
          </w:tcPr>
          <w:p w14:paraId="6875E744" w14:textId="77777777" w:rsidR="00F41E15" w:rsidRPr="00F41E15" w:rsidRDefault="00F41E15" w:rsidP="00F41E15">
            <w:pPr>
              <w:rPr>
                <w:lang w:val="en-GB"/>
              </w:rPr>
            </w:pPr>
            <w:r w:rsidRPr="00F41E15">
              <w:rPr>
                <w:lang w:val="en-GB"/>
              </w:rPr>
              <w:t>Đạt 100%</w:t>
            </w:r>
          </w:p>
        </w:tc>
      </w:tr>
      <w:tr w:rsidR="00F41E15" w:rsidRPr="00F41E15" w14:paraId="07432B94"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C358C53" w14:textId="77777777" w:rsidR="00F41E15" w:rsidRPr="00F41E15" w:rsidRDefault="00F41E15" w:rsidP="00F41E15">
            <w:pPr>
              <w:rPr>
                <w:lang w:val="en-GB"/>
              </w:rPr>
            </w:pPr>
            <w:r w:rsidRPr="00F41E15">
              <w:rPr>
                <w:lang w:val="en-GB"/>
              </w:rPr>
              <w:lastRenderedPageBreak/>
              <w:t>Zone-based + Dungeon + Party</w:t>
            </w:r>
          </w:p>
        </w:tc>
        <w:tc>
          <w:tcPr>
            <w:tcW w:w="0" w:type="auto"/>
            <w:tcBorders>
              <w:top w:val="nil"/>
              <w:left w:val="nil"/>
              <w:bottom w:val="nil"/>
              <w:right w:val="nil"/>
            </w:tcBorders>
            <w:tcMar>
              <w:top w:w="60" w:type="dxa"/>
              <w:left w:w="60" w:type="dxa"/>
              <w:bottom w:w="60" w:type="dxa"/>
              <w:right w:w="60" w:type="dxa"/>
            </w:tcMar>
            <w:vAlign w:val="center"/>
            <w:hideMark/>
          </w:tcPr>
          <w:p w14:paraId="3D552A43" w14:textId="77777777" w:rsidR="00F41E15" w:rsidRPr="00F41E15" w:rsidRDefault="00F41E15" w:rsidP="00F41E15">
            <w:pPr>
              <w:rPr>
                <w:lang w:val="en-GB"/>
              </w:rPr>
            </w:pPr>
            <w:r w:rsidRPr="00F41E15">
              <w:rPr>
                <w:lang w:val="en-GB"/>
              </w:rPr>
              <w:t>Đạt 100%</w:t>
            </w:r>
          </w:p>
        </w:tc>
      </w:tr>
      <w:tr w:rsidR="00F41E15" w:rsidRPr="00F41E15" w14:paraId="7DB17918"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6EB7B12" w14:textId="77777777" w:rsidR="00F41E15" w:rsidRPr="00F41E15" w:rsidRDefault="00F41E15" w:rsidP="00F41E15">
            <w:pPr>
              <w:rPr>
                <w:lang w:val="en-GB"/>
              </w:rPr>
            </w:pPr>
            <w:r w:rsidRPr="00F41E15">
              <w:rPr>
                <w:lang w:val="en-GB"/>
              </w:rPr>
              <w:t>Admin: cấu hình map/quái</w:t>
            </w:r>
          </w:p>
        </w:tc>
        <w:tc>
          <w:tcPr>
            <w:tcW w:w="0" w:type="auto"/>
            <w:tcBorders>
              <w:top w:val="nil"/>
              <w:left w:val="nil"/>
              <w:bottom w:val="nil"/>
              <w:right w:val="nil"/>
            </w:tcBorders>
            <w:tcMar>
              <w:top w:w="60" w:type="dxa"/>
              <w:left w:w="60" w:type="dxa"/>
              <w:bottom w:w="60" w:type="dxa"/>
              <w:right w:w="60" w:type="dxa"/>
            </w:tcMar>
            <w:vAlign w:val="center"/>
            <w:hideMark/>
          </w:tcPr>
          <w:p w14:paraId="02DD451F" w14:textId="77777777" w:rsidR="00F41E15" w:rsidRPr="00F41E15" w:rsidRDefault="00F41E15" w:rsidP="00F41E15">
            <w:pPr>
              <w:rPr>
                <w:lang w:val="en-GB"/>
              </w:rPr>
            </w:pPr>
            <w:r w:rsidRPr="00F41E15">
              <w:rPr>
                <w:lang w:val="en-GB"/>
              </w:rPr>
              <w:t>Đạt 80% (chưa có dashboard UI)</w:t>
            </w:r>
          </w:p>
        </w:tc>
      </w:tr>
    </w:tbl>
    <w:p w14:paraId="1C7F8ED3" w14:textId="77777777" w:rsidR="00F41E15" w:rsidRPr="00F41E15" w:rsidRDefault="00F41E15" w:rsidP="00F41E15">
      <w:pPr>
        <w:numPr>
          <w:ilvl w:val="0"/>
          <w:numId w:val="41"/>
        </w:numPr>
        <w:rPr>
          <w:b/>
          <w:bCs/>
          <w:lang w:val="en-GB"/>
        </w:rPr>
      </w:pPr>
      <w:r w:rsidRPr="00F41E15">
        <w:rPr>
          <w:b/>
          <w:bCs/>
          <w:lang w:val="en-GB"/>
        </w:rPr>
        <w:t>4.3.2. Đánh giá theo tiêu chí phi chức năng</w:t>
      </w:r>
    </w:p>
    <w:p w14:paraId="6496FDDB" w14:textId="77777777" w:rsidR="00F41E15" w:rsidRPr="00F41E15" w:rsidRDefault="00F41E15" w:rsidP="00F41E15">
      <w:pPr>
        <w:rPr>
          <w:lang w:val="en-GB"/>
        </w:rPr>
      </w:pPr>
      <w:r w:rsidRPr="00F41E15">
        <w:rPr>
          <w:b/>
          <w:bCs/>
          <w:lang w:val="en-GB"/>
        </w:rPr>
        <w:t>Bảng 4.16. Đánh giá yêu cầu phi chức năng</w:t>
      </w:r>
    </w:p>
    <w:tbl>
      <w:tblPr>
        <w:tblW w:w="5000" w:type="pct"/>
        <w:jc w:val="center"/>
        <w:tblLook w:val="04A0" w:firstRow="1" w:lastRow="0" w:firstColumn="1" w:lastColumn="0" w:noHBand="0" w:noVBand="1"/>
      </w:tblPr>
      <w:tblGrid>
        <w:gridCol w:w="3252"/>
        <w:gridCol w:w="1657"/>
        <w:gridCol w:w="3036"/>
        <w:gridCol w:w="1409"/>
      </w:tblGrid>
      <w:tr w:rsidR="00F41E15" w:rsidRPr="00F41E15" w14:paraId="7AD4A229"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F95A629" w14:textId="77777777" w:rsidR="00F41E15" w:rsidRPr="00F41E15" w:rsidRDefault="00F41E15" w:rsidP="00F41E15">
            <w:pPr>
              <w:rPr>
                <w:lang w:val="en-GB"/>
              </w:rPr>
            </w:pPr>
            <w:r w:rsidRPr="00F41E15">
              <w:rPr>
                <w:b/>
                <w:lang w:val="en-GB"/>
              </w:rPr>
              <w:t>Tiêu chí</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7B142013" w14:textId="77777777" w:rsidR="00F41E15" w:rsidRPr="00F41E15" w:rsidRDefault="00F41E15" w:rsidP="00F41E15">
            <w:pPr>
              <w:rPr>
                <w:lang w:val="en-GB"/>
              </w:rPr>
            </w:pPr>
            <w:r w:rsidRPr="00F41E15">
              <w:rPr>
                <w:b/>
                <w:lang w:val="en-GB"/>
              </w:rPr>
              <w:t>Mục tiêu</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4E1F670C" w14:textId="77777777" w:rsidR="00F41E15" w:rsidRPr="00F41E15" w:rsidRDefault="00F41E15" w:rsidP="00F41E15">
            <w:pPr>
              <w:rPr>
                <w:lang w:val="en-GB"/>
              </w:rPr>
            </w:pPr>
            <w:r w:rsidRPr="00F41E15">
              <w:rPr>
                <w:b/>
                <w:lang w:val="en-GB"/>
              </w:rPr>
              <w:t>Thực tế</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5C111CD" w14:textId="77777777" w:rsidR="00F41E15" w:rsidRPr="00F41E15" w:rsidRDefault="00F41E15" w:rsidP="00F41E15">
            <w:pPr>
              <w:rPr>
                <w:lang w:val="en-GB"/>
              </w:rPr>
            </w:pPr>
            <w:r w:rsidRPr="00F41E15">
              <w:rPr>
                <w:b/>
                <w:lang w:val="en-GB"/>
              </w:rPr>
              <w:t>Đạt?</w:t>
            </w:r>
          </w:p>
        </w:tc>
      </w:tr>
      <w:tr w:rsidR="00F41E15" w:rsidRPr="00F41E15" w14:paraId="291877A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A5E040B" w14:textId="77777777" w:rsidR="00F41E15" w:rsidRPr="00F41E15" w:rsidRDefault="00F41E15" w:rsidP="00F41E15">
            <w:pPr>
              <w:rPr>
                <w:lang w:val="en-GB"/>
              </w:rPr>
            </w:pPr>
            <w:r w:rsidRPr="00F41E15">
              <w:rPr>
                <w:lang w:val="en-GB"/>
              </w:rPr>
              <w:t>FPS ≥ 60 trên cấu hình khuyến nghị (PC-Mid)</w:t>
            </w:r>
          </w:p>
        </w:tc>
        <w:tc>
          <w:tcPr>
            <w:tcW w:w="0" w:type="auto"/>
            <w:tcBorders>
              <w:top w:val="nil"/>
              <w:left w:val="nil"/>
              <w:bottom w:val="nil"/>
              <w:right w:val="nil"/>
            </w:tcBorders>
            <w:tcMar>
              <w:top w:w="60" w:type="dxa"/>
              <w:left w:w="60" w:type="dxa"/>
              <w:bottom w:w="60" w:type="dxa"/>
              <w:right w:w="60" w:type="dxa"/>
            </w:tcMar>
            <w:vAlign w:val="center"/>
            <w:hideMark/>
          </w:tcPr>
          <w:p w14:paraId="13CDEB4C" w14:textId="77777777" w:rsidR="00F41E15" w:rsidRPr="00F41E15" w:rsidRDefault="00F41E15" w:rsidP="00F41E15">
            <w:pPr>
              <w:rPr>
                <w:lang w:val="en-GB"/>
              </w:rPr>
            </w:pPr>
            <w:r w:rsidRPr="00F41E15">
              <w:rPr>
                <w:lang w:val="en-GB"/>
              </w:rPr>
              <w:t>≥ 60</w:t>
            </w:r>
          </w:p>
        </w:tc>
        <w:tc>
          <w:tcPr>
            <w:tcW w:w="0" w:type="auto"/>
            <w:tcBorders>
              <w:top w:val="nil"/>
              <w:left w:val="nil"/>
              <w:bottom w:val="nil"/>
              <w:right w:val="nil"/>
            </w:tcBorders>
            <w:tcMar>
              <w:top w:w="60" w:type="dxa"/>
              <w:left w:w="60" w:type="dxa"/>
              <w:bottom w:w="60" w:type="dxa"/>
              <w:right w:w="60" w:type="dxa"/>
            </w:tcMar>
            <w:vAlign w:val="center"/>
            <w:hideMark/>
          </w:tcPr>
          <w:p w14:paraId="5DC87928" w14:textId="77777777" w:rsidR="00F41E15" w:rsidRPr="00F41E15" w:rsidRDefault="00F41E15" w:rsidP="00F41E15">
            <w:pPr>
              <w:rPr>
                <w:lang w:val="en-GB"/>
              </w:rPr>
            </w:pPr>
            <w:r w:rsidRPr="00F41E15">
              <w:rPr>
                <w:lang w:val="en-GB"/>
              </w:rPr>
              <w:t>82–110</w:t>
            </w:r>
          </w:p>
        </w:tc>
        <w:tc>
          <w:tcPr>
            <w:tcW w:w="0" w:type="auto"/>
            <w:tcBorders>
              <w:top w:val="nil"/>
              <w:left w:val="nil"/>
              <w:bottom w:val="nil"/>
              <w:right w:val="nil"/>
            </w:tcBorders>
            <w:tcMar>
              <w:top w:w="60" w:type="dxa"/>
              <w:left w:w="60" w:type="dxa"/>
              <w:bottom w:w="60" w:type="dxa"/>
              <w:right w:w="60" w:type="dxa"/>
            </w:tcMar>
            <w:vAlign w:val="center"/>
            <w:hideMark/>
          </w:tcPr>
          <w:p w14:paraId="6EDCD65C" w14:textId="77777777" w:rsidR="00F41E15" w:rsidRPr="00F41E15" w:rsidRDefault="00F41E15" w:rsidP="00F41E15">
            <w:pPr>
              <w:rPr>
                <w:lang w:val="en-GB"/>
              </w:rPr>
            </w:pPr>
            <w:r w:rsidRPr="00F41E15">
              <w:rPr>
                <w:lang w:val="en-GB"/>
              </w:rPr>
              <w:t>Đạt</w:t>
            </w:r>
          </w:p>
        </w:tc>
      </w:tr>
      <w:tr w:rsidR="00F41E15" w:rsidRPr="00F41E15" w14:paraId="0B9707C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AB3927F" w14:textId="77777777" w:rsidR="00F41E15" w:rsidRPr="00F41E15" w:rsidRDefault="00F41E15" w:rsidP="00F41E15">
            <w:pPr>
              <w:rPr>
                <w:lang w:val="en-GB"/>
              </w:rPr>
            </w:pPr>
            <w:r w:rsidRPr="00F41E15">
              <w:rPr>
                <w:lang w:val="en-GB"/>
              </w:rPr>
              <w:t>RTT &lt; 100 ms trên LAN, &lt; 200 ms WAN</w:t>
            </w:r>
          </w:p>
        </w:tc>
        <w:tc>
          <w:tcPr>
            <w:tcW w:w="0" w:type="auto"/>
            <w:tcBorders>
              <w:top w:val="nil"/>
              <w:left w:val="nil"/>
              <w:bottom w:val="nil"/>
              <w:right w:val="nil"/>
            </w:tcBorders>
            <w:tcMar>
              <w:top w:w="60" w:type="dxa"/>
              <w:left w:w="60" w:type="dxa"/>
              <w:bottom w:w="60" w:type="dxa"/>
              <w:right w:w="60" w:type="dxa"/>
            </w:tcMar>
            <w:vAlign w:val="center"/>
            <w:hideMark/>
          </w:tcPr>
          <w:p w14:paraId="4607CE87" w14:textId="77777777" w:rsidR="00F41E15" w:rsidRPr="00F41E15" w:rsidRDefault="00F41E15" w:rsidP="00F41E15">
            <w:pPr>
              <w:rPr>
                <w:lang w:val="en-GB"/>
              </w:rPr>
            </w:pPr>
            <w:r w:rsidRPr="00F41E15">
              <w:rPr>
                <w:lang w:val="en-GB"/>
              </w:rPr>
              <w:t>&lt; 100 / &lt; 200</w:t>
            </w:r>
          </w:p>
        </w:tc>
        <w:tc>
          <w:tcPr>
            <w:tcW w:w="0" w:type="auto"/>
            <w:tcBorders>
              <w:top w:val="nil"/>
              <w:left w:val="nil"/>
              <w:bottom w:val="nil"/>
              <w:right w:val="nil"/>
            </w:tcBorders>
            <w:tcMar>
              <w:top w:w="60" w:type="dxa"/>
              <w:left w:w="60" w:type="dxa"/>
              <w:bottom w:w="60" w:type="dxa"/>
              <w:right w:w="60" w:type="dxa"/>
            </w:tcMar>
            <w:vAlign w:val="center"/>
            <w:hideMark/>
          </w:tcPr>
          <w:p w14:paraId="348AFA51" w14:textId="77777777" w:rsidR="00F41E15" w:rsidRPr="00F41E15" w:rsidRDefault="00F41E15" w:rsidP="00F41E15">
            <w:pPr>
              <w:rPr>
                <w:lang w:val="en-GB"/>
              </w:rPr>
            </w:pPr>
            <w:r w:rsidRPr="00F41E15">
              <w:rPr>
                <w:lang w:val="en-GB"/>
              </w:rPr>
              <w:t>12–32 / 45–165</w:t>
            </w:r>
          </w:p>
        </w:tc>
        <w:tc>
          <w:tcPr>
            <w:tcW w:w="0" w:type="auto"/>
            <w:tcBorders>
              <w:top w:val="nil"/>
              <w:left w:val="nil"/>
              <w:bottom w:val="nil"/>
              <w:right w:val="nil"/>
            </w:tcBorders>
            <w:tcMar>
              <w:top w:w="60" w:type="dxa"/>
              <w:left w:w="60" w:type="dxa"/>
              <w:bottom w:w="60" w:type="dxa"/>
              <w:right w:w="60" w:type="dxa"/>
            </w:tcMar>
            <w:vAlign w:val="center"/>
            <w:hideMark/>
          </w:tcPr>
          <w:p w14:paraId="52B1D722" w14:textId="77777777" w:rsidR="00F41E15" w:rsidRPr="00F41E15" w:rsidRDefault="00F41E15" w:rsidP="00F41E15">
            <w:pPr>
              <w:rPr>
                <w:lang w:val="en-GB"/>
              </w:rPr>
            </w:pPr>
            <w:r w:rsidRPr="00F41E15">
              <w:rPr>
                <w:lang w:val="en-GB"/>
              </w:rPr>
              <w:t>Đạt</w:t>
            </w:r>
          </w:p>
        </w:tc>
      </w:tr>
      <w:tr w:rsidR="00F41E15" w:rsidRPr="00F41E15" w14:paraId="116E561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C12EBC9" w14:textId="77777777" w:rsidR="00F41E15" w:rsidRPr="00F41E15" w:rsidRDefault="00F41E15" w:rsidP="00F41E15">
            <w:pPr>
              <w:rPr>
                <w:lang w:val="en-GB"/>
              </w:rPr>
            </w:pPr>
            <w:r w:rsidRPr="00F41E15">
              <w:rPr>
                <w:lang w:val="en-GB"/>
              </w:rPr>
              <w:t>Server hỗ trợ ≥ 4 player/zone</w:t>
            </w:r>
          </w:p>
        </w:tc>
        <w:tc>
          <w:tcPr>
            <w:tcW w:w="0" w:type="auto"/>
            <w:tcBorders>
              <w:top w:val="nil"/>
              <w:left w:val="nil"/>
              <w:bottom w:val="nil"/>
              <w:right w:val="nil"/>
            </w:tcBorders>
            <w:tcMar>
              <w:top w:w="60" w:type="dxa"/>
              <w:left w:w="60" w:type="dxa"/>
              <w:bottom w:w="60" w:type="dxa"/>
              <w:right w:w="60" w:type="dxa"/>
            </w:tcMar>
            <w:vAlign w:val="center"/>
            <w:hideMark/>
          </w:tcPr>
          <w:p w14:paraId="3CEC4D38" w14:textId="77777777" w:rsidR="00F41E15" w:rsidRPr="00F41E15" w:rsidRDefault="00F41E15" w:rsidP="00F41E15">
            <w:pPr>
              <w:rPr>
                <w:lang w:val="en-GB"/>
              </w:rPr>
            </w:pPr>
            <w:r w:rsidRPr="00F41E15">
              <w:rPr>
                <w:lang w:val="en-GB"/>
              </w:rPr>
              <w:t>≥ 4</w:t>
            </w:r>
          </w:p>
        </w:tc>
        <w:tc>
          <w:tcPr>
            <w:tcW w:w="0" w:type="auto"/>
            <w:tcBorders>
              <w:top w:val="nil"/>
              <w:left w:val="nil"/>
              <w:bottom w:val="nil"/>
              <w:right w:val="nil"/>
            </w:tcBorders>
            <w:tcMar>
              <w:top w:w="60" w:type="dxa"/>
              <w:left w:w="60" w:type="dxa"/>
              <w:bottom w:w="60" w:type="dxa"/>
              <w:right w:w="60" w:type="dxa"/>
            </w:tcMar>
            <w:vAlign w:val="center"/>
            <w:hideMark/>
          </w:tcPr>
          <w:p w14:paraId="505B36F5" w14:textId="77777777" w:rsidR="00F41E15" w:rsidRPr="00F41E15" w:rsidRDefault="00F41E15" w:rsidP="00F41E15">
            <w:pPr>
              <w:rPr>
                <w:lang w:val="en-GB"/>
              </w:rPr>
            </w:pPr>
            <w:r w:rsidRPr="00F41E15">
              <w:rPr>
                <w:lang w:val="en-GB"/>
              </w:rPr>
              <w:t>16 ổn định, 32 chấp nhận được</w:t>
            </w:r>
          </w:p>
        </w:tc>
        <w:tc>
          <w:tcPr>
            <w:tcW w:w="0" w:type="auto"/>
            <w:tcBorders>
              <w:top w:val="nil"/>
              <w:left w:val="nil"/>
              <w:bottom w:val="nil"/>
              <w:right w:val="nil"/>
            </w:tcBorders>
            <w:tcMar>
              <w:top w:w="60" w:type="dxa"/>
              <w:left w:w="60" w:type="dxa"/>
              <w:bottom w:w="60" w:type="dxa"/>
              <w:right w:w="60" w:type="dxa"/>
            </w:tcMar>
            <w:vAlign w:val="center"/>
            <w:hideMark/>
          </w:tcPr>
          <w:p w14:paraId="56583822" w14:textId="77777777" w:rsidR="00F41E15" w:rsidRPr="00F41E15" w:rsidRDefault="00F41E15" w:rsidP="00F41E15">
            <w:pPr>
              <w:rPr>
                <w:lang w:val="en-GB"/>
              </w:rPr>
            </w:pPr>
            <w:r w:rsidRPr="00F41E15">
              <w:rPr>
                <w:lang w:val="en-GB"/>
              </w:rPr>
              <w:t>Vượt</w:t>
            </w:r>
          </w:p>
        </w:tc>
      </w:tr>
      <w:tr w:rsidR="00F41E15" w:rsidRPr="00F41E15" w14:paraId="54C42E7E"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0EA16E9" w14:textId="77777777" w:rsidR="00F41E15" w:rsidRPr="00F41E15" w:rsidRDefault="00F41E15" w:rsidP="00F41E15">
            <w:pPr>
              <w:rPr>
                <w:lang w:val="en-GB"/>
              </w:rPr>
            </w:pPr>
            <w:r w:rsidRPr="00F41E15">
              <w:rPr>
                <w:lang w:val="en-GB"/>
              </w:rPr>
              <w:t>API ≥ 100 RPS không lệch latency</w:t>
            </w:r>
          </w:p>
        </w:tc>
        <w:tc>
          <w:tcPr>
            <w:tcW w:w="0" w:type="auto"/>
            <w:tcBorders>
              <w:top w:val="nil"/>
              <w:left w:val="nil"/>
              <w:bottom w:val="nil"/>
              <w:right w:val="nil"/>
            </w:tcBorders>
            <w:tcMar>
              <w:top w:w="60" w:type="dxa"/>
              <w:left w:w="60" w:type="dxa"/>
              <w:bottom w:w="60" w:type="dxa"/>
              <w:right w:w="60" w:type="dxa"/>
            </w:tcMar>
            <w:vAlign w:val="center"/>
            <w:hideMark/>
          </w:tcPr>
          <w:p w14:paraId="3F7DBEF6" w14:textId="77777777" w:rsidR="00F41E15" w:rsidRPr="00F41E15" w:rsidRDefault="00F41E15" w:rsidP="00F41E15">
            <w:pPr>
              <w:rPr>
                <w:lang w:val="en-GB"/>
              </w:rPr>
            </w:pPr>
            <w:r w:rsidRPr="00F41E15">
              <w:rPr>
                <w:lang w:val="en-GB"/>
              </w:rPr>
              <w:t>≥ 100</w:t>
            </w:r>
          </w:p>
        </w:tc>
        <w:tc>
          <w:tcPr>
            <w:tcW w:w="0" w:type="auto"/>
            <w:tcBorders>
              <w:top w:val="nil"/>
              <w:left w:val="nil"/>
              <w:bottom w:val="nil"/>
              <w:right w:val="nil"/>
            </w:tcBorders>
            <w:tcMar>
              <w:top w:w="60" w:type="dxa"/>
              <w:left w:w="60" w:type="dxa"/>
              <w:bottom w:w="60" w:type="dxa"/>
              <w:right w:w="60" w:type="dxa"/>
            </w:tcMar>
            <w:vAlign w:val="center"/>
            <w:hideMark/>
          </w:tcPr>
          <w:p w14:paraId="5613C6CC" w14:textId="77777777" w:rsidR="00F41E15" w:rsidRPr="00F41E15" w:rsidRDefault="00F41E15" w:rsidP="00F41E15">
            <w:pPr>
              <w:rPr>
                <w:lang w:val="en-GB"/>
              </w:rPr>
            </w:pPr>
            <w:r w:rsidRPr="00F41E15">
              <w:rPr>
                <w:lang w:val="en-GB"/>
              </w:rPr>
              <w:t>180–520 RPS</w:t>
            </w:r>
          </w:p>
        </w:tc>
        <w:tc>
          <w:tcPr>
            <w:tcW w:w="0" w:type="auto"/>
            <w:tcBorders>
              <w:top w:val="nil"/>
              <w:left w:val="nil"/>
              <w:bottom w:val="nil"/>
              <w:right w:val="nil"/>
            </w:tcBorders>
            <w:tcMar>
              <w:top w:w="60" w:type="dxa"/>
              <w:left w:w="60" w:type="dxa"/>
              <w:bottom w:w="60" w:type="dxa"/>
              <w:right w:w="60" w:type="dxa"/>
            </w:tcMar>
            <w:vAlign w:val="center"/>
            <w:hideMark/>
          </w:tcPr>
          <w:p w14:paraId="4FBE5B5F" w14:textId="77777777" w:rsidR="00F41E15" w:rsidRPr="00F41E15" w:rsidRDefault="00F41E15" w:rsidP="00F41E15">
            <w:pPr>
              <w:rPr>
                <w:lang w:val="en-GB"/>
              </w:rPr>
            </w:pPr>
            <w:r w:rsidRPr="00F41E15">
              <w:rPr>
                <w:lang w:val="en-GB"/>
              </w:rPr>
              <w:t>Vượt</w:t>
            </w:r>
          </w:p>
        </w:tc>
      </w:tr>
      <w:tr w:rsidR="00F41E15" w:rsidRPr="00F41E15" w14:paraId="204883E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5386F98" w14:textId="77777777" w:rsidR="00F41E15" w:rsidRPr="00F41E15" w:rsidRDefault="00F41E15" w:rsidP="00F41E15">
            <w:pPr>
              <w:rPr>
                <w:lang w:val="en-GB"/>
              </w:rPr>
            </w:pPr>
            <w:r w:rsidRPr="00F41E15">
              <w:rPr>
                <w:lang w:val="en-GB"/>
              </w:rPr>
              <w:t>Reconnect không phải restart</w:t>
            </w:r>
          </w:p>
        </w:tc>
        <w:tc>
          <w:tcPr>
            <w:tcW w:w="0" w:type="auto"/>
            <w:tcBorders>
              <w:top w:val="nil"/>
              <w:left w:val="nil"/>
              <w:bottom w:val="nil"/>
              <w:right w:val="nil"/>
            </w:tcBorders>
            <w:tcMar>
              <w:top w:w="60" w:type="dxa"/>
              <w:left w:w="60" w:type="dxa"/>
              <w:bottom w:w="60" w:type="dxa"/>
              <w:right w:w="60" w:type="dxa"/>
            </w:tcMar>
            <w:vAlign w:val="center"/>
            <w:hideMark/>
          </w:tcPr>
          <w:p w14:paraId="611DC932" w14:textId="77777777" w:rsidR="00F41E15" w:rsidRPr="00F41E15" w:rsidRDefault="00F41E15" w:rsidP="00F41E15">
            <w:pPr>
              <w:rPr>
                <w:lang w:val="en-GB"/>
              </w:rPr>
            </w:pPr>
            <w:r w:rsidRPr="00F41E15">
              <w:rPr>
                <w:lang w:val="en-GB"/>
              </w:rPr>
              <w:t>Đạt</w:t>
            </w:r>
          </w:p>
        </w:tc>
        <w:tc>
          <w:tcPr>
            <w:tcW w:w="0" w:type="auto"/>
            <w:tcBorders>
              <w:top w:val="nil"/>
              <w:left w:val="nil"/>
              <w:bottom w:val="nil"/>
              <w:right w:val="nil"/>
            </w:tcBorders>
            <w:tcMar>
              <w:top w:w="60" w:type="dxa"/>
              <w:left w:w="60" w:type="dxa"/>
              <w:bottom w:w="60" w:type="dxa"/>
              <w:right w:w="60" w:type="dxa"/>
            </w:tcMar>
            <w:vAlign w:val="center"/>
            <w:hideMark/>
          </w:tcPr>
          <w:p w14:paraId="4EBC7F18" w14:textId="77777777" w:rsidR="00F41E15" w:rsidRPr="00F41E15" w:rsidRDefault="00F41E15" w:rsidP="00F41E15">
            <w:pPr>
              <w:rPr>
                <w:lang w:val="en-GB"/>
              </w:rPr>
            </w:pPr>
            <w:r w:rsidRPr="00F41E15">
              <w:rPr>
                <w:lang w:val="en-GB"/>
              </w:rPr>
              <w:t>OK trong 30s</w:t>
            </w:r>
          </w:p>
        </w:tc>
        <w:tc>
          <w:tcPr>
            <w:tcW w:w="0" w:type="auto"/>
            <w:tcBorders>
              <w:top w:val="nil"/>
              <w:left w:val="nil"/>
              <w:bottom w:val="nil"/>
              <w:right w:val="nil"/>
            </w:tcBorders>
            <w:tcMar>
              <w:top w:w="60" w:type="dxa"/>
              <w:left w:w="60" w:type="dxa"/>
              <w:bottom w:w="60" w:type="dxa"/>
              <w:right w:w="60" w:type="dxa"/>
            </w:tcMar>
            <w:vAlign w:val="center"/>
            <w:hideMark/>
          </w:tcPr>
          <w:p w14:paraId="3064A631" w14:textId="77777777" w:rsidR="00F41E15" w:rsidRPr="00F41E15" w:rsidRDefault="00F41E15" w:rsidP="00F41E15">
            <w:pPr>
              <w:rPr>
                <w:lang w:val="en-GB"/>
              </w:rPr>
            </w:pPr>
            <w:r w:rsidRPr="00F41E15">
              <w:rPr>
                <w:lang w:val="en-GB"/>
              </w:rPr>
              <w:t>Đạt</w:t>
            </w:r>
          </w:p>
        </w:tc>
      </w:tr>
      <w:tr w:rsidR="00F41E15" w:rsidRPr="00F41E15" w14:paraId="0273758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8F960E2" w14:textId="77777777" w:rsidR="00F41E15" w:rsidRPr="00F41E15" w:rsidRDefault="00F41E15" w:rsidP="00F41E15">
            <w:pPr>
              <w:rPr>
                <w:lang w:val="en-GB"/>
              </w:rPr>
            </w:pPr>
            <w:r w:rsidRPr="00F41E15">
              <w:rPr>
                <w:lang w:val="en-GB"/>
              </w:rPr>
              <w:t>Mở rộng zone không ảnh hưởng zone đang chạy</w:t>
            </w:r>
          </w:p>
        </w:tc>
        <w:tc>
          <w:tcPr>
            <w:tcW w:w="0" w:type="auto"/>
            <w:tcBorders>
              <w:top w:val="nil"/>
              <w:left w:val="nil"/>
              <w:bottom w:val="nil"/>
              <w:right w:val="nil"/>
            </w:tcBorders>
            <w:tcMar>
              <w:top w:w="60" w:type="dxa"/>
              <w:left w:w="60" w:type="dxa"/>
              <w:bottom w:w="60" w:type="dxa"/>
              <w:right w:w="60" w:type="dxa"/>
            </w:tcMar>
            <w:vAlign w:val="center"/>
            <w:hideMark/>
          </w:tcPr>
          <w:p w14:paraId="32066C69" w14:textId="77777777" w:rsidR="00F41E15" w:rsidRPr="00F41E15" w:rsidRDefault="00F41E15" w:rsidP="00F41E15">
            <w:pPr>
              <w:rPr>
                <w:lang w:val="en-GB"/>
              </w:rPr>
            </w:pPr>
            <w:r w:rsidRPr="00F41E15">
              <w:rPr>
                <w:lang w:val="en-GB"/>
              </w:rPr>
              <w:t>Đạt</w:t>
            </w:r>
          </w:p>
        </w:tc>
        <w:tc>
          <w:tcPr>
            <w:tcW w:w="0" w:type="auto"/>
            <w:tcBorders>
              <w:top w:val="nil"/>
              <w:left w:val="nil"/>
              <w:bottom w:val="nil"/>
              <w:right w:val="nil"/>
            </w:tcBorders>
            <w:tcMar>
              <w:top w:w="60" w:type="dxa"/>
              <w:left w:w="60" w:type="dxa"/>
              <w:bottom w:w="60" w:type="dxa"/>
              <w:right w:w="60" w:type="dxa"/>
            </w:tcMar>
            <w:vAlign w:val="center"/>
            <w:hideMark/>
          </w:tcPr>
          <w:p w14:paraId="3B79B55D" w14:textId="77777777" w:rsidR="00F41E15" w:rsidRPr="00F41E15" w:rsidRDefault="00F41E15" w:rsidP="00F41E15">
            <w:pPr>
              <w:rPr>
                <w:lang w:val="en-GB"/>
              </w:rPr>
            </w:pPr>
            <w:r w:rsidRPr="00F41E15">
              <w:rPr>
                <w:lang w:val="en-GB"/>
              </w:rPr>
              <w:t>OK (ZoneRoomRegistry)</w:t>
            </w:r>
          </w:p>
        </w:tc>
        <w:tc>
          <w:tcPr>
            <w:tcW w:w="0" w:type="auto"/>
            <w:tcBorders>
              <w:top w:val="nil"/>
              <w:left w:val="nil"/>
              <w:bottom w:val="nil"/>
              <w:right w:val="nil"/>
            </w:tcBorders>
            <w:tcMar>
              <w:top w:w="60" w:type="dxa"/>
              <w:left w:w="60" w:type="dxa"/>
              <w:bottom w:w="60" w:type="dxa"/>
              <w:right w:w="60" w:type="dxa"/>
            </w:tcMar>
            <w:vAlign w:val="center"/>
            <w:hideMark/>
          </w:tcPr>
          <w:p w14:paraId="472F739F" w14:textId="77777777" w:rsidR="00F41E15" w:rsidRPr="00F41E15" w:rsidRDefault="00F41E15" w:rsidP="00F41E15">
            <w:pPr>
              <w:rPr>
                <w:lang w:val="en-GB"/>
              </w:rPr>
            </w:pPr>
            <w:r w:rsidRPr="00F41E15">
              <w:rPr>
                <w:lang w:val="en-GB"/>
              </w:rPr>
              <w:t>Đạt</w:t>
            </w:r>
          </w:p>
        </w:tc>
      </w:tr>
    </w:tbl>
    <w:p w14:paraId="226F8811" w14:textId="77777777" w:rsidR="00F41E15" w:rsidRPr="00F41E15" w:rsidRDefault="00F41E15" w:rsidP="00F41E15">
      <w:pPr>
        <w:numPr>
          <w:ilvl w:val="0"/>
          <w:numId w:val="41"/>
        </w:numPr>
        <w:rPr>
          <w:b/>
          <w:bCs/>
          <w:lang w:val="en-GB"/>
        </w:rPr>
      </w:pPr>
      <w:r w:rsidRPr="00F41E15">
        <w:rPr>
          <w:b/>
          <w:bCs/>
          <w:lang w:val="en-GB"/>
        </w:rPr>
        <w:t>4.3.3. Đánh giá bảo mật</w:t>
      </w:r>
    </w:p>
    <w:p w14:paraId="2BC3C27B" w14:textId="77777777" w:rsidR="00F41E15" w:rsidRPr="00F41E15" w:rsidRDefault="00F41E15" w:rsidP="00F41E15">
      <w:pPr>
        <w:numPr>
          <w:ilvl w:val="0"/>
          <w:numId w:val="39"/>
        </w:numPr>
        <w:rPr>
          <w:lang w:val="en-GB"/>
        </w:rPr>
      </w:pPr>
      <w:r w:rsidRPr="00F41E15">
        <w:rPr>
          <w:lang w:val="en-GB"/>
        </w:rPr>
        <w:t>Mật khẩu lưu BCrypt cost 11 — chống brute force và rainbow table.</w:t>
      </w:r>
    </w:p>
    <w:p w14:paraId="1008AC0C" w14:textId="77777777" w:rsidR="00F41E15" w:rsidRPr="00F41E15" w:rsidRDefault="00F41E15" w:rsidP="00F41E15">
      <w:pPr>
        <w:numPr>
          <w:ilvl w:val="0"/>
          <w:numId w:val="39"/>
        </w:numPr>
        <w:rPr>
          <w:lang w:val="en-GB"/>
        </w:rPr>
      </w:pPr>
      <w:r w:rsidRPr="00F41E15">
        <w:rPr>
          <w:lang w:val="en-GB"/>
        </w:rPr>
        <w:t>JWT HS256 24h, secret key qua biến môi trường, không lưu trong source/image.</w:t>
      </w:r>
    </w:p>
    <w:p w14:paraId="37BD0726" w14:textId="77777777" w:rsidR="00F41E15" w:rsidRPr="00F41E15" w:rsidRDefault="00F41E15" w:rsidP="00F41E15">
      <w:pPr>
        <w:numPr>
          <w:ilvl w:val="0"/>
          <w:numId w:val="39"/>
        </w:numPr>
        <w:rPr>
          <w:lang w:val="en-GB"/>
        </w:rPr>
      </w:pPr>
      <w:r w:rsidRPr="00F41E15">
        <w:rPr>
          <w:lang w:val="en-GB"/>
        </w:rPr>
        <w:t>Toàn bộ tính toán damage / loot / gold / upgrade chạy trên server — chống mọi dạng client-side cheat.</w:t>
      </w:r>
    </w:p>
    <w:p w14:paraId="69C81EE2" w14:textId="77777777" w:rsidR="00F41E15" w:rsidRPr="00F41E15" w:rsidRDefault="00F41E15" w:rsidP="00F41E15">
      <w:pPr>
        <w:numPr>
          <w:ilvl w:val="0"/>
          <w:numId w:val="39"/>
        </w:numPr>
        <w:rPr>
          <w:lang w:val="en-GB"/>
        </w:rPr>
      </w:pPr>
      <w:r w:rsidRPr="00F41E15">
        <w:rPr>
          <w:lang w:val="en-GB"/>
        </w:rPr>
        <w:t>Connection Approval của NGO kiểm tra JWT; client không token bị reject tức thì.</w:t>
      </w:r>
    </w:p>
    <w:p w14:paraId="3D55BB63" w14:textId="77777777" w:rsidR="00F41E15" w:rsidRPr="00F41E15" w:rsidRDefault="00F41E15" w:rsidP="00F41E15">
      <w:pPr>
        <w:numPr>
          <w:ilvl w:val="0"/>
          <w:numId w:val="39"/>
        </w:numPr>
        <w:rPr>
          <w:lang w:val="en-GB"/>
        </w:rPr>
      </w:pPr>
      <w:r w:rsidRPr="00F41E15">
        <w:rPr>
          <w:lang w:val="en-GB"/>
        </w:rPr>
        <w:t>Rate-limit input (token bucket) và rate-limit chat (5 msg / 3 s) chống spam/flood.</w:t>
      </w:r>
    </w:p>
    <w:p w14:paraId="1D02A566" w14:textId="77777777" w:rsidR="00F41E15" w:rsidRPr="00F41E15" w:rsidRDefault="00F41E15" w:rsidP="00F41E15">
      <w:pPr>
        <w:numPr>
          <w:ilvl w:val="0"/>
          <w:numId w:val="39"/>
        </w:numPr>
        <w:rPr>
          <w:lang w:val="en-GB"/>
        </w:rPr>
      </w:pPr>
      <w:r w:rsidRPr="00F41E15">
        <w:rPr>
          <w:lang w:val="en-GB"/>
        </w:rPr>
        <w:t>Prepared statement / Dapper parametrized query — chống SQL Injection.</w:t>
      </w:r>
    </w:p>
    <w:p w14:paraId="09900B21" w14:textId="77777777" w:rsidR="00F41E15" w:rsidRPr="00F41E15" w:rsidRDefault="00F41E15" w:rsidP="00F41E15">
      <w:pPr>
        <w:numPr>
          <w:ilvl w:val="0"/>
          <w:numId w:val="39"/>
        </w:numPr>
        <w:rPr>
          <w:lang w:val="en-GB"/>
        </w:rPr>
      </w:pPr>
      <w:r w:rsidRPr="00F41E15">
        <w:rPr>
          <w:lang w:val="en-GB"/>
        </w:rPr>
        <w:t>Log audit cho các thao tác nhạy cảm: login, upgrade, fusion, transaction shop.</w:t>
      </w:r>
    </w:p>
    <w:p w14:paraId="7607B8FE" w14:textId="77777777" w:rsidR="00F41E15" w:rsidRPr="00F41E15" w:rsidRDefault="00F41E15" w:rsidP="00F41E15">
      <w:pPr>
        <w:numPr>
          <w:ilvl w:val="0"/>
          <w:numId w:val="41"/>
        </w:numPr>
        <w:rPr>
          <w:b/>
          <w:bCs/>
          <w:lang w:val="en-GB"/>
        </w:rPr>
      </w:pPr>
      <w:r w:rsidRPr="00F41E15">
        <w:rPr>
          <w:b/>
          <w:bCs/>
          <w:lang w:val="en-GB"/>
        </w:rPr>
        <w:t>4.3.4. Đánh giá hiệu năng tổng thể</w:t>
      </w:r>
    </w:p>
    <w:p w14:paraId="2150D778" w14:textId="77777777" w:rsidR="00F41E15" w:rsidRPr="00F41E15" w:rsidRDefault="00F41E15" w:rsidP="00F41E15">
      <w:pPr>
        <w:rPr>
          <w:lang w:val="en-GB"/>
        </w:rPr>
      </w:pPr>
      <w:r w:rsidRPr="00F41E15">
        <w:rPr>
          <w:b/>
          <w:bCs/>
          <w:lang w:val="en-GB"/>
        </w:rPr>
        <w:lastRenderedPageBreak/>
        <w:t>Hình 4.5. Biểu đồ CPU/RAM server theo số client.</w:t>
      </w:r>
    </w:p>
    <w:p w14:paraId="3566DF5A" w14:textId="77777777" w:rsidR="00F41E15" w:rsidRPr="00F41E15" w:rsidRDefault="00F41E15" w:rsidP="00F41E15">
      <w:pPr>
        <w:rPr>
          <w:lang w:val="en-GB"/>
        </w:rPr>
      </w:pPr>
      <w:r w:rsidRPr="00F41E15">
        <w:rPr>
          <w:i/>
          <w:iCs/>
          <w:lang w:val="en-GB"/>
        </w:rPr>
        <w:t>Mô tả hình:</w:t>
      </w:r>
      <w:r w:rsidRPr="00F41E15">
        <w:rPr>
          <w:i/>
          <w:lang w:val="en-GB"/>
        </w:rPr>
        <w:t xml:space="preserve"> combo chart, trục X số client (1–32), trục Y trái CPU% (cột), Y phải RAM MB (đường). Cột CPU: từ 8% (1 client) tăng tuyến tính lên 62% (32 client). Đường RAM: 380 MB → 720 MB. Hai chỉ số dưới ngưỡng VPS (4 vCPU, 8 GB).</w:t>
      </w:r>
    </w:p>
    <w:p w14:paraId="4693417B" w14:textId="77777777" w:rsidR="00F41E15" w:rsidRPr="00F41E15" w:rsidRDefault="00F41E15" w:rsidP="00F41E15">
      <w:pPr>
        <w:rPr>
          <w:lang w:val="en-GB"/>
        </w:rPr>
      </w:pPr>
      <w:r w:rsidRPr="00F41E15">
        <w:rPr>
          <w:b/>
          <w:bCs/>
          <w:lang w:val="en-GB"/>
        </w:rPr>
        <w:t>Bảng 4.17. Tải server theo số client</w:t>
      </w:r>
    </w:p>
    <w:tbl>
      <w:tblPr>
        <w:tblW w:w="5000" w:type="pct"/>
        <w:jc w:val="center"/>
        <w:tblLook w:val="04A0" w:firstRow="1" w:lastRow="0" w:firstColumn="1" w:lastColumn="0" w:noHBand="0" w:noVBand="1"/>
      </w:tblPr>
      <w:tblGrid>
        <w:gridCol w:w="1904"/>
        <w:gridCol w:w="2841"/>
        <w:gridCol w:w="2272"/>
        <w:gridCol w:w="2337"/>
      </w:tblGrid>
      <w:tr w:rsidR="00F41E15" w:rsidRPr="00F41E15" w14:paraId="456A8FDF"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A43F7F5" w14:textId="77777777" w:rsidR="00F41E15" w:rsidRPr="00F41E15" w:rsidRDefault="00F41E15" w:rsidP="00F41E15">
            <w:pPr>
              <w:rPr>
                <w:lang w:val="en-GB"/>
              </w:rPr>
            </w:pPr>
            <w:r w:rsidRPr="00F41E15">
              <w:rPr>
                <w:b/>
                <w:lang w:val="en-GB"/>
              </w:rPr>
              <w:t>Số client</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3C8C378A" w14:textId="77777777" w:rsidR="00F41E15" w:rsidRPr="00F41E15" w:rsidRDefault="00F41E15" w:rsidP="00F41E15">
            <w:pPr>
              <w:rPr>
                <w:lang w:val="en-GB"/>
              </w:rPr>
            </w:pPr>
            <w:r w:rsidRPr="00F41E15">
              <w:rPr>
                <w:b/>
                <w:lang w:val="en-GB"/>
              </w:rPr>
              <w:t>CPU server (%)</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6A3B7230" w14:textId="77777777" w:rsidR="00F41E15" w:rsidRPr="00F41E15" w:rsidRDefault="00F41E15" w:rsidP="00F41E15">
            <w:pPr>
              <w:rPr>
                <w:lang w:val="en-GB"/>
              </w:rPr>
            </w:pPr>
            <w:r w:rsidRPr="00F41E15">
              <w:rPr>
                <w:b/>
                <w:lang w:val="en-GB"/>
              </w:rPr>
              <w:t>RAM (MB)</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0598791A" w14:textId="77777777" w:rsidR="00F41E15" w:rsidRPr="00F41E15" w:rsidRDefault="00F41E15" w:rsidP="00F41E15">
            <w:pPr>
              <w:rPr>
                <w:lang w:val="en-GB"/>
              </w:rPr>
            </w:pPr>
            <w:r w:rsidRPr="00F41E15">
              <w:rPr>
                <w:b/>
                <w:lang w:val="en-GB"/>
              </w:rPr>
              <w:t>Tick/s NGO</w:t>
            </w:r>
          </w:p>
        </w:tc>
      </w:tr>
      <w:tr w:rsidR="00F41E15" w:rsidRPr="00F41E15" w14:paraId="1E05740F"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241E250C" w14:textId="77777777" w:rsidR="00F41E15" w:rsidRPr="00F41E15" w:rsidRDefault="00F41E15" w:rsidP="00F41E15">
            <w:pPr>
              <w:rPr>
                <w:lang w:val="en-GB"/>
              </w:rPr>
            </w:pPr>
            <w:r w:rsidRPr="00F41E15">
              <w:rPr>
                <w:lang w:val="en-GB"/>
              </w:rPr>
              <w:t>1</w:t>
            </w:r>
          </w:p>
        </w:tc>
        <w:tc>
          <w:tcPr>
            <w:tcW w:w="0" w:type="auto"/>
            <w:tcBorders>
              <w:top w:val="nil"/>
              <w:left w:val="nil"/>
              <w:bottom w:val="nil"/>
              <w:right w:val="nil"/>
            </w:tcBorders>
            <w:tcMar>
              <w:top w:w="60" w:type="dxa"/>
              <w:left w:w="60" w:type="dxa"/>
              <w:bottom w:w="60" w:type="dxa"/>
              <w:right w:w="60" w:type="dxa"/>
            </w:tcMar>
            <w:vAlign w:val="center"/>
            <w:hideMark/>
          </w:tcPr>
          <w:p w14:paraId="337FF854" w14:textId="77777777" w:rsidR="00F41E15" w:rsidRPr="00F41E15" w:rsidRDefault="00F41E15" w:rsidP="00F41E15">
            <w:pPr>
              <w:rPr>
                <w:lang w:val="en-GB"/>
              </w:rPr>
            </w:pPr>
            <w:r w:rsidRPr="00F41E15">
              <w:rPr>
                <w:lang w:val="en-GB"/>
              </w:rPr>
              <w:t>8</w:t>
            </w:r>
          </w:p>
        </w:tc>
        <w:tc>
          <w:tcPr>
            <w:tcW w:w="0" w:type="auto"/>
            <w:tcBorders>
              <w:top w:val="nil"/>
              <w:left w:val="nil"/>
              <w:bottom w:val="nil"/>
              <w:right w:val="nil"/>
            </w:tcBorders>
            <w:tcMar>
              <w:top w:w="60" w:type="dxa"/>
              <w:left w:w="60" w:type="dxa"/>
              <w:bottom w:w="60" w:type="dxa"/>
              <w:right w:w="60" w:type="dxa"/>
            </w:tcMar>
            <w:vAlign w:val="center"/>
            <w:hideMark/>
          </w:tcPr>
          <w:p w14:paraId="4F66867B" w14:textId="77777777" w:rsidR="00F41E15" w:rsidRPr="00F41E15" w:rsidRDefault="00F41E15" w:rsidP="00F41E15">
            <w:pPr>
              <w:rPr>
                <w:lang w:val="en-GB"/>
              </w:rPr>
            </w:pPr>
            <w:r w:rsidRPr="00F41E15">
              <w:rPr>
                <w:lang w:val="en-GB"/>
              </w:rPr>
              <w:t>380</w:t>
            </w:r>
          </w:p>
        </w:tc>
        <w:tc>
          <w:tcPr>
            <w:tcW w:w="0" w:type="auto"/>
            <w:tcBorders>
              <w:top w:val="nil"/>
              <w:left w:val="nil"/>
              <w:bottom w:val="nil"/>
              <w:right w:val="nil"/>
            </w:tcBorders>
            <w:tcMar>
              <w:top w:w="60" w:type="dxa"/>
              <w:left w:w="60" w:type="dxa"/>
              <w:bottom w:w="60" w:type="dxa"/>
              <w:right w:w="60" w:type="dxa"/>
            </w:tcMar>
            <w:vAlign w:val="center"/>
            <w:hideMark/>
          </w:tcPr>
          <w:p w14:paraId="2B41FFF7" w14:textId="77777777" w:rsidR="00F41E15" w:rsidRPr="00F41E15" w:rsidRDefault="00F41E15" w:rsidP="00F41E15">
            <w:pPr>
              <w:rPr>
                <w:lang w:val="en-GB"/>
              </w:rPr>
            </w:pPr>
            <w:r w:rsidRPr="00F41E15">
              <w:rPr>
                <w:lang w:val="en-GB"/>
              </w:rPr>
              <w:t>60</w:t>
            </w:r>
          </w:p>
        </w:tc>
      </w:tr>
      <w:tr w:rsidR="00F41E15" w:rsidRPr="00F41E15" w14:paraId="6D658EC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5242284F" w14:textId="77777777" w:rsidR="00F41E15" w:rsidRPr="00F41E15" w:rsidRDefault="00F41E15" w:rsidP="00F41E15">
            <w:pPr>
              <w:rPr>
                <w:lang w:val="en-GB"/>
              </w:rPr>
            </w:pPr>
            <w:r w:rsidRPr="00F41E15">
              <w:rPr>
                <w:lang w:val="en-GB"/>
              </w:rPr>
              <w:t>4</w:t>
            </w:r>
          </w:p>
        </w:tc>
        <w:tc>
          <w:tcPr>
            <w:tcW w:w="0" w:type="auto"/>
            <w:tcBorders>
              <w:top w:val="nil"/>
              <w:left w:val="nil"/>
              <w:bottom w:val="nil"/>
              <w:right w:val="nil"/>
            </w:tcBorders>
            <w:tcMar>
              <w:top w:w="60" w:type="dxa"/>
              <w:left w:w="60" w:type="dxa"/>
              <w:bottom w:w="60" w:type="dxa"/>
              <w:right w:w="60" w:type="dxa"/>
            </w:tcMar>
            <w:vAlign w:val="center"/>
            <w:hideMark/>
          </w:tcPr>
          <w:p w14:paraId="4F1135C4" w14:textId="77777777" w:rsidR="00F41E15" w:rsidRPr="00F41E15" w:rsidRDefault="00F41E15" w:rsidP="00F41E15">
            <w:pPr>
              <w:rPr>
                <w:lang w:val="en-GB"/>
              </w:rPr>
            </w:pPr>
            <w:r w:rsidRPr="00F41E15">
              <w:rPr>
                <w:lang w:val="en-GB"/>
              </w:rPr>
              <w:t>18</w:t>
            </w:r>
          </w:p>
        </w:tc>
        <w:tc>
          <w:tcPr>
            <w:tcW w:w="0" w:type="auto"/>
            <w:tcBorders>
              <w:top w:val="nil"/>
              <w:left w:val="nil"/>
              <w:bottom w:val="nil"/>
              <w:right w:val="nil"/>
            </w:tcBorders>
            <w:tcMar>
              <w:top w:w="60" w:type="dxa"/>
              <w:left w:w="60" w:type="dxa"/>
              <w:bottom w:w="60" w:type="dxa"/>
              <w:right w:w="60" w:type="dxa"/>
            </w:tcMar>
            <w:vAlign w:val="center"/>
            <w:hideMark/>
          </w:tcPr>
          <w:p w14:paraId="62487C97" w14:textId="77777777" w:rsidR="00F41E15" w:rsidRPr="00F41E15" w:rsidRDefault="00F41E15" w:rsidP="00F41E15">
            <w:pPr>
              <w:rPr>
                <w:lang w:val="en-GB"/>
              </w:rPr>
            </w:pPr>
            <w:r w:rsidRPr="00F41E15">
              <w:rPr>
                <w:lang w:val="en-GB"/>
              </w:rPr>
              <w:t>460</w:t>
            </w:r>
          </w:p>
        </w:tc>
        <w:tc>
          <w:tcPr>
            <w:tcW w:w="0" w:type="auto"/>
            <w:tcBorders>
              <w:top w:val="nil"/>
              <w:left w:val="nil"/>
              <w:bottom w:val="nil"/>
              <w:right w:val="nil"/>
            </w:tcBorders>
            <w:tcMar>
              <w:top w:w="60" w:type="dxa"/>
              <w:left w:w="60" w:type="dxa"/>
              <w:bottom w:w="60" w:type="dxa"/>
              <w:right w:w="60" w:type="dxa"/>
            </w:tcMar>
            <w:vAlign w:val="center"/>
            <w:hideMark/>
          </w:tcPr>
          <w:p w14:paraId="11E08546" w14:textId="77777777" w:rsidR="00F41E15" w:rsidRPr="00F41E15" w:rsidRDefault="00F41E15" w:rsidP="00F41E15">
            <w:pPr>
              <w:rPr>
                <w:lang w:val="en-GB"/>
              </w:rPr>
            </w:pPr>
            <w:r w:rsidRPr="00F41E15">
              <w:rPr>
                <w:lang w:val="en-GB"/>
              </w:rPr>
              <w:t>60</w:t>
            </w:r>
          </w:p>
        </w:tc>
      </w:tr>
      <w:tr w:rsidR="00F41E15" w:rsidRPr="00F41E15" w14:paraId="7CFF972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C23DCB5" w14:textId="77777777" w:rsidR="00F41E15" w:rsidRPr="00F41E15" w:rsidRDefault="00F41E15" w:rsidP="00F41E15">
            <w:pPr>
              <w:rPr>
                <w:lang w:val="en-GB"/>
              </w:rPr>
            </w:pPr>
            <w:r w:rsidRPr="00F41E15">
              <w:rPr>
                <w:lang w:val="en-GB"/>
              </w:rPr>
              <w:t>8</w:t>
            </w:r>
          </w:p>
        </w:tc>
        <w:tc>
          <w:tcPr>
            <w:tcW w:w="0" w:type="auto"/>
            <w:tcBorders>
              <w:top w:val="nil"/>
              <w:left w:val="nil"/>
              <w:bottom w:val="nil"/>
              <w:right w:val="nil"/>
            </w:tcBorders>
            <w:tcMar>
              <w:top w:w="60" w:type="dxa"/>
              <w:left w:w="60" w:type="dxa"/>
              <w:bottom w:w="60" w:type="dxa"/>
              <w:right w:w="60" w:type="dxa"/>
            </w:tcMar>
            <w:vAlign w:val="center"/>
            <w:hideMark/>
          </w:tcPr>
          <w:p w14:paraId="36D6F960" w14:textId="77777777" w:rsidR="00F41E15" w:rsidRPr="00F41E15" w:rsidRDefault="00F41E15" w:rsidP="00F41E15">
            <w:pPr>
              <w:rPr>
                <w:lang w:val="en-GB"/>
              </w:rPr>
            </w:pPr>
            <w:r w:rsidRPr="00F41E15">
              <w:rPr>
                <w:lang w:val="en-GB"/>
              </w:rPr>
              <w:t>28</w:t>
            </w:r>
          </w:p>
        </w:tc>
        <w:tc>
          <w:tcPr>
            <w:tcW w:w="0" w:type="auto"/>
            <w:tcBorders>
              <w:top w:val="nil"/>
              <w:left w:val="nil"/>
              <w:bottom w:val="nil"/>
              <w:right w:val="nil"/>
            </w:tcBorders>
            <w:tcMar>
              <w:top w:w="60" w:type="dxa"/>
              <w:left w:w="60" w:type="dxa"/>
              <w:bottom w:w="60" w:type="dxa"/>
              <w:right w:w="60" w:type="dxa"/>
            </w:tcMar>
            <w:vAlign w:val="center"/>
            <w:hideMark/>
          </w:tcPr>
          <w:p w14:paraId="7029A7D2" w14:textId="77777777" w:rsidR="00F41E15" w:rsidRPr="00F41E15" w:rsidRDefault="00F41E15" w:rsidP="00F41E15">
            <w:pPr>
              <w:rPr>
                <w:lang w:val="en-GB"/>
              </w:rPr>
            </w:pPr>
            <w:r w:rsidRPr="00F41E15">
              <w:rPr>
                <w:lang w:val="en-GB"/>
              </w:rPr>
              <w:t>540</w:t>
            </w:r>
          </w:p>
        </w:tc>
        <w:tc>
          <w:tcPr>
            <w:tcW w:w="0" w:type="auto"/>
            <w:tcBorders>
              <w:top w:val="nil"/>
              <w:left w:val="nil"/>
              <w:bottom w:val="nil"/>
              <w:right w:val="nil"/>
            </w:tcBorders>
            <w:tcMar>
              <w:top w:w="60" w:type="dxa"/>
              <w:left w:w="60" w:type="dxa"/>
              <w:bottom w:w="60" w:type="dxa"/>
              <w:right w:w="60" w:type="dxa"/>
            </w:tcMar>
            <w:vAlign w:val="center"/>
            <w:hideMark/>
          </w:tcPr>
          <w:p w14:paraId="09181C3A" w14:textId="77777777" w:rsidR="00F41E15" w:rsidRPr="00F41E15" w:rsidRDefault="00F41E15" w:rsidP="00F41E15">
            <w:pPr>
              <w:rPr>
                <w:lang w:val="en-GB"/>
              </w:rPr>
            </w:pPr>
            <w:r w:rsidRPr="00F41E15">
              <w:rPr>
                <w:lang w:val="en-GB"/>
              </w:rPr>
              <w:t>60</w:t>
            </w:r>
          </w:p>
        </w:tc>
      </w:tr>
      <w:tr w:rsidR="00F41E15" w:rsidRPr="00F41E15" w14:paraId="6749A0A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74561126" w14:textId="77777777" w:rsidR="00F41E15" w:rsidRPr="00F41E15" w:rsidRDefault="00F41E15" w:rsidP="00F41E15">
            <w:pPr>
              <w:rPr>
                <w:lang w:val="en-GB"/>
              </w:rPr>
            </w:pPr>
            <w:r w:rsidRPr="00F41E15">
              <w:rPr>
                <w:lang w:val="en-GB"/>
              </w:rPr>
              <w:t>16</w:t>
            </w:r>
          </w:p>
        </w:tc>
        <w:tc>
          <w:tcPr>
            <w:tcW w:w="0" w:type="auto"/>
            <w:tcBorders>
              <w:top w:val="nil"/>
              <w:left w:val="nil"/>
              <w:bottom w:val="nil"/>
              <w:right w:val="nil"/>
            </w:tcBorders>
            <w:tcMar>
              <w:top w:w="60" w:type="dxa"/>
              <w:left w:w="60" w:type="dxa"/>
              <w:bottom w:w="60" w:type="dxa"/>
              <w:right w:w="60" w:type="dxa"/>
            </w:tcMar>
            <w:vAlign w:val="center"/>
            <w:hideMark/>
          </w:tcPr>
          <w:p w14:paraId="24DCCD53" w14:textId="77777777" w:rsidR="00F41E15" w:rsidRPr="00F41E15" w:rsidRDefault="00F41E15" w:rsidP="00F41E15">
            <w:pPr>
              <w:rPr>
                <w:lang w:val="en-GB"/>
              </w:rPr>
            </w:pPr>
            <w:r w:rsidRPr="00F41E15">
              <w:rPr>
                <w:lang w:val="en-GB"/>
              </w:rPr>
              <w:t>42</w:t>
            </w:r>
          </w:p>
        </w:tc>
        <w:tc>
          <w:tcPr>
            <w:tcW w:w="0" w:type="auto"/>
            <w:tcBorders>
              <w:top w:val="nil"/>
              <w:left w:val="nil"/>
              <w:bottom w:val="nil"/>
              <w:right w:val="nil"/>
            </w:tcBorders>
            <w:tcMar>
              <w:top w:w="60" w:type="dxa"/>
              <w:left w:w="60" w:type="dxa"/>
              <w:bottom w:w="60" w:type="dxa"/>
              <w:right w:w="60" w:type="dxa"/>
            </w:tcMar>
            <w:vAlign w:val="center"/>
            <w:hideMark/>
          </w:tcPr>
          <w:p w14:paraId="45BDBFFF" w14:textId="77777777" w:rsidR="00F41E15" w:rsidRPr="00F41E15" w:rsidRDefault="00F41E15" w:rsidP="00F41E15">
            <w:pPr>
              <w:rPr>
                <w:lang w:val="en-GB"/>
              </w:rPr>
            </w:pPr>
            <w:r w:rsidRPr="00F41E15">
              <w:rPr>
                <w:lang w:val="en-GB"/>
              </w:rPr>
              <w:t>620</w:t>
            </w:r>
          </w:p>
        </w:tc>
        <w:tc>
          <w:tcPr>
            <w:tcW w:w="0" w:type="auto"/>
            <w:tcBorders>
              <w:top w:val="nil"/>
              <w:left w:val="nil"/>
              <w:bottom w:val="nil"/>
              <w:right w:val="nil"/>
            </w:tcBorders>
            <w:tcMar>
              <w:top w:w="60" w:type="dxa"/>
              <w:left w:w="60" w:type="dxa"/>
              <w:bottom w:w="60" w:type="dxa"/>
              <w:right w:w="60" w:type="dxa"/>
            </w:tcMar>
            <w:vAlign w:val="center"/>
            <w:hideMark/>
          </w:tcPr>
          <w:p w14:paraId="1B7B611F" w14:textId="77777777" w:rsidR="00F41E15" w:rsidRPr="00F41E15" w:rsidRDefault="00F41E15" w:rsidP="00F41E15">
            <w:pPr>
              <w:rPr>
                <w:lang w:val="en-GB"/>
              </w:rPr>
            </w:pPr>
            <w:r w:rsidRPr="00F41E15">
              <w:rPr>
                <w:lang w:val="en-GB"/>
              </w:rPr>
              <w:t>60</w:t>
            </w:r>
          </w:p>
        </w:tc>
      </w:tr>
      <w:tr w:rsidR="00F41E15" w:rsidRPr="00F41E15" w14:paraId="143A8965"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EA5F274" w14:textId="77777777" w:rsidR="00F41E15" w:rsidRPr="00F41E15" w:rsidRDefault="00F41E15" w:rsidP="00F41E15">
            <w:pPr>
              <w:rPr>
                <w:lang w:val="en-GB"/>
              </w:rPr>
            </w:pPr>
            <w:r w:rsidRPr="00F41E15">
              <w:rPr>
                <w:lang w:val="en-GB"/>
              </w:rPr>
              <w:t>32</w:t>
            </w:r>
          </w:p>
        </w:tc>
        <w:tc>
          <w:tcPr>
            <w:tcW w:w="0" w:type="auto"/>
            <w:tcBorders>
              <w:top w:val="nil"/>
              <w:left w:val="nil"/>
              <w:bottom w:val="nil"/>
              <w:right w:val="nil"/>
            </w:tcBorders>
            <w:tcMar>
              <w:top w:w="60" w:type="dxa"/>
              <w:left w:w="60" w:type="dxa"/>
              <w:bottom w:w="60" w:type="dxa"/>
              <w:right w:w="60" w:type="dxa"/>
            </w:tcMar>
            <w:vAlign w:val="center"/>
            <w:hideMark/>
          </w:tcPr>
          <w:p w14:paraId="0F530B4F" w14:textId="77777777" w:rsidR="00F41E15" w:rsidRPr="00F41E15" w:rsidRDefault="00F41E15" w:rsidP="00F41E15">
            <w:pPr>
              <w:rPr>
                <w:lang w:val="en-GB"/>
              </w:rPr>
            </w:pPr>
            <w:r w:rsidRPr="00F41E15">
              <w:rPr>
                <w:lang w:val="en-GB"/>
              </w:rPr>
              <w:t>62</w:t>
            </w:r>
          </w:p>
        </w:tc>
        <w:tc>
          <w:tcPr>
            <w:tcW w:w="0" w:type="auto"/>
            <w:tcBorders>
              <w:top w:val="nil"/>
              <w:left w:val="nil"/>
              <w:bottom w:val="nil"/>
              <w:right w:val="nil"/>
            </w:tcBorders>
            <w:tcMar>
              <w:top w:w="60" w:type="dxa"/>
              <w:left w:w="60" w:type="dxa"/>
              <w:bottom w:w="60" w:type="dxa"/>
              <w:right w:w="60" w:type="dxa"/>
            </w:tcMar>
            <w:vAlign w:val="center"/>
            <w:hideMark/>
          </w:tcPr>
          <w:p w14:paraId="7FE58DE4" w14:textId="77777777" w:rsidR="00F41E15" w:rsidRPr="00F41E15" w:rsidRDefault="00F41E15" w:rsidP="00F41E15">
            <w:pPr>
              <w:rPr>
                <w:lang w:val="en-GB"/>
              </w:rPr>
            </w:pPr>
            <w:r w:rsidRPr="00F41E15">
              <w:rPr>
                <w:lang w:val="en-GB"/>
              </w:rPr>
              <w:t>720</w:t>
            </w:r>
          </w:p>
        </w:tc>
        <w:tc>
          <w:tcPr>
            <w:tcW w:w="0" w:type="auto"/>
            <w:tcBorders>
              <w:top w:val="nil"/>
              <w:left w:val="nil"/>
              <w:bottom w:val="nil"/>
              <w:right w:val="nil"/>
            </w:tcBorders>
            <w:tcMar>
              <w:top w:w="60" w:type="dxa"/>
              <w:left w:w="60" w:type="dxa"/>
              <w:bottom w:w="60" w:type="dxa"/>
              <w:right w:w="60" w:type="dxa"/>
            </w:tcMar>
            <w:vAlign w:val="center"/>
            <w:hideMark/>
          </w:tcPr>
          <w:p w14:paraId="24816CE0" w14:textId="77777777" w:rsidR="00F41E15" w:rsidRPr="00F41E15" w:rsidRDefault="00F41E15" w:rsidP="00F41E15">
            <w:pPr>
              <w:rPr>
                <w:lang w:val="en-GB"/>
              </w:rPr>
            </w:pPr>
            <w:r w:rsidRPr="00F41E15">
              <w:rPr>
                <w:lang w:val="en-GB"/>
              </w:rPr>
              <w:t>58</w:t>
            </w:r>
          </w:p>
        </w:tc>
      </w:tr>
    </w:tbl>
    <w:p w14:paraId="24B5AE20" w14:textId="77777777" w:rsidR="00F41E15" w:rsidRPr="00F41E15" w:rsidRDefault="00F41E15" w:rsidP="00F41E15">
      <w:pPr>
        <w:numPr>
          <w:ilvl w:val="0"/>
          <w:numId w:val="41"/>
        </w:numPr>
        <w:rPr>
          <w:b/>
          <w:bCs/>
          <w:lang w:val="en-GB"/>
        </w:rPr>
      </w:pPr>
      <w:r w:rsidRPr="00F41E15">
        <w:rPr>
          <w:b/>
          <w:bCs/>
          <w:lang w:val="en-GB"/>
        </w:rPr>
        <w:t>4.3.5. Đánh giá trải nghiệm người chơi (UX)</w:t>
      </w:r>
    </w:p>
    <w:p w14:paraId="68E5D192" w14:textId="77777777" w:rsidR="00F41E15" w:rsidRPr="00F41E15" w:rsidRDefault="00F41E15" w:rsidP="00F41E15">
      <w:pPr>
        <w:rPr>
          <w:lang w:val="en-GB"/>
        </w:rPr>
      </w:pPr>
      <w:r w:rsidRPr="00F41E15">
        <w:rPr>
          <w:lang w:val="en-GB"/>
        </w:rPr>
        <w:t>Tổ chức playtest với 12 người chơi tình nguyện (10 người chơi phổ thông và 2 người có kinh nghiệm chơi game), mỗi người chơi 30 phút, sau đó đánh giá theo thang Likert 1–5:</w:t>
      </w:r>
    </w:p>
    <w:p w14:paraId="53A5C6F9" w14:textId="77777777" w:rsidR="00F41E15" w:rsidRPr="00F41E15" w:rsidRDefault="00F41E15" w:rsidP="00F41E15">
      <w:pPr>
        <w:rPr>
          <w:lang w:val="en-GB"/>
        </w:rPr>
      </w:pPr>
      <w:r w:rsidRPr="00F41E15">
        <w:rPr>
          <w:b/>
          <w:bCs/>
          <w:lang w:val="en-GB"/>
        </w:rPr>
        <w:t>Bảng 4.18. Kết quả khảo sát UX (n = 12)</w:t>
      </w:r>
    </w:p>
    <w:tbl>
      <w:tblPr>
        <w:tblW w:w="5000" w:type="pct"/>
        <w:jc w:val="center"/>
        <w:tblLook w:val="04A0" w:firstRow="1" w:lastRow="0" w:firstColumn="1" w:lastColumn="0" w:noHBand="0" w:noVBand="1"/>
      </w:tblPr>
      <w:tblGrid>
        <w:gridCol w:w="3232"/>
        <w:gridCol w:w="2010"/>
        <w:gridCol w:w="4112"/>
      </w:tblGrid>
      <w:tr w:rsidR="00F41E15" w:rsidRPr="00F41E15" w14:paraId="547B0686" w14:textId="77777777">
        <w:trPr>
          <w:jc w:val="center"/>
        </w:trPr>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19CF1EBE" w14:textId="77777777" w:rsidR="00F41E15" w:rsidRPr="00F41E15" w:rsidRDefault="00F41E15" w:rsidP="00F41E15">
            <w:pPr>
              <w:rPr>
                <w:lang w:val="en-GB"/>
              </w:rPr>
            </w:pPr>
            <w:r w:rsidRPr="00F41E15">
              <w:rPr>
                <w:b/>
                <w:lang w:val="en-GB"/>
              </w:rPr>
              <w:t>Tiêu chí</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39DB2229" w14:textId="77777777" w:rsidR="00F41E15" w:rsidRPr="00F41E15" w:rsidRDefault="00F41E15" w:rsidP="00F41E15">
            <w:pPr>
              <w:rPr>
                <w:lang w:val="en-GB"/>
              </w:rPr>
            </w:pPr>
            <w:r w:rsidRPr="00F41E15">
              <w:rPr>
                <w:b/>
                <w:lang w:val="en-GB"/>
              </w:rPr>
              <w:t>Trung bình</w:t>
            </w:r>
          </w:p>
        </w:tc>
        <w:tc>
          <w:tcPr>
            <w:tcW w:w="0" w:type="auto"/>
            <w:tcBorders>
              <w:top w:val="nil"/>
              <w:left w:val="nil"/>
              <w:bottom w:val="nil"/>
              <w:right w:val="nil"/>
            </w:tcBorders>
            <w:shd w:val="clear" w:color="auto" w:fill="D9EAF7"/>
            <w:tcMar>
              <w:top w:w="60" w:type="dxa"/>
              <w:left w:w="60" w:type="dxa"/>
              <w:bottom w:w="60" w:type="dxa"/>
              <w:right w:w="60" w:type="dxa"/>
            </w:tcMar>
            <w:vAlign w:val="center"/>
            <w:hideMark/>
          </w:tcPr>
          <w:p w14:paraId="26BA4F25" w14:textId="77777777" w:rsidR="00F41E15" w:rsidRPr="00F41E15" w:rsidRDefault="00F41E15" w:rsidP="00F41E15">
            <w:pPr>
              <w:rPr>
                <w:lang w:val="en-GB"/>
              </w:rPr>
            </w:pPr>
            <w:r w:rsidRPr="00F41E15">
              <w:rPr>
                <w:b/>
                <w:lang w:val="en-GB"/>
              </w:rPr>
              <w:t>Ghi chú</w:t>
            </w:r>
          </w:p>
        </w:tc>
      </w:tr>
      <w:tr w:rsidR="00F41E15" w:rsidRPr="00F41E15" w14:paraId="69B0B71A"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EB6127B" w14:textId="77777777" w:rsidR="00F41E15" w:rsidRPr="00F41E15" w:rsidRDefault="00F41E15" w:rsidP="00F41E15">
            <w:pPr>
              <w:rPr>
                <w:lang w:val="en-GB"/>
              </w:rPr>
            </w:pPr>
            <w:r w:rsidRPr="00F41E15">
              <w:rPr>
                <w:lang w:val="en-GB"/>
              </w:rPr>
              <w:t>Cảm giác di chuyển</w:t>
            </w:r>
          </w:p>
        </w:tc>
        <w:tc>
          <w:tcPr>
            <w:tcW w:w="0" w:type="auto"/>
            <w:tcBorders>
              <w:top w:val="nil"/>
              <w:left w:val="nil"/>
              <w:bottom w:val="nil"/>
              <w:right w:val="nil"/>
            </w:tcBorders>
            <w:tcMar>
              <w:top w:w="60" w:type="dxa"/>
              <w:left w:w="60" w:type="dxa"/>
              <w:bottom w:w="60" w:type="dxa"/>
              <w:right w:w="60" w:type="dxa"/>
            </w:tcMar>
            <w:vAlign w:val="center"/>
            <w:hideMark/>
          </w:tcPr>
          <w:p w14:paraId="79EFBD51" w14:textId="77777777" w:rsidR="00F41E15" w:rsidRPr="00F41E15" w:rsidRDefault="00F41E15" w:rsidP="00F41E15">
            <w:pPr>
              <w:rPr>
                <w:lang w:val="en-GB"/>
              </w:rPr>
            </w:pPr>
            <w:r w:rsidRPr="00F41E15">
              <w:rPr>
                <w:lang w:val="en-GB"/>
              </w:rPr>
              <w:t>4,6/5</w:t>
            </w:r>
          </w:p>
        </w:tc>
        <w:tc>
          <w:tcPr>
            <w:tcW w:w="0" w:type="auto"/>
            <w:tcBorders>
              <w:top w:val="nil"/>
              <w:left w:val="nil"/>
              <w:bottom w:val="nil"/>
              <w:right w:val="nil"/>
            </w:tcBorders>
            <w:tcMar>
              <w:top w:w="60" w:type="dxa"/>
              <w:left w:w="60" w:type="dxa"/>
              <w:bottom w:w="60" w:type="dxa"/>
              <w:right w:w="60" w:type="dxa"/>
            </w:tcMar>
            <w:vAlign w:val="center"/>
            <w:hideMark/>
          </w:tcPr>
          <w:p w14:paraId="7D3EB4F3" w14:textId="77777777" w:rsidR="00F41E15" w:rsidRPr="00F41E15" w:rsidRDefault="00F41E15" w:rsidP="00F41E15">
            <w:pPr>
              <w:rPr>
                <w:lang w:val="en-GB"/>
              </w:rPr>
            </w:pPr>
            <w:r w:rsidRPr="00F41E15">
              <w:rPr>
                <w:lang w:val="en-GB"/>
              </w:rPr>
              <w:t>Đánh giá tích cực về Dash và i-frame</w:t>
            </w:r>
          </w:p>
        </w:tc>
      </w:tr>
      <w:tr w:rsidR="00F41E15" w:rsidRPr="00F41E15" w14:paraId="10E63332"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3B6D3EC8" w14:textId="77777777" w:rsidR="00F41E15" w:rsidRPr="00F41E15" w:rsidRDefault="00F41E15" w:rsidP="00F41E15">
            <w:pPr>
              <w:rPr>
                <w:lang w:val="en-GB"/>
              </w:rPr>
            </w:pPr>
            <w:r w:rsidRPr="00F41E15">
              <w:rPr>
                <w:lang w:val="en-GB"/>
              </w:rPr>
              <w:t>Cảm giác combat</w:t>
            </w:r>
          </w:p>
        </w:tc>
        <w:tc>
          <w:tcPr>
            <w:tcW w:w="0" w:type="auto"/>
            <w:tcBorders>
              <w:top w:val="nil"/>
              <w:left w:val="nil"/>
              <w:bottom w:val="nil"/>
              <w:right w:val="nil"/>
            </w:tcBorders>
            <w:tcMar>
              <w:top w:w="60" w:type="dxa"/>
              <w:left w:w="60" w:type="dxa"/>
              <w:bottom w:w="60" w:type="dxa"/>
              <w:right w:w="60" w:type="dxa"/>
            </w:tcMar>
            <w:vAlign w:val="center"/>
            <w:hideMark/>
          </w:tcPr>
          <w:p w14:paraId="690E4C6E" w14:textId="77777777" w:rsidR="00F41E15" w:rsidRPr="00F41E15" w:rsidRDefault="00F41E15" w:rsidP="00F41E15">
            <w:pPr>
              <w:rPr>
                <w:lang w:val="en-GB"/>
              </w:rPr>
            </w:pPr>
            <w:r w:rsidRPr="00F41E15">
              <w:rPr>
                <w:lang w:val="en-GB"/>
              </w:rPr>
              <w:t>4,5/5</w:t>
            </w:r>
          </w:p>
        </w:tc>
        <w:tc>
          <w:tcPr>
            <w:tcW w:w="0" w:type="auto"/>
            <w:tcBorders>
              <w:top w:val="nil"/>
              <w:left w:val="nil"/>
              <w:bottom w:val="nil"/>
              <w:right w:val="nil"/>
            </w:tcBorders>
            <w:tcMar>
              <w:top w:w="60" w:type="dxa"/>
              <w:left w:w="60" w:type="dxa"/>
              <w:bottom w:w="60" w:type="dxa"/>
              <w:right w:w="60" w:type="dxa"/>
            </w:tcMar>
            <w:vAlign w:val="center"/>
            <w:hideMark/>
          </w:tcPr>
          <w:p w14:paraId="649706A1" w14:textId="77777777" w:rsidR="00F41E15" w:rsidRPr="00F41E15" w:rsidRDefault="00F41E15" w:rsidP="00F41E15">
            <w:pPr>
              <w:rPr>
                <w:lang w:val="en-GB"/>
              </w:rPr>
            </w:pPr>
            <w:r w:rsidRPr="00F41E15">
              <w:rPr>
                <w:lang w:val="en-GB"/>
              </w:rPr>
              <w:t>Hit-stop tạo cảm giác phản hồi tốt</w:t>
            </w:r>
          </w:p>
        </w:tc>
      </w:tr>
      <w:tr w:rsidR="00F41E15" w:rsidRPr="00F41E15" w14:paraId="5C0F03C7"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A46BD6F" w14:textId="77777777" w:rsidR="00F41E15" w:rsidRPr="00F41E15" w:rsidRDefault="00F41E15" w:rsidP="00F41E15">
            <w:pPr>
              <w:rPr>
                <w:lang w:val="en-GB"/>
              </w:rPr>
            </w:pPr>
            <w:r w:rsidRPr="00F41E15">
              <w:rPr>
                <w:lang w:val="en-GB"/>
              </w:rPr>
              <w:t>Độ dễ hiểu UI</w:t>
            </w:r>
          </w:p>
        </w:tc>
        <w:tc>
          <w:tcPr>
            <w:tcW w:w="0" w:type="auto"/>
            <w:tcBorders>
              <w:top w:val="nil"/>
              <w:left w:val="nil"/>
              <w:bottom w:val="nil"/>
              <w:right w:val="nil"/>
            </w:tcBorders>
            <w:tcMar>
              <w:top w:w="60" w:type="dxa"/>
              <w:left w:w="60" w:type="dxa"/>
              <w:bottom w:w="60" w:type="dxa"/>
              <w:right w:w="60" w:type="dxa"/>
            </w:tcMar>
            <w:vAlign w:val="center"/>
            <w:hideMark/>
          </w:tcPr>
          <w:p w14:paraId="36DE34F9" w14:textId="77777777" w:rsidR="00F41E15" w:rsidRPr="00F41E15" w:rsidRDefault="00F41E15" w:rsidP="00F41E15">
            <w:pPr>
              <w:rPr>
                <w:lang w:val="en-GB"/>
              </w:rPr>
            </w:pPr>
            <w:r w:rsidRPr="00F41E15">
              <w:rPr>
                <w:lang w:val="en-GB"/>
              </w:rPr>
              <w:t>4,1/5</w:t>
            </w:r>
          </w:p>
        </w:tc>
        <w:tc>
          <w:tcPr>
            <w:tcW w:w="0" w:type="auto"/>
            <w:tcBorders>
              <w:top w:val="nil"/>
              <w:left w:val="nil"/>
              <w:bottom w:val="nil"/>
              <w:right w:val="nil"/>
            </w:tcBorders>
            <w:tcMar>
              <w:top w:w="60" w:type="dxa"/>
              <w:left w:w="60" w:type="dxa"/>
              <w:bottom w:w="60" w:type="dxa"/>
              <w:right w:w="60" w:type="dxa"/>
            </w:tcMar>
            <w:vAlign w:val="center"/>
            <w:hideMark/>
          </w:tcPr>
          <w:p w14:paraId="05A312A5" w14:textId="77777777" w:rsidR="00F41E15" w:rsidRPr="00F41E15" w:rsidRDefault="00F41E15" w:rsidP="00F41E15">
            <w:pPr>
              <w:rPr>
                <w:lang w:val="en-GB"/>
              </w:rPr>
            </w:pPr>
            <w:r w:rsidRPr="00F41E15">
              <w:rPr>
                <w:lang w:val="en-GB"/>
              </w:rPr>
              <w:t>Một số icon cần tooltip</w:t>
            </w:r>
          </w:p>
        </w:tc>
      </w:tr>
      <w:tr w:rsidR="00F41E15" w:rsidRPr="00F41E15" w14:paraId="3EA32A03"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4710E034" w14:textId="77777777" w:rsidR="00F41E15" w:rsidRPr="00F41E15" w:rsidRDefault="00F41E15" w:rsidP="00F41E15">
            <w:pPr>
              <w:rPr>
                <w:lang w:val="en-GB"/>
              </w:rPr>
            </w:pPr>
            <w:r w:rsidRPr="00F41E15">
              <w:rPr>
                <w:lang w:val="en-GB"/>
              </w:rPr>
              <w:t>Cân bằng PvE độ khó</w:t>
            </w:r>
          </w:p>
        </w:tc>
        <w:tc>
          <w:tcPr>
            <w:tcW w:w="0" w:type="auto"/>
            <w:tcBorders>
              <w:top w:val="nil"/>
              <w:left w:val="nil"/>
              <w:bottom w:val="nil"/>
              <w:right w:val="nil"/>
            </w:tcBorders>
            <w:tcMar>
              <w:top w:w="60" w:type="dxa"/>
              <w:left w:w="60" w:type="dxa"/>
              <w:bottom w:w="60" w:type="dxa"/>
              <w:right w:w="60" w:type="dxa"/>
            </w:tcMar>
            <w:vAlign w:val="center"/>
            <w:hideMark/>
          </w:tcPr>
          <w:p w14:paraId="6D760ED8" w14:textId="77777777" w:rsidR="00F41E15" w:rsidRPr="00F41E15" w:rsidRDefault="00F41E15" w:rsidP="00F41E15">
            <w:pPr>
              <w:rPr>
                <w:lang w:val="en-GB"/>
              </w:rPr>
            </w:pPr>
            <w:r w:rsidRPr="00F41E15">
              <w:rPr>
                <w:lang w:val="en-GB"/>
              </w:rPr>
              <w:t>3,9/5</w:t>
            </w:r>
          </w:p>
        </w:tc>
        <w:tc>
          <w:tcPr>
            <w:tcW w:w="0" w:type="auto"/>
            <w:tcBorders>
              <w:top w:val="nil"/>
              <w:left w:val="nil"/>
              <w:bottom w:val="nil"/>
              <w:right w:val="nil"/>
            </w:tcBorders>
            <w:tcMar>
              <w:top w:w="60" w:type="dxa"/>
              <w:left w:w="60" w:type="dxa"/>
              <w:bottom w:w="60" w:type="dxa"/>
              <w:right w:w="60" w:type="dxa"/>
            </w:tcMar>
            <w:vAlign w:val="center"/>
            <w:hideMark/>
          </w:tcPr>
          <w:p w14:paraId="65245A25" w14:textId="77777777" w:rsidR="00F41E15" w:rsidRPr="00F41E15" w:rsidRDefault="00F41E15" w:rsidP="00F41E15">
            <w:pPr>
              <w:rPr>
                <w:lang w:val="en-GB"/>
              </w:rPr>
            </w:pPr>
            <w:r w:rsidRPr="00F41E15">
              <w:rPr>
                <w:lang w:val="en-GB"/>
              </w:rPr>
              <w:t>Boss Phase 3 còn khó đối với người mới</w:t>
            </w:r>
          </w:p>
        </w:tc>
      </w:tr>
      <w:tr w:rsidR="00F41E15" w:rsidRPr="00F41E15" w14:paraId="27EA9ABB"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148F9680" w14:textId="77777777" w:rsidR="00F41E15" w:rsidRPr="00F41E15" w:rsidRDefault="00F41E15" w:rsidP="00F41E15">
            <w:pPr>
              <w:rPr>
                <w:lang w:val="en-GB"/>
              </w:rPr>
            </w:pPr>
            <w:r w:rsidRPr="00F41E15">
              <w:rPr>
                <w:lang w:val="en-GB"/>
              </w:rPr>
              <w:t>Sức hấp dẫn Gene system</w:t>
            </w:r>
          </w:p>
        </w:tc>
        <w:tc>
          <w:tcPr>
            <w:tcW w:w="0" w:type="auto"/>
            <w:tcBorders>
              <w:top w:val="nil"/>
              <w:left w:val="nil"/>
              <w:bottom w:val="nil"/>
              <w:right w:val="nil"/>
            </w:tcBorders>
            <w:tcMar>
              <w:top w:w="60" w:type="dxa"/>
              <w:left w:w="60" w:type="dxa"/>
              <w:bottom w:w="60" w:type="dxa"/>
              <w:right w:w="60" w:type="dxa"/>
            </w:tcMar>
            <w:vAlign w:val="center"/>
            <w:hideMark/>
          </w:tcPr>
          <w:p w14:paraId="638D6512" w14:textId="77777777" w:rsidR="00F41E15" w:rsidRPr="00F41E15" w:rsidRDefault="00F41E15" w:rsidP="00F41E15">
            <w:pPr>
              <w:rPr>
                <w:lang w:val="en-GB"/>
              </w:rPr>
            </w:pPr>
            <w:r w:rsidRPr="00F41E15">
              <w:rPr>
                <w:lang w:val="en-GB"/>
              </w:rPr>
              <w:t>4,7/5</w:t>
            </w:r>
          </w:p>
        </w:tc>
        <w:tc>
          <w:tcPr>
            <w:tcW w:w="0" w:type="auto"/>
            <w:tcBorders>
              <w:top w:val="nil"/>
              <w:left w:val="nil"/>
              <w:bottom w:val="nil"/>
              <w:right w:val="nil"/>
            </w:tcBorders>
            <w:tcMar>
              <w:top w:w="60" w:type="dxa"/>
              <w:left w:w="60" w:type="dxa"/>
              <w:bottom w:w="60" w:type="dxa"/>
              <w:right w:w="60" w:type="dxa"/>
            </w:tcMar>
            <w:vAlign w:val="center"/>
            <w:hideMark/>
          </w:tcPr>
          <w:p w14:paraId="426B42B3" w14:textId="77777777" w:rsidR="00F41E15" w:rsidRPr="00F41E15" w:rsidRDefault="00F41E15" w:rsidP="00F41E15">
            <w:pPr>
              <w:rPr>
                <w:lang w:val="en-GB"/>
              </w:rPr>
            </w:pPr>
            <w:r w:rsidRPr="00F41E15">
              <w:rPr>
                <w:lang w:val="en-GB"/>
              </w:rPr>
              <w:t>Hệ thống Fusion được yêu thích</w:t>
            </w:r>
          </w:p>
        </w:tc>
      </w:tr>
      <w:tr w:rsidR="00F41E15" w:rsidRPr="00F41E15" w14:paraId="0904721D"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6E3EB945" w14:textId="77777777" w:rsidR="00F41E15" w:rsidRPr="00F41E15" w:rsidRDefault="00F41E15" w:rsidP="00F41E15">
            <w:pPr>
              <w:rPr>
                <w:lang w:val="en-GB"/>
              </w:rPr>
            </w:pPr>
            <w:r w:rsidRPr="00F41E15">
              <w:rPr>
                <w:lang w:val="en-GB"/>
              </w:rPr>
              <w:t>Mức ổn định mạng (4 người)</w:t>
            </w:r>
          </w:p>
        </w:tc>
        <w:tc>
          <w:tcPr>
            <w:tcW w:w="0" w:type="auto"/>
            <w:tcBorders>
              <w:top w:val="nil"/>
              <w:left w:val="nil"/>
              <w:bottom w:val="nil"/>
              <w:right w:val="nil"/>
            </w:tcBorders>
            <w:tcMar>
              <w:top w:w="60" w:type="dxa"/>
              <w:left w:w="60" w:type="dxa"/>
              <w:bottom w:w="60" w:type="dxa"/>
              <w:right w:w="60" w:type="dxa"/>
            </w:tcMar>
            <w:vAlign w:val="center"/>
            <w:hideMark/>
          </w:tcPr>
          <w:p w14:paraId="775674E3" w14:textId="77777777" w:rsidR="00F41E15" w:rsidRPr="00F41E15" w:rsidRDefault="00F41E15" w:rsidP="00F41E15">
            <w:pPr>
              <w:rPr>
                <w:lang w:val="en-GB"/>
              </w:rPr>
            </w:pPr>
            <w:r w:rsidRPr="00F41E15">
              <w:rPr>
                <w:lang w:val="en-GB"/>
              </w:rPr>
              <w:t>4,4/5</w:t>
            </w:r>
          </w:p>
        </w:tc>
        <w:tc>
          <w:tcPr>
            <w:tcW w:w="0" w:type="auto"/>
            <w:tcBorders>
              <w:top w:val="nil"/>
              <w:left w:val="nil"/>
              <w:bottom w:val="nil"/>
              <w:right w:val="nil"/>
            </w:tcBorders>
            <w:tcMar>
              <w:top w:w="60" w:type="dxa"/>
              <w:left w:w="60" w:type="dxa"/>
              <w:bottom w:w="60" w:type="dxa"/>
              <w:right w:w="60" w:type="dxa"/>
            </w:tcMar>
            <w:vAlign w:val="center"/>
            <w:hideMark/>
          </w:tcPr>
          <w:p w14:paraId="4ACF2D2A" w14:textId="77777777" w:rsidR="00F41E15" w:rsidRPr="00F41E15" w:rsidRDefault="00F41E15" w:rsidP="00F41E15">
            <w:pPr>
              <w:rPr>
                <w:lang w:val="en-GB"/>
              </w:rPr>
            </w:pPr>
            <w:r w:rsidRPr="00F41E15">
              <w:rPr>
                <w:lang w:val="en-GB"/>
              </w:rPr>
              <w:t>1 ca disconnect tự reconnect</w:t>
            </w:r>
          </w:p>
        </w:tc>
      </w:tr>
      <w:tr w:rsidR="00F41E15" w:rsidRPr="00F41E15" w14:paraId="4ED4B511" w14:textId="77777777">
        <w:trPr>
          <w:jc w:val="center"/>
        </w:trPr>
        <w:tc>
          <w:tcPr>
            <w:tcW w:w="0" w:type="auto"/>
            <w:tcBorders>
              <w:top w:val="nil"/>
              <w:left w:val="nil"/>
              <w:bottom w:val="nil"/>
              <w:right w:val="nil"/>
            </w:tcBorders>
            <w:tcMar>
              <w:top w:w="60" w:type="dxa"/>
              <w:left w:w="60" w:type="dxa"/>
              <w:bottom w:w="60" w:type="dxa"/>
              <w:right w:w="60" w:type="dxa"/>
            </w:tcMar>
            <w:vAlign w:val="center"/>
            <w:hideMark/>
          </w:tcPr>
          <w:p w14:paraId="0A9A6B73" w14:textId="77777777" w:rsidR="00F41E15" w:rsidRPr="00F41E15" w:rsidRDefault="00F41E15" w:rsidP="00F41E15">
            <w:pPr>
              <w:rPr>
                <w:lang w:val="en-GB"/>
              </w:rPr>
            </w:pPr>
            <w:r w:rsidRPr="00F41E15">
              <w:rPr>
                <w:lang w:val="en-GB"/>
              </w:rPr>
              <w:lastRenderedPageBreak/>
              <w:t>Tổng thể</w:t>
            </w:r>
          </w:p>
        </w:tc>
        <w:tc>
          <w:tcPr>
            <w:tcW w:w="0" w:type="auto"/>
            <w:tcBorders>
              <w:top w:val="nil"/>
              <w:left w:val="nil"/>
              <w:bottom w:val="nil"/>
              <w:right w:val="nil"/>
            </w:tcBorders>
            <w:tcMar>
              <w:top w:w="60" w:type="dxa"/>
              <w:left w:w="60" w:type="dxa"/>
              <w:bottom w:w="60" w:type="dxa"/>
              <w:right w:w="60" w:type="dxa"/>
            </w:tcMar>
            <w:vAlign w:val="center"/>
            <w:hideMark/>
          </w:tcPr>
          <w:p w14:paraId="6118D4FF" w14:textId="77777777" w:rsidR="00F41E15" w:rsidRPr="00F41E15" w:rsidRDefault="00F41E15" w:rsidP="00F41E15">
            <w:pPr>
              <w:rPr>
                <w:lang w:val="en-GB"/>
              </w:rPr>
            </w:pPr>
            <w:r w:rsidRPr="00F41E15">
              <w:rPr>
                <w:lang w:val="en-GB"/>
              </w:rPr>
              <w:t>4,4/5</w:t>
            </w:r>
          </w:p>
        </w:tc>
        <w:tc>
          <w:tcPr>
            <w:tcW w:w="0" w:type="auto"/>
            <w:tcBorders>
              <w:top w:val="nil"/>
              <w:left w:val="nil"/>
              <w:bottom w:val="nil"/>
              <w:right w:val="nil"/>
            </w:tcBorders>
            <w:tcMar>
              <w:top w:w="60" w:type="dxa"/>
              <w:left w:w="60" w:type="dxa"/>
              <w:bottom w:w="60" w:type="dxa"/>
              <w:right w:w="60" w:type="dxa"/>
            </w:tcMar>
            <w:vAlign w:val="center"/>
          </w:tcPr>
          <w:p w14:paraId="10B019A6" w14:textId="77777777" w:rsidR="00F41E15" w:rsidRPr="00F41E15" w:rsidRDefault="00F41E15" w:rsidP="00F41E15">
            <w:pPr>
              <w:rPr>
                <w:lang w:val="en-GB"/>
              </w:rPr>
            </w:pPr>
          </w:p>
        </w:tc>
      </w:tr>
    </w:tbl>
    <w:p w14:paraId="51333D1E" w14:textId="77777777" w:rsidR="00F41E15" w:rsidRPr="00F41E15" w:rsidRDefault="00F41E15" w:rsidP="00F41E15">
      <w:pPr>
        <w:numPr>
          <w:ilvl w:val="0"/>
          <w:numId w:val="41"/>
        </w:numPr>
        <w:rPr>
          <w:b/>
          <w:bCs/>
          <w:lang w:val="en-GB"/>
        </w:rPr>
      </w:pPr>
      <w:r w:rsidRPr="00F41E15">
        <w:rPr>
          <w:b/>
          <w:bCs/>
          <w:lang w:val="en-GB"/>
        </w:rPr>
        <w:t>4.3.6. Hạn chế còn tồn tại</w:t>
      </w:r>
    </w:p>
    <w:p w14:paraId="35BC8FFA" w14:textId="77777777" w:rsidR="00F41E15" w:rsidRPr="00F41E15" w:rsidRDefault="00F41E15" w:rsidP="00F41E15">
      <w:pPr>
        <w:numPr>
          <w:ilvl w:val="0"/>
          <w:numId w:val="39"/>
        </w:numPr>
        <w:rPr>
          <w:lang w:val="en-GB"/>
        </w:rPr>
      </w:pPr>
      <w:r w:rsidRPr="00F41E15">
        <w:rPr>
          <w:lang w:val="en-GB"/>
        </w:rPr>
        <w:t>Chưa có Ranked PvP và Marketplace giao dịch giữa người chơi.</w:t>
      </w:r>
    </w:p>
    <w:p w14:paraId="1DEC28C3" w14:textId="77777777" w:rsidR="00F41E15" w:rsidRPr="00F41E15" w:rsidRDefault="00F41E15" w:rsidP="00F41E15">
      <w:pPr>
        <w:numPr>
          <w:ilvl w:val="0"/>
          <w:numId w:val="39"/>
        </w:numPr>
        <w:rPr>
          <w:lang w:val="en-GB"/>
        </w:rPr>
      </w:pPr>
      <w:r w:rsidRPr="00F41E15">
        <w:rPr>
          <w:lang w:val="en-GB"/>
        </w:rPr>
        <w:t>Admin dashboard UI mới ở mức API, chưa có giao diện web đầy đủ.</w:t>
      </w:r>
    </w:p>
    <w:p w14:paraId="07E48A80" w14:textId="77777777" w:rsidR="00F41E15" w:rsidRPr="00F41E15" w:rsidRDefault="00F41E15" w:rsidP="00F41E15">
      <w:pPr>
        <w:numPr>
          <w:ilvl w:val="0"/>
          <w:numId w:val="39"/>
        </w:numPr>
        <w:rPr>
          <w:lang w:val="en-GB"/>
        </w:rPr>
      </w:pPr>
      <w:r w:rsidRPr="00F41E15">
        <w:rPr>
          <w:lang w:val="en-GB"/>
        </w:rPr>
        <w:t>Boss Phase 3 hiện hơi khó với người chơi mới — cần balancing.</w:t>
      </w:r>
    </w:p>
    <w:p w14:paraId="65A1F2D1" w14:textId="77777777" w:rsidR="00F41E15" w:rsidRPr="00F41E15" w:rsidRDefault="00F41E15" w:rsidP="00F41E15">
      <w:pPr>
        <w:numPr>
          <w:ilvl w:val="0"/>
          <w:numId w:val="39"/>
        </w:numPr>
        <w:rPr>
          <w:lang w:val="en-GB"/>
        </w:rPr>
      </w:pPr>
      <w:r w:rsidRPr="00F41E15">
        <w:rPr>
          <w:lang w:val="en-GB"/>
        </w:rPr>
        <w:t>Một số icon UI cần thêm tooltip giải thích.</w:t>
      </w:r>
    </w:p>
    <w:p w14:paraId="10ED1D1C" w14:textId="77777777" w:rsidR="00F41E15" w:rsidRPr="00F41E15" w:rsidRDefault="00F41E15" w:rsidP="00F41E15">
      <w:pPr>
        <w:numPr>
          <w:ilvl w:val="0"/>
          <w:numId w:val="39"/>
        </w:numPr>
        <w:rPr>
          <w:lang w:val="en-GB"/>
        </w:rPr>
      </w:pPr>
      <w:r w:rsidRPr="00F41E15">
        <w:rPr>
          <w:lang w:val="en-GB"/>
        </w:rPr>
        <w:t>Chưa hỗ trợ cross-platform (mobile/console).</w:t>
      </w:r>
    </w:p>
    <w:p w14:paraId="73828533" w14:textId="77777777" w:rsidR="00F41E15" w:rsidRPr="00F41E15" w:rsidRDefault="00F41E15" w:rsidP="00F41E15">
      <w:pPr>
        <w:numPr>
          <w:ilvl w:val="0"/>
          <w:numId w:val="39"/>
        </w:numPr>
        <w:rPr>
          <w:lang w:val="en-GB"/>
        </w:rPr>
      </w:pPr>
      <w:r w:rsidRPr="00F41E15">
        <w:rPr>
          <w:lang w:val="en-GB"/>
        </w:rPr>
        <w:t>Chưa có cơ chế anti-cheat nâng cao (chỉ chống cheat thông qua Server Authoritative; chưa có behavioral detection).</w:t>
      </w:r>
    </w:p>
    <w:p w14:paraId="713CE10C" w14:textId="77777777" w:rsidR="00F41E15" w:rsidRPr="00F41E15" w:rsidRDefault="00F41E15" w:rsidP="00F41E15">
      <w:pPr>
        <w:numPr>
          <w:ilvl w:val="0"/>
          <w:numId w:val="41"/>
        </w:numPr>
        <w:rPr>
          <w:b/>
          <w:bCs/>
          <w:lang w:val="en-GB"/>
        </w:rPr>
      </w:pPr>
      <w:r w:rsidRPr="00F41E15">
        <w:rPr>
          <w:b/>
          <w:bCs/>
          <w:lang w:val="en-GB"/>
        </w:rPr>
        <w:t>4.4. Tổng kết chương 4</w:t>
      </w:r>
    </w:p>
    <w:p w14:paraId="47927C60" w14:textId="77777777" w:rsidR="00F41E15" w:rsidRPr="00F41E15" w:rsidRDefault="00F41E15" w:rsidP="00F41E15">
      <w:pPr>
        <w:rPr>
          <w:lang w:val="en-GB"/>
        </w:rPr>
      </w:pPr>
      <w:r w:rsidRPr="00F41E15">
        <w:rPr>
          <w:lang w:val="en-GB"/>
        </w:rPr>
        <w:t>Chương 4 đã trình bày toàn diện kết quả triển khai và thực nghiệm của hệ thống Mutants Arena. Về chức năng, 12/14 nhóm chức năng cốt lõi đạt hoàn thành đầy đủ; 2 nhóm còn lại (Friend/Chat, Admin dashboard) hoàn thành cơ bản và đã có nền tảng để mở rộng. Về hiệu năng, FPS duy trì ổn định trên cấu hình khuyến nghị, RTT thấp hơn ngưỡng yêu cầu trên cả LAN và WAN, server đáp ứng tốt 16 client đồng thời trong một zone và mở rộng tới 32 client với tải CPU 62% và RAM 720 MB — vẫn dưới ngưỡng tài nguyên của VPS thử nghiệm. Về bảo mật, mô hình Server Authoritative kết hợp BCrypt, JWT, Connection Approval và Audit Log đã đảm bảo các vector tấn công cơ bản đều bị chặn. Khảo sát UX với 12 người chơi cho điểm trung bình 4,4/5 — phản hồi tích cực về cảm giác di chuyển, combat và hệ thống Gene/Fusion đặc trưng của đề tài.</w:t>
      </w:r>
    </w:p>
    <w:p w14:paraId="59BA41D2" w14:textId="77777777" w:rsidR="00F41E15" w:rsidRPr="00F41E15" w:rsidRDefault="00F41E15" w:rsidP="00F41E15">
      <w:pPr>
        <w:rPr>
          <w:lang w:val="en-GB"/>
        </w:rPr>
      </w:pPr>
      <w:r w:rsidRPr="00F41E15">
        <w:rPr>
          <w:lang w:val="en-GB"/>
        </w:rPr>
        <w:t>Những hạn chế còn lại — Ranked PvP, Marketplace, Admin Dashboard, balancing boss khó và hỗ trợ cross-platform — mở ra các hướng phát triển tiếp theo cho đề tài trong giai đoạn sau, sẽ được tóm tắt cụ thể ở phần Kết luận.</w:t>
      </w:r>
    </w:p>
    <w:p w14:paraId="7446568A" w14:textId="77777777" w:rsidR="00F41E15" w:rsidRPr="00F41E15" w:rsidRDefault="00F41E15" w:rsidP="00BE30EE">
      <w:pPr>
        <w:rPr>
          <w:lang w:val="en-US"/>
        </w:rPr>
      </w:pPr>
    </w:p>
    <w:p w14:paraId="61B68455" w14:textId="77777777" w:rsidR="005A3412" w:rsidRPr="002E06F5" w:rsidRDefault="005A3412" w:rsidP="000307D4"/>
    <w:p w14:paraId="5A04BEE3" w14:textId="77777777" w:rsidR="006C1B4D" w:rsidRPr="002E06F5" w:rsidRDefault="00942FFA" w:rsidP="00942FFA">
      <w:pPr>
        <w:pStyle w:val="UH1"/>
      </w:pPr>
      <w:bookmarkStart w:id="67" w:name="_Toc452402307"/>
      <w:bookmarkStart w:id="68" w:name="_Toc216882212"/>
      <w:r w:rsidRPr="002E06F5">
        <w:lastRenderedPageBreak/>
        <w:t>Kết luận</w:t>
      </w:r>
      <w:bookmarkEnd w:id="67"/>
      <w:bookmarkEnd w:id="68"/>
    </w:p>
    <w:p w14:paraId="605A10B0" w14:textId="77777777" w:rsidR="003E45C1" w:rsidRPr="002E06F5" w:rsidRDefault="003E45C1" w:rsidP="003E45C1">
      <w:pPr>
        <w:rPr>
          <w:lang w:eastAsia="en-AU"/>
        </w:rPr>
      </w:pPr>
      <w:r w:rsidRPr="002E06F5">
        <w:rPr>
          <w:lang w:eastAsia="en-AU"/>
        </w:rPr>
        <w:t>Đồ án đã xây dựng và thử nghiệm thành công HealthChain – hệ thống quản lý hợp đồng bảo hiểm y tế trên nền tảng Blockchain (EVM) kết hợp IPFS/Pinata. Hệ thống hiện thực các quy trình cốt lõi của nghiệp vụ bảo hiểm: tạo/gia hạn hợp đồng, nộp yêu cầu bồi thường, xác thực của bệnh viện, phê duyệt và chi trả của bên bảo hiểm; đồng thời cung cấp giao diện trực quan cho ba vai trò Khách hàng – Bệnh viện – Quản trị bảo hiểm.</w:t>
      </w:r>
    </w:p>
    <w:p w14:paraId="7A3F1EE7" w14:textId="77777777" w:rsidR="003E45C1" w:rsidRPr="002E06F5" w:rsidRDefault="003E45C1" w:rsidP="003E45C1">
      <w:pPr>
        <w:rPr>
          <w:lang w:eastAsia="en-AU"/>
        </w:rPr>
      </w:pPr>
      <w:r w:rsidRPr="002E06F5">
        <w:rPr>
          <w:lang w:eastAsia="en-AU"/>
        </w:rPr>
        <w:t>Về kỹ thuật, đồ án đã:</w:t>
      </w:r>
    </w:p>
    <w:p w14:paraId="6291847E" w14:textId="77777777" w:rsidR="003E45C1" w:rsidRPr="002E06F5" w:rsidRDefault="003E45C1" w:rsidP="003E45C1">
      <w:pPr>
        <w:pStyle w:val="ListBullet"/>
        <w:rPr>
          <w:lang w:eastAsia="en-AU"/>
        </w:rPr>
      </w:pPr>
      <w:r w:rsidRPr="002E06F5">
        <w:rPr>
          <w:lang w:eastAsia="en-AU"/>
        </w:rPr>
        <w:t>Thiết kế smart contract bảo đảm an toàn với ReentrancyGuard, Ownable, Pausable, phân quyền bác sĩ/bệnh viện; quản lý gói bảo hiểm, khấu trừ, hạn mức và lịch sử chi trả có thể kiểm chứng.</w:t>
      </w:r>
    </w:p>
    <w:p w14:paraId="0394CA4A" w14:textId="77777777" w:rsidR="003E45C1" w:rsidRPr="002E06F5" w:rsidRDefault="003E45C1" w:rsidP="003E45C1">
      <w:pPr>
        <w:pStyle w:val="ListBullet"/>
        <w:rPr>
          <w:lang w:eastAsia="en-AU"/>
        </w:rPr>
      </w:pPr>
      <w:r w:rsidRPr="002E06F5">
        <w:rPr>
          <w:lang w:eastAsia="en-AU"/>
        </w:rPr>
        <w:t>Áp dụng mô hình on-chain/off-chain: on-chain lưu bằng chứng và CID; off-chain lưu hồ sơ/tài liệu trên IPFS/Pinata để giảm chi phí gas nhưng vẫn giữ khả năng kiểm chứng nguồn gốc.</w:t>
      </w:r>
    </w:p>
    <w:p w14:paraId="7E213DAA" w14:textId="77777777" w:rsidR="003E45C1" w:rsidRPr="002E06F5" w:rsidRDefault="003E45C1" w:rsidP="003E45C1">
      <w:pPr>
        <w:pStyle w:val="ListBullet"/>
        <w:rPr>
          <w:lang w:eastAsia="en-AU"/>
        </w:rPr>
      </w:pPr>
      <w:r w:rsidRPr="002E06F5">
        <w:rPr>
          <w:lang w:eastAsia="en-AU"/>
        </w:rPr>
        <w:t>Hoàn thiện frontend (Next.js, wagmi/RainbowKit, react-query) kết nối ví MetaMask, và tooling triển khai bằng Hardhat (compile, test, coverage, deploy, verify).</w:t>
      </w:r>
    </w:p>
    <w:p w14:paraId="5C479938" w14:textId="77777777" w:rsidR="003E45C1" w:rsidRPr="002E06F5" w:rsidRDefault="003E45C1" w:rsidP="003E45C1">
      <w:pPr>
        <w:rPr>
          <w:lang w:eastAsia="en-AU"/>
        </w:rPr>
      </w:pPr>
      <w:r w:rsidRPr="002E06F5">
        <w:rPr>
          <w:lang w:eastAsia="en-AU"/>
        </w:rPr>
        <w:t>Về đánh giá, kết quả kiểm thử chức năng và an toàn cho thấy hệ thống đáp ứng đúng yêu cầu nghiệp vụ, xử lý quyền hạn theo vai trò, chống tái nhập, có cơ chế dừng khẩn, không lộ khóa bí mật phía client; các luồng IPFS có gateway fallback bảo đảm tính sẵn sàng. Hiệu năng phù hợp với tần suất giao dịch thực tế của bảo hiểm; chi phí lưu trữ tối ưu nhờ tách dữ liệu lớn ra khỏi chuỗi.</w:t>
      </w:r>
    </w:p>
    <w:p w14:paraId="41CDD9ED" w14:textId="77777777" w:rsidR="003E45C1" w:rsidRPr="002E06F5" w:rsidRDefault="003E45C1" w:rsidP="003E45C1">
      <w:pPr>
        <w:rPr>
          <w:lang w:eastAsia="en-AU"/>
        </w:rPr>
      </w:pPr>
      <w:r w:rsidRPr="002E06F5">
        <w:rPr>
          <w:lang w:eastAsia="en-AU"/>
        </w:rPr>
        <w:t>Về ý nghĩa, HealthChain minh chứng tính khả thi của việc đưa minh bạch – bất biến – truy vết vào quy trình bảo hiểm y tế, rút ngắn thời gian xử lý bồi thường, giảm phụ thuộc trung gian, tăng niềm tin giữa các bên (khách hàng – bệnh viện – nhà bảo hiểm).</w:t>
      </w:r>
    </w:p>
    <w:p w14:paraId="352B49F0" w14:textId="045B12B2" w:rsidR="003E45C1" w:rsidRPr="002E06F5" w:rsidRDefault="003E45C1" w:rsidP="003E45C1">
      <w:pPr>
        <w:rPr>
          <w:lang w:eastAsia="en-AU"/>
        </w:rPr>
      </w:pPr>
      <w:r w:rsidRPr="002E06F5">
        <w:rPr>
          <w:lang w:eastAsia="en-AU"/>
        </w:rPr>
        <w:t>Từ các kết quả, hướng phát triển đề xuất gồm: mã hóa nội dung trước khi đưa lên IPFS và quản lý khóa theo đối tượng; triển khai indexer/Subgraph cho báo cáo thời gian thực; di trú sang L2 để tối ưu phí gas; áp dụng multi-sig cho thao tác nhạy cảm và quy trình duyệt nhiều cấp;</w:t>
      </w:r>
      <w:r w:rsidR="005D073A">
        <w:rPr>
          <w:lang w:eastAsia="en-AU"/>
        </w:rPr>
        <w:t xml:space="preserve"> </w:t>
      </w:r>
      <w:r w:rsidRPr="002E06F5">
        <w:rPr>
          <w:lang w:eastAsia="en-AU"/>
        </w:rPr>
        <w:t>tích hợp KYC/AML và khung tuân thủ dữ liệu y tế;  hoàn thiện DevSecOps (Slither, Mythril, fuzzing) và quan trắc vận hành.</w:t>
      </w:r>
    </w:p>
    <w:p w14:paraId="2EEA7B8D" w14:textId="2419459B" w:rsidR="00151A15" w:rsidRPr="00C30314" w:rsidRDefault="003E45C1" w:rsidP="00C30314">
      <w:pPr>
        <w:rPr>
          <w:lang w:val="en-US" w:eastAsia="en-AU"/>
        </w:rPr>
      </w:pPr>
      <w:r w:rsidRPr="002E06F5">
        <w:rPr>
          <w:lang w:eastAsia="en-AU"/>
        </w:rPr>
        <w:t>Tổng kết, đồ án đã đạt mục tiêu đề ra cả về mặt kỹ thuật lẫn giá trị ứng dụng, tạo nền tảng sẵn sàng để triển khai pilot trong môi trường thực tế và mở rộng thành một giải pháp bảo hiểm số hóa minh bạch, an toàn, chi phí hiệu quả.</w:t>
      </w:r>
    </w:p>
    <w:p w14:paraId="74929D52" w14:textId="77777777" w:rsidR="00C67DA7" w:rsidRPr="00E05284" w:rsidRDefault="0070373B" w:rsidP="007A71E3">
      <w:pPr>
        <w:pStyle w:val="UH1"/>
        <w:rPr>
          <w:lang w:val="en-US"/>
        </w:rPr>
      </w:pPr>
      <w:bookmarkStart w:id="69" w:name="_Toc452402308"/>
      <w:bookmarkStart w:id="70" w:name="_Toc216882213"/>
      <w:r w:rsidRPr="002E06F5">
        <w:lastRenderedPageBreak/>
        <w:t>Tài liệu tham khảo</w:t>
      </w:r>
      <w:bookmarkEnd w:id="69"/>
      <w:bookmarkEnd w:id="70"/>
    </w:p>
    <w:p w14:paraId="0F3055B2" w14:textId="73879587" w:rsidR="00E05284" w:rsidRPr="00E05284" w:rsidRDefault="00E05284" w:rsidP="00E05284">
      <w:pPr>
        <w:pStyle w:val="Tiliuthamkho"/>
      </w:pPr>
      <w:r w:rsidRPr="00E05284">
        <w:t xml:space="preserve">[1] M. Di Pierro, “What is the blockchain?” </w:t>
      </w:r>
      <w:r w:rsidRPr="00E05284">
        <w:rPr>
          <w:i/>
          <w:iCs/>
        </w:rPr>
        <w:t>Computing in Science &amp; Engineering</w:t>
      </w:r>
      <w:r w:rsidRPr="00E05284">
        <w:t>, vol. 19, no. 5, 2017.</w:t>
      </w:r>
    </w:p>
    <w:p w14:paraId="4C543FFA" w14:textId="77777777" w:rsidR="00E05284" w:rsidRPr="00E05284" w:rsidRDefault="00E05284" w:rsidP="00E05284">
      <w:pPr>
        <w:pStyle w:val="Tiliuthamkho"/>
      </w:pPr>
      <w:r w:rsidRPr="00E05284">
        <w:t xml:space="preserve">[2] S. S. Kushwaha </w:t>
      </w:r>
      <w:r w:rsidRPr="00E05284">
        <w:rPr>
          <w:i/>
          <w:iCs/>
        </w:rPr>
        <w:t>et al</w:t>
      </w:r>
      <w:r w:rsidRPr="00E05284">
        <w:t xml:space="preserve">., “Ethereum smart contract analysis tools: A systematic review,” </w:t>
      </w:r>
      <w:r w:rsidRPr="00E05284">
        <w:rPr>
          <w:i/>
          <w:iCs/>
        </w:rPr>
        <w:t>IEEE Access</w:t>
      </w:r>
      <w:r w:rsidRPr="00E05284">
        <w:t>, vol. 10, 2022.</w:t>
      </w:r>
    </w:p>
    <w:p w14:paraId="572745C1" w14:textId="77777777" w:rsidR="00E05284" w:rsidRPr="00E05284" w:rsidRDefault="00E05284" w:rsidP="00E05284">
      <w:pPr>
        <w:pStyle w:val="Tiliuthamkho"/>
      </w:pPr>
      <w:r w:rsidRPr="00E05284">
        <w:t xml:space="preserve">[3] M. Attaran, “Blockchain technology in healthcare: Challenges and opportunities,” </w:t>
      </w:r>
      <w:r w:rsidRPr="00E05284">
        <w:rPr>
          <w:i/>
          <w:iCs/>
        </w:rPr>
        <w:t>International Journal of Healthcare Management</w:t>
      </w:r>
      <w:r w:rsidRPr="00E05284">
        <w:t>, vol. 15, no. 1, 2022.</w:t>
      </w:r>
    </w:p>
    <w:p w14:paraId="18ABDCE0" w14:textId="77777777" w:rsidR="00E05284" w:rsidRPr="00E05284" w:rsidRDefault="00E05284" w:rsidP="00E05284">
      <w:pPr>
        <w:pStyle w:val="Tiliuthamkho"/>
      </w:pPr>
      <w:r w:rsidRPr="00E05284">
        <w:t xml:space="preserve">[4] K. Azbeg, O. Ouchetto, and S. J. Andaloussi, “BlockMedCare: A healthcare system based on IoT, blockchain and IPFS for data management security,” </w:t>
      </w:r>
      <w:r w:rsidRPr="00E05284">
        <w:rPr>
          <w:i/>
          <w:iCs/>
        </w:rPr>
        <w:t>Egyptian Informatics Journal</w:t>
      </w:r>
      <w:r w:rsidRPr="00E05284">
        <w:t>, vol. 23, no. 2, 2022.</w:t>
      </w:r>
    </w:p>
    <w:p w14:paraId="14453619" w14:textId="77777777" w:rsidR="00E05284" w:rsidRPr="00E05284" w:rsidRDefault="00E05284" w:rsidP="00E05284">
      <w:pPr>
        <w:pStyle w:val="Tiliuthamkho"/>
      </w:pPr>
      <w:r w:rsidRPr="00E05284">
        <w:t xml:space="preserve">[5] S. Kumar, A. K. Bharti, and R. Amin, “Decentralized secure storage of medical records using blockchain and IPFS: A comparative analysis with future directions,” </w:t>
      </w:r>
      <w:r w:rsidRPr="00E05284">
        <w:rPr>
          <w:i/>
          <w:iCs/>
        </w:rPr>
        <w:t>Security and Privacy</w:t>
      </w:r>
      <w:r w:rsidRPr="00E05284">
        <w:t>, vol. 4, no. 5, 2021.</w:t>
      </w:r>
    </w:p>
    <w:p w14:paraId="3E3923D1" w14:textId="77777777" w:rsidR="00E05284" w:rsidRPr="00E05284" w:rsidRDefault="00E05284" w:rsidP="00E05284">
      <w:pPr>
        <w:pStyle w:val="Tiliuthamkho"/>
      </w:pPr>
      <w:r w:rsidRPr="00E05284">
        <w:t xml:space="preserve">[6] A. Gupta and K. Lakhwani, “Enhancing the quality of service of smart contracts for healthcare DApps: A novel approach,” </w:t>
      </w:r>
      <w:r w:rsidRPr="00E05284">
        <w:rPr>
          <w:i/>
          <w:iCs/>
        </w:rPr>
        <w:t>Multimedia Tools and Applications</w:t>
      </w:r>
      <w:r w:rsidRPr="00E05284">
        <w:t>, 2025.</w:t>
      </w:r>
    </w:p>
    <w:p w14:paraId="311FCE63" w14:textId="77777777" w:rsidR="00E05284" w:rsidRPr="00E05284" w:rsidRDefault="00E05284" w:rsidP="00E05284">
      <w:pPr>
        <w:pStyle w:val="Tiliuthamkho"/>
      </w:pPr>
      <w:r w:rsidRPr="00E05284">
        <w:t xml:space="preserve">[7] B. Kuglics and M. Sipos, “Blockchain-based healthcare DApp with MetaMask integration,” in </w:t>
      </w:r>
      <w:r w:rsidRPr="00E05284">
        <w:rPr>
          <w:i/>
          <w:iCs/>
        </w:rPr>
        <w:t>Proc. 2024 IEEE 22nd Jubilee Int. Symp. on Intelligent Systems and Informatics (SISY)</w:t>
      </w:r>
      <w:r w:rsidRPr="00E05284">
        <w:t>, 2024.</w:t>
      </w:r>
    </w:p>
    <w:p w14:paraId="2C3D6E0E" w14:textId="77777777" w:rsidR="00E05284" w:rsidRPr="00E05284" w:rsidRDefault="00E05284" w:rsidP="00E05284">
      <w:pPr>
        <w:pStyle w:val="Tiliuthamkho"/>
      </w:pPr>
      <w:r w:rsidRPr="00E05284">
        <w:t xml:space="preserve">[8] R. Modi, </w:t>
      </w:r>
      <w:r w:rsidRPr="00E05284">
        <w:rPr>
          <w:i/>
          <w:iCs/>
        </w:rPr>
        <w:t>Solidity Programming Essentials: A Beginner’s Guide to Build Smart Contracts for Ethereum and Blockchain</w:t>
      </w:r>
      <w:r w:rsidRPr="00E05284">
        <w:t>. Packt Publishing, 2018.</w:t>
      </w:r>
    </w:p>
    <w:p w14:paraId="4BB3CA81" w14:textId="77777777" w:rsidR="00E05284" w:rsidRDefault="00E05284" w:rsidP="00E05284">
      <w:pPr>
        <w:pStyle w:val="Tiliuthamkho"/>
      </w:pPr>
      <w:r w:rsidRPr="00E05284">
        <w:t xml:space="preserve">[9] A. Gervais, G. O. Karame, K. Wüst, V. Glykantzis, H. Ritzdorf, and S. Capkun, “On the security and performance of proof-of-work blockchains,” in </w:t>
      </w:r>
      <w:r w:rsidRPr="00E05284">
        <w:rPr>
          <w:i/>
          <w:iCs/>
        </w:rPr>
        <w:t>Proc. 2016 ACM SIGSAC Conf. on Computer and Communications Security (CCS)</w:t>
      </w:r>
      <w:r w:rsidRPr="00E05284">
        <w:t>, pp. 3–16, 2016.</w:t>
      </w:r>
    </w:p>
    <w:p w14:paraId="07B9709F" w14:textId="405B9BB4" w:rsidR="00E05284" w:rsidRPr="00E05284" w:rsidRDefault="00E83522" w:rsidP="00B0034B">
      <w:pPr>
        <w:pStyle w:val="Tiliuthamkho"/>
      </w:pPr>
      <w:r w:rsidRPr="00E83522">
        <w:rPr>
          <w:lang w:val="vi-VN"/>
        </w:rPr>
        <w:t>[</w:t>
      </w:r>
      <w:r w:rsidR="000A64D2">
        <w:t>10</w:t>
      </w:r>
      <w:r w:rsidRPr="00E83522">
        <w:rPr>
          <w:lang w:val="vi-VN"/>
        </w:rPr>
        <w:t xml:space="preserve">] </w:t>
      </w:r>
      <w:r>
        <w:t>Đặng Xuân Bảo</w:t>
      </w:r>
      <w:r w:rsidRPr="00E83522">
        <w:rPr>
          <w:lang w:val="vi-VN"/>
        </w:rPr>
        <w:t xml:space="preserve"> </w:t>
      </w:r>
      <w:r w:rsidR="00FB457A">
        <w:t>và</w:t>
      </w:r>
      <w:r w:rsidRPr="00E83522">
        <w:rPr>
          <w:lang w:val="vi-VN"/>
        </w:rPr>
        <w:t xml:space="preserve"> </w:t>
      </w:r>
      <w:r>
        <w:t>Hoàng Thành Nam</w:t>
      </w:r>
      <w:r w:rsidRPr="00E83522">
        <w:rPr>
          <w:lang w:val="vi-VN"/>
        </w:rPr>
        <w:t xml:space="preserve">, “Nghiên cứu xây dựng hệ thống quản lý điểm trên nền tảng blockchain,” </w:t>
      </w:r>
      <w:r w:rsidRPr="00E83522">
        <w:rPr>
          <w:i/>
          <w:iCs/>
          <w:lang w:val="vi-VN"/>
        </w:rPr>
        <w:t>Học viện Kỹ thuật Mật mã</w:t>
      </w:r>
      <w:r w:rsidRPr="00E83522">
        <w:rPr>
          <w:lang w:val="vi-VN"/>
        </w:rPr>
        <w:t xml:space="preserve">, 2023. </w:t>
      </w:r>
      <w:r w:rsidR="000A64D2" w:rsidRPr="000A64D2">
        <w:rPr>
          <w:lang w:val="vi-VN"/>
        </w:rPr>
        <w:t>Ngày nhận bài: 02/11/2023; ngày hoàn thiện: 27/12/2023; ngày đăng: 27/12/2023.</w:t>
      </w:r>
    </w:p>
    <w:p w14:paraId="5BD8E944" w14:textId="77777777" w:rsidR="00992D48" w:rsidRPr="002E06F5" w:rsidRDefault="00992D48" w:rsidP="00992D48">
      <w:pPr>
        <w:pStyle w:val="UH1"/>
      </w:pPr>
      <w:bookmarkStart w:id="71" w:name="_Toc452402309"/>
      <w:bookmarkStart w:id="72" w:name="_Toc216882214"/>
      <w:r w:rsidRPr="002E06F5">
        <w:lastRenderedPageBreak/>
        <w:t>Phụ lục</w:t>
      </w:r>
      <w:bookmarkEnd w:id="71"/>
      <w:bookmarkEnd w:id="72"/>
    </w:p>
    <w:p w14:paraId="22EC035D" w14:textId="5292B01B" w:rsidR="000C7DBF" w:rsidRPr="002E06F5" w:rsidRDefault="000C7DBF" w:rsidP="000C7DBF">
      <w:pPr>
        <w:rPr>
          <w:b/>
          <w:bCs/>
          <w:lang w:eastAsia="en-AU"/>
        </w:rPr>
      </w:pPr>
      <w:r w:rsidRPr="002E06F5">
        <w:rPr>
          <w:b/>
          <w:bCs/>
          <w:lang w:eastAsia="en-AU"/>
        </w:rPr>
        <w:t>Cấu trúc dự án</w:t>
      </w:r>
    </w:p>
    <w:p w14:paraId="54B850F8" w14:textId="0FA69C5D" w:rsidR="003867C0" w:rsidRPr="002E06F5" w:rsidRDefault="002465B0" w:rsidP="003867C0">
      <w:pPr>
        <w:pStyle w:val="Hnhv"/>
        <w:rPr>
          <w:lang w:eastAsia="en-AU"/>
        </w:rPr>
      </w:pPr>
      <w:r w:rsidRPr="002E06F5">
        <w:rPr>
          <w:noProof/>
          <w:lang w:eastAsia="en-AU"/>
        </w:rPr>
        <w:drawing>
          <wp:inline distT="0" distB="0" distL="0" distR="0" wp14:anchorId="05C94C1E" wp14:editId="142F0253">
            <wp:extent cx="2501866" cy="7638763"/>
            <wp:effectExtent l="0" t="0" r="0" b="635"/>
            <wp:docPr id="140288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3132" name=""/>
                    <pic:cNvPicPr/>
                  </pic:nvPicPr>
                  <pic:blipFill>
                    <a:blip r:embed="rId47"/>
                    <a:stretch>
                      <a:fillRect/>
                    </a:stretch>
                  </pic:blipFill>
                  <pic:spPr>
                    <a:xfrm>
                      <a:off x="0" y="0"/>
                      <a:ext cx="2510946" cy="7666487"/>
                    </a:xfrm>
                    <a:prstGeom prst="rect">
                      <a:avLst/>
                    </a:prstGeom>
                  </pic:spPr>
                </pic:pic>
              </a:graphicData>
            </a:graphic>
          </wp:inline>
        </w:drawing>
      </w:r>
    </w:p>
    <w:p w14:paraId="31750D61" w14:textId="57BF4FAE" w:rsidR="003867C0" w:rsidRPr="002E06F5" w:rsidRDefault="003867C0" w:rsidP="003867C0">
      <w:pPr>
        <w:spacing w:line="240" w:lineRule="auto"/>
        <w:ind w:firstLine="0"/>
        <w:jc w:val="left"/>
        <w:rPr>
          <w:lang w:eastAsia="en-AU"/>
        </w:rPr>
      </w:pPr>
      <w:r w:rsidRPr="002E06F5">
        <w:rPr>
          <w:lang w:eastAsia="en-AU"/>
        </w:rPr>
        <w:br w:type="page"/>
      </w:r>
    </w:p>
    <w:p w14:paraId="2B79BE14" w14:textId="2B5BD102" w:rsidR="00992D48" w:rsidRPr="007D5EF4" w:rsidRDefault="00382210" w:rsidP="00382210">
      <w:pPr>
        <w:rPr>
          <w:b/>
          <w:bCs/>
          <w:lang w:val="en-US"/>
        </w:rPr>
      </w:pPr>
      <w:r w:rsidRPr="002E06F5">
        <w:rPr>
          <w:b/>
          <w:bCs/>
          <w:lang w:eastAsia="en-AU"/>
        </w:rPr>
        <w:lastRenderedPageBreak/>
        <w:t>Smart contract</w:t>
      </w:r>
      <w:r w:rsidR="00995E00" w:rsidRPr="002E06F5">
        <w:rPr>
          <w:b/>
          <w:bCs/>
          <w:lang w:eastAsia="en-AU"/>
        </w:rPr>
        <w:t>: HealthInsuranceDApp.sol</w:t>
      </w:r>
      <w:r w:rsidR="007D5EF4">
        <w:rPr>
          <w:b/>
          <w:bCs/>
          <w:lang w:val="en-US" w:eastAsia="en-AU"/>
        </w:rPr>
        <w:t xml:space="preserve"> – STRUCT </w:t>
      </w:r>
    </w:p>
    <w:p w14:paraId="567B762B"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8000"/>
          <w:sz w:val="20"/>
          <w:szCs w:val="20"/>
          <w:lang w:bidi="ar-SA"/>
        </w:rPr>
        <w:t>// SPDX-License-Identifier: MIT</w:t>
      </w:r>
    </w:p>
    <w:p w14:paraId="5971415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AF00DB"/>
          <w:sz w:val="20"/>
          <w:szCs w:val="20"/>
          <w:lang w:bidi="ar-SA"/>
        </w:rPr>
        <w:t>pragma</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800000"/>
          <w:sz w:val="20"/>
          <w:szCs w:val="20"/>
          <w:lang w:bidi="ar-SA"/>
        </w:rPr>
        <w:t>solidity</w:t>
      </w:r>
      <w:r w:rsidRPr="00FB6007">
        <w:rPr>
          <w:rFonts w:ascii="Consolas" w:eastAsia="Times New Roman" w:hAnsi="Consolas" w:cs="Times New Roman"/>
          <w:color w:val="000000"/>
          <w:sz w:val="20"/>
          <w:szCs w:val="20"/>
          <w:lang w:bidi="ar-SA"/>
        </w:rPr>
        <w:t xml:space="preserve"> ^0.8.19;</w:t>
      </w:r>
    </w:p>
    <w:p w14:paraId="68E55C4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p>
    <w:p w14:paraId="42122BA5"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AF00DB"/>
          <w:sz w:val="20"/>
          <w:szCs w:val="20"/>
          <w:lang w:bidi="ar-SA"/>
        </w:rPr>
        <w:t>import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A31515"/>
          <w:sz w:val="20"/>
          <w:szCs w:val="20"/>
          <w:lang w:bidi="ar-SA"/>
        </w:rPr>
        <w:t>"@openzeppelin/contracts/utils/ReentrancyGuard.sol"</w:t>
      </w:r>
      <w:r w:rsidRPr="00FB6007">
        <w:rPr>
          <w:rFonts w:ascii="Consolas" w:eastAsia="Times New Roman" w:hAnsi="Consolas" w:cs="Times New Roman"/>
          <w:color w:val="000000"/>
          <w:sz w:val="20"/>
          <w:szCs w:val="20"/>
          <w:lang w:bidi="ar-SA"/>
        </w:rPr>
        <w:t>;</w:t>
      </w:r>
    </w:p>
    <w:p w14:paraId="4E212B96"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AF00DB"/>
          <w:sz w:val="20"/>
          <w:szCs w:val="20"/>
          <w:lang w:bidi="ar-SA"/>
        </w:rPr>
        <w:t>import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A31515"/>
          <w:sz w:val="20"/>
          <w:szCs w:val="20"/>
          <w:lang w:bidi="ar-SA"/>
        </w:rPr>
        <w:t>"@openzeppelin/contracts/access/Ownable.sol"</w:t>
      </w:r>
      <w:r w:rsidRPr="00FB6007">
        <w:rPr>
          <w:rFonts w:ascii="Consolas" w:eastAsia="Times New Roman" w:hAnsi="Consolas" w:cs="Times New Roman"/>
          <w:color w:val="000000"/>
          <w:sz w:val="20"/>
          <w:szCs w:val="20"/>
          <w:lang w:bidi="ar-SA"/>
        </w:rPr>
        <w:t>;</w:t>
      </w:r>
    </w:p>
    <w:p w14:paraId="699200B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AF00DB"/>
          <w:sz w:val="20"/>
          <w:szCs w:val="20"/>
          <w:lang w:bidi="ar-SA"/>
        </w:rPr>
        <w:t>import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A31515"/>
          <w:sz w:val="20"/>
          <w:szCs w:val="20"/>
          <w:lang w:bidi="ar-SA"/>
        </w:rPr>
        <w:t>"@openzeppelin/contracts/utils/Pausable.sol"</w:t>
      </w:r>
      <w:r w:rsidRPr="00FB6007">
        <w:rPr>
          <w:rFonts w:ascii="Consolas" w:eastAsia="Times New Roman" w:hAnsi="Consolas" w:cs="Times New Roman"/>
          <w:color w:val="000000"/>
          <w:sz w:val="20"/>
          <w:szCs w:val="20"/>
          <w:lang w:bidi="ar-SA"/>
        </w:rPr>
        <w:t>;</w:t>
      </w:r>
    </w:p>
    <w:p w14:paraId="21335E6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p>
    <w:p w14:paraId="4AB9660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8000"/>
          <w:sz w:val="20"/>
          <w:szCs w:val="20"/>
          <w:lang w:bidi="ar-SA"/>
        </w:rPr>
        <w:t>/**</w:t>
      </w:r>
    </w:p>
    <w:p w14:paraId="458C788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8000"/>
          <w:sz w:val="20"/>
          <w:szCs w:val="20"/>
          <w:lang w:bidi="ar-SA"/>
        </w:rPr>
        <w:t xml:space="preserve"> * </w:t>
      </w:r>
      <w:r w:rsidRPr="00FB6007">
        <w:rPr>
          <w:rFonts w:ascii="Consolas" w:eastAsia="Times New Roman" w:hAnsi="Consolas" w:cs="Times New Roman"/>
          <w:color w:val="0000FF"/>
          <w:sz w:val="20"/>
          <w:szCs w:val="20"/>
          <w:lang w:bidi="ar-SA"/>
        </w:rPr>
        <w:t>@title</w:t>
      </w:r>
      <w:r w:rsidRPr="00FB6007">
        <w:rPr>
          <w:rFonts w:ascii="Consolas" w:eastAsia="Times New Roman" w:hAnsi="Consolas" w:cs="Times New Roman"/>
          <w:color w:val="008000"/>
          <w:sz w:val="20"/>
          <w:szCs w:val="20"/>
          <w:lang w:bidi="ar-SA"/>
        </w:rPr>
        <w:t xml:space="preserve"> HealthInsuranceDApp</w:t>
      </w:r>
    </w:p>
    <w:p w14:paraId="38F9C125"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8000"/>
          <w:sz w:val="20"/>
          <w:szCs w:val="20"/>
          <w:lang w:bidi="ar-SA"/>
        </w:rPr>
        <w:t xml:space="preserve"> * </w:t>
      </w:r>
      <w:r w:rsidRPr="00FB6007">
        <w:rPr>
          <w:rFonts w:ascii="Consolas" w:eastAsia="Times New Roman" w:hAnsi="Consolas" w:cs="Times New Roman"/>
          <w:color w:val="0000FF"/>
          <w:sz w:val="20"/>
          <w:szCs w:val="20"/>
          <w:lang w:bidi="ar-SA"/>
        </w:rPr>
        <w:t>@dev</w:t>
      </w:r>
      <w:r w:rsidRPr="00FB6007">
        <w:rPr>
          <w:rFonts w:ascii="Consolas" w:eastAsia="Times New Roman" w:hAnsi="Consolas" w:cs="Times New Roman"/>
          <w:color w:val="008000"/>
          <w:sz w:val="20"/>
          <w:szCs w:val="20"/>
          <w:lang w:bidi="ar-SA"/>
        </w:rPr>
        <w:t xml:space="preserve"> A decentralized health insurance platform with multiple plans and payment options</w:t>
      </w:r>
    </w:p>
    <w:p w14:paraId="60736EF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8000"/>
          <w:sz w:val="20"/>
          <w:szCs w:val="20"/>
          <w:lang w:bidi="ar-SA"/>
        </w:rPr>
        <w:t> */</w:t>
      </w:r>
    </w:p>
    <w:p w14:paraId="47743732"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FF"/>
          <w:sz w:val="20"/>
          <w:szCs w:val="20"/>
          <w:lang w:bidi="ar-SA"/>
        </w:rPr>
        <w:t>contract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HealthInsuranceDApp</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is</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ReentrancyGuard</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Ownable</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Pausable</w:t>
      </w:r>
      <w:r w:rsidRPr="00FB6007">
        <w:rPr>
          <w:rFonts w:ascii="Consolas" w:eastAsia="Times New Roman" w:hAnsi="Consolas" w:cs="Times New Roman"/>
          <w:color w:val="000000"/>
          <w:sz w:val="20"/>
          <w:szCs w:val="20"/>
          <w:lang w:bidi="ar-SA"/>
        </w:rPr>
        <w:t xml:space="preserve"> {</w:t>
      </w:r>
    </w:p>
    <w:p w14:paraId="5076479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64A632B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private</w:t>
      </w:r>
      <w:r w:rsidRPr="00FB6007">
        <w:rPr>
          <w:rFonts w:ascii="Consolas" w:eastAsia="Times New Roman" w:hAnsi="Consolas" w:cs="Times New Roman"/>
          <w:color w:val="000000"/>
          <w:sz w:val="20"/>
          <w:szCs w:val="20"/>
          <w:lang w:bidi="ar-SA"/>
        </w:rPr>
        <w:t xml:space="preserve"> _policyIdCounter;</w:t>
      </w:r>
    </w:p>
    <w:p w14:paraId="56F3964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private</w:t>
      </w:r>
      <w:r w:rsidRPr="00FB6007">
        <w:rPr>
          <w:rFonts w:ascii="Consolas" w:eastAsia="Times New Roman" w:hAnsi="Consolas" w:cs="Times New Roman"/>
          <w:color w:val="000000"/>
          <w:sz w:val="20"/>
          <w:szCs w:val="20"/>
          <w:lang w:bidi="ar-SA"/>
        </w:rPr>
        <w:t xml:space="preserve"> _claimIdCounter;</w:t>
      </w:r>
    </w:p>
    <w:p w14:paraId="59D903C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7573996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Insurance Plan Types</w:t>
      </w:r>
    </w:p>
    <w:p w14:paraId="6ED1CF26"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enum</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PlanType</w:t>
      </w:r>
      <w:r w:rsidRPr="00FB6007">
        <w:rPr>
          <w:rFonts w:ascii="Consolas" w:eastAsia="Times New Roman" w:hAnsi="Consolas" w:cs="Times New Roman"/>
          <w:color w:val="000000"/>
          <w:sz w:val="20"/>
          <w:szCs w:val="20"/>
          <w:lang w:bidi="ar-SA"/>
        </w:rPr>
        <w:t xml:space="preserve"> { </w:t>
      </w:r>
      <w:r w:rsidRPr="00FB6007">
        <w:rPr>
          <w:rFonts w:ascii="Consolas" w:eastAsia="Times New Roman" w:hAnsi="Consolas" w:cs="Times New Roman"/>
          <w:color w:val="0070C1"/>
          <w:sz w:val="20"/>
          <w:szCs w:val="20"/>
          <w:lang w:bidi="ar-SA"/>
        </w:rPr>
        <w:t>BASIC</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PREMIUM</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PLATINUM</w:t>
      </w:r>
      <w:r w:rsidRPr="00FB6007">
        <w:rPr>
          <w:rFonts w:ascii="Consolas" w:eastAsia="Times New Roman" w:hAnsi="Consolas" w:cs="Times New Roman"/>
          <w:color w:val="000000"/>
          <w:sz w:val="20"/>
          <w:szCs w:val="20"/>
          <w:lang w:bidi="ar-SA"/>
        </w:rPr>
        <w:t xml:space="preserve"> }</w:t>
      </w:r>
    </w:p>
    <w:p w14:paraId="0204DC05"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0F795EFF"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Policy Status</w:t>
      </w:r>
    </w:p>
    <w:p w14:paraId="3E3E127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enum</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PolicyStatus</w:t>
      </w:r>
      <w:r w:rsidRPr="00FB6007">
        <w:rPr>
          <w:rFonts w:ascii="Consolas" w:eastAsia="Times New Roman" w:hAnsi="Consolas" w:cs="Times New Roman"/>
          <w:color w:val="000000"/>
          <w:sz w:val="20"/>
          <w:szCs w:val="20"/>
          <w:lang w:bidi="ar-SA"/>
        </w:rPr>
        <w:t xml:space="preserve"> { </w:t>
      </w:r>
      <w:r w:rsidRPr="00FB6007">
        <w:rPr>
          <w:rFonts w:ascii="Consolas" w:eastAsia="Times New Roman" w:hAnsi="Consolas" w:cs="Times New Roman"/>
          <w:color w:val="0070C1"/>
          <w:sz w:val="20"/>
          <w:szCs w:val="20"/>
          <w:lang w:bidi="ar-SA"/>
        </w:rPr>
        <w:t>ACTIVE</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EXPIRED</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CANCELLED</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SUSPENDED</w:t>
      </w:r>
      <w:r w:rsidRPr="00FB6007">
        <w:rPr>
          <w:rFonts w:ascii="Consolas" w:eastAsia="Times New Roman" w:hAnsi="Consolas" w:cs="Times New Roman"/>
          <w:color w:val="000000"/>
          <w:sz w:val="20"/>
          <w:szCs w:val="20"/>
          <w:lang w:bidi="ar-SA"/>
        </w:rPr>
        <w:t xml:space="preserve"> }</w:t>
      </w:r>
    </w:p>
    <w:p w14:paraId="6E562D3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7B10E78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Claim Status</w:t>
      </w:r>
    </w:p>
    <w:p w14:paraId="528FE6F6"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enum</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ClaimStatus</w:t>
      </w:r>
      <w:r w:rsidRPr="00FB6007">
        <w:rPr>
          <w:rFonts w:ascii="Consolas" w:eastAsia="Times New Roman" w:hAnsi="Consolas" w:cs="Times New Roman"/>
          <w:color w:val="000000"/>
          <w:sz w:val="20"/>
          <w:szCs w:val="20"/>
          <w:lang w:bidi="ar-SA"/>
        </w:rPr>
        <w:t xml:space="preserve"> { </w:t>
      </w:r>
      <w:r w:rsidRPr="00FB6007">
        <w:rPr>
          <w:rFonts w:ascii="Consolas" w:eastAsia="Times New Roman" w:hAnsi="Consolas" w:cs="Times New Roman"/>
          <w:color w:val="0070C1"/>
          <w:sz w:val="20"/>
          <w:szCs w:val="20"/>
          <w:lang w:bidi="ar-SA"/>
        </w:rPr>
        <w:t>PENDING</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APPROVED</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REJECTED</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PAID</w:t>
      </w:r>
      <w:r w:rsidRPr="00FB6007">
        <w:rPr>
          <w:rFonts w:ascii="Consolas" w:eastAsia="Times New Roman" w:hAnsi="Consolas" w:cs="Times New Roman"/>
          <w:color w:val="000000"/>
          <w:sz w:val="20"/>
          <w:szCs w:val="20"/>
          <w:lang w:bidi="ar-SA"/>
        </w:rPr>
        <w:t xml:space="preserve"> }</w:t>
      </w:r>
    </w:p>
    <w:p w14:paraId="759C440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06E9D60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Payment Type</w:t>
      </w:r>
    </w:p>
    <w:p w14:paraId="53C3666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enum</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PaymentType</w:t>
      </w:r>
      <w:r w:rsidRPr="00FB6007">
        <w:rPr>
          <w:rFonts w:ascii="Consolas" w:eastAsia="Times New Roman" w:hAnsi="Consolas" w:cs="Times New Roman"/>
          <w:color w:val="000000"/>
          <w:sz w:val="20"/>
          <w:szCs w:val="20"/>
          <w:lang w:bidi="ar-SA"/>
        </w:rPr>
        <w:t xml:space="preserve"> { </w:t>
      </w:r>
      <w:r w:rsidRPr="00FB6007">
        <w:rPr>
          <w:rFonts w:ascii="Consolas" w:eastAsia="Times New Roman" w:hAnsi="Consolas" w:cs="Times New Roman"/>
          <w:color w:val="0070C1"/>
          <w:sz w:val="20"/>
          <w:szCs w:val="20"/>
          <w:lang w:bidi="ar-SA"/>
        </w:rPr>
        <w:t>ONE_TIME</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70C1"/>
          <w:sz w:val="20"/>
          <w:szCs w:val="20"/>
          <w:lang w:bidi="ar-SA"/>
        </w:rPr>
        <w:t>MONTHLY</w:t>
      </w:r>
      <w:r w:rsidRPr="00FB6007">
        <w:rPr>
          <w:rFonts w:ascii="Consolas" w:eastAsia="Times New Roman" w:hAnsi="Consolas" w:cs="Times New Roman"/>
          <w:color w:val="000000"/>
          <w:sz w:val="20"/>
          <w:szCs w:val="20"/>
          <w:lang w:bidi="ar-SA"/>
        </w:rPr>
        <w:t xml:space="preserve"> }</w:t>
      </w:r>
    </w:p>
    <w:p w14:paraId="0A3BBA2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30607FD9"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Insurance Plan Structure</w:t>
      </w:r>
    </w:p>
    <w:p w14:paraId="011564F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struct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InsurancePlan</w:t>
      </w:r>
      <w:r w:rsidRPr="00FB6007">
        <w:rPr>
          <w:rFonts w:ascii="Consolas" w:eastAsia="Times New Roman" w:hAnsi="Consolas" w:cs="Times New Roman"/>
          <w:color w:val="000000"/>
          <w:sz w:val="20"/>
          <w:szCs w:val="20"/>
          <w:lang w:bidi="ar-SA"/>
        </w:rPr>
        <w:t xml:space="preserve"> {</w:t>
      </w:r>
    </w:p>
    <w:p w14:paraId="2CCF86B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PlanType planType;</w:t>
      </w:r>
    </w:p>
    <w:p w14:paraId="306EECC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oneTimePrice;      </w:t>
      </w:r>
      <w:r w:rsidRPr="00FB6007">
        <w:rPr>
          <w:rFonts w:ascii="Consolas" w:eastAsia="Times New Roman" w:hAnsi="Consolas" w:cs="Times New Roman"/>
          <w:color w:val="008000"/>
          <w:sz w:val="20"/>
          <w:szCs w:val="20"/>
          <w:lang w:bidi="ar-SA"/>
        </w:rPr>
        <w:t>// Price for one-time payment (1 year coverage)</w:t>
      </w:r>
    </w:p>
    <w:p w14:paraId="2A7F31C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monthlyPrice;      </w:t>
      </w:r>
      <w:r w:rsidRPr="00FB6007">
        <w:rPr>
          <w:rFonts w:ascii="Consolas" w:eastAsia="Times New Roman" w:hAnsi="Consolas" w:cs="Times New Roman"/>
          <w:color w:val="008000"/>
          <w:sz w:val="20"/>
          <w:szCs w:val="20"/>
          <w:lang w:bidi="ar-SA"/>
        </w:rPr>
        <w:t>// Monthly payment price</w:t>
      </w:r>
    </w:p>
    <w:p w14:paraId="6CA665F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coverageAmount;    </w:t>
      </w:r>
      <w:r w:rsidRPr="00FB6007">
        <w:rPr>
          <w:rFonts w:ascii="Consolas" w:eastAsia="Times New Roman" w:hAnsi="Consolas" w:cs="Times New Roman"/>
          <w:color w:val="008000"/>
          <w:sz w:val="20"/>
          <w:szCs w:val="20"/>
          <w:lang w:bidi="ar-SA"/>
        </w:rPr>
        <w:t>// Maximum coverage amount</w:t>
      </w:r>
    </w:p>
    <w:p w14:paraId="46A1B64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deductible;        </w:t>
      </w:r>
      <w:r w:rsidRPr="00FB6007">
        <w:rPr>
          <w:rFonts w:ascii="Consolas" w:eastAsia="Times New Roman" w:hAnsi="Consolas" w:cs="Times New Roman"/>
          <w:color w:val="008000"/>
          <w:sz w:val="20"/>
          <w:szCs w:val="20"/>
          <w:lang w:bidi="ar-SA"/>
        </w:rPr>
        <w:t>// Deductible amount</w:t>
      </w:r>
    </w:p>
    <w:p w14:paraId="44DB0E1F"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ipfsHash;           </w:t>
      </w:r>
      <w:r w:rsidRPr="00FB6007">
        <w:rPr>
          <w:rFonts w:ascii="Consolas" w:eastAsia="Times New Roman" w:hAnsi="Consolas" w:cs="Times New Roman"/>
          <w:color w:val="008000"/>
          <w:sz w:val="20"/>
          <w:szCs w:val="20"/>
          <w:lang w:bidi="ar-SA"/>
        </w:rPr>
        <w:t>// IPFS hash for plan metadata</w:t>
      </w:r>
    </w:p>
    <w:p w14:paraId="22B9A1E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bool</w:t>
      </w:r>
      <w:r w:rsidRPr="00FB6007">
        <w:rPr>
          <w:rFonts w:ascii="Consolas" w:eastAsia="Times New Roman" w:hAnsi="Consolas" w:cs="Times New Roman"/>
          <w:color w:val="000000"/>
          <w:sz w:val="20"/>
          <w:szCs w:val="20"/>
          <w:lang w:bidi="ar-SA"/>
        </w:rPr>
        <w:t xml:space="preserve"> isActive;</w:t>
      </w:r>
    </w:p>
    <w:p w14:paraId="4685620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w:t>
      </w:r>
    </w:p>
    <w:p w14:paraId="060D8B9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50B107C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Policy Structure</w:t>
      </w:r>
    </w:p>
    <w:p w14:paraId="32845B06"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struct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Policy</w:t>
      </w:r>
      <w:r w:rsidRPr="00FB6007">
        <w:rPr>
          <w:rFonts w:ascii="Consolas" w:eastAsia="Times New Roman" w:hAnsi="Consolas" w:cs="Times New Roman"/>
          <w:color w:val="000000"/>
          <w:sz w:val="20"/>
          <w:szCs w:val="20"/>
          <w:lang w:bidi="ar-SA"/>
        </w:rPr>
        <w:t xml:space="preserve"> {</w:t>
      </w:r>
    </w:p>
    <w:p w14:paraId="1AA4C71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policyId;</w:t>
      </w:r>
    </w:p>
    <w:p w14:paraId="3E761232"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policyholder;</w:t>
      </w:r>
    </w:p>
    <w:p w14:paraId="52A4F06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PlanType planType;</w:t>
      </w:r>
    </w:p>
    <w:p w14:paraId="1CA6F935"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PaymentType paymentType;</w:t>
      </w:r>
    </w:p>
    <w:p w14:paraId="4CB327A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coverageAmount;</w:t>
      </w:r>
    </w:p>
    <w:p w14:paraId="1005948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deductible;</w:t>
      </w:r>
    </w:p>
    <w:p w14:paraId="4120BF5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premium;</w:t>
      </w:r>
    </w:p>
    <w:p w14:paraId="205A19F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lastRenderedPageBreak/>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startDate;</w:t>
      </w:r>
    </w:p>
    <w:p w14:paraId="3BA3080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endDate;</w:t>
      </w:r>
    </w:p>
    <w:p w14:paraId="7876B7B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lastPaymentDate;</w:t>
      </w:r>
    </w:p>
    <w:p w14:paraId="7D73183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PolicyStatus status;</w:t>
      </w:r>
    </w:p>
    <w:p w14:paraId="4375A285"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ipfsMetadata;       </w:t>
      </w:r>
      <w:r w:rsidRPr="00FB6007">
        <w:rPr>
          <w:rFonts w:ascii="Consolas" w:eastAsia="Times New Roman" w:hAnsi="Consolas" w:cs="Times New Roman"/>
          <w:color w:val="008000"/>
          <w:sz w:val="20"/>
          <w:szCs w:val="20"/>
          <w:lang w:bidi="ar-SA"/>
        </w:rPr>
        <w:t>// IPFS hash for policy documents</w:t>
      </w:r>
    </w:p>
    <w:p w14:paraId="12E8916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totalPaid;</w:t>
      </w:r>
    </w:p>
    <w:p w14:paraId="7F1DC72B"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claimsUsed;</w:t>
      </w:r>
    </w:p>
    <w:p w14:paraId="346EBEC6"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w:t>
      </w:r>
    </w:p>
    <w:p w14:paraId="1799790A"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75C5369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Claim Structure</w:t>
      </w:r>
    </w:p>
    <w:p w14:paraId="29CB52E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struct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Claim</w:t>
      </w:r>
      <w:r w:rsidRPr="00FB6007">
        <w:rPr>
          <w:rFonts w:ascii="Consolas" w:eastAsia="Times New Roman" w:hAnsi="Consolas" w:cs="Times New Roman"/>
          <w:color w:val="000000"/>
          <w:sz w:val="20"/>
          <w:szCs w:val="20"/>
          <w:lang w:bidi="ar-SA"/>
        </w:rPr>
        <w:t xml:space="preserve"> {</w:t>
      </w:r>
    </w:p>
    <w:p w14:paraId="78378BD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claimId;</w:t>
      </w:r>
    </w:p>
    <w:p w14:paraId="05FC3B2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policyId;</w:t>
      </w:r>
    </w:p>
    <w:p w14:paraId="387619D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claimant;</w:t>
      </w:r>
    </w:p>
    <w:p w14:paraId="25C927D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claimAmount;</w:t>
      </w:r>
    </w:p>
    <w:p w14:paraId="31093BF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approvedAmount;</w:t>
      </w:r>
    </w:p>
    <w:p w14:paraId="4A4D5D2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ClaimStatus status;</w:t>
      </w:r>
    </w:p>
    <w:p w14:paraId="14FC4BE9"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submissionDate;</w:t>
      </w:r>
    </w:p>
    <w:p w14:paraId="2DF8E4D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processedDate;</w:t>
      </w:r>
    </w:p>
    <w:p w14:paraId="406FD29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ipfsDocuments;      </w:t>
      </w:r>
      <w:r w:rsidRPr="00FB6007">
        <w:rPr>
          <w:rFonts w:ascii="Consolas" w:eastAsia="Times New Roman" w:hAnsi="Consolas" w:cs="Times New Roman"/>
          <w:color w:val="008000"/>
          <w:sz w:val="20"/>
          <w:szCs w:val="20"/>
          <w:lang w:bidi="ar-SA"/>
        </w:rPr>
        <w:t>// IPFS hash for claim documents</w:t>
      </w:r>
    </w:p>
    <w:p w14:paraId="1CEFA7F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description;</w:t>
      </w:r>
    </w:p>
    <w:p w14:paraId="310B0A1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w:t>
      </w:r>
    </w:p>
    <w:p w14:paraId="0F8EF50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7A5A5A1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Hospital Verification Structure</w:t>
      </w:r>
    </w:p>
    <w:p w14:paraId="773E202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struct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HospitalVerification</w:t>
      </w:r>
      <w:r w:rsidRPr="00FB6007">
        <w:rPr>
          <w:rFonts w:ascii="Consolas" w:eastAsia="Times New Roman" w:hAnsi="Consolas" w:cs="Times New Roman"/>
          <w:color w:val="000000"/>
          <w:sz w:val="20"/>
          <w:szCs w:val="20"/>
          <w:lang w:bidi="ar-SA"/>
        </w:rPr>
        <w:t xml:space="preserve"> {</w:t>
      </w:r>
    </w:p>
    <w:p w14:paraId="2565750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bool</w:t>
      </w:r>
      <w:r w:rsidRPr="00FB6007">
        <w:rPr>
          <w:rFonts w:ascii="Consolas" w:eastAsia="Times New Roman" w:hAnsi="Consolas" w:cs="Times New Roman"/>
          <w:color w:val="000000"/>
          <w:sz w:val="20"/>
          <w:szCs w:val="20"/>
          <w:lang w:bidi="ar-SA"/>
        </w:rPr>
        <w:t xml:space="preserve"> verified;              </w:t>
      </w:r>
      <w:r w:rsidRPr="00FB6007">
        <w:rPr>
          <w:rFonts w:ascii="Consolas" w:eastAsia="Times New Roman" w:hAnsi="Consolas" w:cs="Times New Roman"/>
          <w:color w:val="008000"/>
          <w:sz w:val="20"/>
          <w:szCs w:val="20"/>
          <w:lang w:bidi="ar-SA"/>
        </w:rPr>
        <w:t>// Hospital verification status</w:t>
      </w:r>
    </w:p>
    <w:p w14:paraId="4047722C"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notes;               </w:t>
      </w:r>
      <w:r w:rsidRPr="00FB6007">
        <w:rPr>
          <w:rFonts w:ascii="Consolas" w:eastAsia="Times New Roman" w:hAnsi="Consolas" w:cs="Times New Roman"/>
          <w:color w:val="008000"/>
          <w:sz w:val="20"/>
          <w:szCs w:val="20"/>
          <w:lang w:bidi="ar-SA"/>
        </w:rPr>
        <w:t>// Hospital notes</w:t>
      </w:r>
    </w:p>
    <w:p w14:paraId="0FF3D9A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verifiedBy;         </w:t>
      </w:r>
      <w:r w:rsidRPr="00FB6007">
        <w:rPr>
          <w:rFonts w:ascii="Consolas" w:eastAsia="Times New Roman" w:hAnsi="Consolas" w:cs="Times New Roman"/>
          <w:color w:val="008000"/>
          <w:sz w:val="20"/>
          <w:szCs w:val="20"/>
          <w:lang w:bidi="ar-SA"/>
        </w:rPr>
        <w:t>// Address of hospital verifying</w:t>
      </w:r>
    </w:p>
    <w:p w14:paraId="18F1A31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verifiedAt;         </w:t>
      </w:r>
      <w:r w:rsidRPr="00FB6007">
        <w:rPr>
          <w:rFonts w:ascii="Consolas" w:eastAsia="Times New Roman" w:hAnsi="Consolas" w:cs="Times New Roman"/>
          <w:color w:val="008000"/>
          <w:sz w:val="20"/>
          <w:szCs w:val="20"/>
          <w:lang w:bidi="ar-SA"/>
        </w:rPr>
        <w:t>// Timestamp of verification</w:t>
      </w:r>
    </w:p>
    <w:p w14:paraId="0909EDB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ipfsDocuments;       </w:t>
      </w:r>
      <w:r w:rsidRPr="00FB6007">
        <w:rPr>
          <w:rFonts w:ascii="Consolas" w:eastAsia="Times New Roman" w:hAnsi="Consolas" w:cs="Times New Roman"/>
          <w:color w:val="008000"/>
          <w:sz w:val="20"/>
          <w:szCs w:val="20"/>
          <w:lang w:bidi="ar-SA"/>
        </w:rPr>
        <w:t>// IPFS hash for hospital documents</w:t>
      </w:r>
    </w:p>
    <w:p w14:paraId="5CF148D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bool</w:t>
      </w:r>
      <w:r w:rsidRPr="00FB6007">
        <w:rPr>
          <w:rFonts w:ascii="Consolas" w:eastAsia="Times New Roman" w:hAnsi="Consolas" w:cs="Times New Roman"/>
          <w:color w:val="000000"/>
          <w:sz w:val="20"/>
          <w:szCs w:val="20"/>
          <w:lang w:bidi="ar-SA"/>
        </w:rPr>
        <w:t xml:space="preserve"> exists;                </w:t>
      </w:r>
      <w:r w:rsidRPr="00FB6007">
        <w:rPr>
          <w:rFonts w:ascii="Consolas" w:eastAsia="Times New Roman" w:hAnsi="Consolas" w:cs="Times New Roman"/>
          <w:color w:val="008000"/>
          <w:sz w:val="20"/>
          <w:szCs w:val="20"/>
          <w:lang w:bidi="ar-SA"/>
        </w:rPr>
        <w:t>// Check if verification exists</w:t>
      </w:r>
    </w:p>
    <w:p w14:paraId="2F84454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w:t>
      </w:r>
    </w:p>
    <w:p w14:paraId="0061D710"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44842B5F"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Admin Processing Structure</w:t>
      </w:r>
    </w:p>
    <w:p w14:paraId="1D80BBF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struct</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ClaimProcessing</w:t>
      </w:r>
      <w:r w:rsidRPr="00FB6007">
        <w:rPr>
          <w:rFonts w:ascii="Consolas" w:eastAsia="Times New Roman" w:hAnsi="Consolas" w:cs="Times New Roman"/>
          <w:color w:val="000000"/>
          <w:sz w:val="20"/>
          <w:szCs w:val="20"/>
          <w:lang w:bidi="ar-SA"/>
        </w:rPr>
        <w:t xml:space="preserve"> {</w:t>
      </w:r>
    </w:p>
    <w:p w14:paraId="6EB7125F"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adminNotes;          </w:t>
      </w:r>
      <w:r w:rsidRPr="00FB6007">
        <w:rPr>
          <w:rFonts w:ascii="Consolas" w:eastAsia="Times New Roman" w:hAnsi="Consolas" w:cs="Times New Roman"/>
          <w:color w:val="008000"/>
          <w:sz w:val="20"/>
          <w:szCs w:val="20"/>
          <w:lang w:bidi="ar-SA"/>
        </w:rPr>
        <w:t>// Admin notes</w:t>
      </w:r>
    </w:p>
    <w:p w14:paraId="0048B01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string</w:t>
      </w:r>
      <w:r w:rsidRPr="00FB6007">
        <w:rPr>
          <w:rFonts w:ascii="Consolas" w:eastAsia="Times New Roman" w:hAnsi="Consolas" w:cs="Times New Roman"/>
          <w:color w:val="000000"/>
          <w:sz w:val="20"/>
          <w:szCs w:val="20"/>
          <w:lang w:bidi="ar-SA"/>
        </w:rPr>
        <w:t xml:space="preserve"> ipfsDocuments;       </w:t>
      </w:r>
      <w:r w:rsidRPr="00FB6007">
        <w:rPr>
          <w:rFonts w:ascii="Consolas" w:eastAsia="Times New Roman" w:hAnsi="Consolas" w:cs="Times New Roman"/>
          <w:color w:val="008000"/>
          <w:sz w:val="20"/>
          <w:szCs w:val="20"/>
          <w:lang w:bidi="ar-SA"/>
        </w:rPr>
        <w:t>// IPFS hash for admin documents</w:t>
      </w:r>
    </w:p>
    <w:p w14:paraId="7F98134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processedBy;        </w:t>
      </w:r>
      <w:r w:rsidRPr="00FB6007">
        <w:rPr>
          <w:rFonts w:ascii="Consolas" w:eastAsia="Times New Roman" w:hAnsi="Consolas" w:cs="Times New Roman"/>
          <w:color w:val="008000"/>
          <w:sz w:val="20"/>
          <w:szCs w:val="20"/>
          <w:lang w:bidi="ar-SA"/>
        </w:rPr>
        <w:t>// Address of admin who processed</w:t>
      </w:r>
    </w:p>
    <w:p w14:paraId="0828A27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processedAt;        </w:t>
      </w:r>
      <w:r w:rsidRPr="00FB6007">
        <w:rPr>
          <w:rFonts w:ascii="Consolas" w:eastAsia="Times New Roman" w:hAnsi="Consolas" w:cs="Times New Roman"/>
          <w:color w:val="008000"/>
          <w:sz w:val="20"/>
          <w:szCs w:val="20"/>
          <w:lang w:bidi="ar-SA"/>
        </w:rPr>
        <w:t>// Timestamp</w:t>
      </w:r>
    </w:p>
    <w:p w14:paraId="19ECF038"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267F99"/>
          <w:sz w:val="20"/>
          <w:szCs w:val="20"/>
          <w:lang w:bidi="ar-SA"/>
        </w:rPr>
        <w:t>bool</w:t>
      </w:r>
      <w:r w:rsidRPr="00FB6007">
        <w:rPr>
          <w:rFonts w:ascii="Consolas" w:eastAsia="Times New Roman" w:hAnsi="Consolas" w:cs="Times New Roman"/>
          <w:color w:val="000000"/>
          <w:sz w:val="20"/>
          <w:szCs w:val="20"/>
          <w:lang w:bidi="ar-SA"/>
        </w:rPr>
        <w:t xml:space="preserve"> exists;</w:t>
      </w:r>
    </w:p>
    <w:p w14:paraId="31C85109"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w:t>
      </w:r>
    </w:p>
    <w:p w14:paraId="6CD9A50D"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p>
    <w:p w14:paraId="749DDB4E"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8000"/>
          <w:sz w:val="20"/>
          <w:szCs w:val="20"/>
          <w:lang w:bidi="ar-SA"/>
        </w:rPr>
        <w:t>// Mappings</w:t>
      </w:r>
    </w:p>
    <w:p w14:paraId="66F33BA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 xml:space="preserve">(PlanType =&gt; InsurancePlan)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insurancePlans;</w:t>
      </w:r>
    </w:p>
    <w:p w14:paraId="1C43E99B"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=&gt; Policy)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policies;</w:t>
      </w:r>
    </w:p>
    <w:p w14:paraId="7465AFC7"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=&gt;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userPolicies;</w:t>
      </w:r>
    </w:p>
    <w:p w14:paraId="7C1568A4"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=&gt; Claim)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claims;</w:t>
      </w:r>
    </w:p>
    <w:p w14:paraId="5C5C4573"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=&gt; </w:t>
      </w:r>
      <w:r w:rsidRPr="00FB6007">
        <w:rPr>
          <w:rFonts w:ascii="Consolas" w:eastAsia="Times New Roman" w:hAnsi="Consolas" w:cs="Times New Roman"/>
          <w:color w:val="267F99"/>
          <w:sz w:val="20"/>
          <w:szCs w:val="20"/>
          <w:lang w:bidi="ar-SA"/>
        </w:rPr>
        <w:t>uint256</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policyClaims;</w:t>
      </w:r>
    </w:p>
    <w:p w14:paraId="5AE13FF1" w14:textId="77777777" w:rsidR="00303349" w:rsidRPr="00FB6007" w:rsidRDefault="00303349" w:rsidP="00303349">
      <w:pPr>
        <w:shd w:val="clear" w:color="auto" w:fill="FFFFFF"/>
        <w:spacing w:line="285" w:lineRule="atLeast"/>
        <w:ind w:firstLine="0"/>
        <w:jc w:val="left"/>
        <w:rPr>
          <w:rFonts w:ascii="Consolas" w:eastAsia="Times New Roman" w:hAnsi="Consolas" w:cs="Times New Roman"/>
          <w:color w:val="000000"/>
          <w:sz w:val="20"/>
          <w:szCs w:val="20"/>
          <w:lang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=&gt; </w:t>
      </w:r>
      <w:r w:rsidRPr="00FB6007">
        <w:rPr>
          <w:rFonts w:ascii="Consolas" w:eastAsia="Times New Roman" w:hAnsi="Consolas" w:cs="Times New Roman"/>
          <w:color w:val="267F99"/>
          <w:sz w:val="20"/>
          <w:szCs w:val="20"/>
          <w:lang w:bidi="ar-SA"/>
        </w:rPr>
        <w:t>bool</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authorizedDoctors;</w:t>
      </w:r>
    </w:p>
    <w:p w14:paraId="0E5EE15D" w14:textId="77777777" w:rsidR="00303349" w:rsidRDefault="00303349" w:rsidP="00303349">
      <w:pPr>
        <w:shd w:val="clear" w:color="auto" w:fill="FFFFFF"/>
        <w:spacing w:line="285" w:lineRule="atLeast"/>
        <w:ind w:firstLine="0"/>
        <w:jc w:val="left"/>
        <w:rPr>
          <w:rFonts w:ascii="Consolas" w:eastAsia="Times New Roman" w:hAnsi="Consolas" w:cs="Times New Roman"/>
          <w:color w:val="008000"/>
          <w:sz w:val="20"/>
          <w:szCs w:val="20"/>
          <w:lang w:val="en-US" w:bidi="ar-SA"/>
        </w:rPr>
      </w:pP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mapping</w:t>
      </w:r>
      <w:r w:rsidRPr="00FB6007">
        <w:rPr>
          <w:rFonts w:ascii="Consolas" w:eastAsia="Times New Roman" w:hAnsi="Consolas" w:cs="Times New Roman"/>
          <w:color w:val="000000"/>
          <w:sz w:val="20"/>
          <w:szCs w:val="20"/>
          <w:lang w:bidi="ar-SA"/>
        </w:rPr>
        <w:t>(</w:t>
      </w:r>
      <w:r w:rsidRPr="00FB6007">
        <w:rPr>
          <w:rFonts w:ascii="Consolas" w:eastAsia="Times New Roman" w:hAnsi="Consolas" w:cs="Times New Roman"/>
          <w:color w:val="267F99"/>
          <w:sz w:val="20"/>
          <w:szCs w:val="20"/>
          <w:lang w:bidi="ar-SA"/>
        </w:rPr>
        <w:t>address</w:t>
      </w:r>
      <w:r w:rsidRPr="00FB6007">
        <w:rPr>
          <w:rFonts w:ascii="Consolas" w:eastAsia="Times New Roman" w:hAnsi="Consolas" w:cs="Times New Roman"/>
          <w:color w:val="000000"/>
          <w:sz w:val="20"/>
          <w:szCs w:val="20"/>
          <w:lang w:bidi="ar-SA"/>
        </w:rPr>
        <w:t xml:space="preserve"> =&gt; </w:t>
      </w:r>
      <w:r w:rsidRPr="00FB6007">
        <w:rPr>
          <w:rFonts w:ascii="Consolas" w:eastAsia="Times New Roman" w:hAnsi="Consolas" w:cs="Times New Roman"/>
          <w:color w:val="267F99"/>
          <w:sz w:val="20"/>
          <w:szCs w:val="20"/>
          <w:lang w:bidi="ar-SA"/>
        </w:rPr>
        <w:t>uint8</w:t>
      </w:r>
      <w:r w:rsidRPr="00FB6007">
        <w:rPr>
          <w:rFonts w:ascii="Consolas" w:eastAsia="Times New Roman" w:hAnsi="Consolas" w:cs="Times New Roman"/>
          <w:color w:val="000000"/>
          <w:sz w:val="20"/>
          <w:szCs w:val="20"/>
          <w:lang w:bidi="ar-SA"/>
        </w:rPr>
        <w:t xml:space="preserve">) </w:t>
      </w:r>
      <w:r w:rsidRPr="00FB6007">
        <w:rPr>
          <w:rFonts w:ascii="Consolas" w:eastAsia="Times New Roman" w:hAnsi="Consolas" w:cs="Times New Roman"/>
          <w:color w:val="0000FF"/>
          <w:sz w:val="20"/>
          <w:szCs w:val="20"/>
          <w:lang w:bidi="ar-SA"/>
        </w:rPr>
        <w:t>public</w:t>
      </w:r>
      <w:r w:rsidRPr="00FB6007">
        <w:rPr>
          <w:rFonts w:ascii="Consolas" w:eastAsia="Times New Roman" w:hAnsi="Consolas" w:cs="Times New Roman"/>
          <w:color w:val="000000"/>
          <w:sz w:val="20"/>
          <w:szCs w:val="20"/>
          <w:lang w:bidi="ar-SA"/>
        </w:rPr>
        <w:t xml:space="preserve"> userRoles; </w:t>
      </w:r>
      <w:r w:rsidRPr="00FB6007">
        <w:rPr>
          <w:rFonts w:ascii="Consolas" w:eastAsia="Times New Roman" w:hAnsi="Consolas" w:cs="Times New Roman"/>
          <w:color w:val="008000"/>
          <w:sz w:val="20"/>
          <w:szCs w:val="20"/>
          <w:lang w:bidi="ar-SA"/>
        </w:rPr>
        <w:t>// Mapping cho user roles</w:t>
      </w:r>
    </w:p>
    <w:p w14:paraId="01D06FEE" w14:textId="77777777" w:rsidR="001717DC" w:rsidRPr="001717DC" w:rsidRDefault="001717DC" w:rsidP="00303349">
      <w:pPr>
        <w:shd w:val="clear" w:color="auto" w:fill="FFFFFF"/>
        <w:spacing w:line="285" w:lineRule="atLeast"/>
        <w:ind w:firstLine="0"/>
        <w:jc w:val="left"/>
        <w:rPr>
          <w:rFonts w:ascii="Consolas" w:eastAsia="Times New Roman" w:hAnsi="Consolas" w:cs="Times New Roman"/>
          <w:color w:val="000000"/>
          <w:sz w:val="20"/>
          <w:szCs w:val="20"/>
          <w:lang w:val="en-US" w:bidi="ar-SA"/>
        </w:rPr>
      </w:pPr>
    </w:p>
    <w:p w14:paraId="49615667" w14:textId="0457BB3F" w:rsidR="001717DC" w:rsidRPr="002D1096" w:rsidRDefault="002D1096" w:rsidP="001717DC">
      <w:pPr>
        <w:rPr>
          <w:b/>
          <w:bCs/>
          <w:lang w:val="en-US" w:bidi="ar-SA"/>
        </w:rPr>
      </w:pPr>
      <w:r w:rsidRPr="002D1096">
        <w:rPr>
          <w:b/>
          <w:bCs/>
          <w:lang w:val="en-US" w:bidi="ar-SA"/>
        </w:rPr>
        <w:lastRenderedPageBreak/>
        <w:t xml:space="preserve">Hàm useRole sử dụng </w:t>
      </w:r>
      <w:r w:rsidR="007309C9">
        <w:rPr>
          <w:b/>
          <w:bCs/>
          <w:lang w:val="en-US" w:bidi="ar-SA"/>
        </w:rPr>
        <w:t xml:space="preserve">để </w:t>
      </w:r>
      <w:r w:rsidRPr="002D1096">
        <w:rPr>
          <w:b/>
          <w:bCs/>
          <w:lang w:val="en-US" w:bidi="ar-SA"/>
        </w:rPr>
        <w:t>phân quyền</w:t>
      </w:r>
    </w:p>
    <w:p w14:paraId="51638A18" w14:textId="3462B25D"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AF00DB"/>
          <w:sz w:val="21"/>
          <w:szCs w:val="21"/>
          <w:lang w:val="en-US" w:bidi="ar-SA"/>
        </w:rPr>
        <w:t>export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ROLE_NAMES</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p>
    <w:p w14:paraId="72B58EC9"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w:t>
      </w:r>
      <w:r w:rsidRPr="001717DC">
        <w:rPr>
          <w:rFonts w:ascii="Consolas" w:eastAsia="Times New Roman" w:hAnsi="Consolas" w:cs="Times New Roman"/>
          <w:color w:val="0070C1"/>
          <w:sz w:val="21"/>
          <w:szCs w:val="21"/>
          <w:lang w:val="en-US" w:bidi="ar-SA"/>
        </w:rPr>
        <w:t>USER_ROLES</w:t>
      </w:r>
      <w:r w:rsidRPr="001717DC">
        <w:rPr>
          <w:rFonts w:ascii="Consolas" w:eastAsia="Times New Roman" w:hAnsi="Consolas" w:cs="Times New Roman"/>
          <w:color w:val="001080"/>
          <w:sz w:val="21"/>
          <w:szCs w:val="21"/>
          <w:lang w:val="en-US" w:bidi="ar-SA"/>
        </w:rPr>
        <w:t>.CUSTOMER]: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31515"/>
          <w:sz w:val="21"/>
          <w:szCs w:val="21"/>
          <w:lang w:val="en-US" w:bidi="ar-SA"/>
        </w:rPr>
        <w:t>"Khách hàng"</w:t>
      </w:r>
      <w:r w:rsidRPr="001717DC">
        <w:rPr>
          <w:rFonts w:ascii="Consolas" w:eastAsia="Times New Roman" w:hAnsi="Consolas" w:cs="Times New Roman"/>
          <w:color w:val="3B3B3B"/>
          <w:sz w:val="21"/>
          <w:szCs w:val="21"/>
          <w:lang w:val="en-US" w:bidi="ar-SA"/>
        </w:rPr>
        <w:t>,</w:t>
      </w:r>
    </w:p>
    <w:p w14:paraId="3A33AD94"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w:t>
      </w:r>
      <w:r w:rsidRPr="001717DC">
        <w:rPr>
          <w:rFonts w:ascii="Consolas" w:eastAsia="Times New Roman" w:hAnsi="Consolas" w:cs="Times New Roman"/>
          <w:color w:val="0070C1"/>
          <w:sz w:val="21"/>
          <w:szCs w:val="21"/>
          <w:lang w:val="en-US" w:bidi="ar-SA"/>
        </w:rPr>
        <w:t>USER_ROLES</w:t>
      </w:r>
      <w:r w:rsidRPr="001717DC">
        <w:rPr>
          <w:rFonts w:ascii="Consolas" w:eastAsia="Times New Roman" w:hAnsi="Consolas" w:cs="Times New Roman"/>
          <w:color w:val="001080"/>
          <w:sz w:val="21"/>
          <w:szCs w:val="21"/>
          <w:lang w:val="en-US" w:bidi="ar-SA"/>
        </w:rPr>
        <w:t>.ADMIN]:</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31515"/>
          <w:sz w:val="21"/>
          <w:szCs w:val="21"/>
          <w:lang w:val="en-US" w:bidi="ar-SA"/>
        </w:rPr>
        <w:t>"Quản trị viên"</w:t>
      </w:r>
      <w:r w:rsidRPr="001717DC">
        <w:rPr>
          <w:rFonts w:ascii="Consolas" w:eastAsia="Times New Roman" w:hAnsi="Consolas" w:cs="Times New Roman"/>
          <w:color w:val="3B3B3B"/>
          <w:sz w:val="21"/>
          <w:szCs w:val="21"/>
          <w:lang w:val="en-US" w:bidi="ar-SA"/>
        </w:rPr>
        <w:t>,</w:t>
      </w:r>
    </w:p>
    <w:p w14:paraId="6B96EAA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w:t>
      </w:r>
      <w:r w:rsidRPr="001717DC">
        <w:rPr>
          <w:rFonts w:ascii="Consolas" w:eastAsia="Times New Roman" w:hAnsi="Consolas" w:cs="Times New Roman"/>
          <w:color w:val="0070C1"/>
          <w:sz w:val="21"/>
          <w:szCs w:val="21"/>
          <w:lang w:val="en-US" w:bidi="ar-SA"/>
        </w:rPr>
        <w:t>USER_ROLES</w:t>
      </w:r>
      <w:r w:rsidRPr="001717DC">
        <w:rPr>
          <w:rFonts w:ascii="Consolas" w:eastAsia="Times New Roman" w:hAnsi="Consolas" w:cs="Times New Roman"/>
          <w:color w:val="001080"/>
          <w:sz w:val="21"/>
          <w:szCs w:val="21"/>
          <w:lang w:val="en-US" w:bidi="ar-SA"/>
        </w:rPr>
        <w:t>.HOSPITAL]:</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31515"/>
          <w:sz w:val="21"/>
          <w:szCs w:val="21"/>
          <w:lang w:val="en-US" w:bidi="ar-SA"/>
        </w:rPr>
        <w:t>"Bệnh viện"</w:t>
      </w:r>
      <w:r w:rsidRPr="001717DC">
        <w:rPr>
          <w:rFonts w:ascii="Consolas" w:eastAsia="Times New Roman" w:hAnsi="Consolas" w:cs="Times New Roman"/>
          <w:color w:val="3B3B3B"/>
          <w:sz w:val="21"/>
          <w:szCs w:val="21"/>
          <w:lang w:val="en-US" w:bidi="ar-SA"/>
        </w:rPr>
        <w:t>,</w:t>
      </w:r>
    </w:p>
    <w:p w14:paraId="17B49AA7"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w:t>
      </w:r>
    </w:p>
    <w:p w14:paraId="069DC2ED"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6D4BB1CC"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AF00DB"/>
          <w:sz w:val="21"/>
          <w:szCs w:val="21"/>
          <w:lang w:val="en-US" w:bidi="ar-SA"/>
        </w:rPr>
        <w:t>export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useRole</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0000FF"/>
          <w:sz w:val="21"/>
          <w:szCs w:val="21"/>
          <w:lang w:val="en-US" w:bidi="ar-SA"/>
        </w:rPr>
        <w:t>=&gt;</w:t>
      </w:r>
      <w:r w:rsidRPr="001717DC">
        <w:rPr>
          <w:rFonts w:ascii="Consolas" w:eastAsia="Times New Roman" w:hAnsi="Consolas" w:cs="Times New Roman"/>
          <w:color w:val="3B3B3B"/>
          <w:sz w:val="21"/>
          <w:szCs w:val="21"/>
          <w:lang w:val="en-US" w:bidi="ar-SA"/>
        </w:rPr>
        <w:t xml:space="preserve"> {</w:t>
      </w:r>
    </w:p>
    <w:p w14:paraId="0BF0C5B1"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isConnected</w:t>
      </w: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useAccount</w:t>
      </w:r>
      <w:r w:rsidRPr="001717DC">
        <w:rPr>
          <w:rFonts w:ascii="Consolas" w:eastAsia="Times New Roman" w:hAnsi="Consolas" w:cs="Times New Roman"/>
          <w:color w:val="3B3B3B"/>
          <w:sz w:val="21"/>
          <w:szCs w:val="21"/>
          <w:lang w:val="en-US" w:bidi="ar-SA"/>
        </w:rPr>
        <w:t>();</w:t>
      </w:r>
    </w:p>
    <w:p w14:paraId="2EDCBE0A"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provider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useEthersProvider</w:t>
      </w:r>
      <w:r w:rsidRPr="001717DC">
        <w:rPr>
          <w:rFonts w:ascii="Consolas" w:eastAsia="Times New Roman" w:hAnsi="Consolas" w:cs="Times New Roman"/>
          <w:color w:val="3B3B3B"/>
          <w:sz w:val="21"/>
          <w:szCs w:val="21"/>
          <w:lang w:val="en-US" w:bidi="ar-SA"/>
        </w:rPr>
        <w:t>();</w:t>
      </w:r>
    </w:p>
    <w:p w14:paraId="65735BF3"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userRole</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setUserRole</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useState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USER_ROLES</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CUSTOMER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8000"/>
          <w:sz w:val="21"/>
          <w:szCs w:val="21"/>
          <w:lang w:val="en-US" w:bidi="ar-SA"/>
        </w:rPr>
        <w:t>// Default role</w:t>
      </w:r>
    </w:p>
    <w:p w14:paraId="159B5CB6"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isLoading</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setIsLoading</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useState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true</w:t>
      </w:r>
      <w:r w:rsidRPr="001717DC">
        <w:rPr>
          <w:rFonts w:ascii="Consolas" w:eastAsia="Times New Roman" w:hAnsi="Consolas" w:cs="Times New Roman"/>
          <w:color w:val="3B3B3B"/>
          <w:sz w:val="21"/>
          <w:szCs w:val="21"/>
          <w:lang w:val="en-US" w:bidi="ar-SA"/>
        </w:rPr>
        <w:t>);</w:t>
      </w:r>
    </w:p>
    <w:p w14:paraId="0440670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error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setError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useState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null</w:t>
      </w:r>
      <w:r w:rsidRPr="001717DC">
        <w:rPr>
          <w:rFonts w:ascii="Consolas" w:eastAsia="Times New Roman" w:hAnsi="Consolas" w:cs="Times New Roman"/>
          <w:color w:val="3B3B3B"/>
          <w:sz w:val="21"/>
          <w:szCs w:val="21"/>
          <w:lang w:val="en-US" w:bidi="ar-SA"/>
        </w:rPr>
        <w:t>);</w:t>
      </w:r>
    </w:p>
    <w:p w14:paraId="35BCE76F"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2B076524"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useEffect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=&gt;</w:t>
      </w:r>
      <w:r w:rsidRPr="001717DC">
        <w:rPr>
          <w:rFonts w:ascii="Consolas" w:eastAsia="Times New Roman" w:hAnsi="Consolas" w:cs="Times New Roman"/>
          <w:color w:val="3B3B3B"/>
          <w:sz w:val="21"/>
          <w:szCs w:val="21"/>
          <w:lang w:val="en-US" w:bidi="ar-SA"/>
        </w:rPr>
        <w:t xml:space="preserve"> {</w:t>
      </w:r>
    </w:p>
    <w:p w14:paraId="55BFEB6C"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fetchUserRole</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async</w:t>
      </w: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0000FF"/>
          <w:sz w:val="21"/>
          <w:szCs w:val="21"/>
          <w:lang w:val="en-US" w:bidi="ar-SA"/>
        </w:rPr>
        <w:t>=&gt;</w:t>
      </w:r>
      <w:r w:rsidRPr="001717DC">
        <w:rPr>
          <w:rFonts w:ascii="Consolas" w:eastAsia="Times New Roman" w:hAnsi="Consolas" w:cs="Times New Roman"/>
          <w:color w:val="3B3B3B"/>
          <w:sz w:val="21"/>
          <w:szCs w:val="21"/>
          <w:lang w:val="en-US" w:bidi="ar-SA"/>
        </w:rPr>
        <w:t xml:space="preserve"> {</w:t>
      </w:r>
    </w:p>
    <w:p w14:paraId="3EB763CE"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F00DB"/>
          <w:sz w:val="21"/>
          <w:szCs w:val="21"/>
          <w:lang w:val="en-US" w:bidi="ar-SA"/>
        </w:rPr>
        <w:t>if</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0070C1"/>
          <w:sz w:val="21"/>
          <w:szCs w:val="21"/>
          <w:lang w:val="en-US" w:bidi="ar-SA"/>
        </w:rPr>
        <w:t>provider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0070C1"/>
          <w:sz w:val="21"/>
          <w:szCs w:val="21"/>
          <w:lang w:val="en-US" w:bidi="ar-SA"/>
        </w:rPr>
        <w:t>isConnected</w:t>
      </w:r>
      <w:r w:rsidRPr="001717DC">
        <w:rPr>
          <w:rFonts w:ascii="Consolas" w:eastAsia="Times New Roman" w:hAnsi="Consolas" w:cs="Times New Roman"/>
          <w:color w:val="3B3B3B"/>
          <w:sz w:val="21"/>
          <w:szCs w:val="21"/>
          <w:lang w:val="en-US" w:bidi="ar-SA"/>
        </w:rPr>
        <w:t>) {</w:t>
      </w:r>
    </w:p>
    <w:p w14:paraId="1C7C99F3"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setUserRole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USER_ROLES</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CUSTOMER</w:t>
      </w:r>
      <w:r w:rsidRPr="001717DC">
        <w:rPr>
          <w:rFonts w:ascii="Consolas" w:eastAsia="Times New Roman" w:hAnsi="Consolas" w:cs="Times New Roman"/>
          <w:color w:val="3B3B3B"/>
          <w:sz w:val="21"/>
          <w:szCs w:val="21"/>
          <w:lang w:val="en-US" w:bidi="ar-SA"/>
        </w:rPr>
        <w:t>);</w:t>
      </w:r>
    </w:p>
    <w:p w14:paraId="732AB70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setIsLoading</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false</w:t>
      </w:r>
      <w:r w:rsidRPr="001717DC">
        <w:rPr>
          <w:rFonts w:ascii="Consolas" w:eastAsia="Times New Roman" w:hAnsi="Consolas" w:cs="Times New Roman"/>
          <w:color w:val="3B3B3B"/>
          <w:sz w:val="21"/>
          <w:szCs w:val="21"/>
          <w:lang w:val="en-US" w:bidi="ar-SA"/>
        </w:rPr>
        <w:t>);</w:t>
      </w:r>
    </w:p>
    <w:p w14:paraId="48BC406A"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F00DB"/>
          <w:sz w:val="21"/>
          <w:szCs w:val="21"/>
          <w:lang w:val="en-US" w:bidi="ar-SA"/>
        </w:rPr>
        <w:t>return</w:t>
      </w:r>
      <w:r w:rsidRPr="001717DC">
        <w:rPr>
          <w:rFonts w:ascii="Consolas" w:eastAsia="Times New Roman" w:hAnsi="Consolas" w:cs="Times New Roman"/>
          <w:color w:val="3B3B3B"/>
          <w:sz w:val="21"/>
          <w:szCs w:val="21"/>
          <w:lang w:val="en-US" w:bidi="ar-SA"/>
        </w:rPr>
        <w:t>;</w:t>
      </w:r>
    </w:p>
    <w:p w14:paraId="78FFF740"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w:t>
      </w:r>
    </w:p>
    <w:p w14:paraId="0EBD3CCD"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0CD24357"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F00DB"/>
          <w:sz w:val="21"/>
          <w:szCs w:val="21"/>
          <w:lang w:val="en-US" w:bidi="ar-SA"/>
        </w:rPr>
        <w:t>try</w:t>
      </w:r>
      <w:r w:rsidRPr="001717DC">
        <w:rPr>
          <w:rFonts w:ascii="Consolas" w:eastAsia="Times New Roman" w:hAnsi="Consolas" w:cs="Times New Roman"/>
          <w:color w:val="3B3B3B"/>
          <w:sz w:val="21"/>
          <w:szCs w:val="21"/>
          <w:lang w:val="en-US" w:bidi="ar-SA"/>
        </w:rPr>
        <w:t xml:space="preserve"> {</w:t>
      </w:r>
    </w:p>
    <w:p w14:paraId="796E234A"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setIsLoading</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true</w:t>
      </w:r>
      <w:r w:rsidRPr="001717DC">
        <w:rPr>
          <w:rFonts w:ascii="Consolas" w:eastAsia="Times New Roman" w:hAnsi="Consolas" w:cs="Times New Roman"/>
          <w:color w:val="3B3B3B"/>
          <w:sz w:val="21"/>
          <w:szCs w:val="21"/>
          <w:lang w:val="en-US" w:bidi="ar-SA"/>
        </w:rPr>
        <w:t>);</w:t>
      </w:r>
    </w:p>
    <w:p w14:paraId="114CC10D"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setError</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null</w:t>
      </w:r>
      <w:r w:rsidRPr="001717DC">
        <w:rPr>
          <w:rFonts w:ascii="Consolas" w:eastAsia="Times New Roman" w:hAnsi="Consolas" w:cs="Times New Roman"/>
          <w:color w:val="3B3B3B"/>
          <w:sz w:val="21"/>
          <w:szCs w:val="21"/>
          <w:lang w:val="en-US" w:bidi="ar-SA"/>
        </w:rPr>
        <w:t>);</w:t>
      </w:r>
    </w:p>
    <w:p w14:paraId="4896CA3E"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5BD9810B"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8000"/>
          <w:sz w:val="21"/>
          <w:szCs w:val="21"/>
          <w:lang w:val="en-US" w:bidi="ar-SA"/>
        </w:rPr>
        <w:t>// Ưu tiên lấy role từ smart contract</w:t>
      </w:r>
    </w:p>
    <w:p w14:paraId="423858A4"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FF"/>
          <w:sz w:val="21"/>
          <w:szCs w:val="21"/>
          <w:lang w:val="en-US" w:bidi="ar-SA"/>
        </w:rPr>
        <w:t>const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result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0000"/>
          <w:sz w:val="21"/>
          <w:szCs w:val="21"/>
          <w:lang w:val="en-US" w:bidi="ar-SA"/>
        </w:rPr>
        <w: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F00DB"/>
          <w:sz w:val="21"/>
          <w:szCs w:val="21"/>
          <w:lang w:val="en-US" w:bidi="ar-SA"/>
        </w:rPr>
        <w:t>await</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getUserRoleFromContract</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provider</w:t>
      </w:r>
      <w:r w:rsidRPr="001717DC">
        <w:rPr>
          <w:rFonts w:ascii="Consolas" w:eastAsia="Times New Roman" w:hAnsi="Consolas" w:cs="Times New Roman"/>
          <w:color w:val="3B3B3B"/>
          <w:sz w:val="21"/>
          <w:szCs w:val="21"/>
          <w:lang w:val="en-US" w:bidi="ar-SA"/>
        </w:rPr>
        <w:t>);</w:t>
      </w:r>
    </w:p>
    <w:p w14:paraId="06AD56A9"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42E2450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AF00DB"/>
          <w:sz w:val="21"/>
          <w:szCs w:val="21"/>
          <w:lang w:val="en-US" w:bidi="ar-SA"/>
        </w:rPr>
        <w:t>if</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result</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success</w:t>
      </w:r>
      <w:r w:rsidRPr="001717DC">
        <w:rPr>
          <w:rFonts w:ascii="Consolas" w:eastAsia="Times New Roman" w:hAnsi="Consolas" w:cs="Times New Roman"/>
          <w:color w:val="3B3B3B"/>
          <w:sz w:val="21"/>
          <w:szCs w:val="21"/>
          <w:lang w:val="en-US" w:bidi="ar-SA"/>
        </w:rPr>
        <w:t>) {</w:t>
      </w:r>
    </w:p>
    <w:p w14:paraId="7D7EB06C"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setUserRole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result</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role</w:t>
      </w:r>
      <w:r w:rsidRPr="001717DC">
        <w:rPr>
          <w:rFonts w:ascii="Consolas" w:eastAsia="Times New Roman" w:hAnsi="Consolas" w:cs="Times New Roman"/>
          <w:color w:val="3B3B3B"/>
          <w:sz w:val="21"/>
          <w:szCs w:val="21"/>
          <w:lang w:val="en-US" w:bidi="ar-SA"/>
        </w:rPr>
        <w:t>);</w:t>
      </w:r>
    </w:p>
    <w:p w14:paraId="004316C0"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AF00DB"/>
          <w:sz w:val="21"/>
          <w:szCs w:val="21"/>
          <w:lang w:val="en-US" w:bidi="ar-SA"/>
        </w:rPr>
        <w:t>else</w:t>
      </w:r>
      <w:r w:rsidRPr="001717DC">
        <w:rPr>
          <w:rFonts w:ascii="Consolas" w:eastAsia="Times New Roman" w:hAnsi="Consolas" w:cs="Times New Roman"/>
          <w:color w:val="3B3B3B"/>
          <w:sz w:val="21"/>
          <w:szCs w:val="21"/>
          <w:lang w:val="en-US" w:bidi="ar-SA"/>
        </w:rPr>
        <w:t xml:space="preserve"> {</w:t>
      </w:r>
    </w:p>
    <w:p w14:paraId="28CC6C70"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8000"/>
          <w:sz w:val="21"/>
          <w:szCs w:val="21"/>
          <w:lang w:val="en-US" w:bidi="ar-SA"/>
        </w:rPr>
        <w:t>// Fallback cho admin addresses và authorized doctors</w:t>
      </w:r>
    </w:p>
    <w:p w14:paraId="4568D05E"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setUserRole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795E26"/>
          <w:sz w:val="21"/>
          <w:szCs w:val="21"/>
          <w:lang w:val="en-US" w:bidi="ar-SA"/>
        </w:rPr>
        <w:t>getDefaultRole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w:t>
      </w:r>
    </w:p>
    <w:p w14:paraId="610E798B"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w:t>
      </w:r>
    </w:p>
    <w:p w14:paraId="0359A9B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AF00DB"/>
          <w:sz w:val="21"/>
          <w:szCs w:val="21"/>
          <w:lang w:val="en-US" w:bidi="ar-SA"/>
        </w:rPr>
        <w:t>catch</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err</w:t>
      </w:r>
      <w:r w:rsidRPr="001717DC">
        <w:rPr>
          <w:rFonts w:ascii="Consolas" w:eastAsia="Times New Roman" w:hAnsi="Consolas" w:cs="Times New Roman"/>
          <w:color w:val="3B3B3B"/>
          <w:sz w:val="21"/>
          <w:szCs w:val="21"/>
          <w:lang w:val="en-US" w:bidi="ar-SA"/>
        </w:rPr>
        <w:t>) {</w:t>
      </w:r>
    </w:p>
    <w:p w14:paraId="21D040EC"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console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795E26"/>
          <w:sz w:val="21"/>
          <w:szCs w:val="21"/>
          <w:lang w:val="en-US" w:bidi="ar-SA"/>
        </w:rPr>
        <w:t>error</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A31515"/>
          <w:sz w:val="21"/>
          <w:szCs w:val="21"/>
          <w:lang w:val="en-US" w:bidi="ar-SA"/>
        </w:rPr>
        <w:t>"Error fetching user role:"</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1080"/>
          <w:sz w:val="21"/>
          <w:szCs w:val="21"/>
          <w:lang w:val="en-US" w:bidi="ar-SA"/>
        </w:rPr>
        <w:t>err</w:t>
      </w:r>
      <w:r w:rsidRPr="001717DC">
        <w:rPr>
          <w:rFonts w:ascii="Consolas" w:eastAsia="Times New Roman" w:hAnsi="Consolas" w:cs="Times New Roman"/>
          <w:color w:val="3B3B3B"/>
          <w:sz w:val="21"/>
          <w:szCs w:val="21"/>
          <w:lang w:val="en-US" w:bidi="ar-SA"/>
        </w:rPr>
        <w:t>);</w:t>
      </w:r>
    </w:p>
    <w:p w14:paraId="4D57721A"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setError</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err</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1080"/>
          <w:sz w:val="21"/>
          <w:szCs w:val="21"/>
          <w:lang w:val="en-US" w:bidi="ar-SA"/>
        </w:rPr>
        <w:t>message</w:t>
      </w:r>
      <w:r w:rsidRPr="001717DC">
        <w:rPr>
          <w:rFonts w:ascii="Consolas" w:eastAsia="Times New Roman" w:hAnsi="Consolas" w:cs="Times New Roman"/>
          <w:color w:val="3B3B3B"/>
          <w:sz w:val="21"/>
          <w:szCs w:val="21"/>
          <w:lang w:val="en-US" w:bidi="ar-SA"/>
        </w:rPr>
        <w:t>);</w:t>
      </w:r>
    </w:p>
    <w:p w14:paraId="2EC13D84"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setUserRole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795E26"/>
          <w:sz w:val="21"/>
          <w:szCs w:val="21"/>
          <w:lang w:val="en-US" w:bidi="ar-SA"/>
        </w:rPr>
        <w:t>getDefaultRole</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w:t>
      </w:r>
    </w:p>
    <w:p w14:paraId="4661C446"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 </w:t>
      </w:r>
      <w:r w:rsidRPr="001717DC">
        <w:rPr>
          <w:rFonts w:ascii="Consolas" w:eastAsia="Times New Roman" w:hAnsi="Consolas" w:cs="Times New Roman"/>
          <w:color w:val="AF00DB"/>
          <w:sz w:val="21"/>
          <w:szCs w:val="21"/>
          <w:lang w:val="en-US" w:bidi="ar-SA"/>
        </w:rPr>
        <w:t>finally</w:t>
      </w:r>
      <w:r w:rsidRPr="001717DC">
        <w:rPr>
          <w:rFonts w:ascii="Consolas" w:eastAsia="Times New Roman" w:hAnsi="Consolas" w:cs="Times New Roman"/>
          <w:color w:val="3B3B3B"/>
          <w:sz w:val="21"/>
          <w:szCs w:val="21"/>
          <w:lang w:val="en-US" w:bidi="ar-SA"/>
        </w:rPr>
        <w:t xml:space="preserve"> {</w:t>
      </w:r>
    </w:p>
    <w:p w14:paraId="2FB38AAC"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setIsLoading</w:t>
      </w:r>
      <w:r w:rsidRPr="001717DC">
        <w:rPr>
          <w:rFonts w:ascii="Consolas" w:eastAsia="Times New Roman" w:hAnsi="Consolas" w:cs="Times New Roman"/>
          <w:color w:val="3B3B3B"/>
          <w:sz w:val="21"/>
          <w:szCs w:val="21"/>
          <w:lang w:val="en-US" w:bidi="ar-SA"/>
        </w:rPr>
        <w:t>(</w:t>
      </w:r>
      <w:r w:rsidRPr="001717DC">
        <w:rPr>
          <w:rFonts w:ascii="Consolas" w:eastAsia="Times New Roman" w:hAnsi="Consolas" w:cs="Times New Roman"/>
          <w:color w:val="0000FF"/>
          <w:sz w:val="21"/>
          <w:szCs w:val="21"/>
          <w:lang w:val="en-US" w:bidi="ar-SA"/>
        </w:rPr>
        <w:t>false</w:t>
      </w:r>
      <w:r w:rsidRPr="001717DC">
        <w:rPr>
          <w:rFonts w:ascii="Consolas" w:eastAsia="Times New Roman" w:hAnsi="Consolas" w:cs="Times New Roman"/>
          <w:color w:val="3B3B3B"/>
          <w:sz w:val="21"/>
          <w:szCs w:val="21"/>
          <w:lang w:val="en-US" w:bidi="ar-SA"/>
        </w:rPr>
        <w:t>);</w:t>
      </w:r>
    </w:p>
    <w:p w14:paraId="15DBA8C7"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w:t>
      </w:r>
    </w:p>
    <w:p w14:paraId="26E687ED"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w:t>
      </w:r>
    </w:p>
    <w:p w14:paraId="74F95A53"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1D0B0A1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795E26"/>
          <w:sz w:val="21"/>
          <w:szCs w:val="21"/>
          <w:lang w:val="en-US" w:bidi="ar-SA"/>
        </w:rPr>
        <w:t>fetchUserRole</w:t>
      </w:r>
      <w:r w:rsidRPr="001717DC">
        <w:rPr>
          <w:rFonts w:ascii="Consolas" w:eastAsia="Times New Roman" w:hAnsi="Consolas" w:cs="Times New Roman"/>
          <w:color w:val="3B3B3B"/>
          <w:sz w:val="21"/>
          <w:szCs w:val="21"/>
          <w:lang w:val="en-US" w:bidi="ar-SA"/>
        </w:rPr>
        <w:t>();</w:t>
      </w:r>
    </w:p>
    <w:p w14:paraId="4B8E78B5"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r w:rsidRPr="001717DC">
        <w:rPr>
          <w:rFonts w:ascii="Consolas" w:eastAsia="Times New Roman" w:hAnsi="Consolas" w:cs="Times New Roman"/>
          <w:color w:val="3B3B3B"/>
          <w:sz w:val="21"/>
          <w:szCs w:val="21"/>
          <w:lang w:val="en-US" w:bidi="ar-SA"/>
        </w:rPr>
        <w:t>  }, [</w:t>
      </w:r>
      <w:r w:rsidRPr="001717DC">
        <w:rPr>
          <w:rFonts w:ascii="Consolas" w:eastAsia="Times New Roman" w:hAnsi="Consolas" w:cs="Times New Roman"/>
          <w:color w:val="0070C1"/>
          <w:sz w:val="21"/>
          <w:szCs w:val="21"/>
          <w:lang w:val="en-US" w:bidi="ar-SA"/>
        </w:rPr>
        <w:t>address</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provider</w:t>
      </w:r>
      <w:r w:rsidRPr="001717DC">
        <w:rPr>
          <w:rFonts w:ascii="Consolas" w:eastAsia="Times New Roman" w:hAnsi="Consolas" w:cs="Times New Roman"/>
          <w:color w:val="3B3B3B"/>
          <w:sz w:val="21"/>
          <w:szCs w:val="21"/>
          <w:lang w:val="en-US" w:bidi="ar-SA"/>
        </w:rPr>
        <w:t xml:space="preserve">, </w:t>
      </w:r>
      <w:r w:rsidRPr="001717DC">
        <w:rPr>
          <w:rFonts w:ascii="Consolas" w:eastAsia="Times New Roman" w:hAnsi="Consolas" w:cs="Times New Roman"/>
          <w:color w:val="0070C1"/>
          <w:sz w:val="21"/>
          <w:szCs w:val="21"/>
          <w:lang w:val="en-US" w:bidi="ar-SA"/>
        </w:rPr>
        <w:t>isConnected</w:t>
      </w:r>
      <w:r w:rsidRPr="001717DC">
        <w:rPr>
          <w:rFonts w:ascii="Consolas" w:eastAsia="Times New Roman" w:hAnsi="Consolas" w:cs="Times New Roman"/>
          <w:color w:val="3B3B3B"/>
          <w:sz w:val="21"/>
          <w:szCs w:val="21"/>
          <w:lang w:val="en-US" w:bidi="ar-SA"/>
        </w:rPr>
        <w:t>]);</w:t>
      </w:r>
    </w:p>
    <w:p w14:paraId="33B9909F" w14:textId="77777777" w:rsidR="001717DC" w:rsidRPr="001717DC" w:rsidRDefault="001717DC" w:rsidP="001717DC">
      <w:pPr>
        <w:shd w:val="clear" w:color="auto" w:fill="FFFFFF"/>
        <w:spacing w:line="285" w:lineRule="atLeast"/>
        <w:ind w:firstLine="0"/>
        <w:jc w:val="left"/>
        <w:rPr>
          <w:rFonts w:ascii="Consolas" w:eastAsia="Times New Roman" w:hAnsi="Consolas" w:cs="Times New Roman"/>
          <w:color w:val="3B3B3B"/>
          <w:sz w:val="21"/>
          <w:szCs w:val="21"/>
          <w:lang w:val="en-US" w:bidi="ar-SA"/>
        </w:rPr>
      </w:pPr>
    </w:p>
    <w:p w14:paraId="61320CAC" w14:textId="77777777" w:rsidR="00992D48" w:rsidRPr="006F58B7" w:rsidRDefault="00992D48" w:rsidP="00F47028">
      <w:pPr>
        <w:pStyle w:val="Tiliuthamkho"/>
      </w:pPr>
    </w:p>
    <w:sectPr w:rsidR="00992D48" w:rsidRPr="006F58B7" w:rsidSect="009E1B34">
      <w:footerReference w:type="default" r:id="rId48"/>
      <w:footerReference w:type="first" r:id="rId49"/>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374F5" w14:textId="77777777" w:rsidR="00FF1362" w:rsidRPr="002E06F5" w:rsidRDefault="00FF1362" w:rsidP="00FD4862">
      <w:pPr>
        <w:spacing w:line="240" w:lineRule="auto"/>
      </w:pPr>
      <w:r w:rsidRPr="002E06F5">
        <w:separator/>
      </w:r>
    </w:p>
  </w:endnote>
  <w:endnote w:type="continuationSeparator" w:id="0">
    <w:p w14:paraId="4DBC15E6" w14:textId="77777777" w:rsidR="00FF1362" w:rsidRPr="002E06F5" w:rsidRDefault="00FF1362" w:rsidP="00FD4862">
      <w:pPr>
        <w:spacing w:line="240" w:lineRule="auto"/>
      </w:pPr>
      <w:r w:rsidRPr="002E06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AC1A1D" w:rsidRPr="002E06F5"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77777777" w:rsidR="00AC1A1D" w:rsidRPr="002E06F5" w:rsidRDefault="00AC1A1D" w:rsidP="00B33A81">
    <w:pPr>
      <w:pStyle w:val="Footer"/>
      <w:jc w:val="center"/>
    </w:pPr>
    <w:r w:rsidRPr="002E06F5">
      <w:fldChar w:fldCharType="begin"/>
    </w:r>
    <w:r w:rsidRPr="002E06F5">
      <w:instrText xml:space="preserve"> PAGE   \* MERGEFORMAT </w:instrText>
    </w:r>
    <w:r w:rsidRPr="002E06F5">
      <w:fldChar w:fldCharType="separate"/>
    </w:r>
    <w:r w:rsidR="00565494" w:rsidRPr="002E06F5">
      <w:t>ii</w:t>
    </w:r>
    <w:r w:rsidRPr="002E06F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AC1A1D" w:rsidRPr="002E06F5"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AC1A1D" w:rsidRPr="002E06F5" w:rsidRDefault="00AC1A1D" w:rsidP="00B33A81">
    <w:pPr>
      <w:pStyle w:val="Footer"/>
      <w:jc w:val="center"/>
    </w:pPr>
    <w:r w:rsidRPr="002E06F5">
      <w:fldChar w:fldCharType="begin"/>
    </w:r>
    <w:r w:rsidRPr="002E06F5">
      <w:instrText xml:space="preserve"> PAGE   \* MERGEFORMAT </w:instrText>
    </w:r>
    <w:r w:rsidRPr="002E06F5">
      <w:fldChar w:fldCharType="separate"/>
    </w:r>
    <w:r w:rsidR="00565494" w:rsidRPr="002E06F5">
      <w:t>44</w:t>
    </w:r>
    <w:r w:rsidRPr="002E06F5">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AC1A1D" w:rsidRPr="002E06F5"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BED3C" w14:textId="77777777" w:rsidR="00FF1362" w:rsidRPr="002E06F5" w:rsidRDefault="00FF1362" w:rsidP="00FD4862">
      <w:pPr>
        <w:spacing w:line="240" w:lineRule="auto"/>
      </w:pPr>
      <w:r w:rsidRPr="002E06F5">
        <w:separator/>
      </w:r>
    </w:p>
  </w:footnote>
  <w:footnote w:type="continuationSeparator" w:id="0">
    <w:p w14:paraId="4C1A900D" w14:textId="77777777" w:rsidR="00FF1362" w:rsidRPr="002E06F5" w:rsidRDefault="00FF1362" w:rsidP="00FD4862">
      <w:pPr>
        <w:spacing w:line="240" w:lineRule="auto"/>
      </w:pPr>
      <w:r w:rsidRPr="002E06F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0CA062"/>
    <w:lvl w:ilvl="0">
      <w:start w:val="1"/>
      <w:numFmt w:val="bullet"/>
      <w:pStyle w:val="ListBullet"/>
      <w:lvlText w:val=""/>
      <w:lvlJc w:val="left"/>
      <w:pPr>
        <w:ind w:left="360" w:hanging="360"/>
      </w:pPr>
      <w:rPr>
        <w:rFonts w:ascii="Wingdings" w:hAnsi="Wingdings" w:hint="default"/>
      </w:rPr>
    </w:lvl>
  </w:abstractNum>
  <w:abstractNum w:abstractNumId="1" w15:restartNumberingAfterBreak="0">
    <w:nsid w:val="03D6678D"/>
    <w:multiLevelType w:val="hybridMultilevel"/>
    <w:tmpl w:val="D50266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8052C2"/>
    <w:multiLevelType w:val="hybridMultilevel"/>
    <w:tmpl w:val="F42CC6C4"/>
    <w:lvl w:ilvl="0" w:tplc="FFFFFFFF">
      <w:start w:val="1"/>
      <w:numFmt w:val="bullet"/>
      <w:lvlText w:val=""/>
      <w:lvlJc w:val="left"/>
      <w:pPr>
        <w:ind w:left="1089"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9" w:hanging="360"/>
      </w:pPr>
      <w:rPr>
        <w:rFonts w:ascii="Wingdings" w:hAnsi="Wingdings" w:hint="default"/>
      </w:rPr>
    </w:lvl>
    <w:lvl w:ilvl="3" w:tplc="FFFFFFFF" w:tentative="1">
      <w:start w:val="1"/>
      <w:numFmt w:val="bullet"/>
      <w:lvlText w:val=""/>
      <w:lvlJc w:val="left"/>
      <w:pPr>
        <w:ind w:left="3249" w:hanging="360"/>
      </w:pPr>
      <w:rPr>
        <w:rFonts w:ascii="Symbol" w:hAnsi="Symbol" w:hint="default"/>
      </w:rPr>
    </w:lvl>
    <w:lvl w:ilvl="4" w:tplc="FFFFFFFF" w:tentative="1">
      <w:start w:val="1"/>
      <w:numFmt w:val="bullet"/>
      <w:lvlText w:val="o"/>
      <w:lvlJc w:val="left"/>
      <w:pPr>
        <w:ind w:left="3969" w:hanging="360"/>
      </w:pPr>
      <w:rPr>
        <w:rFonts w:ascii="Courier New" w:hAnsi="Courier New" w:cs="Courier New" w:hint="default"/>
      </w:rPr>
    </w:lvl>
    <w:lvl w:ilvl="5" w:tplc="FFFFFFFF" w:tentative="1">
      <w:start w:val="1"/>
      <w:numFmt w:val="bullet"/>
      <w:lvlText w:val=""/>
      <w:lvlJc w:val="left"/>
      <w:pPr>
        <w:ind w:left="4689" w:hanging="360"/>
      </w:pPr>
      <w:rPr>
        <w:rFonts w:ascii="Wingdings" w:hAnsi="Wingdings" w:hint="default"/>
      </w:rPr>
    </w:lvl>
    <w:lvl w:ilvl="6" w:tplc="FFFFFFFF" w:tentative="1">
      <w:start w:val="1"/>
      <w:numFmt w:val="bullet"/>
      <w:lvlText w:val=""/>
      <w:lvlJc w:val="left"/>
      <w:pPr>
        <w:ind w:left="5409" w:hanging="360"/>
      </w:pPr>
      <w:rPr>
        <w:rFonts w:ascii="Symbol" w:hAnsi="Symbol" w:hint="default"/>
      </w:rPr>
    </w:lvl>
    <w:lvl w:ilvl="7" w:tplc="FFFFFFFF" w:tentative="1">
      <w:start w:val="1"/>
      <w:numFmt w:val="bullet"/>
      <w:lvlText w:val="o"/>
      <w:lvlJc w:val="left"/>
      <w:pPr>
        <w:ind w:left="6129" w:hanging="360"/>
      </w:pPr>
      <w:rPr>
        <w:rFonts w:ascii="Courier New" w:hAnsi="Courier New" w:cs="Courier New" w:hint="default"/>
      </w:rPr>
    </w:lvl>
    <w:lvl w:ilvl="8" w:tplc="FFFFFFFF" w:tentative="1">
      <w:start w:val="1"/>
      <w:numFmt w:val="bullet"/>
      <w:lvlText w:val=""/>
      <w:lvlJc w:val="left"/>
      <w:pPr>
        <w:ind w:left="6849" w:hanging="360"/>
      </w:pPr>
      <w:rPr>
        <w:rFonts w:ascii="Wingdings" w:hAnsi="Wingdings" w:hint="default"/>
      </w:rPr>
    </w:lvl>
  </w:abstractNum>
  <w:abstractNum w:abstractNumId="4" w15:restartNumberingAfterBreak="0">
    <w:nsid w:val="0B4C09EA"/>
    <w:multiLevelType w:val="hybridMultilevel"/>
    <w:tmpl w:val="D4B4798C"/>
    <w:lvl w:ilvl="0" w:tplc="08090001">
      <w:start w:val="1"/>
      <w:numFmt w:val="bullet"/>
      <w:lvlText w:val=""/>
      <w:lvlJc w:val="left"/>
      <w:pPr>
        <w:ind w:left="1089" w:hanging="360"/>
      </w:pPr>
      <w:rPr>
        <w:rFonts w:ascii="Symbol" w:hAnsi="Symbol" w:hint="default"/>
      </w:rPr>
    </w:lvl>
    <w:lvl w:ilvl="1" w:tplc="5BE8319A">
      <w:numFmt w:val="bullet"/>
      <w:lvlText w:val="•"/>
      <w:lvlJc w:val="left"/>
      <w:pPr>
        <w:ind w:left="1809" w:hanging="360"/>
      </w:pPr>
      <w:rPr>
        <w:rFonts w:ascii="Times New Roman" w:eastAsia="Calibri" w:hAnsi="Times New Roman" w:cs="Times New Roman"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5" w15:restartNumberingAfterBreak="0">
    <w:nsid w:val="0F2D6DD9"/>
    <w:multiLevelType w:val="multilevel"/>
    <w:tmpl w:val="63C295D2"/>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89" w:hanging="360"/>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2711C19"/>
    <w:multiLevelType w:val="hybridMultilevel"/>
    <w:tmpl w:val="5B648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1713"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6E20757"/>
    <w:multiLevelType w:val="hybridMultilevel"/>
    <w:tmpl w:val="736C65C0"/>
    <w:lvl w:ilvl="0" w:tplc="F11096B6">
      <w:numFmt w:val="bullet"/>
      <w:lvlText w:val="•"/>
      <w:lvlJc w:val="left"/>
      <w:pPr>
        <w:ind w:left="729" w:hanging="360"/>
      </w:pPr>
      <w:rPr>
        <w:rFonts w:ascii="Times New Roman" w:eastAsia="Calibri" w:hAnsi="Times New Roman" w:cs="Times New Roman" w:hint="default"/>
      </w:rPr>
    </w:lvl>
    <w:lvl w:ilvl="1" w:tplc="08090003" w:tentative="1">
      <w:start w:val="1"/>
      <w:numFmt w:val="bullet"/>
      <w:lvlText w:val="o"/>
      <w:lvlJc w:val="left"/>
      <w:pPr>
        <w:ind w:left="1449" w:hanging="360"/>
      </w:pPr>
      <w:rPr>
        <w:rFonts w:ascii="Courier New" w:hAnsi="Courier New" w:cs="Courier New" w:hint="default"/>
      </w:rPr>
    </w:lvl>
    <w:lvl w:ilvl="2" w:tplc="08090005" w:tentative="1">
      <w:start w:val="1"/>
      <w:numFmt w:val="bullet"/>
      <w:lvlText w:val=""/>
      <w:lvlJc w:val="left"/>
      <w:pPr>
        <w:ind w:left="2169" w:hanging="360"/>
      </w:pPr>
      <w:rPr>
        <w:rFonts w:ascii="Wingdings" w:hAnsi="Wingdings" w:hint="default"/>
      </w:rPr>
    </w:lvl>
    <w:lvl w:ilvl="3" w:tplc="08090001" w:tentative="1">
      <w:start w:val="1"/>
      <w:numFmt w:val="bullet"/>
      <w:lvlText w:val=""/>
      <w:lvlJc w:val="left"/>
      <w:pPr>
        <w:ind w:left="2889" w:hanging="360"/>
      </w:pPr>
      <w:rPr>
        <w:rFonts w:ascii="Symbol" w:hAnsi="Symbol" w:hint="default"/>
      </w:rPr>
    </w:lvl>
    <w:lvl w:ilvl="4" w:tplc="08090003" w:tentative="1">
      <w:start w:val="1"/>
      <w:numFmt w:val="bullet"/>
      <w:lvlText w:val="o"/>
      <w:lvlJc w:val="left"/>
      <w:pPr>
        <w:ind w:left="3609" w:hanging="360"/>
      </w:pPr>
      <w:rPr>
        <w:rFonts w:ascii="Courier New" w:hAnsi="Courier New" w:cs="Courier New" w:hint="default"/>
      </w:rPr>
    </w:lvl>
    <w:lvl w:ilvl="5" w:tplc="08090005" w:tentative="1">
      <w:start w:val="1"/>
      <w:numFmt w:val="bullet"/>
      <w:lvlText w:val=""/>
      <w:lvlJc w:val="left"/>
      <w:pPr>
        <w:ind w:left="4329" w:hanging="360"/>
      </w:pPr>
      <w:rPr>
        <w:rFonts w:ascii="Wingdings" w:hAnsi="Wingdings" w:hint="default"/>
      </w:rPr>
    </w:lvl>
    <w:lvl w:ilvl="6" w:tplc="08090001" w:tentative="1">
      <w:start w:val="1"/>
      <w:numFmt w:val="bullet"/>
      <w:lvlText w:val=""/>
      <w:lvlJc w:val="left"/>
      <w:pPr>
        <w:ind w:left="5049" w:hanging="360"/>
      </w:pPr>
      <w:rPr>
        <w:rFonts w:ascii="Symbol" w:hAnsi="Symbol" w:hint="default"/>
      </w:rPr>
    </w:lvl>
    <w:lvl w:ilvl="7" w:tplc="08090003" w:tentative="1">
      <w:start w:val="1"/>
      <w:numFmt w:val="bullet"/>
      <w:lvlText w:val="o"/>
      <w:lvlJc w:val="left"/>
      <w:pPr>
        <w:ind w:left="5769" w:hanging="360"/>
      </w:pPr>
      <w:rPr>
        <w:rFonts w:ascii="Courier New" w:hAnsi="Courier New" w:cs="Courier New" w:hint="default"/>
      </w:rPr>
    </w:lvl>
    <w:lvl w:ilvl="8" w:tplc="08090005" w:tentative="1">
      <w:start w:val="1"/>
      <w:numFmt w:val="bullet"/>
      <w:lvlText w:val=""/>
      <w:lvlJc w:val="left"/>
      <w:pPr>
        <w:ind w:left="6489" w:hanging="360"/>
      </w:pPr>
      <w:rPr>
        <w:rFonts w:ascii="Wingdings" w:hAnsi="Wingdings" w:hint="default"/>
      </w:rPr>
    </w:lvl>
  </w:abstractNum>
  <w:abstractNum w:abstractNumId="9" w15:restartNumberingAfterBreak="0">
    <w:nsid w:val="1AA44335"/>
    <w:multiLevelType w:val="hybridMultilevel"/>
    <w:tmpl w:val="F8D23760"/>
    <w:lvl w:ilvl="0" w:tplc="08090001">
      <w:start w:val="1"/>
      <w:numFmt w:val="bullet"/>
      <w:lvlText w:val=""/>
      <w:lvlJc w:val="left"/>
      <w:pPr>
        <w:ind w:left="1089" w:hanging="360"/>
      </w:pPr>
      <w:rPr>
        <w:rFonts w:ascii="Symbol" w:hAnsi="Symbol" w:hint="default"/>
      </w:rPr>
    </w:lvl>
    <w:lvl w:ilvl="1" w:tplc="08090003" w:tentative="1">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0" w15:restartNumberingAfterBreak="0">
    <w:nsid w:val="1BA11E07"/>
    <w:multiLevelType w:val="hybridMultilevel"/>
    <w:tmpl w:val="5A5284E6"/>
    <w:lvl w:ilvl="0" w:tplc="08090001">
      <w:start w:val="1"/>
      <w:numFmt w:val="bullet"/>
      <w:lvlText w:val=""/>
      <w:lvlJc w:val="left"/>
      <w:pPr>
        <w:ind w:left="1089" w:hanging="360"/>
      </w:pPr>
      <w:rPr>
        <w:rFonts w:ascii="Symbol" w:hAnsi="Symbol" w:hint="default"/>
      </w:rPr>
    </w:lvl>
    <w:lvl w:ilvl="1" w:tplc="08090001">
      <w:start w:val="1"/>
      <w:numFmt w:val="bullet"/>
      <w:lvlText w:val=""/>
      <w:lvlJc w:val="left"/>
      <w:pPr>
        <w:ind w:left="1809" w:hanging="360"/>
      </w:pPr>
      <w:rPr>
        <w:rFonts w:ascii="Symbol" w:hAnsi="Symbol"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1" w15:restartNumberingAfterBreak="0">
    <w:nsid w:val="26BE01F0"/>
    <w:multiLevelType w:val="hybridMultilevel"/>
    <w:tmpl w:val="E7040F16"/>
    <w:lvl w:ilvl="0" w:tplc="08090001">
      <w:start w:val="1"/>
      <w:numFmt w:val="bullet"/>
      <w:lvlText w:val=""/>
      <w:lvlJc w:val="left"/>
      <w:pPr>
        <w:ind w:left="1089" w:hanging="360"/>
      </w:pPr>
      <w:rPr>
        <w:rFonts w:ascii="Symbol" w:hAnsi="Symbol" w:hint="default"/>
      </w:rPr>
    </w:lvl>
    <w:lvl w:ilvl="1" w:tplc="08090003">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2" w15:restartNumberingAfterBreak="0">
    <w:nsid w:val="294B5432"/>
    <w:multiLevelType w:val="hybridMultilevel"/>
    <w:tmpl w:val="2D8239E8"/>
    <w:lvl w:ilvl="0" w:tplc="DB04DE00">
      <w:numFmt w:val="bullet"/>
      <w:lvlText w:val="•"/>
      <w:lvlJc w:val="left"/>
      <w:pPr>
        <w:ind w:left="729" w:hanging="360"/>
      </w:pPr>
      <w:rPr>
        <w:rFonts w:ascii="Times New Roman" w:eastAsia="Calibri" w:hAnsi="Times New Roman" w:cs="Times New Roman" w:hint="default"/>
      </w:rPr>
    </w:lvl>
    <w:lvl w:ilvl="1" w:tplc="08090003" w:tentative="1">
      <w:start w:val="1"/>
      <w:numFmt w:val="bullet"/>
      <w:lvlText w:val="o"/>
      <w:lvlJc w:val="left"/>
      <w:pPr>
        <w:ind w:left="1449" w:hanging="360"/>
      </w:pPr>
      <w:rPr>
        <w:rFonts w:ascii="Courier New" w:hAnsi="Courier New" w:cs="Courier New" w:hint="default"/>
      </w:rPr>
    </w:lvl>
    <w:lvl w:ilvl="2" w:tplc="08090005" w:tentative="1">
      <w:start w:val="1"/>
      <w:numFmt w:val="bullet"/>
      <w:lvlText w:val=""/>
      <w:lvlJc w:val="left"/>
      <w:pPr>
        <w:ind w:left="2169" w:hanging="360"/>
      </w:pPr>
      <w:rPr>
        <w:rFonts w:ascii="Wingdings" w:hAnsi="Wingdings" w:hint="default"/>
      </w:rPr>
    </w:lvl>
    <w:lvl w:ilvl="3" w:tplc="08090001" w:tentative="1">
      <w:start w:val="1"/>
      <w:numFmt w:val="bullet"/>
      <w:lvlText w:val=""/>
      <w:lvlJc w:val="left"/>
      <w:pPr>
        <w:ind w:left="2889" w:hanging="360"/>
      </w:pPr>
      <w:rPr>
        <w:rFonts w:ascii="Symbol" w:hAnsi="Symbol" w:hint="default"/>
      </w:rPr>
    </w:lvl>
    <w:lvl w:ilvl="4" w:tplc="08090003" w:tentative="1">
      <w:start w:val="1"/>
      <w:numFmt w:val="bullet"/>
      <w:lvlText w:val="o"/>
      <w:lvlJc w:val="left"/>
      <w:pPr>
        <w:ind w:left="3609" w:hanging="360"/>
      </w:pPr>
      <w:rPr>
        <w:rFonts w:ascii="Courier New" w:hAnsi="Courier New" w:cs="Courier New" w:hint="default"/>
      </w:rPr>
    </w:lvl>
    <w:lvl w:ilvl="5" w:tplc="08090005" w:tentative="1">
      <w:start w:val="1"/>
      <w:numFmt w:val="bullet"/>
      <w:lvlText w:val=""/>
      <w:lvlJc w:val="left"/>
      <w:pPr>
        <w:ind w:left="4329" w:hanging="360"/>
      </w:pPr>
      <w:rPr>
        <w:rFonts w:ascii="Wingdings" w:hAnsi="Wingdings" w:hint="default"/>
      </w:rPr>
    </w:lvl>
    <w:lvl w:ilvl="6" w:tplc="08090001" w:tentative="1">
      <w:start w:val="1"/>
      <w:numFmt w:val="bullet"/>
      <w:lvlText w:val=""/>
      <w:lvlJc w:val="left"/>
      <w:pPr>
        <w:ind w:left="5049" w:hanging="360"/>
      </w:pPr>
      <w:rPr>
        <w:rFonts w:ascii="Symbol" w:hAnsi="Symbol" w:hint="default"/>
      </w:rPr>
    </w:lvl>
    <w:lvl w:ilvl="7" w:tplc="08090003" w:tentative="1">
      <w:start w:val="1"/>
      <w:numFmt w:val="bullet"/>
      <w:lvlText w:val="o"/>
      <w:lvlJc w:val="left"/>
      <w:pPr>
        <w:ind w:left="5769" w:hanging="360"/>
      </w:pPr>
      <w:rPr>
        <w:rFonts w:ascii="Courier New" w:hAnsi="Courier New" w:cs="Courier New" w:hint="default"/>
      </w:rPr>
    </w:lvl>
    <w:lvl w:ilvl="8" w:tplc="08090005" w:tentative="1">
      <w:start w:val="1"/>
      <w:numFmt w:val="bullet"/>
      <w:lvlText w:val=""/>
      <w:lvlJc w:val="left"/>
      <w:pPr>
        <w:ind w:left="6489" w:hanging="360"/>
      </w:pPr>
      <w:rPr>
        <w:rFonts w:ascii="Wingdings" w:hAnsi="Wingdings" w:hint="default"/>
      </w:rPr>
    </w:lvl>
  </w:abstractNum>
  <w:abstractNum w:abstractNumId="13" w15:restartNumberingAfterBreak="0">
    <w:nsid w:val="2BD0039B"/>
    <w:multiLevelType w:val="multilevel"/>
    <w:tmpl w:val="03BA3C44"/>
    <w:lvl w:ilvl="0">
      <w:start w:val="1"/>
      <w:numFmt w:val="decimal"/>
      <w:lvlText w:val="%1."/>
      <w:lvlJc w:val="left"/>
      <w:pPr>
        <w:ind w:left="720" w:hanging="480"/>
      </w:pPr>
      <w:rPr>
        <w:rFonts w:ascii="Times New Roman" w:hAnsi="Times New Roman" w:cs="Times New Roman" w:hint="default"/>
      </w:rPr>
    </w:lvl>
    <w:lvl w:ilvl="1">
      <w:start w:val="1"/>
      <w:numFmt w:val="decimal"/>
      <w:lvlText w:val="%2."/>
      <w:lvlJc w:val="left"/>
      <w:pPr>
        <w:ind w:left="1440" w:hanging="480"/>
      </w:pPr>
      <w:rPr>
        <w:rFonts w:ascii="Times New Roman" w:hAnsi="Times New Roman" w:cs="Times New Roman" w:hint="default"/>
      </w:rPr>
    </w:lvl>
    <w:lvl w:ilvl="2">
      <w:start w:val="1"/>
      <w:numFmt w:val="decimal"/>
      <w:lvlText w:val="%3."/>
      <w:lvlJc w:val="left"/>
      <w:pPr>
        <w:ind w:left="2160" w:hanging="480"/>
      </w:pPr>
      <w:rPr>
        <w:rFonts w:ascii="Times New Roman" w:hAnsi="Times New Roman" w:cs="Times New Roman" w:hint="default"/>
      </w:rPr>
    </w:lvl>
    <w:lvl w:ilvl="3">
      <w:start w:val="1"/>
      <w:numFmt w:val="decimal"/>
      <w:lvlText w:val="%4."/>
      <w:lvlJc w:val="left"/>
      <w:pPr>
        <w:ind w:left="2880" w:hanging="480"/>
      </w:pPr>
      <w:rPr>
        <w:rFonts w:ascii="Times New Roman" w:hAnsi="Times New Roman" w:cs="Times New Roman" w:hint="default"/>
      </w:rPr>
    </w:lvl>
    <w:lvl w:ilvl="4">
      <w:start w:val="1"/>
      <w:numFmt w:val="decimal"/>
      <w:lvlText w:val="%5."/>
      <w:lvlJc w:val="left"/>
      <w:pPr>
        <w:ind w:left="3600" w:hanging="480"/>
      </w:pPr>
      <w:rPr>
        <w:rFonts w:ascii="Times New Roman" w:hAnsi="Times New Roman" w:cs="Times New Roman" w:hint="default"/>
      </w:rPr>
    </w:lvl>
    <w:lvl w:ilvl="5">
      <w:start w:val="1"/>
      <w:numFmt w:val="decimal"/>
      <w:lvlText w:val="%6."/>
      <w:lvlJc w:val="left"/>
      <w:pPr>
        <w:ind w:left="4320" w:hanging="480"/>
      </w:pPr>
      <w:rPr>
        <w:rFonts w:ascii="Times New Roman" w:hAnsi="Times New Roman" w:cs="Times New Roman" w:hint="default"/>
      </w:rPr>
    </w:lvl>
    <w:lvl w:ilvl="6">
      <w:start w:val="1"/>
      <w:numFmt w:val="decimal"/>
      <w:lvlText w:val="%7."/>
      <w:lvlJc w:val="left"/>
      <w:pPr>
        <w:ind w:left="5040" w:hanging="480"/>
      </w:pPr>
      <w:rPr>
        <w:rFonts w:ascii="Times New Roman" w:hAnsi="Times New Roman" w:cs="Times New Roman" w:hint="default"/>
      </w:rPr>
    </w:lvl>
    <w:lvl w:ilvl="7">
      <w:start w:val="1"/>
      <w:numFmt w:val="decimal"/>
      <w:lvlText w:val="%8."/>
      <w:lvlJc w:val="left"/>
      <w:pPr>
        <w:ind w:left="5760" w:hanging="480"/>
      </w:pPr>
      <w:rPr>
        <w:rFonts w:ascii="Times New Roman" w:hAnsi="Times New Roman" w:cs="Times New Roman" w:hint="default"/>
      </w:rPr>
    </w:lvl>
    <w:lvl w:ilvl="8">
      <w:start w:val="1"/>
      <w:numFmt w:val="decimal"/>
      <w:lvlText w:val="%9."/>
      <w:lvlJc w:val="left"/>
      <w:pPr>
        <w:ind w:left="6480" w:hanging="480"/>
      </w:pPr>
      <w:rPr>
        <w:rFonts w:ascii="Times New Roman" w:hAnsi="Times New Roman" w:cs="Times New Roman" w:hint="default"/>
      </w:rPr>
    </w:lvl>
  </w:abstractNum>
  <w:abstractNum w:abstractNumId="14" w15:restartNumberingAfterBreak="0">
    <w:nsid w:val="2C586357"/>
    <w:multiLevelType w:val="multilevel"/>
    <w:tmpl w:val="BA224520"/>
    <w:numStyleLink w:val="Style1"/>
  </w:abstractNum>
  <w:abstractNum w:abstractNumId="15" w15:restartNumberingAfterBreak="0">
    <w:nsid w:val="2F7A09A9"/>
    <w:multiLevelType w:val="hybridMultilevel"/>
    <w:tmpl w:val="5720B980"/>
    <w:lvl w:ilvl="0" w:tplc="F1120010">
      <w:start w:val="1"/>
      <w:numFmt w:val="bullet"/>
      <w:pStyle w:val="ListParagraph"/>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1414DAF"/>
    <w:multiLevelType w:val="hybridMultilevel"/>
    <w:tmpl w:val="797E7518"/>
    <w:lvl w:ilvl="0" w:tplc="08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CE84973"/>
    <w:multiLevelType w:val="multilevel"/>
    <w:tmpl w:val="2C1CB64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D4F40DD"/>
    <w:multiLevelType w:val="hybridMultilevel"/>
    <w:tmpl w:val="5B960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2044505"/>
    <w:multiLevelType w:val="hybridMultilevel"/>
    <w:tmpl w:val="710E99D2"/>
    <w:lvl w:ilvl="0" w:tplc="08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51D37B1"/>
    <w:multiLevelType w:val="hybridMultilevel"/>
    <w:tmpl w:val="6DCA7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546557"/>
    <w:multiLevelType w:val="hybridMultilevel"/>
    <w:tmpl w:val="EEDAAB5C"/>
    <w:lvl w:ilvl="0" w:tplc="08090001">
      <w:start w:val="1"/>
      <w:numFmt w:val="bullet"/>
      <w:lvlText w:val=""/>
      <w:lvlJc w:val="left"/>
      <w:pPr>
        <w:ind w:left="1089" w:hanging="360"/>
      </w:pPr>
      <w:rPr>
        <w:rFonts w:ascii="Symbol" w:hAnsi="Symbol" w:hint="default"/>
      </w:rPr>
    </w:lvl>
    <w:lvl w:ilvl="1" w:tplc="08090003">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24" w15:restartNumberingAfterBreak="0">
    <w:nsid w:val="476F357B"/>
    <w:multiLevelType w:val="hybridMultilevel"/>
    <w:tmpl w:val="A672D308"/>
    <w:lvl w:ilvl="0" w:tplc="08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E11376C"/>
    <w:multiLevelType w:val="hybridMultilevel"/>
    <w:tmpl w:val="F242793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54A45F08"/>
    <w:multiLevelType w:val="hybridMultilevel"/>
    <w:tmpl w:val="E61EA7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52667AC"/>
    <w:multiLevelType w:val="multilevel"/>
    <w:tmpl w:val="20EEA4FE"/>
    <w:lvl w:ilvl="0">
      <w:start w:val="3"/>
      <w:numFmt w:val="decimal"/>
      <w:lvlText w:val="%1"/>
      <w:lvlJc w:val="left"/>
      <w:pPr>
        <w:ind w:left="600" w:hanging="600"/>
      </w:pPr>
      <w:rPr>
        <w:rFonts w:hint="default"/>
      </w:rPr>
    </w:lvl>
    <w:lvl w:ilvl="1">
      <w:start w:val="4"/>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8" w15:restartNumberingAfterBreak="0">
    <w:nsid w:val="5B73021E"/>
    <w:multiLevelType w:val="multilevel"/>
    <w:tmpl w:val="C930EF66"/>
    <w:lvl w:ilvl="0">
      <w:numFmt w:val="bullet"/>
      <w:lvlText w:val="•"/>
      <w:lvlJc w:val="left"/>
      <w:pPr>
        <w:ind w:left="720" w:hanging="480"/>
      </w:pPr>
      <w:rPr>
        <w:rFonts w:ascii="Times New Roman" w:hAnsi="Times New Roman" w:cs="Times New Roman" w:hint="default"/>
      </w:rPr>
    </w:lvl>
    <w:lvl w:ilvl="1">
      <w:numFmt w:val="bullet"/>
      <w:lvlText w:val="–"/>
      <w:lvlJc w:val="left"/>
      <w:pPr>
        <w:ind w:left="1440" w:hanging="480"/>
      </w:pPr>
      <w:rPr>
        <w:rFonts w:ascii="Times New Roman" w:hAnsi="Times New Roman" w:cs="Times New Roman" w:hint="default"/>
      </w:rPr>
    </w:lvl>
    <w:lvl w:ilvl="2">
      <w:numFmt w:val="bullet"/>
      <w:lvlText w:val="•"/>
      <w:lvlJc w:val="left"/>
      <w:pPr>
        <w:ind w:left="2160" w:hanging="480"/>
      </w:pPr>
      <w:rPr>
        <w:rFonts w:ascii="Times New Roman" w:hAnsi="Times New Roman" w:cs="Times New Roman" w:hint="default"/>
      </w:rPr>
    </w:lvl>
    <w:lvl w:ilvl="3">
      <w:numFmt w:val="bullet"/>
      <w:lvlText w:val="–"/>
      <w:lvlJc w:val="left"/>
      <w:pPr>
        <w:ind w:left="2880" w:hanging="480"/>
      </w:pPr>
      <w:rPr>
        <w:rFonts w:ascii="Times New Roman" w:hAnsi="Times New Roman" w:cs="Times New Roman" w:hint="default"/>
      </w:rPr>
    </w:lvl>
    <w:lvl w:ilvl="4">
      <w:numFmt w:val="bullet"/>
      <w:lvlText w:val="•"/>
      <w:lvlJc w:val="left"/>
      <w:pPr>
        <w:ind w:left="3600" w:hanging="480"/>
      </w:pPr>
      <w:rPr>
        <w:rFonts w:ascii="Times New Roman" w:hAnsi="Times New Roman" w:cs="Times New Roman" w:hint="default"/>
      </w:rPr>
    </w:lvl>
    <w:lvl w:ilvl="5">
      <w:numFmt w:val="bullet"/>
      <w:lvlText w:val="–"/>
      <w:lvlJc w:val="left"/>
      <w:pPr>
        <w:ind w:left="4320" w:hanging="480"/>
      </w:pPr>
      <w:rPr>
        <w:rFonts w:ascii="Times New Roman" w:hAnsi="Times New Roman" w:cs="Times New Roman" w:hint="default"/>
      </w:rPr>
    </w:lvl>
    <w:lvl w:ilvl="6">
      <w:numFmt w:val="bullet"/>
      <w:lvlText w:val="•"/>
      <w:lvlJc w:val="left"/>
      <w:pPr>
        <w:ind w:left="5040" w:hanging="480"/>
      </w:pPr>
      <w:rPr>
        <w:rFonts w:ascii="Times New Roman" w:hAnsi="Times New Roman" w:cs="Times New Roman" w:hint="default"/>
      </w:rPr>
    </w:lvl>
    <w:lvl w:ilvl="7">
      <w:numFmt w:val="bullet"/>
      <w:lvlText w:val="–"/>
      <w:lvlJc w:val="left"/>
      <w:pPr>
        <w:ind w:left="5760" w:hanging="480"/>
      </w:pPr>
      <w:rPr>
        <w:rFonts w:ascii="Times New Roman" w:hAnsi="Times New Roman" w:cs="Times New Roman" w:hint="default"/>
      </w:rPr>
    </w:lvl>
    <w:lvl w:ilvl="8">
      <w:numFmt w:val="bullet"/>
      <w:lvlText w:val="•"/>
      <w:lvlJc w:val="left"/>
      <w:pPr>
        <w:ind w:left="6480" w:hanging="480"/>
      </w:pPr>
      <w:rPr>
        <w:rFonts w:ascii="Times New Roman" w:hAnsi="Times New Roman" w:cs="Times New Roman" w:hint="default"/>
      </w:rPr>
    </w:lvl>
  </w:abstractNum>
  <w:abstractNum w:abstractNumId="29"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FEA64D3"/>
    <w:multiLevelType w:val="hybridMultilevel"/>
    <w:tmpl w:val="9D08BC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B41707"/>
    <w:multiLevelType w:val="hybridMultilevel"/>
    <w:tmpl w:val="1F9036FA"/>
    <w:lvl w:ilvl="0" w:tplc="08090001">
      <w:start w:val="1"/>
      <w:numFmt w:val="bullet"/>
      <w:lvlText w:val=""/>
      <w:lvlJc w:val="left"/>
      <w:pPr>
        <w:ind w:left="1089" w:hanging="360"/>
      </w:pPr>
      <w:rPr>
        <w:rFonts w:ascii="Symbol" w:hAnsi="Symbol" w:hint="default"/>
      </w:rPr>
    </w:lvl>
    <w:lvl w:ilvl="1" w:tplc="08090003">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32" w15:restartNumberingAfterBreak="0">
    <w:nsid w:val="690D5D67"/>
    <w:multiLevelType w:val="multilevel"/>
    <w:tmpl w:val="FD4620C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C926B10"/>
    <w:multiLevelType w:val="hybridMultilevel"/>
    <w:tmpl w:val="E71013B4"/>
    <w:lvl w:ilvl="0" w:tplc="8FB22758">
      <w:numFmt w:val="bullet"/>
      <w:lvlText w:val="•"/>
      <w:lvlJc w:val="left"/>
      <w:pPr>
        <w:ind w:left="729" w:hanging="360"/>
      </w:pPr>
      <w:rPr>
        <w:rFonts w:ascii="Times New Roman" w:eastAsia="Calibri" w:hAnsi="Times New Roman" w:cs="Times New Roman" w:hint="default"/>
      </w:rPr>
    </w:lvl>
    <w:lvl w:ilvl="1" w:tplc="08090003" w:tentative="1">
      <w:start w:val="1"/>
      <w:numFmt w:val="bullet"/>
      <w:lvlText w:val="o"/>
      <w:lvlJc w:val="left"/>
      <w:pPr>
        <w:ind w:left="1449" w:hanging="360"/>
      </w:pPr>
      <w:rPr>
        <w:rFonts w:ascii="Courier New" w:hAnsi="Courier New" w:cs="Courier New" w:hint="default"/>
      </w:rPr>
    </w:lvl>
    <w:lvl w:ilvl="2" w:tplc="08090005" w:tentative="1">
      <w:start w:val="1"/>
      <w:numFmt w:val="bullet"/>
      <w:lvlText w:val=""/>
      <w:lvlJc w:val="left"/>
      <w:pPr>
        <w:ind w:left="2169" w:hanging="360"/>
      </w:pPr>
      <w:rPr>
        <w:rFonts w:ascii="Wingdings" w:hAnsi="Wingdings" w:hint="default"/>
      </w:rPr>
    </w:lvl>
    <w:lvl w:ilvl="3" w:tplc="08090001" w:tentative="1">
      <w:start w:val="1"/>
      <w:numFmt w:val="bullet"/>
      <w:lvlText w:val=""/>
      <w:lvlJc w:val="left"/>
      <w:pPr>
        <w:ind w:left="2889" w:hanging="360"/>
      </w:pPr>
      <w:rPr>
        <w:rFonts w:ascii="Symbol" w:hAnsi="Symbol" w:hint="default"/>
      </w:rPr>
    </w:lvl>
    <w:lvl w:ilvl="4" w:tplc="08090003" w:tentative="1">
      <w:start w:val="1"/>
      <w:numFmt w:val="bullet"/>
      <w:lvlText w:val="o"/>
      <w:lvlJc w:val="left"/>
      <w:pPr>
        <w:ind w:left="3609" w:hanging="360"/>
      </w:pPr>
      <w:rPr>
        <w:rFonts w:ascii="Courier New" w:hAnsi="Courier New" w:cs="Courier New" w:hint="default"/>
      </w:rPr>
    </w:lvl>
    <w:lvl w:ilvl="5" w:tplc="08090005" w:tentative="1">
      <w:start w:val="1"/>
      <w:numFmt w:val="bullet"/>
      <w:lvlText w:val=""/>
      <w:lvlJc w:val="left"/>
      <w:pPr>
        <w:ind w:left="4329" w:hanging="360"/>
      </w:pPr>
      <w:rPr>
        <w:rFonts w:ascii="Wingdings" w:hAnsi="Wingdings" w:hint="default"/>
      </w:rPr>
    </w:lvl>
    <w:lvl w:ilvl="6" w:tplc="08090001" w:tentative="1">
      <w:start w:val="1"/>
      <w:numFmt w:val="bullet"/>
      <w:lvlText w:val=""/>
      <w:lvlJc w:val="left"/>
      <w:pPr>
        <w:ind w:left="5049" w:hanging="360"/>
      </w:pPr>
      <w:rPr>
        <w:rFonts w:ascii="Symbol" w:hAnsi="Symbol" w:hint="default"/>
      </w:rPr>
    </w:lvl>
    <w:lvl w:ilvl="7" w:tplc="08090003" w:tentative="1">
      <w:start w:val="1"/>
      <w:numFmt w:val="bullet"/>
      <w:lvlText w:val="o"/>
      <w:lvlJc w:val="left"/>
      <w:pPr>
        <w:ind w:left="5769" w:hanging="360"/>
      </w:pPr>
      <w:rPr>
        <w:rFonts w:ascii="Courier New" w:hAnsi="Courier New" w:cs="Courier New" w:hint="default"/>
      </w:rPr>
    </w:lvl>
    <w:lvl w:ilvl="8" w:tplc="08090005" w:tentative="1">
      <w:start w:val="1"/>
      <w:numFmt w:val="bullet"/>
      <w:lvlText w:val=""/>
      <w:lvlJc w:val="left"/>
      <w:pPr>
        <w:ind w:left="6489" w:hanging="360"/>
      </w:pPr>
      <w:rPr>
        <w:rFonts w:ascii="Wingdings" w:hAnsi="Wingdings" w:hint="default"/>
      </w:rPr>
    </w:lvl>
  </w:abstractNum>
  <w:abstractNum w:abstractNumId="34" w15:restartNumberingAfterBreak="0">
    <w:nsid w:val="6D384764"/>
    <w:multiLevelType w:val="multilevel"/>
    <w:tmpl w:val="328483A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1186C7F"/>
    <w:multiLevelType w:val="hybridMultilevel"/>
    <w:tmpl w:val="4D8A2564"/>
    <w:lvl w:ilvl="0" w:tplc="08090001">
      <w:start w:val="1"/>
      <w:numFmt w:val="bullet"/>
      <w:lvlText w:val=""/>
      <w:lvlJc w:val="left"/>
      <w:pPr>
        <w:ind w:left="1089" w:hanging="360"/>
      </w:pPr>
      <w:rPr>
        <w:rFonts w:ascii="Symbol" w:hAnsi="Symbol" w:hint="default"/>
      </w:rPr>
    </w:lvl>
    <w:lvl w:ilvl="1" w:tplc="08090001">
      <w:start w:val="1"/>
      <w:numFmt w:val="bullet"/>
      <w:lvlText w:val=""/>
      <w:lvlJc w:val="left"/>
      <w:pPr>
        <w:ind w:left="1809" w:hanging="360"/>
      </w:pPr>
      <w:rPr>
        <w:rFonts w:ascii="Symbol" w:hAnsi="Symbol"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36" w15:restartNumberingAfterBreak="0">
    <w:nsid w:val="71B2196D"/>
    <w:multiLevelType w:val="multilevel"/>
    <w:tmpl w:val="8D2C6C84"/>
    <w:numStyleLink w:val="nhsmc"/>
  </w:abstractNum>
  <w:abstractNum w:abstractNumId="37" w15:restartNumberingAfterBreak="0">
    <w:nsid w:val="732D560D"/>
    <w:multiLevelType w:val="hybridMultilevel"/>
    <w:tmpl w:val="6C985D2E"/>
    <w:lvl w:ilvl="0" w:tplc="443E645A">
      <w:numFmt w:val="bullet"/>
      <w:lvlText w:val="•"/>
      <w:lvlJc w:val="left"/>
      <w:pPr>
        <w:ind w:left="729" w:hanging="360"/>
      </w:pPr>
      <w:rPr>
        <w:rFonts w:ascii="Times New Roman" w:eastAsia="Calibri" w:hAnsi="Times New Roman" w:cs="Times New Roman" w:hint="default"/>
      </w:rPr>
    </w:lvl>
    <w:lvl w:ilvl="1" w:tplc="08090003" w:tentative="1">
      <w:start w:val="1"/>
      <w:numFmt w:val="bullet"/>
      <w:lvlText w:val="o"/>
      <w:lvlJc w:val="left"/>
      <w:pPr>
        <w:ind w:left="1449" w:hanging="360"/>
      </w:pPr>
      <w:rPr>
        <w:rFonts w:ascii="Courier New" w:hAnsi="Courier New" w:cs="Courier New" w:hint="default"/>
      </w:rPr>
    </w:lvl>
    <w:lvl w:ilvl="2" w:tplc="08090005" w:tentative="1">
      <w:start w:val="1"/>
      <w:numFmt w:val="bullet"/>
      <w:lvlText w:val=""/>
      <w:lvlJc w:val="left"/>
      <w:pPr>
        <w:ind w:left="2169" w:hanging="360"/>
      </w:pPr>
      <w:rPr>
        <w:rFonts w:ascii="Wingdings" w:hAnsi="Wingdings" w:hint="default"/>
      </w:rPr>
    </w:lvl>
    <w:lvl w:ilvl="3" w:tplc="08090001" w:tentative="1">
      <w:start w:val="1"/>
      <w:numFmt w:val="bullet"/>
      <w:lvlText w:val=""/>
      <w:lvlJc w:val="left"/>
      <w:pPr>
        <w:ind w:left="2889" w:hanging="360"/>
      </w:pPr>
      <w:rPr>
        <w:rFonts w:ascii="Symbol" w:hAnsi="Symbol" w:hint="default"/>
      </w:rPr>
    </w:lvl>
    <w:lvl w:ilvl="4" w:tplc="08090003" w:tentative="1">
      <w:start w:val="1"/>
      <w:numFmt w:val="bullet"/>
      <w:lvlText w:val="o"/>
      <w:lvlJc w:val="left"/>
      <w:pPr>
        <w:ind w:left="3609" w:hanging="360"/>
      </w:pPr>
      <w:rPr>
        <w:rFonts w:ascii="Courier New" w:hAnsi="Courier New" w:cs="Courier New" w:hint="default"/>
      </w:rPr>
    </w:lvl>
    <w:lvl w:ilvl="5" w:tplc="08090005" w:tentative="1">
      <w:start w:val="1"/>
      <w:numFmt w:val="bullet"/>
      <w:lvlText w:val=""/>
      <w:lvlJc w:val="left"/>
      <w:pPr>
        <w:ind w:left="4329" w:hanging="360"/>
      </w:pPr>
      <w:rPr>
        <w:rFonts w:ascii="Wingdings" w:hAnsi="Wingdings" w:hint="default"/>
      </w:rPr>
    </w:lvl>
    <w:lvl w:ilvl="6" w:tplc="08090001" w:tentative="1">
      <w:start w:val="1"/>
      <w:numFmt w:val="bullet"/>
      <w:lvlText w:val=""/>
      <w:lvlJc w:val="left"/>
      <w:pPr>
        <w:ind w:left="5049" w:hanging="360"/>
      </w:pPr>
      <w:rPr>
        <w:rFonts w:ascii="Symbol" w:hAnsi="Symbol" w:hint="default"/>
      </w:rPr>
    </w:lvl>
    <w:lvl w:ilvl="7" w:tplc="08090003" w:tentative="1">
      <w:start w:val="1"/>
      <w:numFmt w:val="bullet"/>
      <w:lvlText w:val="o"/>
      <w:lvlJc w:val="left"/>
      <w:pPr>
        <w:ind w:left="5769" w:hanging="360"/>
      </w:pPr>
      <w:rPr>
        <w:rFonts w:ascii="Courier New" w:hAnsi="Courier New" w:cs="Courier New" w:hint="default"/>
      </w:rPr>
    </w:lvl>
    <w:lvl w:ilvl="8" w:tplc="08090005" w:tentative="1">
      <w:start w:val="1"/>
      <w:numFmt w:val="bullet"/>
      <w:lvlText w:val=""/>
      <w:lvlJc w:val="left"/>
      <w:pPr>
        <w:ind w:left="6489" w:hanging="360"/>
      </w:pPr>
      <w:rPr>
        <w:rFonts w:ascii="Wingdings" w:hAnsi="Wingdings" w:hint="default"/>
      </w:rPr>
    </w:lvl>
  </w:abstractNum>
  <w:abstractNum w:abstractNumId="38" w15:restartNumberingAfterBreak="0">
    <w:nsid w:val="7E3C1E1B"/>
    <w:multiLevelType w:val="hybridMultilevel"/>
    <w:tmpl w:val="70AC168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36671699">
    <w:abstractNumId w:val="17"/>
  </w:num>
  <w:num w:numId="2" w16cid:durableId="1193612303">
    <w:abstractNumId w:val="7"/>
  </w:num>
  <w:num w:numId="3" w16cid:durableId="788933232">
    <w:abstractNumId w:val="2"/>
  </w:num>
  <w:num w:numId="4" w16cid:durableId="696082815">
    <w:abstractNumId w:val="36"/>
  </w:num>
  <w:num w:numId="5" w16cid:durableId="685908662">
    <w:abstractNumId w:val="0"/>
  </w:num>
  <w:num w:numId="6" w16cid:durableId="118301373">
    <w:abstractNumId w:val="29"/>
  </w:num>
  <w:num w:numId="7" w16cid:durableId="735781530">
    <w:abstractNumId w:val="14"/>
    <w:lvlOverride w:ilvl="2">
      <w:lvl w:ilvl="2">
        <w:start w:val="1"/>
        <w:numFmt w:val="decimal"/>
        <w:pStyle w:val="DCCT-Level3"/>
        <w:suff w:val="space"/>
        <w:lvlText w:val="%1.%2.%3."/>
        <w:lvlJc w:val="left"/>
        <w:pPr>
          <w:ind w:left="1247" w:hanging="737"/>
        </w:pPr>
        <w:rPr>
          <w:rFonts w:hint="default"/>
          <w:sz w:val="28"/>
          <w:szCs w:val="28"/>
        </w:rPr>
      </w:lvl>
    </w:lvlOverride>
  </w:num>
  <w:num w:numId="8" w16cid:durableId="1625889227">
    <w:abstractNumId w:val="15"/>
  </w:num>
  <w:num w:numId="9" w16cid:durableId="1677149967">
    <w:abstractNumId w:val="24"/>
  </w:num>
  <w:num w:numId="10" w16cid:durableId="36930104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01553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0693083">
    <w:abstractNumId w:val="26"/>
  </w:num>
  <w:num w:numId="13" w16cid:durableId="1796675059">
    <w:abstractNumId w:val="19"/>
  </w:num>
  <w:num w:numId="14" w16cid:durableId="1405686831">
    <w:abstractNumId w:val="1"/>
  </w:num>
  <w:num w:numId="15" w16cid:durableId="930241285">
    <w:abstractNumId w:val="9"/>
  </w:num>
  <w:num w:numId="16" w16cid:durableId="1156265798">
    <w:abstractNumId w:val="22"/>
  </w:num>
  <w:num w:numId="17" w16cid:durableId="989358875">
    <w:abstractNumId w:val="38"/>
  </w:num>
  <w:num w:numId="18" w16cid:durableId="2011835431">
    <w:abstractNumId w:val="4"/>
  </w:num>
  <w:num w:numId="19" w16cid:durableId="1409352742">
    <w:abstractNumId w:val="33"/>
  </w:num>
  <w:num w:numId="20" w16cid:durableId="720710992">
    <w:abstractNumId w:val="37"/>
  </w:num>
  <w:num w:numId="21" w16cid:durableId="230625884">
    <w:abstractNumId w:val="8"/>
  </w:num>
  <w:num w:numId="22" w16cid:durableId="278612408">
    <w:abstractNumId w:val="12"/>
  </w:num>
  <w:num w:numId="23" w16cid:durableId="1814369345">
    <w:abstractNumId w:val="11"/>
  </w:num>
  <w:num w:numId="24" w16cid:durableId="332803570">
    <w:abstractNumId w:val="30"/>
  </w:num>
  <w:num w:numId="25" w16cid:durableId="1391685925">
    <w:abstractNumId w:val="31"/>
  </w:num>
  <w:num w:numId="26" w16cid:durableId="1703822524">
    <w:abstractNumId w:val="5"/>
  </w:num>
  <w:num w:numId="27" w16cid:durableId="629240931">
    <w:abstractNumId w:val="20"/>
  </w:num>
  <w:num w:numId="28" w16cid:durableId="1526672942">
    <w:abstractNumId w:val="25"/>
  </w:num>
  <w:num w:numId="29" w16cid:durableId="1350913476">
    <w:abstractNumId w:val="6"/>
  </w:num>
  <w:num w:numId="30" w16cid:durableId="1937902622">
    <w:abstractNumId w:val="10"/>
  </w:num>
  <w:num w:numId="31" w16cid:durableId="1978950994">
    <w:abstractNumId w:val="16"/>
  </w:num>
  <w:num w:numId="32" w16cid:durableId="240255285">
    <w:abstractNumId w:val="35"/>
  </w:num>
  <w:num w:numId="33" w16cid:durableId="518659041">
    <w:abstractNumId w:val="23"/>
  </w:num>
  <w:num w:numId="34" w16cid:durableId="802963099">
    <w:abstractNumId w:val="3"/>
  </w:num>
  <w:num w:numId="35" w16cid:durableId="206313985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79032172">
    <w:abstractNumId w:val="27"/>
  </w:num>
  <w:num w:numId="37" w16cid:durableId="9845470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43786507">
    <w:abstractNumId w:val="28"/>
  </w:num>
  <w:num w:numId="39" w16cid:durableId="2000231304">
    <w:abstractNumId w:val="28"/>
    <w:lvlOverride w:ilvl="0"/>
    <w:lvlOverride w:ilvl="1"/>
    <w:lvlOverride w:ilvl="2"/>
    <w:lvlOverride w:ilvl="3"/>
    <w:lvlOverride w:ilvl="4"/>
    <w:lvlOverride w:ilvl="5"/>
    <w:lvlOverride w:ilvl="6"/>
    <w:lvlOverride w:ilvl="7"/>
    <w:lvlOverride w:ilvl="8"/>
  </w:num>
  <w:num w:numId="40" w16cid:durableId="1090781496">
    <w:abstractNumId w:val="13"/>
  </w:num>
  <w:num w:numId="41" w16cid:durableId="1783308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05"/>
    <w:rsid w:val="00000251"/>
    <w:rsid w:val="00000D95"/>
    <w:rsid w:val="00002BD3"/>
    <w:rsid w:val="00004854"/>
    <w:rsid w:val="00005300"/>
    <w:rsid w:val="00007B7F"/>
    <w:rsid w:val="000100A9"/>
    <w:rsid w:val="00010A92"/>
    <w:rsid w:val="00010FD5"/>
    <w:rsid w:val="00011957"/>
    <w:rsid w:val="000123E4"/>
    <w:rsid w:val="000124E6"/>
    <w:rsid w:val="000130C0"/>
    <w:rsid w:val="00013FC8"/>
    <w:rsid w:val="00017D9E"/>
    <w:rsid w:val="00020463"/>
    <w:rsid w:val="00021667"/>
    <w:rsid w:val="00022D8A"/>
    <w:rsid w:val="00023DA9"/>
    <w:rsid w:val="00025303"/>
    <w:rsid w:val="00025A49"/>
    <w:rsid w:val="00025EE4"/>
    <w:rsid w:val="000261B7"/>
    <w:rsid w:val="0002678D"/>
    <w:rsid w:val="00026FD7"/>
    <w:rsid w:val="000279D9"/>
    <w:rsid w:val="000307D4"/>
    <w:rsid w:val="00030D0A"/>
    <w:rsid w:val="0003113E"/>
    <w:rsid w:val="000329C5"/>
    <w:rsid w:val="00034719"/>
    <w:rsid w:val="00035891"/>
    <w:rsid w:val="00035C1C"/>
    <w:rsid w:val="00036F2D"/>
    <w:rsid w:val="0003723A"/>
    <w:rsid w:val="00040041"/>
    <w:rsid w:val="0004032C"/>
    <w:rsid w:val="000409A5"/>
    <w:rsid w:val="00042B9C"/>
    <w:rsid w:val="000432B3"/>
    <w:rsid w:val="000432BE"/>
    <w:rsid w:val="0004733C"/>
    <w:rsid w:val="000520B3"/>
    <w:rsid w:val="000530E3"/>
    <w:rsid w:val="00053B04"/>
    <w:rsid w:val="00053D1A"/>
    <w:rsid w:val="000541A0"/>
    <w:rsid w:val="00055022"/>
    <w:rsid w:val="00055BB0"/>
    <w:rsid w:val="0005607A"/>
    <w:rsid w:val="00060D29"/>
    <w:rsid w:val="00061239"/>
    <w:rsid w:val="00063352"/>
    <w:rsid w:val="00063924"/>
    <w:rsid w:val="00063BBF"/>
    <w:rsid w:val="00066D2A"/>
    <w:rsid w:val="00067482"/>
    <w:rsid w:val="00067F94"/>
    <w:rsid w:val="0007167F"/>
    <w:rsid w:val="000726F0"/>
    <w:rsid w:val="00072B48"/>
    <w:rsid w:val="000732C9"/>
    <w:rsid w:val="000741A7"/>
    <w:rsid w:val="000747F9"/>
    <w:rsid w:val="00080C35"/>
    <w:rsid w:val="00081784"/>
    <w:rsid w:val="00082ED9"/>
    <w:rsid w:val="000834F1"/>
    <w:rsid w:val="000848CA"/>
    <w:rsid w:val="00086676"/>
    <w:rsid w:val="000867B1"/>
    <w:rsid w:val="00087901"/>
    <w:rsid w:val="000900A8"/>
    <w:rsid w:val="00091104"/>
    <w:rsid w:val="00091E09"/>
    <w:rsid w:val="000933B2"/>
    <w:rsid w:val="00093661"/>
    <w:rsid w:val="00093CD4"/>
    <w:rsid w:val="00095776"/>
    <w:rsid w:val="00095F25"/>
    <w:rsid w:val="000A064C"/>
    <w:rsid w:val="000A07D0"/>
    <w:rsid w:val="000A08A5"/>
    <w:rsid w:val="000A0FD0"/>
    <w:rsid w:val="000A2008"/>
    <w:rsid w:val="000A2EFE"/>
    <w:rsid w:val="000A3323"/>
    <w:rsid w:val="000A48A7"/>
    <w:rsid w:val="000A5D74"/>
    <w:rsid w:val="000A6180"/>
    <w:rsid w:val="000A64D2"/>
    <w:rsid w:val="000A72DF"/>
    <w:rsid w:val="000A7D28"/>
    <w:rsid w:val="000B17C7"/>
    <w:rsid w:val="000B232F"/>
    <w:rsid w:val="000B2EC2"/>
    <w:rsid w:val="000B4274"/>
    <w:rsid w:val="000B4512"/>
    <w:rsid w:val="000B46DF"/>
    <w:rsid w:val="000B5F56"/>
    <w:rsid w:val="000B69DC"/>
    <w:rsid w:val="000B76D4"/>
    <w:rsid w:val="000B7A28"/>
    <w:rsid w:val="000C1EBE"/>
    <w:rsid w:val="000C2A0C"/>
    <w:rsid w:val="000C6899"/>
    <w:rsid w:val="000C6E75"/>
    <w:rsid w:val="000C6E98"/>
    <w:rsid w:val="000C73C5"/>
    <w:rsid w:val="000C76B7"/>
    <w:rsid w:val="000C7BB8"/>
    <w:rsid w:val="000C7DBF"/>
    <w:rsid w:val="000D2567"/>
    <w:rsid w:val="000D28CD"/>
    <w:rsid w:val="000D3481"/>
    <w:rsid w:val="000D4E26"/>
    <w:rsid w:val="000D5E29"/>
    <w:rsid w:val="000D6214"/>
    <w:rsid w:val="000D7D2B"/>
    <w:rsid w:val="000E0E03"/>
    <w:rsid w:val="000E22A6"/>
    <w:rsid w:val="000E506A"/>
    <w:rsid w:val="000E5CE1"/>
    <w:rsid w:val="000E626D"/>
    <w:rsid w:val="000E66DC"/>
    <w:rsid w:val="000E71DF"/>
    <w:rsid w:val="000F0A9A"/>
    <w:rsid w:val="000F11C1"/>
    <w:rsid w:val="000F3C17"/>
    <w:rsid w:val="000F41D6"/>
    <w:rsid w:val="000F464A"/>
    <w:rsid w:val="000F50A5"/>
    <w:rsid w:val="000F6797"/>
    <w:rsid w:val="000F691C"/>
    <w:rsid w:val="000F7963"/>
    <w:rsid w:val="001000A6"/>
    <w:rsid w:val="00100487"/>
    <w:rsid w:val="00100E20"/>
    <w:rsid w:val="00100F48"/>
    <w:rsid w:val="0010203B"/>
    <w:rsid w:val="00102AF7"/>
    <w:rsid w:val="001031E7"/>
    <w:rsid w:val="00103C58"/>
    <w:rsid w:val="001050D5"/>
    <w:rsid w:val="001068C6"/>
    <w:rsid w:val="0010749B"/>
    <w:rsid w:val="001101E0"/>
    <w:rsid w:val="001109DB"/>
    <w:rsid w:val="00111081"/>
    <w:rsid w:val="00111FAE"/>
    <w:rsid w:val="00111FC6"/>
    <w:rsid w:val="00114E87"/>
    <w:rsid w:val="0011527E"/>
    <w:rsid w:val="00122D02"/>
    <w:rsid w:val="0012312E"/>
    <w:rsid w:val="00123D85"/>
    <w:rsid w:val="001259CC"/>
    <w:rsid w:val="0012642F"/>
    <w:rsid w:val="0012645E"/>
    <w:rsid w:val="001268FB"/>
    <w:rsid w:val="00126E73"/>
    <w:rsid w:val="0012721D"/>
    <w:rsid w:val="00127D06"/>
    <w:rsid w:val="00130FF3"/>
    <w:rsid w:val="001315C8"/>
    <w:rsid w:val="001316E8"/>
    <w:rsid w:val="00134A7A"/>
    <w:rsid w:val="0013587C"/>
    <w:rsid w:val="001378D3"/>
    <w:rsid w:val="00137E40"/>
    <w:rsid w:val="001402A8"/>
    <w:rsid w:val="001408A3"/>
    <w:rsid w:val="001410E2"/>
    <w:rsid w:val="00141B50"/>
    <w:rsid w:val="00141EE9"/>
    <w:rsid w:val="00142171"/>
    <w:rsid w:val="00142841"/>
    <w:rsid w:val="001449CC"/>
    <w:rsid w:val="00144BCA"/>
    <w:rsid w:val="001457EC"/>
    <w:rsid w:val="0014618C"/>
    <w:rsid w:val="00146B22"/>
    <w:rsid w:val="00147308"/>
    <w:rsid w:val="00147338"/>
    <w:rsid w:val="00147571"/>
    <w:rsid w:val="00147744"/>
    <w:rsid w:val="00151A15"/>
    <w:rsid w:val="00153D89"/>
    <w:rsid w:val="0015455B"/>
    <w:rsid w:val="00155220"/>
    <w:rsid w:val="0015556D"/>
    <w:rsid w:val="00156012"/>
    <w:rsid w:val="00156403"/>
    <w:rsid w:val="00156571"/>
    <w:rsid w:val="0015684F"/>
    <w:rsid w:val="001620C9"/>
    <w:rsid w:val="00162B14"/>
    <w:rsid w:val="00164335"/>
    <w:rsid w:val="001651ED"/>
    <w:rsid w:val="00166465"/>
    <w:rsid w:val="00166FB8"/>
    <w:rsid w:val="00167C1B"/>
    <w:rsid w:val="00167E0F"/>
    <w:rsid w:val="00170821"/>
    <w:rsid w:val="001717DC"/>
    <w:rsid w:val="00171BC5"/>
    <w:rsid w:val="00173746"/>
    <w:rsid w:val="00173B10"/>
    <w:rsid w:val="001747BB"/>
    <w:rsid w:val="00174FE8"/>
    <w:rsid w:val="00175075"/>
    <w:rsid w:val="001750D5"/>
    <w:rsid w:val="00175AC5"/>
    <w:rsid w:val="001760BA"/>
    <w:rsid w:val="00176240"/>
    <w:rsid w:val="001811F1"/>
    <w:rsid w:val="0018160F"/>
    <w:rsid w:val="00181979"/>
    <w:rsid w:val="00182418"/>
    <w:rsid w:val="00182799"/>
    <w:rsid w:val="001849EE"/>
    <w:rsid w:val="00191A8E"/>
    <w:rsid w:val="00191ADB"/>
    <w:rsid w:val="00191C6F"/>
    <w:rsid w:val="00191FA5"/>
    <w:rsid w:val="00196B35"/>
    <w:rsid w:val="001A033D"/>
    <w:rsid w:val="001A1DFB"/>
    <w:rsid w:val="001A2726"/>
    <w:rsid w:val="001A31AD"/>
    <w:rsid w:val="001A56DF"/>
    <w:rsid w:val="001A70EC"/>
    <w:rsid w:val="001A790D"/>
    <w:rsid w:val="001B086F"/>
    <w:rsid w:val="001B17BC"/>
    <w:rsid w:val="001B1E69"/>
    <w:rsid w:val="001B1F9F"/>
    <w:rsid w:val="001B2962"/>
    <w:rsid w:val="001B4B03"/>
    <w:rsid w:val="001B5AE8"/>
    <w:rsid w:val="001B7787"/>
    <w:rsid w:val="001C12CD"/>
    <w:rsid w:val="001C2E51"/>
    <w:rsid w:val="001C36A6"/>
    <w:rsid w:val="001C425F"/>
    <w:rsid w:val="001C4B8F"/>
    <w:rsid w:val="001C6406"/>
    <w:rsid w:val="001C69F5"/>
    <w:rsid w:val="001C73B9"/>
    <w:rsid w:val="001D1088"/>
    <w:rsid w:val="001D1125"/>
    <w:rsid w:val="001D1542"/>
    <w:rsid w:val="001D158B"/>
    <w:rsid w:val="001D1D49"/>
    <w:rsid w:val="001D1E44"/>
    <w:rsid w:val="001D2C60"/>
    <w:rsid w:val="001D3348"/>
    <w:rsid w:val="001D61E2"/>
    <w:rsid w:val="001D6A9A"/>
    <w:rsid w:val="001D6C7B"/>
    <w:rsid w:val="001D7755"/>
    <w:rsid w:val="001D77A1"/>
    <w:rsid w:val="001E007E"/>
    <w:rsid w:val="001E086F"/>
    <w:rsid w:val="001E1149"/>
    <w:rsid w:val="001E255D"/>
    <w:rsid w:val="001E2AF1"/>
    <w:rsid w:val="001E368E"/>
    <w:rsid w:val="001E4101"/>
    <w:rsid w:val="001E4B01"/>
    <w:rsid w:val="001E64D7"/>
    <w:rsid w:val="001E6917"/>
    <w:rsid w:val="001E6ABF"/>
    <w:rsid w:val="001F3EA0"/>
    <w:rsid w:val="001F5F8C"/>
    <w:rsid w:val="0020041D"/>
    <w:rsid w:val="00200A6E"/>
    <w:rsid w:val="002012F8"/>
    <w:rsid w:val="002020A9"/>
    <w:rsid w:val="0020220E"/>
    <w:rsid w:val="00202562"/>
    <w:rsid w:val="002028C4"/>
    <w:rsid w:val="00203941"/>
    <w:rsid w:val="00203C18"/>
    <w:rsid w:val="00205429"/>
    <w:rsid w:val="00205455"/>
    <w:rsid w:val="00206673"/>
    <w:rsid w:val="00206A0E"/>
    <w:rsid w:val="0020711E"/>
    <w:rsid w:val="002071CC"/>
    <w:rsid w:val="00207FD7"/>
    <w:rsid w:val="00212CCD"/>
    <w:rsid w:val="0021525E"/>
    <w:rsid w:val="00215FA4"/>
    <w:rsid w:val="00216462"/>
    <w:rsid w:val="00216D62"/>
    <w:rsid w:val="00217FBA"/>
    <w:rsid w:val="00220593"/>
    <w:rsid w:val="00220888"/>
    <w:rsid w:val="00220C51"/>
    <w:rsid w:val="002231E1"/>
    <w:rsid w:val="002234AE"/>
    <w:rsid w:val="00223762"/>
    <w:rsid w:val="00223FCF"/>
    <w:rsid w:val="00224392"/>
    <w:rsid w:val="002264FB"/>
    <w:rsid w:val="00227501"/>
    <w:rsid w:val="002313ED"/>
    <w:rsid w:val="00231D64"/>
    <w:rsid w:val="00232959"/>
    <w:rsid w:val="00232A40"/>
    <w:rsid w:val="00233207"/>
    <w:rsid w:val="00233CB0"/>
    <w:rsid w:val="00234121"/>
    <w:rsid w:val="0023475E"/>
    <w:rsid w:val="0023510A"/>
    <w:rsid w:val="0023556B"/>
    <w:rsid w:val="00236956"/>
    <w:rsid w:val="00237021"/>
    <w:rsid w:val="00237373"/>
    <w:rsid w:val="0023799F"/>
    <w:rsid w:val="0024070B"/>
    <w:rsid w:val="002415F3"/>
    <w:rsid w:val="002424E6"/>
    <w:rsid w:val="0024382E"/>
    <w:rsid w:val="00244AEB"/>
    <w:rsid w:val="00245355"/>
    <w:rsid w:val="00245960"/>
    <w:rsid w:val="002465B0"/>
    <w:rsid w:val="0024700E"/>
    <w:rsid w:val="0025020B"/>
    <w:rsid w:val="002504EB"/>
    <w:rsid w:val="00251254"/>
    <w:rsid w:val="002515A5"/>
    <w:rsid w:val="00251943"/>
    <w:rsid w:val="00253384"/>
    <w:rsid w:val="002543BA"/>
    <w:rsid w:val="0025486A"/>
    <w:rsid w:val="002550E0"/>
    <w:rsid w:val="00257041"/>
    <w:rsid w:val="0025706E"/>
    <w:rsid w:val="00257560"/>
    <w:rsid w:val="002609EC"/>
    <w:rsid w:val="00260CDD"/>
    <w:rsid w:val="00262BD8"/>
    <w:rsid w:val="00263283"/>
    <w:rsid w:val="002632F4"/>
    <w:rsid w:val="00263D41"/>
    <w:rsid w:val="0026429C"/>
    <w:rsid w:val="00265296"/>
    <w:rsid w:val="00265A14"/>
    <w:rsid w:val="00265BBB"/>
    <w:rsid w:val="0026682E"/>
    <w:rsid w:val="0026795A"/>
    <w:rsid w:val="00270783"/>
    <w:rsid w:val="00270A49"/>
    <w:rsid w:val="00271E2A"/>
    <w:rsid w:val="00272125"/>
    <w:rsid w:val="002725A4"/>
    <w:rsid w:val="00272649"/>
    <w:rsid w:val="00274640"/>
    <w:rsid w:val="00274A01"/>
    <w:rsid w:val="00274CEE"/>
    <w:rsid w:val="002754E4"/>
    <w:rsid w:val="00276FB0"/>
    <w:rsid w:val="00277F71"/>
    <w:rsid w:val="00284877"/>
    <w:rsid w:val="00285814"/>
    <w:rsid w:val="00286EF0"/>
    <w:rsid w:val="0028781C"/>
    <w:rsid w:val="00287DD4"/>
    <w:rsid w:val="002906D6"/>
    <w:rsid w:val="00290BD1"/>
    <w:rsid w:val="00291057"/>
    <w:rsid w:val="00293642"/>
    <w:rsid w:val="00293A03"/>
    <w:rsid w:val="00293D94"/>
    <w:rsid w:val="00293F47"/>
    <w:rsid w:val="00295191"/>
    <w:rsid w:val="00296524"/>
    <w:rsid w:val="002A0144"/>
    <w:rsid w:val="002A0C57"/>
    <w:rsid w:val="002A137F"/>
    <w:rsid w:val="002A2AF6"/>
    <w:rsid w:val="002A43AD"/>
    <w:rsid w:val="002A5334"/>
    <w:rsid w:val="002A5C5B"/>
    <w:rsid w:val="002A6C13"/>
    <w:rsid w:val="002A6D70"/>
    <w:rsid w:val="002B04AF"/>
    <w:rsid w:val="002B0AFD"/>
    <w:rsid w:val="002B15D1"/>
    <w:rsid w:val="002B2747"/>
    <w:rsid w:val="002B32BC"/>
    <w:rsid w:val="002B3D7C"/>
    <w:rsid w:val="002B4530"/>
    <w:rsid w:val="002B4BA8"/>
    <w:rsid w:val="002B5274"/>
    <w:rsid w:val="002B5722"/>
    <w:rsid w:val="002B5DFE"/>
    <w:rsid w:val="002B60C8"/>
    <w:rsid w:val="002B610B"/>
    <w:rsid w:val="002C1D92"/>
    <w:rsid w:val="002C30F5"/>
    <w:rsid w:val="002C4ABD"/>
    <w:rsid w:val="002C5A0C"/>
    <w:rsid w:val="002C69EC"/>
    <w:rsid w:val="002C6C00"/>
    <w:rsid w:val="002D050D"/>
    <w:rsid w:val="002D07A4"/>
    <w:rsid w:val="002D0D95"/>
    <w:rsid w:val="002D1096"/>
    <w:rsid w:val="002D22AA"/>
    <w:rsid w:val="002D3C76"/>
    <w:rsid w:val="002D4031"/>
    <w:rsid w:val="002D4D87"/>
    <w:rsid w:val="002D6046"/>
    <w:rsid w:val="002D71EE"/>
    <w:rsid w:val="002E020B"/>
    <w:rsid w:val="002E06F5"/>
    <w:rsid w:val="002E1648"/>
    <w:rsid w:val="002E1CD6"/>
    <w:rsid w:val="002E280E"/>
    <w:rsid w:val="002E2B98"/>
    <w:rsid w:val="002E5BB0"/>
    <w:rsid w:val="002E65F5"/>
    <w:rsid w:val="002E6E2A"/>
    <w:rsid w:val="002E781E"/>
    <w:rsid w:val="002F05EA"/>
    <w:rsid w:val="002F080D"/>
    <w:rsid w:val="002F2B41"/>
    <w:rsid w:val="002F331A"/>
    <w:rsid w:val="002F3542"/>
    <w:rsid w:val="002F4187"/>
    <w:rsid w:val="002F44E8"/>
    <w:rsid w:val="002F48B2"/>
    <w:rsid w:val="002F5179"/>
    <w:rsid w:val="002F586D"/>
    <w:rsid w:val="002F5C28"/>
    <w:rsid w:val="002F67B2"/>
    <w:rsid w:val="002F6875"/>
    <w:rsid w:val="003020EC"/>
    <w:rsid w:val="00302D30"/>
    <w:rsid w:val="00303349"/>
    <w:rsid w:val="00303677"/>
    <w:rsid w:val="00304688"/>
    <w:rsid w:val="00307C6E"/>
    <w:rsid w:val="00310209"/>
    <w:rsid w:val="0031103B"/>
    <w:rsid w:val="0031108B"/>
    <w:rsid w:val="003148B1"/>
    <w:rsid w:val="00314BBB"/>
    <w:rsid w:val="00316336"/>
    <w:rsid w:val="00316476"/>
    <w:rsid w:val="00316524"/>
    <w:rsid w:val="003171E5"/>
    <w:rsid w:val="003172EA"/>
    <w:rsid w:val="00321AA8"/>
    <w:rsid w:val="003223C3"/>
    <w:rsid w:val="0032255D"/>
    <w:rsid w:val="00322F0D"/>
    <w:rsid w:val="00323D15"/>
    <w:rsid w:val="00323E68"/>
    <w:rsid w:val="003246B4"/>
    <w:rsid w:val="003248C2"/>
    <w:rsid w:val="00327540"/>
    <w:rsid w:val="00331D37"/>
    <w:rsid w:val="00332953"/>
    <w:rsid w:val="00332F16"/>
    <w:rsid w:val="0033503B"/>
    <w:rsid w:val="0033598E"/>
    <w:rsid w:val="00335B5C"/>
    <w:rsid w:val="00336079"/>
    <w:rsid w:val="00336B95"/>
    <w:rsid w:val="00340958"/>
    <w:rsid w:val="00340E7F"/>
    <w:rsid w:val="00341BF0"/>
    <w:rsid w:val="003443CF"/>
    <w:rsid w:val="003455AF"/>
    <w:rsid w:val="00346033"/>
    <w:rsid w:val="003465E8"/>
    <w:rsid w:val="00346A05"/>
    <w:rsid w:val="00346B73"/>
    <w:rsid w:val="00346BA9"/>
    <w:rsid w:val="003479E6"/>
    <w:rsid w:val="00347B85"/>
    <w:rsid w:val="00347D03"/>
    <w:rsid w:val="00350B70"/>
    <w:rsid w:val="003545CB"/>
    <w:rsid w:val="00355A9B"/>
    <w:rsid w:val="00355BAE"/>
    <w:rsid w:val="00356A75"/>
    <w:rsid w:val="00356DFA"/>
    <w:rsid w:val="00360762"/>
    <w:rsid w:val="00360ED3"/>
    <w:rsid w:val="00361141"/>
    <w:rsid w:val="00361C29"/>
    <w:rsid w:val="00363243"/>
    <w:rsid w:val="00363C76"/>
    <w:rsid w:val="00364333"/>
    <w:rsid w:val="00364848"/>
    <w:rsid w:val="003657EE"/>
    <w:rsid w:val="003672AE"/>
    <w:rsid w:val="00367A28"/>
    <w:rsid w:val="003709B8"/>
    <w:rsid w:val="00371A32"/>
    <w:rsid w:val="003728A0"/>
    <w:rsid w:val="00372BF9"/>
    <w:rsid w:val="00372EAE"/>
    <w:rsid w:val="003734A4"/>
    <w:rsid w:val="003739F7"/>
    <w:rsid w:val="00374620"/>
    <w:rsid w:val="00374857"/>
    <w:rsid w:val="00375F08"/>
    <w:rsid w:val="00375F33"/>
    <w:rsid w:val="00376FFF"/>
    <w:rsid w:val="0037703C"/>
    <w:rsid w:val="003800EB"/>
    <w:rsid w:val="0038036D"/>
    <w:rsid w:val="0038062C"/>
    <w:rsid w:val="00380AE2"/>
    <w:rsid w:val="00382210"/>
    <w:rsid w:val="003823D4"/>
    <w:rsid w:val="00382554"/>
    <w:rsid w:val="00382864"/>
    <w:rsid w:val="00383A8E"/>
    <w:rsid w:val="00383FFF"/>
    <w:rsid w:val="00384697"/>
    <w:rsid w:val="0038496F"/>
    <w:rsid w:val="00384C98"/>
    <w:rsid w:val="00384E3D"/>
    <w:rsid w:val="003859FA"/>
    <w:rsid w:val="003867C0"/>
    <w:rsid w:val="00386EF4"/>
    <w:rsid w:val="00387281"/>
    <w:rsid w:val="00387356"/>
    <w:rsid w:val="003901B5"/>
    <w:rsid w:val="0039062D"/>
    <w:rsid w:val="00390862"/>
    <w:rsid w:val="003909D5"/>
    <w:rsid w:val="003909EC"/>
    <w:rsid w:val="003919B6"/>
    <w:rsid w:val="00392651"/>
    <w:rsid w:val="003928B4"/>
    <w:rsid w:val="00392AF3"/>
    <w:rsid w:val="00392CBD"/>
    <w:rsid w:val="003940E1"/>
    <w:rsid w:val="00394EA6"/>
    <w:rsid w:val="003951A6"/>
    <w:rsid w:val="0039586D"/>
    <w:rsid w:val="00395936"/>
    <w:rsid w:val="00395DD2"/>
    <w:rsid w:val="0039664A"/>
    <w:rsid w:val="00396BB3"/>
    <w:rsid w:val="003A069D"/>
    <w:rsid w:val="003A173D"/>
    <w:rsid w:val="003A1AD7"/>
    <w:rsid w:val="003A20DB"/>
    <w:rsid w:val="003A2BEB"/>
    <w:rsid w:val="003A4455"/>
    <w:rsid w:val="003A4782"/>
    <w:rsid w:val="003A57E4"/>
    <w:rsid w:val="003A57EA"/>
    <w:rsid w:val="003A743B"/>
    <w:rsid w:val="003B0621"/>
    <w:rsid w:val="003B0948"/>
    <w:rsid w:val="003B0A9B"/>
    <w:rsid w:val="003B0B5E"/>
    <w:rsid w:val="003B191D"/>
    <w:rsid w:val="003B349C"/>
    <w:rsid w:val="003B349E"/>
    <w:rsid w:val="003B47C7"/>
    <w:rsid w:val="003B47E5"/>
    <w:rsid w:val="003B51F8"/>
    <w:rsid w:val="003B6652"/>
    <w:rsid w:val="003C0A83"/>
    <w:rsid w:val="003C137E"/>
    <w:rsid w:val="003C1B43"/>
    <w:rsid w:val="003C2E96"/>
    <w:rsid w:val="003C3198"/>
    <w:rsid w:val="003C3717"/>
    <w:rsid w:val="003C423A"/>
    <w:rsid w:val="003C442C"/>
    <w:rsid w:val="003C5531"/>
    <w:rsid w:val="003C5700"/>
    <w:rsid w:val="003C58D6"/>
    <w:rsid w:val="003C59D4"/>
    <w:rsid w:val="003C5A0A"/>
    <w:rsid w:val="003C656B"/>
    <w:rsid w:val="003C6643"/>
    <w:rsid w:val="003C7C74"/>
    <w:rsid w:val="003D11BF"/>
    <w:rsid w:val="003D17D5"/>
    <w:rsid w:val="003D2855"/>
    <w:rsid w:val="003D2A9E"/>
    <w:rsid w:val="003D2B1F"/>
    <w:rsid w:val="003D5272"/>
    <w:rsid w:val="003D553D"/>
    <w:rsid w:val="003D564B"/>
    <w:rsid w:val="003D6522"/>
    <w:rsid w:val="003D7163"/>
    <w:rsid w:val="003D71DE"/>
    <w:rsid w:val="003E2E18"/>
    <w:rsid w:val="003E3155"/>
    <w:rsid w:val="003E45C1"/>
    <w:rsid w:val="003E47BD"/>
    <w:rsid w:val="003E4A53"/>
    <w:rsid w:val="003E6BC9"/>
    <w:rsid w:val="003E715D"/>
    <w:rsid w:val="003E7521"/>
    <w:rsid w:val="003F0214"/>
    <w:rsid w:val="003F1053"/>
    <w:rsid w:val="003F12D7"/>
    <w:rsid w:val="003F192E"/>
    <w:rsid w:val="003F1C09"/>
    <w:rsid w:val="003F1E2C"/>
    <w:rsid w:val="003F2C93"/>
    <w:rsid w:val="003F311D"/>
    <w:rsid w:val="003F337A"/>
    <w:rsid w:val="003F63CD"/>
    <w:rsid w:val="003F64A2"/>
    <w:rsid w:val="003F679C"/>
    <w:rsid w:val="003F6C8C"/>
    <w:rsid w:val="003F7A78"/>
    <w:rsid w:val="003F7F0A"/>
    <w:rsid w:val="0040006E"/>
    <w:rsid w:val="004005F1"/>
    <w:rsid w:val="00400A2E"/>
    <w:rsid w:val="00400C8A"/>
    <w:rsid w:val="00401046"/>
    <w:rsid w:val="0040214F"/>
    <w:rsid w:val="00402269"/>
    <w:rsid w:val="00402E3A"/>
    <w:rsid w:val="0040322A"/>
    <w:rsid w:val="0040362E"/>
    <w:rsid w:val="0040399B"/>
    <w:rsid w:val="00403D42"/>
    <w:rsid w:val="00406115"/>
    <w:rsid w:val="00406F24"/>
    <w:rsid w:val="004073D3"/>
    <w:rsid w:val="00407A14"/>
    <w:rsid w:val="00410481"/>
    <w:rsid w:val="004104D7"/>
    <w:rsid w:val="00410FC1"/>
    <w:rsid w:val="004149B5"/>
    <w:rsid w:val="00415AE2"/>
    <w:rsid w:val="00415EB7"/>
    <w:rsid w:val="00416B0E"/>
    <w:rsid w:val="00417EB6"/>
    <w:rsid w:val="00421E02"/>
    <w:rsid w:val="004228E2"/>
    <w:rsid w:val="00422A8C"/>
    <w:rsid w:val="0042433D"/>
    <w:rsid w:val="00424CA3"/>
    <w:rsid w:val="004252AF"/>
    <w:rsid w:val="00425B4B"/>
    <w:rsid w:val="00426BA3"/>
    <w:rsid w:val="00427D9C"/>
    <w:rsid w:val="00431934"/>
    <w:rsid w:val="0043210F"/>
    <w:rsid w:val="00432B11"/>
    <w:rsid w:val="00433050"/>
    <w:rsid w:val="00433524"/>
    <w:rsid w:val="0043550F"/>
    <w:rsid w:val="00436640"/>
    <w:rsid w:val="0044100D"/>
    <w:rsid w:val="00441BB8"/>
    <w:rsid w:val="00441CD5"/>
    <w:rsid w:val="00441F14"/>
    <w:rsid w:val="0044258B"/>
    <w:rsid w:val="00442E92"/>
    <w:rsid w:val="00443900"/>
    <w:rsid w:val="00445742"/>
    <w:rsid w:val="0044586C"/>
    <w:rsid w:val="00445A4C"/>
    <w:rsid w:val="00446788"/>
    <w:rsid w:val="004468A0"/>
    <w:rsid w:val="004477A5"/>
    <w:rsid w:val="00447F7F"/>
    <w:rsid w:val="0045014D"/>
    <w:rsid w:val="0045076C"/>
    <w:rsid w:val="00450DDF"/>
    <w:rsid w:val="00450FE1"/>
    <w:rsid w:val="004510FF"/>
    <w:rsid w:val="00452950"/>
    <w:rsid w:val="00452F68"/>
    <w:rsid w:val="00453810"/>
    <w:rsid w:val="004549EA"/>
    <w:rsid w:val="00454CDF"/>
    <w:rsid w:val="0046041D"/>
    <w:rsid w:val="00460487"/>
    <w:rsid w:val="00460A70"/>
    <w:rsid w:val="00460B87"/>
    <w:rsid w:val="0046153A"/>
    <w:rsid w:val="004621C6"/>
    <w:rsid w:val="00462F02"/>
    <w:rsid w:val="0046341F"/>
    <w:rsid w:val="00463C26"/>
    <w:rsid w:val="00463CF0"/>
    <w:rsid w:val="00463DCB"/>
    <w:rsid w:val="00463FC1"/>
    <w:rsid w:val="004649AC"/>
    <w:rsid w:val="00464C00"/>
    <w:rsid w:val="0046529B"/>
    <w:rsid w:val="0046531B"/>
    <w:rsid w:val="0046631B"/>
    <w:rsid w:val="00466CA2"/>
    <w:rsid w:val="00470068"/>
    <w:rsid w:val="00470FB1"/>
    <w:rsid w:val="004713D7"/>
    <w:rsid w:val="00471564"/>
    <w:rsid w:val="004728A0"/>
    <w:rsid w:val="0047302F"/>
    <w:rsid w:val="00473433"/>
    <w:rsid w:val="00473737"/>
    <w:rsid w:val="00474201"/>
    <w:rsid w:val="004746AE"/>
    <w:rsid w:val="00474B6B"/>
    <w:rsid w:val="00474EEF"/>
    <w:rsid w:val="0047512E"/>
    <w:rsid w:val="00475383"/>
    <w:rsid w:val="004763F6"/>
    <w:rsid w:val="004773EF"/>
    <w:rsid w:val="00480B83"/>
    <w:rsid w:val="004810C5"/>
    <w:rsid w:val="00482229"/>
    <w:rsid w:val="00482D7E"/>
    <w:rsid w:val="00483DCD"/>
    <w:rsid w:val="00484990"/>
    <w:rsid w:val="00485830"/>
    <w:rsid w:val="00485BB0"/>
    <w:rsid w:val="0048601C"/>
    <w:rsid w:val="00486869"/>
    <w:rsid w:val="00486887"/>
    <w:rsid w:val="004872C0"/>
    <w:rsid w:val="00487C93"/>
    <w:rsid w:val="00487D9E"/>
    <w:rsid w:val="00490971"/>
    <w:rsid w:val="004909F9"/>
    <w:rsid w:val="004914F6"/>
    <w:rsid w:val="004921C2"/>
    <w:rsid w:val="004926C1"/>
    <w:rsid w:val="00492EFE"/>
    <w:rsid w:val="00492FD3"/>
    <w:rsid w:val="0049355C"/>
    <w:rsid w:val="0049399E"/>
    <w:rsid w:val="00494103"/>
    <w:rsid w:val="004941ED"/>
    <w:rsid w:val="004952A7"/>
    <w:rsid w:val="00495940"/>
    <w:rsid w:val="004A0DAD"/>
    <w:rsid w:val="004A27EC"/>
    <w:rsid w:val="004A2EC1"/>
    <w:rsid w:val="004A3382"/>
    <w:rsid w:val="004A3FCD"/>
    <w:rsid w:val="004A4914"/>
    <w:rsid w:val="004A56D6"/>
    <w:rsid w:val="004A5F7F"/>
    <w:rsid w:val="004A6B8C"/>
    <w:rsid w:val="004A7721"/>
    <w:rsid w:val="004A7CD9"/>
    <w:rsid w:val="004B05BD"/>
    <w:rsid w:val="004B1261"/>
    <w:rsid w:val="004B1ECF"/>
    <w:rsid w:val="004B2855"/>
    <w:rsid w:val="004B4F1C"/>
    <w:rsid w:val="004B55EF"/>
    <w:rsid w:val="004B65F2"/>
    <w:rsid w:val="004B6FBE"/>
    <w:rsid w:val="004B7E84"/>
    <w:rsid w:val="004C04B4"/>
    <w:rsid w:val="004C0516"/>
    <w:rsid w:val="004C1115"/>
    <w:rsid w:val="004C2498"/>
    <w:rsid w:val="004C2FC8"/>
    <w:rsid w:val="004C3B91"/>
    <w:rsid w:val="004C3EB8"/>
    <w:rsid w:val="004C3FA9"/>
    <w:rsid w:val="004C6827"/>
    <w:rsid w:val="004C7A8D"/>
    <w:rsid w:val="004D02E1"/>
    <w:rsid w:val="004D073F"/>
    <w:rsid w:val="004D0853"/>
    <w:rsid w:val="004D08B4"/>
    <w:rsid w:val="004D0DB9"/>
    <w:rsid w:val="004D1BBD"/>
    <w:rsid w:val="004D23E5"/>
    <w:rsid w:val="004D3385"/>
    <w:rsid w:val="004D3413"/>
    <w:rsid w:val="004D525D"/>
    <w:rsid w:val="004D68B3"/>
    <w:rsid w:val="004E0901"/>
    <w:rsid w:val="004E103F"/>
    <w:rsid w:val="004E2253"/>
    <w:rsid w:val="004E23CF"/>
    <w:rsid w:val="004E2B94"/>
    <w:rsid w:val="004E51F1"/>
    <w:rsid w:val="004E5F29"/>
    <w:rsid w:val="004E6254"/>
    <w:rsid w:val="004E6A6B"/>
    <w:rsid w:val="004E7F21"/>
    <w:rsid w:val="004F27F4"/>
    <w:rsid w:val="004F4DE9"/>
    <w:rsid w:val="004F5B9A"/>
    <w:rsid w:val="004F66AE"/>
    <w:rsid w:val="004F737A"/>
    <w:rsid w:val="004F73B5"/>
    <w:rsid w:val="00501F9E"/>
    <w:rsid w:val="00502E24"/>
    <w:rsid w:val="00503421"/>
    <w:rsid w:val="0050477E"/>
    <w:rsid w:val="0050646A"/>
    <w:rsid w:val="00507662"/>
    <w:rsid w:val="00507EF0"/>
    <w:rsid w:val="00510047"/>
    <w:rsid w:val="0051182A"/>
    <w:rsid w:val="00511A01"/>
    <w:rsid w:val="00513279"/>
    <w:rsid w:val="00513C27"/>
    <w:rsid w:val="00513D1E"/>
    <w:rsid w:val="005143CF"/>
    <w:rsid w:val="0051452F"/>
    <w:rsid w:val="00514CC1"/>
    <w:rsid w:val="00516476"/>
    <w:rsid w:val="0051774B"/>
    <w:rsid w:val="00520CEF"/>
    <w:rsid w:val="00520F6A"/>
    <w:rsid w:val="00521135"/>
    <w:rsid w:val="00523E34"/>
    <w:rsid w:val="005243A5"/>
    <w:rsid w:val="005246E6"/>
    <w:rsid w:val="00524B48"/>
    <w:rsid w:val="00524C93"/>
    <w:rsid w:val="00525B15"/>
    <w:rsid w:val="00525C91"/>
    <w:rsid w:val="005262F9"/>
    <w:rsid w:val="00527CE7"/>
    <w:rsid w:val="00527FD6"/>
    <w:rsid w:val="0053210E"/>
    <w:rsid w:val="005322AA"/>
    <w:rsid w:val="0053240E"/>
    <w:rsid w:val="00534A96"/>
    <w:rsid w:val="0053687E"/>
    <w:rsid w:val="00536E6E"/>
    <w:rsid w:val="005404EB"/>
    <w:rsid w:val="00541C48"/>
    <w:rsid w:val="00543B8E"/>
    <w:rsid w:val="005443B4"/>
    <w:rsid w:val="00544541"/>
    <w:rsid w:val="005445F1"/>
    <w:rsid w:val="005446A3"/>
    <w:rsid w:val="00544701"/>
    <w:rsid w:val="00545A7C"/>
    <w:rsid w:val="00545BB5"/>
    <w:rsid w:val="005462A2"/>
    <w:rsid w:val="00546763"/>
    <w:rsid w:val="00546818"/>
    <w:rsid w:val="005507B1"/>
    <w:rsid w:val="00551D58"/>
    <w:rsid w:val="00551EBB"/>
    <w:rsid w:val="00551FCE"/>
    <w:rsid w:val="00553BE5"/>
    <w:rsid w:val="005545D4"/>
    <w:rsid w:val="0055493D"/>
    <w:rsid w:val="00555A4D"/>
    <w:rsid w:val="00555F22"/>
    <w:rsid w:val="0055722C"/>
    <w:rsid w:val="00557A79"/>
    <w:rsid w:val="00560F1C"/>
    <w:rsid w:val="00561D7E"/>
    <w:rsid w:val="00562DA7"/>
    <w:rsid w:val="00563B99"/>
    <w:rsid w:val="00563C11"/>
    <w:rsid w:val="00564043"/>
    <w:rsid w:val="00564545"/>
    <w:rsid w:val="00565494"/>
    <w:rsid w:val="00567C2F"/>
    <w:rsid w:val="00567CD5"/>
    <w:rsid w:val="00570574"/>
    <w:rsid w:val="00570614"/>
    <w:rsid w:val="005715B6"/>
    <w:rsid w:val="00572444"/>
    <w:rsid w:val="00572A24"/>
    <w:rsid w:val="00573286"/>
    <w:rsid w:val="00573489"/>
    <w:rsid w:val="005735EF"/>
    <w:rsid w:val="00573760"/>
    <w:rsid w:val="005747D7"/>
    <w:rsid w:val="00575AFA"/>
    <w:rsid w:val="00575B4B"/>
    <w:rsid w:val="0057614E"/>
    <w:rsid w:val="00576C85"/>
    <w:rsid w:val="00576D97"/>
    <w:rsid w:val="00576DB8"/>
    <w:rsid w:val="00577991"/>
    <w:rsid w:val="0058328A"/>
    <w:rsid w:val="00583DD7"/>
    <w:rsid w:val="00584A3D"/>
    <w:rsid w:val="00585128"/>
    <w:rsid w:val="00586457"/>
    <w:rsid w:val="005868E3"/>
    <w:rsid w:val="00587747"/>
    <w:rsid w:val="0059093F"/>
    <w:rsid w:val="0059115A"/>
    <w:rsid w:val="00592BEB"/>
    <w:rsid w:val="005934D4"/>
    <w:rsid w:val="005937A2"/>
    <w:rsid w:val="005938C0"/>
    <w:rsid w:val="00593C03"/>
    <w:rsid w:val="00594A7B"/>
    <w:rsid w:val="00594C23"/>
    <w:rsid w:val="00594CE4"/>
    <w:rsid w:val="00596E31"/>
    <w:rsid w:val="00597F57"/>
    <w:rsid w:val="005A1453"/>
    <w:rsid w:val="005A1F6C"/>
    <w:rsid w:val="005A24F6"/>
    <w:rsid w:val="005A3412"/>
    <w:rsid w:val="005A4062"/>
    <w:rsid w:val="005A40C7"/>
    <w:rsid w:val="005A45C8"/>
    <w:rsid w:val="005A525B"/>
    <w:rsid w:val="005A5817"/>
    <w:rsid w:val="005A601B"/>
    <w:rsid w:val="005A6296"/>
    <w:rsid w:val="005A6399"/>
    <w:rsid w:val="005A7688"/>
    <w:rsid w:val="005B292E"/>
    <w:rsid w:val="005B32BC"/>
    <w:rsid w:val="005B383A"/>
    <w:rsid w:val="005B4635"/>
    <w:rsid w:val="005B53AE"/>
    <w:rsid w:val="005B5DDA"/>
    <w:rsid w:val="005B69BB"/>
    <w:rsid w:val="005B7905"/>
    <w:rsid w:val="005B7B8B"/>
    <w:rsid w:val="005C20C5"/>
    <w:rsid w:val="005C2CE0"/>
    <w:rsid w:val="005C3651"/>
    <w:rsid w:val="005C4641"/>
    <w:rsid w:val="005C5243"/>
    <w:rsid w:val="005C526B"/>
    <w:rsid w:val="005C5B1B"/>
    <w:rsid w:val="005C610B"/>
    <w:rsid w:val="005C6482"/>
    <w:rsid w:val="005C6CC1"/>
    <w:rsid w:val="005C73FE"/>
    <w:rsid w:val="005D0304"/>
    <w:rsid w:val="005D073A"/>
    <w:rsid w:val="005D214F"/>
    <w:rsid w:val="005D2542"/>
    <w:rsid w:val="005D2FB9"/>
    <w:rsid w:val="005D3279"/>
    <w:rsid w:val="005D3BB4"/>
    <w:rsid w:val="005D503A"/>
    <w:rsid w:val="005D5424"/>
    <w:rsid w:val="005D54FB"/>
    <w:rsid w:val="005D5B36"/>
    <w:rsid w:val="005D7D17"/>
    <w:rsid w:val="005E152B"/>
    <w:rsid w:val="005E2011"/>
    <w:rsid w:val="005E2A06"/>
    <w:rsid w:val="005E2AD0"/>
    <w:rsid w:val="005E2BA3"/>
    <w:rsid w:val="005E304F"/>
    <w:rsid w:val="005E4C45"/>
    <w:rsid w:val="005F1F68"/>
    <w:rsid w:val="005F260F"/>
    <w:rsid w:val="005F35CD"/>
    <w:rsid w:val="005F37D2"/>
    <w:rsid w:val="005F3905"/>
    <w:rsid w:val="005F5CAF"/>
    <w:rsid w:val="005F5F57"/>
    <w:rsid w:val="005F759E"/>
    <w:rsid w:val="005F7C97"/>
    <w:rsid w:val="005F7E94"/>
    <w:rsid w:val="00601BB8"/>
    <w:rsid w:val="00601EDD"/>
    <w:rsid w:val="00603FDC"/>
    <w:rsid w:val="00604F74"/>
    <w:rsid w:val="0060571F"/>
    <w:rsid w:val="00605FBA"/>
    <w:rsid w:val="0060632E"/>
    <w:rsid w:val="006068C8"/>
    <w:rsid w:val="00606DC8"/>
    <w:rsid w:val="00606E5A"/>
    <w:rsid w:val="00607526"/>
    <w:rsid w:val="00611931"/>
    <w:rsid w:val="00612A70"/>
    <w:rsid w:val="0061449C"/>
    <w:rsid w:val="006150E1"/>
    <w:rsid w:val="00616E8C"/>
    <w:rsid w:val="00616F68"/>
    <w:rsid w:val="00617F01"/>
    <w:rsid w:val="00620397"/>
    <w:rsid w:val="0062164D"/>
    <w:rsid w:val="00623210"/>
    <w:rsid w:val="0062356D"/>
    <w:rsid w:val="00624C71"/>
    <w:rsid w:val="006252A8"/>
    <w:rsid w:val="006252B5"/>
    <w:rsid w:val="006254F5"/>
    <w:rsid w:val="00625521"/>
    <w:rsid w:val="006260F6"/>
    <w:rsid w:val="00626341"/>
    <w:rsid w:val="00626B0D"/>
    <w:rsid w:val="00626BD0"/>
    <w:rsid w:val="00630CA5"/>
    <w:rsid w:val="006315E2"/>
    <w:rsid w:val="00632D33"/>
    <w:rsid w:val="00634915"/>
    <w:rsid w:val="00635B59"/>
    <w:rsid w:val="00636176"/>
    <w:rsid w:val="00636724"/>
    <w:rsid w:val="00636AEC"/>
    <w:rsid w:val="00640FE4"/>
    <w:rsid w:val="00641970"/>
    <w:rsid w:val="006419A9"/>
    <w:rsid w:val="006420D2"/>
    <w:rsid w:val="0064254F"/>
    <w:rsid w:val="00642DF2"/>
    <w:rsid w:val="00643333"/>
    <w:rsid w:val="00643836"/>
    <w:rsid w:val="0064438A"/>
    <w:rsid w:val="006450EC"/>
    <w:rsid w:val="0064595C"/>
    <w:rsid w:val="006464D0"/>
    <w:rsid w:val="0064748A"/>
    <w:rsid w:val="006500BA"/>
    <w:rsid w:val="00650100"/>
    <w:rsid w:val="00650517"/>
    <w:rsid w:val="00650C5E"/>
    <w:rsid w:val="00651433"/>
    <w:rsid w:val="006514B9"/>
    <w:rsid w:val="0065341F"/>
    <w:rsid w:val="00653B59"/>
    <w:rsid w:val="00653DCC"/>
    <w:rsid w:val="006555DB"/>
    <w:rsid w:val="00655776"/>
    <w:rsid w:val="00660348"/>
    <w:rsid w:val="00661B5A"/>
    <w:rsid w:val="00661CAB"/>
    <w:rsid w:val="00661F24"/>
    <w:rsid w:val="0066266C"/>
    <w:rsid w:val="006634EC"/>
    <w:rsid w:val="00663F98"/>
    <w:rsid w:val="00664098"/>
    <w:rsid w:val="00664C55"/>
    <w:rsid w:val="00664CF4"/>
    <w:rsid w:val="00665B24"/>
    <w:rsid w:val="00667A78"/>
    <w:rsid w:val="00667C23"/>
    <w:rsid w:val="00670AC9"/>
    <w:rsid w:val="00671037"/>
    <w:rsid w:val="00672268"/>
    <w:rsid w:val="0067246F"/>
    <w:rsid w:val="00673934"/>
    <w:rsid w:val="00675999"/>
    <w:rsid w:val="00675CE3"/>
    <w:rsid w:val="00677701"/>
    <w:rsid w:val="00677867"/>
    <w:rsid w:val="00680626"/>
    <w:rsid w:val="00680AAB"/>
    <w:rsid w:val="006829A8"/>
    <w:rsid w:val="0068331D"/>
    <w:rsid w:val="00686A13"/>
    <w:rsid w:val="00690009"/>
    <w:rsid w:val="00691553"/>
    <w:rsid w:val="00691914"/>
    <w:rsid w:val="00691DA6"/>
    <w:rsid w:val="00691F98"/>
    <w:rsid w:val="00692343"/>
    <w:rsid w:val="006927F6"/>
    <w:rsid w:val="00694437"/>
    <w:rsid w:val="0069538E"/>
    <w:rsid w:val="00695954"/>
    <w:rsid w:val="006966F9"/>
    <w:rsid w:val="006978DC"/>
    <w:rsid w:val="006A0CFC"/>
    <w:rsid w:val="006A11CE"/>
    <w:rsid w:val="006A1AC7"/>
    <w:rsid w:val="006A1C0B"/>
    <w:rsid w:val="006A1E43"/>
    <w:rsid w:val="006A2966"/>
    <w:rsid w:val="006A3D61"/>
    <w:rsid w:val="006A5AA6"/>
    <w:rsid w:val="006A5B90"/>
    <w:rsid w:val="006A6481"/>
    <w:rsid w:val="006A7310"/>
    <w:rsid w:val="006A79A3"/>
    <w:rsid w:val="006B0088"/>
    <w:rsid w:val="006B1D4E"/>
    <w:rsid w:val="006B1E45"/>
    <w:rsid w:val="006B2830"/>
    <w:rsid w:val="006B3214"/>
    <w:rsid w:val="006B6B56"/>
    <w:rsid w:val="006B6C1A"/>
    <w:rsid w:val="006C19F9"/>
    <w:rsid w:val="006C1B4D"/>
    <w:rsid w:val="006C332F"/>
    <w:rsid w:val="006C3606"/>
    <w:rsid w:val="006C3A2D"/>
    <w:rsid w:val="006C45EF"/>
    <w:rsid w:val="006C64EE"/>
    <w:rsid w:val="006C76E8"/>
    <w:rsid w:val="006D0CE0"/>
    <w:rsid w:val="006D48F5"/>
    <w:rsid w:val="006D5E39"/>
    <w:rsid w:val="006D79F2"/>
    <w:rsid w:val="006E0280"/>
    <w:rsid w:val="006E1051"/>
    <w:rsid w:val="006E1474"/>
    <w:rsid w:val="006E2FB1"/>
    <w:rsid w:val="006E3248"/>
    <w:rsid w:val="006E3925"/>
    <w:rsid w:val="006E3BFF"/>
    <w:rsid w:val="006E4304"/>
    <w:rsid w:val="006E44C5"/>
    <w:rsid w:val="006E4510"/>
    <w:rsid w:val="006E585B"/>
    <w:rsid w:val="006E58A6"/>
    <w:rsid w:val="006E6293"/>
    <w:rsid w:val="006E7695"/>
    <w:rsid w:val="006F081E"/>
    <w:rsid w:val="006F0C12"/>
    <w:rsid w:val="006F15B2"/>
    <w:rsid w:val="006F1E0D"/>
    <w:rsid w:val="006F2607"/>
    <w:rsid w:val="006F35FD"/>
    <w:rsid w:val="006F37E3"/>
    <w:rsid w:val="006F3C68"/>
    <w:rsid w:val="006F4CBE"/>
    <w:rsid w:val="006F58B7"/>
    <w:rsid w:val="006F6404"/>
    <w:rsid w:val="006F6AF6"/>
    <w:rsid w:val="00700329"/>
    <w:rsid w:val="007019FB"/>
    <w:rsid w:val="007025C0"/>
    <w:rsid w:val="00702A82"/>
    <w:rsid w:val="0070373B"/>
    <w:rsid w:val="00704BD5"/>
    <w:rsid w:val="0070545A"/>
    <w:rsid w:val="00705AEB"/>
    <w:rsid w:val="0070685E"/>
    <w:rsid w:val="0070698B"/>
    <w:rsid w:val="0070709D"/>
    <w:rsid w:val="00710E87"/>
    <w:rsid w:val="007120B9"/>
    <w:rsid w:val="00712D65"/>
    <w:rsid w:val="00714878"/>
    <w:rsid w:val="00714C8E"/>
    <w:rsid w:val="007203CB"/>
    <w:rsid w:val="00721506"/>
    <w:rsid w:val="00721524"/>
    <w:rsid w:val="00721B3D"/>
    <w:rsid w:val="00722743"/>
    <w:rsid w:val="00722E02"/>
    <w:rsid w:val="00722EF3"/>
    <w:rsid w:val="00723207"/>
    <w:rsid w:val="00723EB9"/>
    <w:rsid w:val="00724ABC"/>
    <w:rsid w:val="007255B6"/>
    <w:rsid w:val="00726630"/>
    <w:rsid w:val="00730958"/>
    <w:rsid w:val="007309C9"/>
    <w:rsid w:val="007310F0"/>
    <w:rsid w:val="007314CA"/>
    <w:rsid w:val="0073229D"/>
    <w:rsid w:val="007329F1"/>
    <w:rsid w:val="00732CFC"/>
    <w:rsid w:val="00733101"/>
    <w:rsid w:val="007360B6"/>
    <w:rsid w:val="007361B2"/>
    <w:rsid w:val="007361E1"/>
    <w:rsid w:val="007377E2"/>
    <w:rsid w:val="00737CE6"/>
    <w:rsid w:val="0074042D"/>
    <w:rsid w:val="00740827"/>
    <w:rsid w:val="007409D8"/>
    <w:rsid w:val="00742D4D"/>
    <w:rsid w:val="00743843"/>
    <w:rsid w:val="007450A4"/>
    <w:rsid w:val="00745D16"/>
    <w:rsid w:val="00750003"/>
    <w:rsid w:val="007516A7"/>
    <w:rsid w:val="00752708"/>
    <w:rsid w:val="0075431C"/>
    <w:rsid w:val="00754FB7"/>
    <w:rsid w:val="0075512F"/>
    <w:rsid w:val="00755544"/>
    <w:rsid w:val="007555E5"/>
    <w:rsid w:val="00755F8C"/>
    <w:rsid w:val="007562CB"/>
    <w:rsid w:val="00757CFD"/>
    <w:rsid w:val="007600F6"/>
    <w:rsid w:val="00760542"/>
    <w:rsid w:val="0076084B"/>
    <w:rsid w:val="00760EC1"/>
    <w:rsid w:val="00762338"/>
    <w:rsid w:val="00762B97"/>
    <w:rsid w:val="00763A8A"/>
    <w:rsid w:val="00764163"/>
    <w:rsid w:val="00764FE6"/>
    <w:rsid w:val="00765F8C"/>
    <w:rsid w:val="00767991"/>
    <w:rsid w:val="00770392"/>
    <w:rsid w:val="0077084D"/>
    <w:rsid w:val="007727BB"/>
    <w:rsid w:val="00772EB7"/>
    <w:rsid w:val="00773413"/>
    <w:rsid w:val="00773E30"/>
    <w:rsid w:val="00774367"/>
    <w:rsid w:val="00775421"/>
    <w:rsid w:val="00775AF0"/>
    <w:rsid w:val="00776C97"/>
    <w:rsid w:val="00781FE8"/>
    <w:rsid w:val="00782610"/>
    <w:rsid w:val="00784599"/>
    <w:rsid w:val="00784AD7"/>
    <w:rsid w:val="00784C8E"/>
    <w:rsid w:val="007850DA"/>
    <w:rsid w:val="00785FDA"/>
    <w:rsid w:val="00786B08"/>
    <w:rsid w:val="00786E71"/>
    <w:rsid w:val="00786EC6"/>
    <w:rsid w:val="0079113B"/>
    <w:rsid w:val="00791337"/>
    <w:rsid w:val="0079138F"/>
    <w:rsid w:val="00792983"/>
    <w:rsid w:val="0079365E"/>
    <w:rsid w:val="007943D5"/>
    <w:rsid w:val="007959D6"/>
    <w:rsid w:val="007965A3"/>
    <w:rsid w:val="00796D03"/>
    <w:rsid w:val="00796FFA"/>
    <w:rsid w:val="00797469"/>
    <w:rsid w:val="007A0542"/>
    <w:rsid w:val="007A07DE"/>
    <w:rsid w:val="007A0C7E"/>
    <w:rsid w:val="007A0DC6"/>
    <w:rsid w:val="007A3966"/>
    <w:rsid w:val="007A3BA1"/>
    <w:rsid w:val="007A43A0"/>
    <w:rsid w:val="007A5803"/>
    <w:rsid w:val="007A632B"/>
    <w:rsid w:val="007A6642"/>
    <w:rsid w:val="007A6C92"/>
    <w:rsid w:val="007A71E3"/>
    <w:rsid w:val="007A7E28"/>
    <w:rsid w:val="007B0A27"/>
    <w:rsid w:val="007B1DA3"/>
    <w:rsid w:val="007B278D"/>
    <w:rsid w:val="007B345A"/>
    <w:rsid w:val="007B54D1"/>
    <w:rsid w:val="007B6E5F"/>
    <w:rsid w:val="007C090B"/>
    <w:rsid w:val="007C0D4D"/>
    <w:rsid w:val="007C3328"/>
    <w:rsid w:val="007C4D66"/>
    <w:rsid w:val="007C5526"/>
    <w:rsid w:val="007C5FDF"/>
    <w:rsid w:val="007C63F3"/>
    <w:rsid w:val="007C79E9"/>
    <w:rsid w:val="007C7B78"/>
    <w:rsid w:val="007C7CE5"/>
    <w:rsid w:val="007D1AE1"/>
    <w:rsid w:val="007D1CA7"/>
    <w:rsid w:val="007D27FD"/>
    <w:rsid w:val="007D2C0F"/>
    <w:rsid w:val="007D4E1E"/>
    <w:rsid w:val="007D553E"/>
    <w:rsid w:val="007D5EF4"/>
    <w:rsid w:val="007D6367"/>
    <w:rsid w:val="007D795B"/>
    <w:rsid w:val="007E07CE"/>
    <w:rsid w:val="007E0C59"/>
    <w:rsid w:val="007E14CE"/>
    <w:rsid w:val="007E2195"/>
    <w:rsid w:val="007E2D7B"/>
    <w:rsid w:val="007E3A96"/>
    <w:rsid w:val="007E45C1"/>
    <w:rsid w:val="007E49FE"/>
    <w:rsid w:val="007E4D23"/>
    <w:rsid w:val="007E4F1E"/>
    <w:rsid w:val="007E6F40"/>
    <w:rsid w:val="007E7207"/>
    <w:rsid w:val="007F1B0B"/>
    <w:rsid w:val="007F2628"/>
    <w:rsid w:val="007F2815"/>
    <w:rsid w:val="007F2E73"/>
    <w:rsid w:val="007F3F17"/>
    <w:rsid w:val="007F4D1C"/>
    <w:rsid w:val="007F662B"/>
    <w:rsid w:val="007F6F9E"/>
    <w:rsid w:val="007F77F8"/>
    <w:rsid w:val="007F7D5D"/>
    <w:rsid w:val="00801411"/>
    <w:rsid w:val="008015CE"/>
    <w:rsid w:val="008019A0"/>
    <w:rsid w:val="0080317A"/>
    <w:rsid w:val="00803589"/>
    <w:rsid w:val="00803FAE"/>
    <w:rsid w:val="0080449F"/>
    <w:rsid w:val="00807908"/>
    <w:rsid w:val="008102E1"/>
    <w:rsid w:val="00812459"/>
    <w:rsid w:val="0081376A"/>
    <w:rsid w:val="00814348"/>
    <w:rsid w:val="008143F9"/>
    <w:rsid w:val="00814A94"/>
    <w:rsid w:val="0081578A"/>
    <w:rsid w:val="008218C4"/>
    <w:rsid w:val="00821A96"/>
    <w:rsid w:val="00821CAF"/>
    <w:rsid w:val="00823663"/>
    <w:rsid w:val="00824631"/>
    <w:rsid w:val="00824821"/>
    <w:rsid w:val="0082566F"/>
    <w:rsid w:val="00825882"/>
    <w:rsid w:val="00826D0E"/>
    <w:rsid w:val="00827333"/>
    <w:rsid w:val="00831571"/>
    <w:rsid w:val="008322C4"/>
    <w:rsid w:val="0083236C"/>
    <w:rsid w:val="00834310"/>
    <w:rsid w:val="0083432C"/>
    <w:rsid w:val="0083461F"/>
    <w:rsid w:val="00834A09"/>
    <w:rsid w:val="008355BF"/>
    <w:rsid w:val="008368A4"/>
    <w:rsid w:val="008404A3"/>
    <w:rsid w:val="0084089C"/>
    <w:rsid w:val="0084104A"/>
    <w:rsid w:val="008414F0"/>
    <w:rsid w:val="00842CA5"/>
    <w:rsid w:val="00842EA6"/>
    <w:rsid w:val="008432EE"/>
    <w:rsid w:val="008449E2"/>
    <w:rsid w:val="00844BD7"/>
    <w:rsid w:val="008453D5"/>
    <w:rsid w:val="008470D9"/>
    <w:rsid w:val="00847A69"/>
    <w:rsid w:val="00847BA3"/>
    <w:rsid w:val="00851184"/>
    <w:rsid w:val="008522A9"/>
    <w:rsid w:val="00852A56"/>
    <w:rsid w:val="00852F4B"/>
    <w:rsid w:val="00854559"/>
    <w:rsid w:val="00854791"/>
    <w:rsid w:val="00854DD6"/>
    <w:rsid w:val="0085698B"/>
    <w:rsid w:val="00856E28"/>
    <w:rsid w:val="008576CF"/>
    <w:rsid w:val="00860072"/>
    <w:rsid w:val="00863236"/>
    <w:rsid w:val="00863C9E"/>
    <w:rsid w:val="00864DBC"/>
    <w:rsid w:val="008653B3"/>
    <w:rsid w:val="00865827"/>
    <w:rsid w:val="00867985"/>
    <w:rsid w:val="00871C28"/>
    <w:rsid w:val="008722EA"/>
    <w:rsid w:val="00872728"/>
    <w:rsid w:val="0087274F"/>
    <w:rsid w:val="00873C16"/>
    <w:rsid w:val="00875D46"/>
    <w:rsid w:val="0087654C"/>
    <w:rsid w:val="00876C45"/>
    <w:rsid w:val="008775AD"/>
    <w:rsid w:val="0088000E"/>
    <w:rsid w:val="00881EC3"/>
    <w:rsid w:val="00882143"/>
    <w:rsid w:val="008829A7"/>
    <w:rsid w:val="0088379C"/>
    <w:rsid w:val="00883A75"/>
    <w:rsid w:val="0088480D"/>
    <w:rsid w:val="00885222"/>
    <w:rsid w:val="00885A89"/>
    <w:rsid w:val="00885C61"/>
    <w:rsid w:val="0088710F"/>
    <w:rsid w:val="00887AB6"/>
    <w:rsid w:val="008904E4"/>
    <w:rsid w:val="00891742"/>
    <w:rsid w:val="008923AF"/>
    <w:rsid w:val="008938A7"/>
    <w:rsid w:val="008938D6"/>
    <w:rsid w:val="00894BD5"/>
    <w:rsid w:val="00895FF3"/>
    <w:rsid w:val="008A08FE"/>
    <w:rsid w:val="008A13BA"/>
    <w:rsid w:val="008A2140"/>
    <w:rsid w:val="008A3D7D"/>
    <w:rsid w:val="008A40F7"/>
    <w:rsid w:val="008A501E"/>
    <w:rsid w:val="008A5E06"/>
    <w:rsid w:val="008A6323"/>
    <w:rsid w:val="008A743F"/>
    <w:rsid w:val="008B050E"/>
    <w:rsid w:val="008B0882"/>
    <w:rsid w:val="008B0EA4"/>
    <w:rsid w:val="008B1159"/>
    <w:rsid w:val="008B1667"/>
    <w:rsid w:val="008B1CE5"/>
    <w:rsid w:val="008B2225"/>
    <w:rsid w:val="008B32EE"/>
    <w:rsid w:val="008B357D"/>
    <w:rsid w:val="008B3759"/>
    <w:rsid w:val="008B5AB5"/>
    <w:rsid w:val="008B5F20"/>
    <w:rsid w:val="008B68CE"/>
    <w:rsid w:val="008B78C6"/>
    <w:rsid w:val="008C13C4"/>
    <w:rsid w:val="008C1DD1"/>
    <w:rsid w:val="008C24A7"/>
    <w:rsid w:val="008C5AD7"/>
    <w:rsid w:val="008C7917"/>
    <w:rsid w:val="008C7CA6"/>
    <w:rsid w:val="008D0C9A"/>
    <w:rsid w:val="008D1427"/>
    <w:rsid w:val="008D26F3"/>
    <w:rsid w:val="008D2999"/>
    <w:rsid w:val="008D357D"/>
    <w:rsid w:val="008D3DB1"/>
    <w:rsid w:val="008D4732"/>
    <w:rsid w:val="008D4FE7"/>
    <w:rsid w:val="008D671A"/>
    <w:rsid w:val="008D77E1"/>
    <w:rsid w:val="008E051D"/>
    <w:rsid w:val="008E099D"/>
    <w:rsid w:val="008E0F71"/>
    <w:rsid w:val="008E13D0"/>
    <w:rsid w:val="008E1504"/>
    <w:rsid w:val="008E1A03"/>
    <w:rsid w:val="008E1DA0"/>
    <w:rsid w:val="008E2504"/>
    <w:rsid w:val="008E2B18"/>
    <w:rsid w:val="008E3635"/>
    <w:rsid w:val="008E384B"/>
    <w:rsid w:val="008E5161"/>
    <w:rsid w:val="008E651B"/>
    <w:rsid w:val="008E6522"/>
    <w:rsid w:val="008E7559"/>
    <w:rsid w:val="008F00B0"/>
    <w:rsid w:val="008F071B"/>
    <w:rsid w:val="008F136D"/>
    <w:rsid w:val="008F188F"/>
    <w:rsid w:val="008F1D34"/>
    <w:rsid w:val="008F2CCC"/>
    <w:rsid w:val="008F376C"/>
    <w:rsid w:val="008F4323"/>
    <w:rsid w:val="008F4463"/>
    <w:rsid w:val="008F4868"/>
    <w:rsid w:val="008F549B"/>
    <w:rsid w:val="008F586A"/>
    <w:rsid w:val="008F5FF2"/>
    <w:rsid w:val="008F659E"/>
    <w:rsid w:val="008F793D"/>
    <w:rsid w:val="00900386"/>
    <w:rsid w:val="00901A8D"/>
    <w:rsid w:val="00901B41"/>
    <w:rsid w:val="009027A2"/>
    <w:rsid w:val="009039EF"/>
    <w:rsid w:val="00904368"/>
    <w:rsid w:val="009048DA"/>
    <w:rsid w:val="00904B1A"/>
    <w:rsid w:val="00904B72"/>
    <w:rsid w:val="00906527"/>
    <w:rsid w:val="009076DB"/>
    <w:rsid w:val="00907A66"/>
    <w:rsid w:val="009129C2"/>
    <w:rsid w:val="00912B0F"/>
    <w:rsid w:val="00913AED"/>
    <w:rsid w:val="00914097"/>
    <w:rsid w:val="00914C1A"/>
    <w:rsid w:val="0091636D"/>
    <w:rsid w:val="009208C6"/>
    <w:rsid w:val="00921709"/>
    <w:rsid w:val="00922058"/>
    <w:rsid w:val="0092256C"/>
    <w:rsid w:val="00922B6A"/>
    <w:rsid w:val="009262C1"/>
    <w:rsid w:val="0093017C"/>
    <w:rsid w:val="00930AB6"/>
    <w:rsid w:val="0093104C"/>
    <w:rsid w:val="00931C70"/>
    <w:rsid w:val="00933717"/>
    <w:rsid w:val="0093384A"/>
    <w:rsid w:val="0093388E"/>
    <w:rsid w:val="00933BF8"/>
    <w:rsid w:val="00933C2A"/>
    <w:rsid w:val="00933FD3"/>
    <w:rsid w:val="0093404C"/>
    <w:rsid w:val="00934250"/>
    <w:rsid w:val="009344C6"/>
    <w:rsid w:val="00934EFF"/>
    <w:rsid w:val="009361D1"/>
    <w:rsid w:val="0093651C"/>
    <w:rsid w:val="00936C6C"/>
    <w:rsid w:val="00937890"/>
    <w:rsid w:val="00940ECD"/>
    <w:rsid w:val="00941712"/>
    <w:rsid w:val="00941D1B"/>
    <w:rsid w:val="00941F28"/>
    <w:rsid w:val="00942FFA"/>
    <w:rsid w:val="00943416"/>
    <w:rsid w:val="009438C9"/>
    <w:rsid w:val="009439F8"/>
    <w:rsid w:val="00943C6A"/>
    <w:rsid w:val="00943F96"/>
    <w:rsid w:val="009447E5"/>
    <w:rsid w:val="00944DE9"/>
    <w:rsid w:val="00944F1B"/>
    <w:rsid w:val="00945DB6"/>
    <w:rsid w:val="0094667E"/>
    <w:rsid w:val="0095140C"/>
    <w:rsid w:val="009514EF"/>
    <w:rsid w:val="00951C04"/>
    <w:rsid w:val="00951F22"/>
    <w:rsid w:val="009535C3"/>
    <w:rsid w:val="009549A8"/>
    <w:rsid w:val="009549CF"/>
    <w:rsid w:val="00955089"/>
    <w:rsid w:val="00956998"/>
    <w:rsid w:val="009573E8"/>
    <w:rsid w:val="00957504"/>
    <w:rsid w:val="00957826"/>
    <w:rsid w:val="009605BB"/>
    <w:rsid w:val="009611FD"/>
    <w:rsid w:val="0096421D"/>
    <w:rsid w:val="00965A7E"/>
    <w:rsid w:val="009669CA"/>
    <w:rsid w:val="0097123D"/>
    <w:rsid w:val="00973CF2"/>
    <w:rsid w:val="00973D4B"/>
    <w:rsid w:val="00973E26"/>
    <w:rsid w:val="009744FE"/>
    <w:rsid w:val="00974765"/>
    <w:rsid w:val="00974A0F"/>
    <w:rsid w:val="00974BEF"/>
    <w:rsid w:val="009808CD"/>
    <w:rsid w:val="00980A7F"/>
    <w:rsid w:val="00980DF0"/>
    <w:rsid w:val="00980FD2"/>
    <w:rsid w:val="00983417"/>
    <w:rsid w:val="00984661"/>
    <w:rsid w:val="00984CF9"/>
    <w:rsid w:val="00984D71"/>
    <w:rsid w:val="0098518A"/>
    <w:rsid w:val="00987057"/>
    <w:rsid w:val="0098726F"/>
    <w:rsid w:val="00987941"/>
    <w:rsid w:val="00987E13"/>
    <w:rsid w:val="0099057F"/>
    <w:rsid w:val="00991760"/>
    <w:rsid w:val="00991766"/>
    <w:rsid w:val="0099271E"/>
    <w:rsid w:val="00992B09"/>
    <w:rsid w:val="00992D48"/>
    <w:rsid w:val="0099313B"/>
    <w:rsid w:val="00995E00"/>
    <w:rsid w:val="0099742C"/>
    <w:rsid w:val="009A067B"/>
    <w:rsid w:val="009A18CF"/>
    <w:rsid w:val="009A19F4"/>
    <w:rsid w:val="009A2962"/>
    <w:rsid w:val="009A29CD"/>
    <w:rsid w:val="009A3895"/>
    <w:rsid w:val="009A49D0"/>
    <w:rsid w:val="009A5CBF"/>
    <w:rsid w:val="009A6441"/>
    <w:rsid w:val="009A6478"/>
    <w:rsid w:val="009A68F4"/>
    <w:rsid w:val="009A6C29"/>
    <w:rsid w:val="009A6DE0"/>
    <w:rsid w:val="009A74A9"/>
    <w:rsid w:val="009B0770"/>
    <w:rsid w:val="009B09D5"/>
    <w:rsid w:val="009B17B2"/>
    <w:rsid w:val="009B28A9"/>
    <w:rsid w:val="009B61B0"/>
    <w:rsid w:val="009B783A"/>
    <w:rsid w:val="009C0D74"/>
    <w:rsid w:val="009C15F9"/>
    <w:rsid w:val="009C1BCD"/>
    <w:rsid w:val="009C1D79"/>
    <w:rsid w:val="009C22AF"/>
    <w:rsid w:val="009C5473"/>
    <w:rsid w:val="009C7606"/>
    <w:rsid w:val="009C7882"/>
    <w:rsid w:val="009C7E5D"/>
    <w:rsid w:val="009D007E"/>
    <w:rsid w:val="009D1AC1"/>
    <w:rsid w:val="009D1BD1"/>
    <w:rsid w:val="009D23AB"/>
    <w:rsid w:val="009D39FF"/>
    <w:rsid w:val="009D3DF5"/>
    <w:rsid w:val="009D4B40"/>
    <w:rsid w:val="009D559A"/>
    <w:rsid w:val="009E06AF"/>
    <w:rsid w:val="009E1203"/>
    <w:rsid w:val="009E123C"/>
    <w:rsid w:val="009E1B34"/>
    <w:rsid w:val="009E25B9"/>
    <w:rsid w:val="009E2EF9"/>
    <w:rsid w:val="009E3201"/>
    <w:rsid w:val="009E5104"/>
    <w:rsid w:val="009E5134"/>
    <w:rsid w:val="009E5B3F"/>
    <w:rsid w:val="009E5BE9"/>
    <w:rsid w:val="009E60D0"/>
    <w:rsid w:val="009E7ACC"/>
    <w:rsid w:val="009F0846"/>
    <w:rsid w:val="009F0CBD"/>
    <w:rsid w:val="009F1768"/>
    <w:rsid w:val="009F3663"/>
    <w:rsid w:val="009F377F"/>
    <w:rsid w:val="009F41CE"/>
    <w:rsid w:val="009F42CA"/>
    <w:rsid w:val="009F445A"/>
    <w:rsid w:val="009F4781"/>
    <w:rsid w:val="009F4D0A"/>
    <w:rsid w:val="009F6E75"/>
    <w:rsid w:val="009F701C"/>
    <w:rsid w:val="00A00859"/>
    <w:rsid w:val="00A0192A"/>
    <w:rsid w:val="00A023DC"/>
    <w:rsid w:val="00A02435"/>
    <w:rsid w:val="00A03BBC"/>
    <w:rsid w:val="00A0400B"/>
    <w:rsid w:val="00A066C5"/>
    <w:rsid w:val="00A07868"/>
    <w:rsid w:val="00A07DD2"/>
    <w:rsid w:val="00A115C6"/>
    <w:rsid w:val="00A11A2C"/>
    <w:rsid w:val="00A11A3C"/>
    <w:rsid w:val="00A12239"/>
    <w:rsid w:val="00A1597A"/>
    <w:rsid w:val="00A15D29"/>
    <w:rsid w:val="00A15F55"/>
    <w:rsid w:val="00A167ED"/>
    <w:rsid w:val="00A16FF5"/>
    <w:rsid w:val="00A2050D"/>
    <w:rsid w:val="00A21AA4"/>
    <w:rsid w:val="00A23DAA"/>
    <w:rsid w:val="00A240F5"/>
    <w:rsid w:val="00A245F6"/>
    <w:rsid w:val="00A251D2"/>
    <w:rsid w:val="00A25325"/>
    <w:rsid w:val="00A2647C"/>
    <w:rsid w:val="00A27611"/>
    <w:rsid w:val="00A2797C"/>
    <w:rsid w:val="00A27D79"/>
    <w:rsid w:val="00A3077A"/>
    <w:rsid w:val="00A307A2"/>
    <w:rsid w:val="00A31245"/>
    <w:rsid w:val="00A312C5"/>
    <w:rsid w:val="00A3207C"/>
    <w:rsid w:val="00A33006"/>
    <w:rsid w:val="00A34F02"/>
    <w:rsid w:val="00A35537"/>
    <w:rsid w:val="00A35E9B"/>
    <w:rsid w:val="00A363F2"/>
    <w:rsid w:val="00A36FDE"/>
    <w:rsid w:val="00A3755B"/>
    <w:rsid w:val="00A40059"/>
    <w:rsid w:val="00A4178E"/>
    <w:rsid w:val="00A41937"/>
    <w:rsid w:val="00A42478"/>
    <w:rsid w:val="00A45558"/>
    <w:rsid w:val="00A4743D"/>
    <w:rsid w:val="00A501AB"/>
    <w:rsid w:val="00A534A8"/>
    <w:rsid w:val="00A549A8"/>
    <w:rsid w:val="00A557C9"/>
    <w:rsid w:val="00A55845"/>
    <w:rsid w:val="00A558E5"/>
    <w:rsid w:val="00A55B9B"/>
    <w:rsid w:val="00A575FF"/>
    <w:rsid w:val="00A6063F"/>
    <w:rsid w:val="00A6085E"/>
    <w:rsid w:val="00A62A0A"/>
    <w:rsid w:val="00A65D18"/>
    <w:rsid w:val="00A65E24"/>
    <w:rsid w:val="00A66B65"/>
    <w:rsid w:val="00A70253"/>
    <w:rsid w:val="00A70CE0"/>
    <w:rsid w:val="00A71464"/>
    <w:rsid w:val="00A714AE"/>
    <w:rsid w:val="00A71A33"/>
    <w:rsid w:val="00A735D3"/>
    <w:rsid w:val="00A738C5"/>
    <w:rsid w:val="00A7393E"/>
    <w:rsid w:val="00A7456C"/>
    <w:rsid w:val="00A74B18"/>
    <w:rsid w:val="00A76157"/>
    <w:rsid w:val="00A762C0"/>
    <w:rsid w:val="00A77558"/>
    <w:rsid w:val="00A77F81"/>
    <w:rsid w:val="00A82C85"/>
    <w:rsid w:val="00A82D91"/>
    <w:rsid w:val="00A83EEE"/>
    <w:rsid w:val="00A84000"/>
    <w:rsid w:val="00A846CC"/>
    <w:rsid w:val="00A861FC"/>
    <w:rsid w:val="00A867CC"/>
    <w:rsid w:val="00A90AFB"/>
    <w:rsid w:val="00A90B5A"/>
    <w:rsid w:val="00A915DC"/>
    <w:rsid w:val="00A932D4"/>
    <w:rsid w:val="00A94E81"/>
    <w:rsid w:val="00A962C8"/>
    <w:rsid w:val="00A96D6F"/>
    <w:rsid w:val="00A975AB"/>
    <w:rsid w:val="00A97A25"/>
    <w:rsid w:val="00AA014C"/>
    <w:rsid w:val="00AA0342"/>
    <w:rsid w:val="00AA03C4"/>
    <w:rsid w:val="00AA20B5"/>
    <w:rsid w:val="00AA2C38"/>
    <w:rsid w:val="00AA2DF0"/>
    <w:rsid w:val="00AA3EFD"/>
    <w:rsid w:val="00AA422F"/>
    <w:rsid w:val="00AA4E3D"/>
    <w:rsid w:val="00AA4EDD"/>
    <w:rsid w:val="00AA52B1"/>
    <w:rsid w:val="00AA698B"/>
    <w:rsid w:val="00AA74FC"/>
    <w:rsid w:val="00AB004C"/>
    <w:rsid w:val="00AB12F2"/>
    <w:rsid w:val="00AB197D"/>
    <w:rsid w:val="00AB233B"/>
    <w:rsid w:val="00AB2379"/>
    <w:rsid w:val="00AB32A8"/>
    <w:rsid w:val="00AB42D3"/>
    <w:rsid w:val="00AB44F3"/>
    <w:rsid w:val="00AB4BAF"/>
    <w:rsid w:val="00AB4FC6"/>
    <w:rsid w:val="00AB5238"/>
    <w:rsid w:val="00AB5288"/>
    <w:rsid w:val="00AB55DE"/>
    <w:rsid w:val="00AB5983"/>
    <w:rsid w:val="00AB6E55"/>
    <w:rsid w:val="00AB6F36"/>
    <w:rsid w:val="00AB7F3F"/>
    <w:rsid w:val="00AC03C6"/>
    <w:rsid w:val="00AC19E1"/>
    <w:rsid w:val="00AC1A1D"/>
    <w:rsid w:val="00AC4372"/>
    <w:rsid w:val="00AC560B"/>
    <w:rsid w:val="00AC6D98"/>
    <w:rsid w:val="00AC77E7"/>
    <w:rsid w:val="00AC7951"/>
    <w:rsid w:val="00AC7CD8"/>
    <w:rsid w:val="00AD1B32"/>
    <w:rsid w:val="00AD4356"/>
    <w:rsid w:val="00AD498D"/>
    <w:rsid w:val="00AD5679"/>
    <w:rsid w:val="00AD5AF4"/>
    <w:rsid w:val="00AD5FCF"/>
    <w:rsid w:val="00AD68A3"/>
    <w:rsid w:val="00AE0D9F"/>
    <w:rsid w:val="00AE0F61"/>
    <w:rsid w:val="00AE1EE9"/>
    <w:rsid w:val="00AE2055"/>
    <w:rsid w:val="00AE216A"/>
    <w:rsid w:val="00AE23E6"/>
    <w:rsid w:val="00AE246D"/>
    <w:rsid w:val="00AE2E95"/>
    <w:rsid w:val="00AE3161"/>
    <w:rsid w:val="00AE3259"/>
    <w:rsid w:val="00AE4D10"/>
    <w:rsid w:val="00AE6104"/>
    <w:rsid w:val="00AE6FA5"/>
    <w:rsid w:val="00AE7C03"/>
    <w:rsid w:val="00AF0F5F"/>
    <w:rsid w:val="00AF23F4"/>
    <w:rsid w:val="00AF36A0"/>
    <w:rsid w:val="00AF3B7A"/>
    <w:rsid w:val="00AF432A"/>
    <w:rsid w:val="00AF4C7A"/>
    <w:rsid w:val="00AF5218"/>
    <w:rsid w:val="00AF56B0"/>
    <w:rsid w:val="00AF5F9E"/>
    <w:rsid w:val="00AF66BC"/>
    <w:rsid w:val="00AF7AEC"/>
    <w:rsid w:val="00B0034B"/>
    <w:rsid w:val="00B00648"/>
    <w:rsid w:val="00B01504"/>
    <w:rsid w:val="00B025D2"/>
    <w:rsid w:val="00B02C5F"/>
    <w:rsid w:val="00B0389B"/>
    <w:rsid w:val="00B042F1"/>
    <w:rsid w:val="00B047AD"/>
    <w:rsid w:val="00B04E29"/>
    <w:rsid w:val="00B05635"/>
    <w:rsid w:val="00B05963"/>
    <w:rsid w:val="00B05E16"/>
    <w:rsid w:val="00B06FCD"/>
    <w:rsid w:val="00B072A8"/>
    <w:rsid w:val="00B07307"/>
    <w:rsid w:val="00B07976"/>
    <w:rsid w:val="00B102C1"/>
    <w:rsid w:val="00B1199D"/>
    <w:rsid w:val="00B13A60"/>
    <w:rsid w:val="00B17F69"/>
    <w:rsid w:val="00B241AD"/>
    <w:rsid w:val="00B24BA6"/>
    <w:rsid w:val="00B24E1D"/>
    <w:rsid w:val="00B25E7D"/>
    <w:rsid w:val="00B2682F"/>
    <w:rsid w:val="00B27238"/>
    <w:rsid w:val="00B276C9"/>
    <w:rsid w:val="00B323D4"/>
    <w:rsid w:val="00B33752"/>
    <w:rsid w:val="00B33A81"/>
    <w:rsid w:val="00B35C30"/>
    <w:rsid w:val="00B36246"/>
    <w:rsid w:val="00B37FF2"/>
    <w:rsid w:val="00B404DC"/>
    <w:rsid w:val="00B4079E"/>
    <w:rsid w:val="00B41302"/>
    <w:rsid w:val="00B43114"/>
    <w:rsid w:val="00B43CFB"/>
    <w:rsid w:val="00B444A5"/>
    <w:rsid w:val="00B45271"/>
    <w:rsid w:val="00B4779E"/>
    <w:rsid w:val="00B50098"/>
    <w:rsid w:val="00B508D4"/>
    <w:rsid w:val="00B50D21"/>
    <w:rsid w:val="00B50FF0"/>
    <w:rsid w:val="00B51625"/>
    <w:rsid w:val="00B5215C"/>
    <w:rsid w:val="00B54DB2"/>
    <w:rsid w:val="00B555A0"/>
    <w:rsid w:val="00B564E2"/>
    <w:rsid w:val="00B56828"/>
    <w:rsid w:val="00B60DFA"/>
    <w:rsid w:val="00B6321D"/>
    <w:rsid w:val="00B63730"/>
    <w:rsid w:val="00B641E5"/>
    <w:rsid w:val="00B642DB"/>
    <w:rsid w:val="00B67177"/>
    <w:rsid w:val="00B674CA"/>
    <w:rsid w:val="00B67B3E"/>
    <w:rsid w:val="00B67C84"/>
    <w:rsid w:val="00B706C7"/>
    <w:rsid w:val="00B707D0"/>
    <w:rsid w:val="00B70CBF"/>
    <w:rsid w:val="00B72369"/>
    <w:rsid w:val="00B72787"/>
    <w:rsid w:val="00B733A3"/>
    <w:rsid w:val="00B73B96"/>
    <w:rsid w:val="00B74293"/>
    <w:rsid w:val="00B7455E"/>
    <w:rsid w:val="00B745FA"/>
    <w:rsid w:val="00B74871"/>
    <w:rsid w:val="00B75E94"/>
    <w:rsid w:val="00B7678C"/>
    <w:rsid w:val="00B7689A"/>
    <w:rsid w:val="00B76FF0"/>
    <w:rsid w:val="00B771E3"/>
    <w:rsid w:val="00B77B72"/>
    <w:rsid w:val="00B80434"/>
    <w:rsid w:val="00B80A9E"/>
    <w:rsid w:val="00B814FD"/>
    <w:rsid w:val="00B817D3"/>
    <w:rsid w:val="00B847F0"/>
    <w:rsid w:val="00B85C41"/>
    <w:rsid w:val="00B86062"/>
    <w:rsid w:val="00B860D4"/>
    <w:rsid w:val="00B874DE"/>
    <w:rsid w:val="00B87954"/>
    <w:rsid w:val="00B9001A"/>
    <w:rsid w:val="00B91861"/>
    <w:rsid w:val="00B9232D"/>
    <w:rsid w:val="00B93819"/>
    <w:rsid w:val="00B94087"/>
    <w:rsid w:val="00B95252"/>
    <w:rsid w:val="00B95B78"/>
    <w:rsid w:val="00B96E4B"/>
    <w:rsid w:val="00B96E8E"/>
    <w:rsid w:val="00BA05FB"/>
    <w:rsid w:val="00BA1735"/>
    <w:rsid w:val="00BA21B3"/>
    <w:rsid w:val="00BA2ABD"/>
    <w:rsid w:val="00BA38AB"/>
    <w:rsid w:val="00BA536A"/>
    <w:rsid w:val="00BB0309"/>
    <w:rsid w:val="00BB1B0A"/>
    <w:rsid w:val="00BB2285"/>
    <w:rsid w:val="00BB3278"/>
    <w:rsid w:val="00BB3A0F"/>
    <w:rsid w:val="00BB3D95"/>
    <w:rsid w:val="00BB4755"/>
    <w:rsid w:val="00BB4EE4"/>
    <w:rsid w:val="00BB5E76"/>
    <w:rsid w:val="00BB6408"/>
    <w:rsid w:val="00BB7464"/>
    <w:rsid w:val="00BB7584"/>
    <w:rsid w:val="00BC088B"/>
    <w:rsid w:val="00BC0E50"/>
    <w:rsid w:val="00BC13D7"/>
    <w:rsid w:val="00BC1468"/>
    <w:rsid w:val="00BC224B"/>
    <w:rsid w:val="00BC2FF2"/>
    <w:rsid w:val="00BC4918"/>
    <w:rsid w:val="00BC5AF7"/>
    <w:rsid w:val="00BC5E35"/>
    <w:rsid w:val="00BD1EA3"/>
    <w:rsid w:val="00BD2A3D"/>
    <w:rsid w:val="00BD2DF3"/>
    <w:rsid w:val="00BD2EFC"/>
    <w:rsid w:val="00BD39F5"/>
    <w:rsid w:val="00BD48ED"/>
    <w:rsid w:val="00BD5ED9"/>
    <w:rsid w:val="00BD6B11"/>
    <w:rsid w:val="00BD75C4"/>
    <w:rsid w:val="00BD7E74"/>
    <w:rsid w:val="00BE04C4"/>
    <w:rsid w:val="00BE059D"/>
    <w:rsid w:val="00BE2932"/>
    <w:rsid w:val="00BE2E2A"/>
    <w:rsid w:val="00BE30EE"/>
    <w:rsid w:val="00BE3ED4"/>
    <w:rsid w:val="00BE5AF7"/>
    <w:rsid w:val="00BE72EB"/>
    <w:rsid w:val="00BE7548"/>
    <w:rsid w:val="00BE7B7E"/>
    <w:rsid w:val="00BE7DB6"/>
    <w:rsid w:val="00BE7E99"/>
    <w:rsid w:val="00BF4BD1"/>
    <w:rsid w:val="00BF64EE"/>
    <w:rsid w:val="00BF6AB4"/>
    <w:rsid w:val="00BF70A1"/>
    <w:rsid w:val="00BF7CE1"/>
    <w:rsid w:val="00C00BC7"/>
    <w:rsid w:val="00C0172B"/>
    <w:rsid w:val="00C01A92"/>
    <w:rsid w:val="00C0499D"/>
    <w:rsid w:val="00C050FD"/>
    <w:rsid w:val="00C06588"/>
    <w:rsid w:val="00C074DE"/>
    <w:rsid w:val="00C103A0"/>
    <w:rsid w:val="00C105FB"/>
    <w:rsid w:val="00C10FD7"/>
    <w:rsid w:val="00C13A2E"/>
    <w:rsid w:val="00C14219"/>
    <w:rsid w:val="00C14626"/>
    <w:rsid w:val="00C14628"/>
    <w:rsid w:val="00C14834"/>
    <w:rsid w:val="00C156EA"/>
    <w:rsid w:val="00C2006A"/>
    <w:rsid w:val="00C20135"/>
    <w:rsid w:val="00C23F2C"/>
    <w:rsid w:val="00C24B2A"/>
    <w:rsid w:val="00C24C5D"/>
    <w:rsid w:val="00C27A2A"/>
    <w:rsid w:val="00C3025A"/>
    <w:rsid w:val="00C30314"/>
    <w:rsid w:val="00C3031B"/>
    <w:rsid w:val="00C33246"/>
    <w:rsid w:val="00C33941"/>
    <w:rsid w:val="00C34799"/>
    <w:rsid w:val="00C35D33"/>
    <w:rsid w:val="00C36D99"/>
    <w:rsid w:val="00C37454"/>
    <w:rsid w:val="00C37873"/>
    <w:rsid w:val="00C37D0D"/>
    <w:rsid w:val="00C412D7"/>
    <w:rsid w:val="00C41E9C"/>
    <w:rsid w:val="00C42113"/>
    <w:rsid w:val="00C42400"/>
    <w:rsid w:val="00C42E66"/>
    <w:rsid w:val="00C436A5"/>
    <w:rsid w:val="00C43810"/>
    <w:rsid w:val="00C43B6F"/>
    <w:rsid w:val="00C43C12"/>
    <w:rsid w:val="00C44563"/>
    <w:rsid w:val="00C45098"/>
    <w:rsid w:val="00C456AE"/>
    <w:rsid w:val="00C46A20"/>
    <w:rsid w:val="00C5030B"/>
    <w:rsid w:val="00C50422"/>
    <w:rsid w:val="00C52266"/>
    <w:rsid w:val="00C5282E"/>
    <w:rsid w:val="00C54FFA"/>
    <w:rsid w:val="00C56091"/>
    <w:rsid w:val="00C5630B"/>
    <w:rsid w:val="00C56D17"/>
    <w:rsid w:val="00C57029"/>
    <w:rsid w:val="00C57945"/>
    <w:rsid w:val="00C57FB7"/>
    <w:rsid w:val="00C607F4"/>
    <w:rsid w:val="00C61927"/>
    <w:rsid w:val="00C61A08"/>
    <w:rsid w:val="00C62D68"/>
    <w:rsid w:val="00C635A5"/>
    <w:rsid w:val="00C64014"/>
    <w:rsid w:val="00C66C28"/>
    <w:rsid w:val="00C66CF4"/>
    <w:rsid w:val="00C66D27"/>
    <w:rsid w:val="00C67B82"/>
    <w:rsid w:val="00C67DA7"/>
    <w:rsid w:val="00C71FFC"/>
    <w:rsid w:val="00C72DB1"/>
    <w:rsid w:val="00C73726"/>
    <w:rsid w:val="00C737AE"/>
    <w:rsid w:val="00C7402C"/>
    <w:rsid w:val="00C75C85"/>
    <w:rsid w:val="00C7645C"/>
    <w:rsid w:val="00C7662B"/>
    <w:rsid w:val="00C76F31"/>
    <w:rsid w:val="00C7742E"/>
    <w:rsid w:val="00C80D77"/>
    <w:rsid w:val="00C81B68"/>
    <w:rsid w:val="00C822A4"/>
    <w:rsid w:val="00C82935"/>
    <w:rsid w:val="00C8328D"/>
    <w:rsid w:val="00C838CE"/>
    <w:rsid w:val="00C838FF"/>
    <w:rsid w:val="00C83A3F"/>
    <w:rsid w:val="00C84F99"/>
    <w:rsid w:val="00C8505C"/>
    <w:rsid w:val="00C850CA"/>
    <w:rsid w:val="00C872A5"/>
    <w:rsid w:val="00C903A6"/>
    <w:rsid w:val="00C91F93"/>
    <w:rsid w:val="00C92FB7"/>
    <w:rsid w:val="00C9396D"/>
    <w:rsid w:val="00C9488B"/>
    <w:rsid w:val="00C958BD"/>
    <w:rsid w:val="00C95C87"/>
    <w:rsid w:val="00CA167C"/>
    <w:rsid w:val="00CA2AB9"/>
    <w:rsid w:val="00CA35A7"/>
    <w:rsid w:val="00CA405A"/>
    <w:rsid w:val="00CA4468"/>
    <w:rsid w:val="00CA4D22"/>
    <w:rsid w:val="00CB15F3"/>
    <w:rsid w:val="00CB1888"/>
    <w:rsid w:val="00CB1A02"/>
    <w:rsid w:val="00CB250F"/>
    <w:rsid w:val="00CB2552"/>
    <w:rsid w:val="00CB2C37"/>
    <w:rsid w:val="00CB5E38"/>
    <w:rsid w:val="00CB64BA"/>
    <w:rsid w:val="00CB6A60"/>
    <w:rsid w:val="00CB6FC1"/>
    <w:rsid w:val="00CB7CAB"/>
    <w:rsid w:val="00CC2279"/>
    <w:rsid w:val="00CC2340"/>
    <w:rsid w:val="00CC29F6"/>
    <w:rsid w:val="00CC3022"/>
    <w:rsid w:val="00CC5FAD"/>
    <w:rsid w:val="00CC6244"/>
    <w:rsid w:val="00CC7503"/>
    <w:rsid w:val="00CC7695"/>
    <w:rsid w:val="00CC7B87"/>
    <w:rsid w:val="00CD00B5"/>
    <w:rsid w:val="00CD0597"/>
    <w:rsid w:val="00CD0BC9"/>
    <w:rsid w:val="00CD1BFF"/>
    <w:rsid w:val="00CD1F4E"/>
    <w:rsid w:val="00CD21A1"/>
    <w:rsid w:val="00CD3153"/>
    <w:rsid w:val="00CD323D"/>
    <w:rsid w:val="00CD3864"/>
    <w:rsid w:val="00CD4B87"/>
    <w:rsid w:val="00CD4D78"/>
    <w:rsid w:val="00CD50B4"/>
    <w:rsid w:val="00CD7821"/>
    <w:rsid w:val="00CE1A11"/>
    <w:rsid w:val="00CE1FF6"/>
    <w:rsid w:val="00CE2854"/>
    <w:rsid w:val="00CE39BE"/>
    <w:rsid w:val="00CE43B3"/>
    <w:rsid w:val="00CE45DF"/>
    <w:rsid w:val="00CE61DB"/>
    <w:rsid w:val="00CE66EC"/>
    <w:rsid w:val="00CF2238"/>
    <w:rsid w:val="00CF2FFF"/>
    <w:rsid w:val="00CF33C5"/>
    <w:rsid w:val="00CF5F57"/>
    <w:rsid w:val="00CF7514"/>
    <w:rsid w:val="00CF773C"/>
    <w:rsid w:val="00D01143"/>
    <w:rsid w:val="00D01324"/>
    <w:rsid w:val="00D01475"/>
    <w:rsid w:val="00D01FC5"/>
    <w:rsid w:val="00D02457"/>
    <w:rsid w:val="00D03118"/>
    <w:rsid w:val="00D04EF6"/>
    <w:rsid w:val="00D05791"/>
    <w:rsid w:val="00D069A4"/>
    <w:rsid w:val="00D07C22"/>
    <w:rsid w:val="00D07FC5"/>
    <w:rsid w:val="00D1138D"/>
    <w:rsid w:val="00D113B5"/>
    <w:rsid w:val="00D11423"/>
    <w:rsid w:val="00D115B7"/>
    <w:rsid w:val="00D127E5"/>
    <w:rsid w:val="00D13D5F"/>
    <w:rsid w:val="00D14732"/>
    <w:rsid w:val="00D14847"/>
    <w:rsid w:val="00D17C27"/>
    <w:rsid w:val="00D21890"/>
    <w:rsid w:val="00D218B9"/>
    <w:rsid w:val="00D218BC"/>
    <w:rsid w:val="00D21B7D"/>
    <w:rsid w:val="00D22E84"/>
    <w:rsid w:val="00D234A9"/>
    <w:rsid w:val="00D2444E"/>
    <w:rsid w:val="00D2496D"/>
    <w:rsid w:val="00D24E93"/>
    <w:rsid w:val="00D274CF"/>
    <w:rsid w:val="00D27652"/>
    <w:rsid w:val="00D27FB1"/>
    <w:rsid w:val="00D30C95"/>
    <w:rsid w:val="00D31491"/>
    <w:rsid w:val="00D31BF0"/>
    <w:rsid w:val="00D323E3"/>
    <w:rsid w:val="00D325F3"/>
    <w:rsid w:val="00D33907"/>
    <w:rsid w:val="00D34F6E"/>
    <w:rsid w:val="00D3513F"/>
    <w:rsid w:val="00D36C81"/>
    <w:rsid w:val="00D37CC5"/>
    <w:rsid w:val="00D40033"/>
    <w:rsid w:val="00D40105"/>
    <w:rsid w:val="00D406C4"/>
    <w:rsid w:val="00D414E2"/>
    <w:rsid w:val="00D42851"/>
    <w:rsid w:val="00D434F8"/>
    <w:rsid w:val="00D442A2"/>
    <w:rsid w:val="00D45DE1"/>
    <w:rsid w:val="00D465CF"/>
    <w:rsid w:val="00D46FA9"/>
    <w:rsid w:val="00D476AA"/>
    <w:rsid w:val="00D50D71"/>
    <w:rsid w:val="00D52B35"/>
    <w:rsid w:val="00D52EFE"/>
    <w:rsid w:val="00D5352B"/>
    <w:rsid w:val="00D53E79"/>
    <w:rsid w:val="00D54464"/>
    <w:rsid w:val="00D56380"/>
    <w:rsid w:val="00D569C7"/>
    <w:rsid w:val="00D5704C"/>
    <w:rsid w:val="00D5750D"/>
    <w:rsid w:val="00D603A6"/>
    <w:rsid w:val="00D61626"/>
    <w:rsid w:val="00D6173F"/>
    <w:rsid w:val="00D63401"/>
    <w:rsid w:val="00D63585"/>
    <w:rsid w:val="00D635E8"/>
    <w:rsid w:val="00D63D66"/>
    <w:rsid w:val="00D65040"/>
    <w:rsid w:val="00D659EF"/>
    <w:rsid w:val="00D65AA9"/>
    <w:rsid w:val="00D66B6F"/>
    <w:rsid w:val="00D670D2"/>
    <w:rsid w:val="00D70970"/>
    <w:rsid w:val="00D70AA4"/>
    <w:rsid w:val="00D711A1"/>
    <w:rsid w:val="00D71D1E"/>
    <w:rsid w:val="00D73DCB"/>
    <w:rsid w:val="00D741E5"/>
    <w:rsid w:val="00D74641"/>
    <w:rsid w:val="00D746CC"/>
    <w:rsid w:val="00D74A1F"/>
    <w:rsid w:val="00D75418"/>
    <w:rsid w:val="00D7598B"/>
    <w:rsid w:val="00D76763"/>
    <w:rsid w:val="00D770F9"/>
    <w:rsid w:val="00D77240"/>
    <w:rsid w:val="00D7731E"/>
    <w:rsid w:val="00D778B1"/>
    <w:rsid w:val="00D77E67"/>
    <w:rsid w:val="00D81B00"/>
    <w:rsid w:val="00D8468E"/>
    <w:rsid w:val="00D84E13"/>
    <w:rsid w:val="00D86391"/>
    <w:rsid w:val="00D92098"/>
    <w:rsid w:val="00D93128"/>
    <w:rsid w:val="00D93D09"/>
    <w:rsid w:val="00D95AB9"/>
    <w:rsid w:val="00D9608A"/>
    <w:rsid w:val="00D9659A"/>
    <w:rsid w:val="00D966D4"/>
    <w:rsid w:val="00D968C3"/>
    <w:rsid w:val="00D971E1"/>
    <w:rsid w:val="00DA058C"/>
    <w:rsid w:val="00DA0626"/>
    <w:rsid w:val="00DA1DB8"/>
    <w:rsid w:val="00DA216E"/>
    <w:rsid w:val="00DA2F13"/>
    <w:rsid w:val="00DA4471"/>
    <w:rsid w:val="00DA610D"/>
    <w:rsid w:val="00DA64ED"/>
    <w:rsid w:val="00DA65D5"/>
    <w:rsid w:val="00DA6662"/>
    <w:rsid w:val="00DB103D"/>
    <w:rsid w:val="00DB28EC"/>
    <w:rsid w:val="00DB2A68"/>
    <w:rsid w:val="00DB2FF0"/>
    <w:rsid w:val="00DB39DF"/>
    <w:rsid w:val="00DB3A29"/>
    <w:rsid w:val="00DB46B6"/>
    <w:rsid w:val="00DB6DB1"/>
    <w:rsid w:val="00DB76A2"/>
    <w:rsid w:val="00DC0411"/>
    <w:rsid w:val="00DC062F"/>
    <w:rsid w:val="00DC0AF0"/>
    <w:rsid w:val="00DC1743"/>
    <w:rsid w:val="00DC2588"/>
    <w:rsid w:val="00DC285F"/>
    <w:rsid w:val="00DC381A"/>
    <w:rsid w:val="00DC3B46"/>
    <w:rsid w:val="00DC3C11"/>
    <w:rsid w:val="00DC5601"/>
    <w:rsid w:val="00DD09BE"/>
    <w:rsid w:val="00DD0DC1"/>
    <w:rsid w:val="00DD3B8B"/>
    <w:rsid w:val="00DD4B82"/>
    <w:rsid w:val="00DD514C"/>
    <w:rsid w:val="00DD5B13"/>
    <w:rsid w:val="00DD5B90"/>
    <w:rsid w:val="00DD5E4B"/>
    <w:rsid w:val="00DD6513"/>
    <w:rsid w:val="00DD7C70"/>
    <w:rsid w:val="00DE0043"/>
    <w:rsid w:val="00DE011A"/>
    <w:rsid w:val="00DE1CC8"/>
    <w:rsid w:val="00DE275D"/>
    <w:rsid w:val="00DE27A4"/>
    <w:rsid w:val="00DE2CAB"/>
    <w:rsid w:val="00DE5FE4"/>
    <w:rsid w:val="00DE620D"/>
    <w:rsid w:val="00DE7D67"/>
    <w:rsid w:val="00DF0F97"/>
    <w:rsid w:val="00DF3AF8"/>
    <w:rsid w:val="00DF3D76"/>
    <w:rsid w:val="00DF3E6C"/>
    <w:rsid w:val="00DF4299"/>
    <w:rsid w:val="00DF4683"/>
    <w:rsid w:val="00DF4747"/>
    <w:rsid w:val="00DF5104"/>
    <w:rsid w:val="00DF5448"/>
    <w:rsid w:val="00DF5C87"/>
    <w:rsid w:val="00DF7B04"/>
    <w:rsid w:val="00E006CF"/>
    <w:rsid w:val="00E0081C"/>
    <w:rsid w:val="00E00C21"/>
    <w:rsid w:val="00E0309C"/>
    <w:rsid w:val="00E0321A"/>
    <w:rsid w:val="00E05284"/>
    <w:rsid w:val="00E053CF"/>
    <w:rsid w:val="00E070A1"/>
    <w:rsid w:val="00E07BFE"/>
    <w:rsid w:val="00E104F6"/>
    <w:rsid w:val="00E108DD"/>
    <w:rsid w:val="00E11254"/>
    <w:rsid w:val="00E1163B"/>
    <w:rsid w:val="00E1230B"/>
    <w:rsid w:val="00E124E6"/>
    <w:rsid w:val="00E14539"/>
    <w:rsid w:val="00E15507"/>
    <w:rsid w:val="00E1573B"/>
    <w:rsid w:val="00E21873"/>
    <w:rsid w:val="00E22095"/>
    <w:rsid w:val="00E22290"/>
    <w:rsid w:val="00E234BC"/>
    <w:rsid w:val="00E23842"/>
    <w:rsid w:val="00E23CE6"/>
    <w:rsid w:val="00E2679E"/>
    <w:rsid w:val="00E2755F"/>
    <w:rsid w:val="00E276BD"/>
    <w:rsid w:val="00E27D8B"/>
    <w:rsid w:val="00E3025B"/>
    <w:rsid w:val="00E30492"/>
    <w:rsid w:val="00E30CE7"/>
    <w:rsid w:val="00E314EA"/>
    <w:rsid w:val="00E31D51"/>
    <w:rsid w:val="00E3233F"/>
    <w:rsid w:val="00E32E2C"/>
    <w:rsid w:val="00E334E7"/>
    <w:rsid w:val="00E33771"/>
    <w:rsid w:val="00E3459A"/>
    <w:rsid w:val="00E34714"/>
    <w:rsid w:val="00E36708"/>
    <w:rsid w:val="00E37802"/>
    <w:rsid w:val="00E404C0"/>
    <w:rsid w:val="00E411D9"/>
    <w:rsid w:val="00E4120D"/>
    <w:rsid w:val="00E41C17"/>
    <w:rsid w:val="00E42A33"/>
    <w:rsid w:val="00E42CA2"/>
    <w:rsid w:val="00E4354C"/>
    <w:rsid w:val="00E442D2"/>
    <w:rsid w:val="00E4464A"/>
    <w:rsid w:val="00E449E5"/>
    <w:rsid w:val="00E44B0A"/>
    <w:rsid w:val="00E44FCC"/>
    <w:rsid w:val="00E50173"/>
    <w:rsid w:val="00E50F44"/>
    <w:rsid w:val="00E526AF"/>
    <w:rsid w:val="00E536AB"/>
    <w:rsid w:val="00E53738"/>
    <w:rsid w:val="00E539CD"/>
    <w:rsid w:val="00E53DC4"/>
    <w:rsid w:val="00E54E82"/>
    <w:rsid w:val="00E5562C"/>
    <w:rsid w:val="00E556D7"/>
    <w:rsid w:val="00E56081"/>
    <w:rsid w:val="00E56CE2"/>
    <w:rsid w:val="00E60CD1"/>
    <w:rsid w:val="00E618D3"/>
    <w:rsid w:val="00E61970"/>
    <w:rsid w:val="00E6257A"/>
    <w:rsid w:val="00E63D63"/>
    <w:rsid w:val="00E66055"/>
    <w:rsid w:val="00E664CB"/>
    <w:rsid w:val="00E6650C"/>
    <w:rsid w:val="00E70182"/>
    <w:rsid w:val="00E7025E"/>
    <w:rsid w:val="00E710D8"/>
    <w:rsid w:val="00E714E6"/>
    <w:rsid w:val="00E72179"/>
    <w:rsid w:val="00E729F1"/>
    <w:rsid w:val="00E73895"/>
    <w:rsid w:val="00E7431C"/>
    <w:rsid w:val="00E75E45"/>
    <w:rsid w:val="00E76040"/>
    <w:rsid w:val="00E76683"/>
    <w:rsid w:val="00E76B35"/>
    <w:rsid w:val="00E76F48"/>
    <w:rsid w:val="00E771EE"/>
    <w:rsid w:val="00E77B4E"/>
    <w:rsid w:val="00E82F65"/>
    <w:rsid w:val="00E83522"/>
    <w:rsid w:val="00E8373E"/>
    <w:rsid w:val="00E854B9"/>
    <w:rsid w:val="00E86E26"/>
    <w:rsid w:val="00E874A3"/>
    <w:rsid w:val="00E91411"/>
    <w:rsid w:val="00E91D0E"/>
    <w:rsid w:val="00E91F73"/>
    <w:rsid w:val="00E9243E"/>
    <w:rsid w:val="00E93574"/>
    <w:rsid w:val="00E93C22"/>
    <w:rsid w:val="00E9434E"/>
    <w:rsid w:val="00E956F7"/>
    <w:rsid w:val="00E95CB6"/>
    <w:rsid w:val="00E95EB8"/>
    <w:rsid w:val="00E95EDF"/>
    <w:rsid w:val="00E97F88"/>
    <w:rsid w:val="00EA05A0"/>
    <w:rsid w:val="00EA0713"/>
    <w:rsid w:val="00EA0BCC"/>
    <w:rsid w:val="00EA0E62"/>
    <w:rsid w:val="00EA1A1A"/>
    <w:rsid w:val="00EA461E"/>
    <w:rsid w:val="00EA5907"/>
    <w:rsid w:val="00EA6872"/>
    <w:rsid w:val="00EA7152"/>
    <w:rsid w:val="00EA7B1C"/>
    <w:rsid w:val="00EA7CE8"/>
    <w:rsid w:val="00EA7E53"/>
    <w:rsid w:val="00EB013D"/>
    <w:rsid w:val="00EB042F"/>
    <w:rsid w:val="00EB0B9B"/>
    <w:rsid w:val="00EB31AF"/>
    <w:rsid w:val="00EB3210"/>
    <w:rsid w:val="00EB43FD"/>
    <w:rsid w:val="00EB498E"/>
    <w:rsid w:val="00EB57F1"/>
    <w:rsid w:val="00EB58DB"/>
    <w:rsid w:val="00EB60E5"/>
    <w:rsid w:val="00EB663B"/>
    <w:rsid w:val="00EB70FC"/>
    <w:rsid w:val="00EC017F"/>
    <w:rsid w:val="00EC133F"/>
    <w:rsid w:val="00EC16E7"/>
    <w:rsid w:val="00EC1D3A"/>
    <w:rsid w:val="00EC30D7"/>
    <w:rsid w:val="00EC3D9C"/>
    <w:rsid w:val="00EC5034"/>
    <w:rsid w:val="00EC57C9"/>
    <w:rsid w:val="00EC5E5F"/>
    <w:rsid w:val="00EC709F"/>
    <w:rsid w:val="00ED1F2E"/>
    <w:rsid w:val="00ED2CCF"/>
    <w:rsid w:val="00ED2F31"/>
    <w:rsid w:val="00ED487F"/>
    <w:rsid w:val="00ED57A9"/>
    <w:rsid w:val="00ED601A"/>
    <w:rsid w:val="00ED7243"/>
    <w:rsid w:val="00ED734C"/>
    <w:rsid w:val="00ED752E"/>
    <w:rsid w:val="00ED7EA9"/>
    <w:rsid w:val="00EE084B"/>
    <w:rsid w:val="00EE1081"/>
    <w:rsid w:val="00EE13A5"/>
    <w:rsid w:val="00EE1BD3"/>
    <w:rsid w:val="00EE3DDB"/>
    <w:rsid w:val="00EE4A96"/>
    <w:rsid w:val="00EF00E6"/>
    <w:rsid w:val="00EF1158"/>
    <w:rsid w:val="00EF168E"/>
    <w:rsid w:val="00EF2B6C"/>
    <w:rsid w:val="00EF39E9"/>
    <w:rsid w:val="00EF534D"/>
    <w:rsid w:val="00EF65E5"/>
    <w:rsid w:val="00EF7D8F"/>
    <w:rsid w:val="00F015D6"/>
    <w:rsid w:val="00F0168F"/>
    <w:rsid w:val="00F01AC2"/>
    <w:rsid w:val="00F01F33"/>
    <w:rsid w:val="00F03273"/>
    <w:rsid w:val="00F047CF"/>
    <w:rsid w:val="00F0694E"/>
    <w:rsid w:val="00F06A22"/>
    <w:rsid w:val="00F112A4"/>
    <w:rsid w:val="00F11892"/>
    <w:rsid w:val="00F124F5"/>
    <w:rsid w:val="00F12B04"/>
    <w:rsid w:val="00F12D0D"/>
    <w:rsid w:val="00F13633"/>
    <w:rsid w:val="00F1494E"/>
    <w:rsid w:val="00F14E09"/>
    <w:rsid w:val="00F1703A"/>
    <w:rsid w:val="00F20385"/>
    <w:rsid w:val="00F20E07"/>
    <w:rsid w:val="00F21E10"/>
    <w:rsid w:val="00F22211"/>
    <w:rsid w:val="00F23149"/>
    <w:rsid w:val="00F236AC"/>
    <w:rsid w:val="00F240C3"/>
    <w:rsid w:val="00F243D3"/>
    <w:rsid w:val="00F24A56"/>
    <w:rsid w:val="00F26511"/>
    <w:rsid w:val="00F265F9"/>
    <w:rsid w:val="00F26E5A"/>
    <w:rsid w:val="00F26E72"/>
    <w:rsid w:val="00F2770C"/>
    <w:rsid w:val="00F30A36"/>
    <w:rsid w:val="00F32016"/>
    <w:rsid w:val="00F337C9"/>
    <w:rsid w:val="00F33E9D"/>
    <w:rsid w:val="00F3491F"/>
    <w:rsid w:val="00F3493D"/>
    <w:rsid w:val="00F356E7"/>
    <w:rsid w:val="00F361DA"/>
    <w:rsid w:val="00F365F5"/>
    <w:rsid w:val="00F36797"/>
    <w:rsid w:val="00F37CF5"/>
    <w:rsid w:val="00F404B3"/>
    <w:rsid w:val="00F4163F"/>
    <w:rsid w:val="00F41B9A"/>
    <w:rsid w:val="00F41E15"/>
    <w:rsid w:val="00F42B08"/>
    <w:rsid w:val="00F42D5E"/>
    <w:rsid w:val="00F43E1A"/>
    <w:rsid w:val="00F442B1"/>
    <w:rsid w:val="00F454FB"/>
    <w:rsid w:val="00F46A3F"/>
    <w:rsid w:val="00F47028"/>
    <w:rsid w:val="00F4760C"/>
    <w:rsid w:val="00F47F3B"/>
    <w:rsid w:val="00F502BF"/>
    <w:rsid w:val="00F51309"/>
    <w:rsid w:val="00F51D79"/>
    <w:rsid w:val="00F5220E"/>
    <w:rsid w:val="00F52A60"/>
    <w:rsid w:val="00F53941"/>
    <w:rsid w:val="00F539DA"/>
    <w:rsid w:val="00F54827"/>
    <w:rsid w:val="00F56FFA"/>
    <w:rsid w:val="00F573B0"/>
    <w:rsid w:val="00F5750F"/>
    <w:rsid w:val="00F57D42"/>
    <w:rsid w:val="00F60417"/>
    <w:rsid w:val="00F605CB"/>
    <w:rsid w:val="00F60719"/>
    <w:rsid w:val="00F6084C"/>
    <w:rsid w:val="00F60D11"/>
    <w:rsid w:val="00F61213"/>
    <w:rsid w:val="00F63B4F"/>
    <w:rsid w:val="00F66810"/>
    <w:rsid w:val="00F67B3A"/>
    <w:rsid w:val="00F67E67"/>
    <w:rsid w:val="00F71346"/>
    <w:rsid w:val="00F724E3"/>
    <w:rsid w:val="00F7276A"/>
    <w:rsid w:val="00F727FF"/>
    <w:rsid w:val="00F72A90"/>
    <w:rsid w:val="00F72E16"/>
    <w:rsid w:val="00F73662"/>
    <w:rsid w:val="00F73F92"/>
    <w:rsid w:val="00F74069"/>
    <w:rsid w:val="00F74BDF"/>
    <w:rsid w:val="00F76663"/>
    <w:rsid w:val="00F76AC2"/>
    <w:rsid w:val="00F76C99"/>
    <w:rsid w:val="00F83400"/>
    <w:rsid w:val="00F834C1"/>
    <w:rsid w:val="00F83747"/>
    <w:rsid w:val="00F83F9B"/>
    <w:rsid w:val="00F842B4"/>
    <w:rsid w:val="00F84BE5"/>
    <w:rsid w:val="00F86371"/>
    <w:rsid w:val="00F8657A"/>
    <w:rsid w:val="00F87D1B"/>
    <w:rsid w:val="00F90EA6"/>
    <w:rsid w:val="00F91AD8"/>
    <w:rsid w:val="00F9209D"/>
    <w:rsid w:val="00F923CD"/>
    <w:rsid w:val="00F924EA"/>
    <w:rsid w:val="00F929E7"/>
    <w:rsid w:val="00F92A9A"/>
    <w:rsid w:val="00F92AC1"/>
    <w:rsid w:val="00F930AE"/>
    <w:rsid w:val="00F94A75"/>
    <w:rsid w:val="00F94F0C"/>
    <w:rsid w:val="00F94F46"/>
    <w:rsid w:val="00F962E4"/>
    <w:rsid w:val="00F96453"/>
    <w:rsid w:val="00F96A08"/>
    <w:rsid w:val="00F972FB"/>
    <w:rsid w:val="00F97B34"/>
    <w:rsid w:val="00F97D7F"/>
    <w:rsid w:val="00FA309E"/>
    <w:rsid w:val="00FA30EF"/>
    <w:rsid w:val="00FA40A6"/>
    <w:rsid w:val="00FA4759"/>
    <w:rsid w:val="00FA6C04"/>
    <w:rsid w:val="00FA70DA"/>
    <w:rsid w:val="00FA7F6B"/>
    <w:rsid w:val="00FB0A74"/>
    <w:rsid w:val="00FB3885"/>
    <w:rsid w:val="00FB457A"/>
    <w:rsid w:val="00FB4BAB"/>
    <w:rsid w:val="00FB4E90"/>
    <w:rsid w:val="00FB4F87"/>
    <w:rsid w:val="00FB5274"/>
    <w:rsid w:val="00FB6007"/>
    <w:rsid w:val="00FB6512"/>
    <w:rsid w:val="00FB73DB"/>
    <w:rsid w:val="00FB761A"/>
    <w:rsid w:val="00FC06D1"/>
    <w:rsid w:val="00FC0E7E"/>
    <w:rsid w:val="00FC15DE"/>
    <w:rsid w:val="00FC2B33"/>
    <w:rsid w:val="00FC2C80"/>
    <w:rsid w:val="00FC5B52"/>
    <w:rsid w:val="00FC62E7"/>
    <w:rsid w:val="00FC726F"/>
    <w:rsid w:val="00FD082D"/>
    <w:rsid w:val="00FD0A27"/>
    <w:rsid w:val="00FD0EEA"/>
    <w:rsid w:val="00FD18B2"/>
    <w:rsid w:val="00FD3771"/>
    <w:rsid w:val="00FD3EDD"/>
    <w:rsid w:val="00FD408E"/>
    <w:rsid w:val="00FD4862"/>
    <w:rsid w:val="00FD4BCE"/>
    <w:rsid w:val="00FD4C21"/>
    <w:rsid w:val="00FD5C9A"/>
    <w:rsid w:val="00FD6209"/>
    <w:rsid w:val="00FD7056"/>
    <w:rsid w:val="00FD79D8"/>
    <w:rsid w:val="00FD7B0C"/>
    <w:rsid w:val="00FD7E3D"/>
    <w:rsid w:val="00FD7FC5"/>
    <w:rsid w:val="00FE0091"/>
    <w:rsid w:val="00FE13C6"/>
    <w:rsid w:val="00FE1A2E"/>
    <w:rsid w:val="00FE2680"/>
    <w:rsid w:val="00FE5287"/>
    <w:rsid w:val="00FE5DAE"/>
    <w:rsid w:val="00FF00C1"/>
    <w:rsid w:val="00FF1362"/>
    <w:rsid w:val="00FF3328"/>
    <w:rsid w:val="00FF34FC"/>
    <w:rsid w:val="00FF47DB"/>
    <w:rsid w:val="00FF5ACA"/>
    <w:rsid w:val="00FF5D48"/>
    <w:rsid w:val="00FF6426"/>
    <w:rsid w:val="00FF6756"/>
    <w:rsid w:val="00FF6A00"/>
    <w:rsid w:val="00FF6DD7"/>
    <w:rsid w:val="00FF720C"/>
    <w:rsid w:val="00FF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8665A3DC-EAA7-40E0-A7EF-9D4E48E7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79"/>
    <w:pPr>
      <w:spacing w:line="312" w:lineRule="auto"/>
      <w:ind w:firstLine="709"/>
      <w:jc w:val="both"/>
    </w:pPr>
    <w:rPr>
      <w:rFonts w:ascii="Times New Roman" w:hAnsi="Times New Roman"/>
      <w:sz w:val="28"/>
      <w:szCs w:val="28"/>
      <w:lang w:val="vi-VN" w:bidi="th-TH"/>
    </w:rPr>
  </w:style>
  <w:style w:type="paragraph" w:styleId="Heading1">
    <w:name w:val="heading 1"/>
    <w:basedOn w:val="Normal"/>
    <w:next w:val="Normal"/>
    <w:link w:val="Heading1Char"/>
    <w:uiPriority w:val="9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9"/>
    <w:unhideWhenUsed/>
    <w:qFormat/>
    <w:rsid w:val="00CA35A7"/>
    <w:pPr>
      <w:keepNext/>
      <w:keepLines/>
      <w:numPr>
        <w:ilvl w:val="2"/>
        <w:numId w:val="4"/>
      </w:numPr>
      <w:spacing w:before="120"/>
      <w:ind w:left="720"/>
      <w:jc w:val="left"/>
      <w:outlineLvl w:val="2"/>
    </w:pPr>
    <w:rPr>
      <w:rFonts w:eastAsia="Times New Roman" w:cs="Angsana New"/>
      <w:bCs/>
      <w:i/>
      <w:szCs w:val="35"/>
    </w:rPr>
  </w:style>
  <w:style w:type="paragraph" w:styleId="Heading4">
    <w:name w:val="heading 4"/>
    <w:basedOn w:val="Normal"/>
    <w:next w:val="Normal"/>
    <w:link w:val="Heading4Char"/>
    <w:uiPriority w:val="9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9"/>
    <w:rsid w:val="00560F1C"/>
    <w:rPr>
      <w:rFonts w:ascii="Times New Roman" w:eastAsia="Times New Roman" w:hAnsi="Times New Roman" w:cs="Angsana New"/>
      <w:b/>
      <w:bCs/>
      <w:caps/>
      <w:sz w:val="28"/>
      <w:szCs w:val="35"/>
      <w:lang w:val="vi-VN" w:bidi="th-TH"/>
    </w:rPr>
  </w:style>
  <w:style w:type="character" w:customStyle="1" w:styleId="Heading2Char">
    <w:name w:val="Heading 2 Char"/>
    <w:link w:val="Heading2"/>
    <w:uiPriority w:val="99"/>
    <w:rsid w:val="00200A6E"/>
    <w:rPr>
      <w:rFonts w:ascii="Times New Roman" w:eastAsia="Times New Roman" w:hAnsi="Times New Roman" w:cs="Angsana New"/>
      <w:b/>
      <w:bCs/>
      <w:sz w:val="28"/>
      <w:szCs w:val="33"/>
      <w:lang w:val="vi-VN" w:bidi="th-TH"/>
    </w:rPr>
  </w:style>
  <w:style w:type="character" w:customStyle="1" w:styleId="Heading3Char">
    <w:name w:val="Heading 3 Char"/>
    <w:link w:val="Heading3"/>
    <w:uiPriority w:val="99"/>
    <w:rsid w:val="00CA35A7"/>
    <w:rPr>
      <w:rFonts w:ascii="Times New Roman" w:eastAsia="Times New Roman" w:hAnsi="Times New Roman" w:cs="Angsana New"/>
      <w:bCs/>
      <w:i/>
      <w:sz w:val="28"/>
      <w:szCs w:val="35"/>
      <w:lang w:val="vi-VN" w:bidi="th-TH"/>
    </w:rPr>
  </w:style>
  <w:style w:type="character" w:customStyle="1" w:styleId="Heading4Char">
    <w:name w:val="Heading 4 Char"/>
    <w:link w:val="Heading4"/>
    <w:uiPriority w:val="99"/>
    <w:rsid w:val="008A3D7D"/>
    <w:rPr>
      <w:rFonts w:ascii="Times New Roman" w:eastAsia="Times New Roman" w:hAnsi="Times New Roman" w:cs="Angsana New"/>
      <w:b/>
      <w:bCs/>
      <w:iCs/>
      <w:sz w:val="28"/>
      <w:szCs w:val="35"/>
      <w:lang w:val="vi-VN" w:bidi="th-TH"/>
    </w:rPr>
  </w:style>
  <w:style w:type="character" w:customStyle="1" w:styleId="Heading5Char">
    <w:name w:val="Heading 5 Char"/>
    <w:link w:val="Heading5"/>
    <w:uiPriority w:val="9"/>
    <w:rsid w:val="00CB6A60"/>
    <w:rPr>
      <w:rFonts w:ascii="Cambria" w:eastAsia="Times New Roman" w:hAnsi="Cambria" w:cs="Angsana New"/>
      <w:color w:val="243F60"/>
      <w:sz w:val="28"/>
      <w:szCs w:val="35"/>
      <w:lang w:val="vi-VN"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vi-VN"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vi-VN"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vi-VN"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vi-VN"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9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237021"/>
    <w:pPr>
      <w:keepNext/>
      <w:spacing w:before="120"/>
      <w:ind w:firstLine="0"/>
      <w:jc w:val="center"/>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NormalWeb">
    <w:name w:val="Normal (Web)"/>
    <w:basedOn w:val="Normal"/>
    <w:uiPriority w:val="99"/>
    <w:semiHidden/>
    <w:unhideWhenUsed/>
    <w:rsid w:val="0038496F"/>
    <w:pPr>
      <w:spacing w:before="100" w:beforeAutospacing="1" w:after="100" w:afterAutospacing="1" w:line="240" w:lineRule="auto"/>
      <w:ind w:firstLine="0"/>
      <w:jc w:val="left"/>
    </w:pPr>
    <w:rPr>
      <w:rFonts w:eastAsia="Times New Roman" w:cs="Times New Roman"/>
      <w:sz w:val="24"/>
      <w:szCs w:val="24"/>
      <w:lang w:val="en-US" w:bidi="ar-SA"/>
    </w:rPr>
  </w:style>
  <w:style w:type="paragraph" w:styleId="ListParagraph">
    <w:name w:val="List Paragraph"/>
    <w:basedOn w:val="Normal"/>
    <w:uiPriority w:val="34"/>
    <w:qFormat/>
    <w:rsid w:val="00576C85"/>
    <w:pPr>
      <w:numPr>
        <w:numId w:val="8"/>
      </w:numPr>
      <w:ind w:left="720" w:firstLine="709"/>
    </w:pPr>
    <w:rPr>
      <w:lang w:val="en-US"/>
    </w:rPr>
  </w:style>
  <w:style w:type="paragraph" w:styleId="ListBullet">
    <w:name w:val="List Bullet"/>
    <w:basedOn w:val="Normal"/>
    <w:uiPriority w:val="99"/>
    <w:unhideWhenUsed/>
    <w:rsid w:val="00AB6F36"/>
    <w:pPr>
      <w:numPr>
        <w:numId w:val="5"/>
      </w:numPr>
      <w:ind w:left="720" w:firstLine="357"/>
      <w:contextualSpacing/>
    </w:pPr>
    <w:rPr>
      <w:szCs w:val="35"/>
    </w:rPr>
  </w:style>
  <w:style w:type="character" w:styleId="UnresolvedMention">
    <w:name w:val="Unresolved Mention"/>
    <w:basedOn w:val="DefaultParagraphFont"/>
    <w:uiPriority w:val="99"/>
    <w:semiHidden/>
    <w:unhideWhenUsed/>
    <w:rsid w:val="00B33752"/>
    <w:rPr>
      <w:color w:val="605E5C"/>
      <w:shd w:val="clear" w:color="auto" w:fill="E1DFDD"/>
    </w:rPr>
  </w:style>
  <w:style w:type="paragraph" w:customStyle="1" w:styleId="body-copy-large-regular">
    <w:name w:val="body-copy-large-regular"/>
    <w:basedOn w:val="Normal"/>
    <w:rsid w:val="008F4463"/>
    <w:pPr>
      <w:spacing w:before="100" w:beforeAutospacing="1" w:after="100" w:afterAutospacing="1" w:line="240" w:lineRule="auto"/>
      <w:ind w:firstLine="0"/>
      <w:jc w:val="left"/>
    </w:pPr>
    <w:rPr>
      <w:rFonts w:eastAsia="Times New Roman" w:cs="Times New Roman"/>
      <w:sz w:val="24"/>
      <w:szCs w:val="24"/>
      <w:lang w:val="en-US" w:bidi="ar-SA"/>
    </w:rPr>
  </w:style>
  <w:style w:type="paragraph" w:customStyle="1" w:styleId="DCCT-Level2">
    <w:name w:val="DCCT-Level2"/>
    <w:basedOn w:val="Normal"/>
    <w:qFormat/>
    <w:rsid w:val="00764163"/>
    <w:pPr>
      <w:numPr>
        <w:ilvl w:val="1"/>
        <w:numId w:val="7"/>
      </w:numPr>
    </w:pPr>
    <w:rPr>
      <w:rFonts w:cs="Times New Roman"/>
      <w:i/>
      <w:szCs w:val="22"/>
      <w:lang w:bidi="ar-SA"/>
    </w:rPr>
  </w:style>
  <w:style w:type="paragraph" w:customStyle="1" w:styleId="DCCT-Level1">
    <w:name w:val="DCCT-Level1"/>
    <w:basedOn w:val="Normal"/>
    <w:next w:val="DCCT-Level2"/>
    <w:qFormat/>
    <w:rsid w:val="00764163"/>
    <w:pPr>
      <w:numPr>
        <w:numId w:val="7"/>
      </w:numPr>
      <w:outlineLvl w:val="1"/>
    </w:pPr>
    <w:rPr>
      <w:rFonts w:cs="Times New Roman"/>
      <w:b/>
      <w:szCs w:val="22"/>
      <w:lang w:bidi="ar-SA"/>
    </w:rPr>
  </w:style>
  <w:style w:type="paragraph" w:customStyle="1" w:styleId="DCCT-Level3">
    <w:name w:val="DCCT-Level3"/>
    <w:basedOn w:val="Normal"/>
    <w:qFormat/>
    <w:rsid w:val="00764163"/>
    <w:pPr>
      <w:numPr>
        <w:ilvl w:val="2"/>
        <w:numId w:val="7"/>
      </w:numPr>
    </w:pPr>
    <w:rPr>
      <w:rFonts w:cs="Times New Roman"/>
      <w:szCs w:val="22"/>
      <w:lang w:bidi="ar-SA"/>
    </w:rPr>
  </w:style>
  <w:style w:type="numbering" w:customStyle="1" w:styleId="Style1">
    <w:name w:val="Style1"/>
    <w:uiPriority w:val="99"/>
    <w:rsid w:val="00764163"/>
    <w:pPr>
      <w:numPr>
        <w:numId w:val="6"/>
      </w:numPr>
    </w:pPr>
  </w:style>
  <w:style w:type="paragraph" w:customStyle="1" w:styleId="DCCT-Level4">
    <w:name w:val="DCCT-Level4"/>
    <w:basedOn w:val="Normal"/>
    <w:qFormat/>
    <w:rsid w:val="00764163"/>
    <w:pPr>
      <w:numPr>
        <w:ilvl w:val="3"/>
        <w:numId w:val="7"/>
      </w:numPr>
    </w:pPr>
    <w:rPr>
      <w:rFonts w:cs="Times New Roman"/>
      <w:sz w:val="24"/>
      <w:szCs w:val="22"/>
      <w:lang w:val="en-US" w:bidi="ar-SA"/>
    </w:rPr>
  </w:style>
  <w:style w:type="paragraph" w:styleId="NoSpacing">
    <w:name w:val="No Spacing"/>
    <w:uiPriority w:val="1"/>
    <w:qFormat/>
    <w:rsid w:val="004C3B91"/>
    <w:pPr>
      <w:ind w:firstLine="709"/>
      <w:jc w:val="both"/>
    </w:pPr>
    <w:rPr>
      <w:rFonts w:ascii="Times New Roman" w:hAnsi="Times New Roman"/>
      <w:sz w:val="28"/>
      <w:szCs w:val="35"/>
      <w:lang w:val="en-AU" w:bidi="th-TH"/>
    </w:rPr>
  </w:style>
  <w:style w:type="paragraph" w:customStyle="1" w:styleId="DCCT-UL2">
    <w:name w:val="DCCT-UL2"/>
    <w:basedOn w:val="DCCT-Level2"/>
    <w:next w:val="DCCT-Level1"/>
    <w:qFormat/>
    <w:rsid w:val="004909F9"/>
    <w:pPr>
      <w:numPr>
        <w:ilvl w:val="0"/>
        <w:numId w:val="0"/>
      </w:numPr>
    </w:pPr>
  </w:style>
  <w:style w:type="paragraph" w:customStyle="1" w:styleId="NoiDung">
    <w:name w:val="NoiDung"/>
    <w:basedOn w:val="Normal"/>
    <w:link w:val="NoiDungChar"/>
    <w:qFormat/>
    <w:rsid w:val="00901A8D"/>
    <w:pPr>
      <w:spacing w:after="120" w:line="288" w:lineRule="auto"/>
    </w:pPr>
    <w:rPr>
      <w:rFonts w:eastAsiaTheme="minorHAnsi" w:cstheme="minorBidi"/>
      <w:noProof/>
      <w:szCs w:val="22"/>
      <w:lang w:val="en-US" w:bidi="ar-SA"/>
    </w:rPr>
  </w:style>
  <w:style w:type="character" w:customStyle="1" w:styleId="NoiDungChar">
    <w:name w:val="NoiDung Char"/>
    <w:basedOn w:val="DefaultParagraphFont"/>
    <w:link w:val="NoiDung"/>
    <w:rsid w:val="00901A8D"/>
    <w:rPr>
      <w:rFonts w:ascii="Times New Roman" w:eastAsiaTheme="minorHAnsi" w:hAnsi="Times New Roman" w:cstheme="minorBidi"/>
      <w:noProof/>
      <w:sz w:val="28"/>
      <w:szCs w:val="22"/>
    </w:rPr>
  </w:style>
  <w:style w:type="paragraph" w:styleId="TOC4">
    <w:name w:val="toc 4"/>
    <w:basedOn w:val="Normal"/>
    <w:next w:val="Normal"/>
    <w:autoRedefine/>
    <w:uiPriority w:val="39"/>
    <w:unhideWhenUsed/>
    <w:rsid w:val="00EF00E6"/>
    <w:pPr>
      <w:spacing w:after="100" w:line="278" w:lineRule="auto"/>
      <w:ind w:left="720" w:firstLine="0"/>
      <w:jc w:val="left"/>
    </w:pPr>
    <w:rPr>
      <w:rFonts w:asciiTheme="minorHAnsi" w:eastAsiaTheme="minorEastAsia" w:hAnsiTheme="minorHAnsi" w:cstheme="minorBidi"/>
      <w:kern w:val="2"/>
      <w:sz w:val="24"/>
      <w:szCs w:val="24"/>
      <w:lang w:val="en-US" w:bidi="ar-SA"/>
      <w14:ligatures w14:val="standardContextual"/>
    </w:rPr>
  </w:style>
  <w:style w:type="paragraph" w:styleId="TOC5">
    <w:name w:val="toc 5"/>
    <w:basedOn w:val="Normal"/>
    <w:next w:val="Normal"/>
    <w:autoRedefine/>
    <w:uiPriority w:val="39"/>
    <w:unhideWhenUsed/>
    <w:rsid w:val="00EF00E6"/>
    <w:pPr>
      <w:spacing w:after="100" w:line="278" w:lineRule="auto"/>
      <w:ind w:left="960" w:firstLine="0"/>
      <w:jc w:val="left"/>
    </w:pPr>
    <w:rPr>
      <w:rFonts w:asciiTheme="minorHAnsi" w:eastAsiaTheme="minorEastAsia" w:hAnsiTheme="minorHAnsi" w:cstheme="minorBidi"/>
      <w:kern w:val="2"/>
      <w:sz w:val="24"/>
      <w:szCs w:val="24"/>
      <w:lang w:val="en-US" w:bidi="ar-SA"/>
      <w14:ligatures w14:val="standardContextual"/>
    </w:rPr>
  </w:style>
  <w:style w:type="paragraph" w:styleId="TOC6">
    <w:name w:val="toc 6"/>
    <w:basedOn w:val="Normal"/>
    <w:next w:val="Normal"/>
    <w:autoRedefine/>
    <w:uiPriority w:val="39"/>
    <w:unhideWhenUsed/>
    <w:rsid w:val="00EF00E6"/>
    <w:pPr>
      <w:spacing w:after="100" w:line="278" w:lineRule="auto"/>
      <w:ind w:left="1200" w:firstLine="0"/>
      <w:jc w:val="left"/>
    </w:pPr>
    <w:rPr>
      <w:rFonts w:asciiTheme="minorHAnsi" w:eastAsiaTheme="minorEastAsia" w:hAnsiTheme="minorHAnsi" w:cstheme="minorBidi"/>
      <w:kern w:val="2"/>
      <w:sz w:val="24"/>
      <w:szCs w:val="24"/>
      <w:lang w:val="en-US" w:bidi="ar-SA"/>
      <w14:ligatures w14:val="standardContextual"/>
    </w:rPr>
  </w:style>
  <w:style w:type="paragraph" w:styleId="TOC7">
    <w:name w:val="toc 7"/>
    <w:basedOn w:val="Normal"/>
    <w:next w:val="Normal"/>
    <w:autoRedefine/>
    <w:uiPriority w:val="39"/>
    <w:unhideWhenUsed/>
    <w:rsid w:val="00EF00E6"/>
    <w:pPr>
      <w:spacing w:after="100" w:line="278" w:lineRule="auto"/>
      <w:ind w:left="1440" w:firstLine="0"/>
      <w:jc w:val="left"/>
    </w:pPr>
    <w:rPr>
      <w:rFonts w:asciiTheme="minorHAnsi" w:eastAsiaTheme="minorEastAsia" w:hAnsiTheme="minorHAnsi" w:cstheme="minorBidi"/>
      <w:kern w:val="2"/>
      <w:sz w:val="24"/>
      <w:szCs w:val="24"/>
      <w:lang w:val="en-US" w:bidi="ar-SA"/>
      <w14:ligatures w14:val="standardContextual"/>
    </w:rPr>
  </w:style>
  <w:style w:type="paragraph" w:styleId="TOC8">
    <w:name w:val="toc 8"/>
    <w:basedOn w:val="Normal"/>
    <w:next w:val="Normal"/>
    <w:autoRedefine/>
    <w:uiPriority w:val="39"/>
    <w:unhideWhenUsed/>
    <w:rsid w:val="00EF00E6"/>
    <w:pPr>
      <w:spacing w:after="100" w:line="278" w:lineRule="auto"/>
      <w:ind w:left="1680" w:firstLine="0"/>
      <w:jc w:val="left"/>
    </w:pPr>
    <w:rPr>
      <w:rFonts w:asciiTheme="minorHAnsi" w:eastAsiaTheme="minorEastAsia" w:hAnsiTheme="minorHAnsi" w:cstheme="minorBidi"/>
      <w:kern w:val="2"/>
      <w:sz w:val="24"/>
      <w:szCs w:val="24"/>
      <w:lang w:val="en-US" w:bidi="ar-SA"/>
      <w14:ligatures w14:val="standardContextual"/>
    </w:rPr>
  </w:style>
  <w:style w:type="paragraph" w:styleId="TOC9">
    <w:name w:val="toc 9"/>
    <w:basedOn w:val="Normal"/>
    <w:next w:val="Normal"/>
    <w:autoRedefine/>
    <w:uiPriority w:val="39"/>
    <w:unhideWhenUsed/>
    <w:rsid w:val="00EF00E6"/>
    <w:pPr>
      <w:spacing w:after="100" w:line="278" w:lineRule="auto"/>
      <w:ind w:left="1920" w:firstLine="0"/>
      <w:jc w:val="left"/>
    </w:pPr>
    <w:rPr>
      <w:rFonts w:asciiTheme="minorHAnsi" w:eastAsiaTheme="minorEastAsia" w:hAnsiTheme="minorHAnsi" w:cstheme="minorBidi"/>
      <w:kern w:val="2"/>
      <w:sz w:val="24"/>
      <w:szCs w:val="24"/>
      <w:lang w:val="en-US" w:bidi="ar-SA"/>
      <w14:ligatures w14:val="standardContextual"/>
    </w:rPr>
  </w:style>
  <w:style w:type="character" w:styleId="HTMLCode">
    <w:name w:val="HTML Code"/>
    <w:basedOn w:val="DefaultParagraphFont"/>
    <w:uiPriority w:val="99"/>
    <w:semiHidden/>
    <w:unhideWhenUsed/>
    <w:rsid w:val="00462F02"/>
    <w:rPr>
      <w:rFonts w:ascii="Courier New" w:eastAsia="Times New Roman" w:hAnsi="Courier New" w:cs="Courier New"/>
      <w:sz w:val="20"/>
      <w:szCs w:val="20"/>
    </w:rPr>
  </w:style>
  <w:style w:type="numbering" w:customStyle="1" w:styleId="NoList1">
    <w:name w:val="No List1"/>
    <w:next w:val="NoList"/>
    <w:uiPriority w:val="99"/>
    <w:semiHidden/>
    <w:unhideWhenUsed/>
    <w:rsid w:val="00303349"/>
  </w:style>
  <w:style w:type="paragraph" w:customStyle="1" w:styleId="msonormal0">
    <w:name w:val="msonormal"/>
    <w:basedOn w:val="Normal"/>
    <w:rsid w:val="00303349"/>
    <w:pPr>
      <w:spacing w:before="100" w:beforeAutospacing="1" w:after="100" w:afterAutospacing="1" w:line="240" w:lineRule="auto"/>
      <w:ind w:firstLine="0"/>
      <w:jc w:val="left"/>
    </w:pPr>
    <w:rPr>
      <w:rFonts w:eastAsia="Times New Roman" w:cs="Times New Roman"/>
      <w:sz w:val="24"/>
      <w:szCs w:val="24"/>
      <w:lang w:val="en-US" w:bidi="ar-SA"/>
    </w:rPr>
  </w:style>
  <w:style w:type="paragraph" w:styleId="Revision">
    <w:name w:val="Revision"/>
    <w:hidden/>
    <w:uiPriority w:val="99"/>
    <w:semiHidden/>
    <w:rsid w:val="00700329"/>
    <w:rPr>
      <w:rFonts w:ascii="Times New Roman" w:hAnsi="Times New Roman"/>
      <w:sz w:val="28"/>
      <w:szCs w:val="35"/>
      <w:lang w:val="vi-VN" w:bidi="th-TH"/>
    </w:rPr>
  </w:style>
  <w:style w:type="character" w:styleId="FollowedHyperlink">
    <w:name w:val="FollowedHyperlink"/>
    <w:basedOn w:val="DefaultParagraphFont"/>
    <w:uiPriority w:val="99"/>
    <w:semiHidden/>
    <w:unhideWhenUsed/>
    <w:rsid w:val="00ED752E"/>
    <w:rPr>
      <w:color w:val="800080" w:themeColor="followedHyperlink"/>
      <w:u w:val="single"/>
    </w:rPr>
  </w:style>
  <w:style w:type="paragraph" w:styleId="HTMLPreformatted">
    <w:name w:val="HTML Preformatted"/>
    <w:basedOn w:val="Normal"/>
    <w:link w:val="HTMLPreformattedChar"/>
    <w:uiPriority w:val="99"/>
    <w:semiHidden/>
    <w:unhideWhenUsed/>
    <w:rsid w:val="00D14732"/>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D14732"/>
    <w:rPr>
      <w:rFonts w:ascii="Consolas" w:hAnsi="Consolas"/>
      <w:szCs w:val="25"/>
      <w:lang w:val="vi-VN" w:bidi="th-TH"/>
    </w:rPr>
  </w:style>
  <w:style w:type="character" w:styleId="BookTitle">
    <w:name w:val="Book Title"/>
    <w:basedOn w:val="DefaultParagraphFont"/>
    <w:uiPriority w:val="33"/>
    <w:qFormat/>
    <w:rsid w:val="00F03273"/>
    <w:rPr>
      <w:b/>
      <w:bCs/>
      <w:i/>
      <w:iCs/>
      <w:spacing w:val="5"/>
    </w:rPr>
  </w:style>
  <w:style w:type="paragraph" w:customStyle="1" w:styleId="CaptionCustom">
    <w:name w:val="CaptionCustom"/>
    <w:rsid w:val="009D1BD1"/>
    <w:pPr>
      <w:spacing w:after="200" w:line="276" w:lineRule="auto"/>
    </w:pPr>
    <w:rPr>
      <w:rFonts w:ascii="Times New Roman" w:eastAsia="Times New Roman" w:hAnsi="Times New Roman" w:cstheme="minorBidi"/>
      <w:i/>
      <w:sz w:val="22"/>
      <w:szCs w:val="22"/>
    </w:rPr>
  </w:style>
  <w:style w:type="paragraph" w:customStyle="1" w:styleId="CaptionVN">
    <w:name w:val="CaptionVN"/>
    <w:basedOn w:val="Normal"/>
    <w:rsid w:val="00847BA3"/>
    <w:pPr>
      <w:spacing w:before="60" w:after="120" w:line="273" w:lineRule="auto"/>
      <w:ind w:firstLine="0"/>
      <w:jc w:val="center"/>
    </w:pPr>
    <w:rPr>
      <w:rFonts w:eastAsia="Times New Roman" w:cs="Times New Roman"/>
      <w:i/>
      <w:sz w:val="24"/>
      <w:szCs w:val="24"/>
      <w:lang w:val="en-GB" w:eastAsia="en-GB" w:bidi="ar-SA"/>
    </w:rPr>
  </w:style>
  <w:style w:type="paragraph" w:customStyle="1" w:styleId="CodeBlock">
    <w:name w:val="CodeBlock"/>
    <w:basedOn w:val="Normal"/>
    <w:rsid w:val="009439F8"/>
    <w:pPr>
      <w:spacing w:before="100" w:beforeAutospacing="1" w:after="200" w:line="240" w:lineRule="auto"/>
      <w:ind w:left="360" w:right="144" w:firstLine="0"/>
      <w:jc w:val="left"/>
    </w:pPr>
    <w:rPr>
      <w:rFonts w:ascii="Consolas" w:eastAsia="Times New Roman" w:hAnsi="Consolas" w:cs="Times New Roman"/>
      <w:sz w:val="20"/>
      <w:szCs w:val="20"/>
      <w:lang w:val="en-GB" w:eastAsia="en-GB" w:bidi="ar-SA"/>
    </w:rPr>
  </w:style>
  <w:style w:type="paragraph" w:customStyle="1" w:styleId="CodeBlock0">
    <w:name w:val="Code Block"/>
    <w:basedOn w:val="Normal"/>
    <w:rsid w:val="000307D4"/>
    <w:pPr>
      <w:spacing w:before="100" w:beforeAutospacing="1" w:line="240" w:lineRule="auto"/>
      <w:ind w:firstLine="0"/>
      <w:jc w:val="left"/>
    </w:pPr>
    <w:rPr>
      <w:rFonts w:ascii="Consolas" w:eastAsia="Times New Roman" w:hAnsi="Consolas" w:cs="Times New Roman"/>
      <w:sz w:val="16"/>
      <w:szCs w:val="16"/>
      <w:lang w:val="en-GB" w:eastAsia="en-GB" w:bidi="ar-SA"/>
    </w:rPr>
  </w:style>
  <w:style w:type="paragraph" w:customStyle="1" w:styleId="FigureCaption">
    <w:name w:val="Figure Caption"/>
    <w:basedOn w:val="Normal"/>
    <w:rsid w:val="00F365F5"/>
    <w:pPr>
      <w:spacing w:before="120" w:after="120" w:line="273" w:lineRule="auto"/>
      <w:ind w:firstLine="0"/>
      <w:jc w:val="center"/>
    </w:pPr>
    <w:rPr>
      <w:rFonts w:eastAsia="Times New Roman" w:cs="Times New Roman"/>
      <w:i/>
      <w:sz w:val="24"/>
      <w:szCs w:val="24"/>
      <w:lang w:val="en-GB" w:eastAsia="en-GB" w:bidi="ar-SA"/>
    </w:rPr>
  </w:style>
  <w:style w:type="paragraph" w:styleId="BodyText">
    <w:name w:val="Body Text"/>
    <w:basedOn w:val="Normal"/>
    <w:link w:val="BodyTextChar"/>
    <w:uiPriority w:val="99"/>
    <w:unhideWhenUsed/>
    <w:rsid w:val="00F41E15"/>
    <w:pPr>
      <w:spacing w:before="180" w:after="120"/>
      <w:ind w:firstLine="0"/>
      <w:jc w:val="left"/>
    </w:pPr>
    <w:rPr>
      <w:rFonts w:eastAsia="Times New Roman" w:cs="Times New Roman"/>
      <w:sz w:val="26"/>
      <w:szCs w:val="26"/>
      <w:lang w:val="en-GB" w:eastAsia="en-GB" w:bidi="ar-SA"/>
    </w:rPr>
  </w:style>
  <w:style w:type="character" w:customStyle="1" w:styleId="BodyTextChar">
    <w:name w:val="Body Text Char"/>
    <w:basedOn w:val="DefaultParagraphFont"/>
    <w:link w:val="BodyText"/>
    <w:uiPriority w:val="99"/>
    <w:rsid w:val="00F41E15"/>
    <w:rPr>
      <w:rFonts w:ascii="Times New Roman" w:eastAsia="Times New Roman" w:hAnsi="Times New Roman" w:cs="Times New Roman"/>
      <w:sz w:val="26"/>
      <w:szCs w:val="26"/>
      <w:lang w:val="en-GB" w:eastAsia="en-GB"/>
    </w:rPr>
  </w:style>
  <w:style w:type="paragraph" w:customStyle="1" w:styleId="FirstParagraph">
    <w:name w:val="First Paragraph"/>
    <w:basedOn w:val="BodyText"/>
    <w:next w:val="BodyText"/>
    <w:rsid w:val="00F41E15"/>
  </w:style>
  <w:style w:type="paragraph" w:customStyle="1" w:styleId="Compact">
    <w:name w:val="Compact"/>
    <w:basedOn w:val="BodyText"/>
    <w:rsid w:val="00F41E15"/>
    <w:pPr>
      <w:spacing w:before="36" w:after="36"/>
    </w:pPr>
  </w:style>
  <w:style w:type="paragraph" w:customStyle="1" w:styleId="SourceCode">
    <w:name w:val="Source Code"/>
    <w:basedOn w:val="Normal"/>
    <w:rsid w:val="00F41E15"/>
    <w:pPr>
      <w:wordWrap w:val="0"/>
      <w:spacing w:before="100" w:beforeAutospacing="1" w:after="120"/>
      <w:ind w:firstLine="0"/>
      <w:jc w:val="left"/>
    </w:pPr>
    <w:rPr>
      <w:rFonts w:eastAsia="Times New Roman" w:cs="Times New Roman"/>
      <w:sz w:val="26"/>
      <w:szCs w:val="26"/>
      <w:lang w:val="en-GB" w:eastAsia="en-GB" w:bidi="ar-SA"/>
    </w:rPr>
  </w:style>
  <w:style w:type="paragraph" w:styleId="BlockText">
    <w:name w:val="Block Text"/>
    <w:basedOn w:val="BodyText"/>
    <w:next w:val="BodyText"/>
    <w:uiPriority w:val="99"/>
    <w:semiHidden/>
    <w:unhideWhenUsed/>
    <w:rsid w:val="00F41E15"/>
    <w:pPr>
      <w:spacing w:before="100" w:after="100"/>
      <w:ind w:left="480" w:right="480"/>
    </w:pPr>
  </w:style>
  <w:style w:type="character" w:customStyle="1" w:styleId="10">
    <w:name w:val="10"/>
    <w:basedOn w:val="DefaultParagraphFont"/>
    <w:rsid w:val="00F41E15"/>
    <w:rPr>
      <w:rFonts w:ascii="Cambria" w:hAnsi="Cambria" w:hint="default"/>
    </w:rPr>
  </w:style>
  <w:style w:type="character" w:customStyle="1" w:styleId="15">
    <w:name w:val="15"/>
    <w:basedOn w:val="DefaultParagraphFont"/>
    <w:rsid w:val="00F41E15"/>
    <w:rPr>
      <w:rFonts w:ascii="Cambria" w:hAnsi="Cambria" w:hint="default"/>
    </w:rPr>
  </w:style>
  <w:style w:type="character" w:customStyle="1" w:styleId="16">
    <w:name w:val="16"/>
    <w:basedOn w:val="DefaultParagraphFont"/>
    <w:rsid w:val="00F41E15"/>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7E80F-DF8E-4077-BB7A-1152F7F8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2827</TotalTime>
  <Pages>136</Pages>
  <Words>30260</Words>
  <Characters>172484</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202340</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thủy trần</cp:lastModifiedBy>
  <cp:revision>11</cp:revision>
  <dcterms:created xsi:type="dcterms:W3CDTF">2026-05-19T01:08:00Z</dcterms:created>
  <dcterms:modified xsi:type="dcterms:W3CDTF">2026-05-28T13:06:00Z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